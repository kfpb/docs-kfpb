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DD45" w14:textId="3989252A" w:rsidR="005F6386" w:rsidRPr="00345108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345108">
        <w:rPr>
          <w:rFonts w:cs="Calibri"/>
          <w:b/>
          <w:lang w:val="en-US"/>
        </w:rPr>
        <w:t>Tujuan</w:t>
      </w:r>
    </w:p>
    <w:p w14:paraId="5A649FAB" w14:textId="3CEEC727" w:rsidR="005F6386" w:rsidRPr="00345108" w:rsidRDefault="005F6386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345108">
        <w:rPr>
          <w:rFonts w:cs="Calibri"/>
          <w:color w:val="000000"/>
          <w:lang w:val="en-US"/>
        </w:rPr>
        <w:t>Menunjukkan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deskripsi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spesifik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dari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produk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r w:rsidR="000761B2" w:rsidRPr="00345108">
        <w:rPr>
          <w:rFonts w:cs="Calibri"/>
          <w:color w:val="000000"/>
          <w:lang w:val="en-ID"/>
        </w:rPr>
        <w:t xml:space="preserve">Valsartan </w:t>
      </w:r>
      <w:r w:rsidR="004F29EF" w:rsidRPr="00345108">
        <w:rPr>
          <w:rFonts w:cs="Calibri"/>
          <w:color w:val="000000"/>
          <w:lang w:val="en-ID"/>
        </w:rPr>
        <w:t xml:space="preserve">Tablet </w:t>
      </w:r>
      <w:r w:rsidR="000761B2" w:rsidRPr="00345108">
        <w:rPr>
          <w:rFonts w:cs="Calibri"/>
          <w:color w:val="000000"/>
          <w:lang w:val="en-ID"/>
        </w:rPr>
        <w:t>8</w:t>
      </w:r>
      <w:r w:rsidR="00A80A7C" w:rsidRPr="00345108">
        <w:rPr>
          <w:rFonts w:cs="Calibri"/>
          <w:color w:val="000000"/>
          <w:lang w:val="en-ID"/>
        </w:rPr>
        <w:t>0 mg</w:t>
      </w:r>
      <w:r w:rsidR="00BE38DD" w:rsidRPr="00345108">
        <w:rPr>
          <w:rFonts w:cs="Calibri"/>
          <w:color w:val="000000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untuk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digunakan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sebagai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acuan</w:t>
      </w:r>
      <w:proofErr w:type="spellEnd"/>
      <w:r w:rsidRPr="00345108">
        <w:rPr>
          <w:rFonts w:cs="Calibri"/>
          <w:color w:val="000000"/>
          <w:lang w:val="en-US"/>
        </w:rPr>
        <w:t xml:space="preserve"> pada </w:t>
      </w:r>
      <w:proofErr w:type="spellStart"/>
      <w:r w:rsidRPr="00345108">
        <w:rPr>
          <w:rFonts w:cs="Calibri"/>
          <w:color w:val="000000"/>
          <w:lang w:val="en-US"/>
        </w:rPr>
        <w:t>pemeriksaan</w:t>
      </w:r>
      <w:proofErr w:type="spellEnd"/>
      <w:r w:rsidRPr="00345108">
        <w:rPr>
          <w:rFonts w:cs="Calibri"/>
          <w:color w:val="000000"/>
          <w:lang w:val="en-US"/>
        </w:rPr>
        <w:t xml:space="preserve"> </w:t>
      </w:r>
      <w:proofErr w:type="spellStart"/>
      <w:r w:rsidRPr="00345108">
        <w:rPr>
          <w:rFonts w:cs="Calibri"/>
          <w:color w:val="000000"/>
          <w:lang w:val="en-US"/>
        </w:rPr>
        <w:t>produk</w:t>
      </w:r>
      <w:proofErr w:type="spellEnd"/>
      <w:r w:rsidRPr="00345108">
        <w:rPr>
          <w:rFonts w:cs="Calibri"/>
          <w:color w:val="000000"/>
          <w:lang w:val="en-US"/>
        </w:rPr>
        <w:t>.</w:t>
      </w:r>
    </w:p>
    <w:p w14:paraId="6FADAFFF" w14:textId="77777777" w:rsidR="00041FF1" w:rsidRPr="00345108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color w:val="000000"/>
          <w:sz w:val="10"/>
          <w:szCs w:val="10"/>
          <w:lang w:val="en-US"/>
        </w:rPr>
      </w:pPr>
    </w:p>
    <w:p w14:paraId="1373E4CC" w14:textId="10A15B83" w:rsidR="005F6386" w:rsidRPr="00345108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345108">
        <w:rPr>
          <w:rFonts w:cs="Calibri"/>
          <w:b/>
          <w:lang w:val="en-US"/>
        </w:rPr>
        <w:t>Ruang Lingkup</w:t>
      </w:r>
    </w:p>
    <w:p w14:paraId="5A5C7F48" w14:textId="2672F677" w:rsidR="00FD636A" w:rsidRPr="00345108" w:rsidRDefault="005F6386" w:rsidP="00EE07DD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345108">
        <w:rPr>
          <w:rFonts w:cs="Calibri"/>
          <w:lang w:val="en-US"/>
        </w:rPr>
        <w:t>Menj</w:t>
      </w:r>
      <w:r w:rsidR="00D37A04" w:rsidRPr="00345108">
        <w:rPr>
          <w:rFonts w:cs="Calibri"/>
          <w:lang w:val="en-US"/>
        </w:rPr>
        <w:t>elaskan</w:t>
      </w:r>
      <w:proofErr w:type="spellEnd"/>
      <w:r w:rsidR="00D37A04" w:rsidRPr="00345108">
        <w:rPr>
          <w:rFonts w:cs="Calibri"/>
          <w:lang w:val="en-US"/>
        </w:rPr>
        <w:t xml:space="preserve"> </w:t>
      </w:r>
      <w:proofErr w:type="spellStart"/>
      <w:r w:rsidR="00D37A04" w:rsidRPr="00345108">
        <w:rPr>
          <w:rFonts w:cs="Calibri"/>
          <w:lang w:val="en-US"/>
        </w:rPr>
        <w:t>spesifikasi</w:t>
      </w:r>
      <w:proofErr w:type="spellEnd"/>
      <w:r w:rsidR="00D37A04" w:rsidRPr="00345108">
        <w:rPr>
          <w:rFonts w:cs="Calibri"/>
          <w:lang w:val="en-US"/>
        </w:rPr>
        <w:t xml:space="preserve"> </w:t>
      </w:r>
      <w:proofErr w:type="spellStart"/>
      <w:r w:rsidR="00D37A04" w:rsidRPr="00345108">
        <w:rPr>
          <w:rFonts w:cs="Calibri"/>
          <w:lang w:val="en-US"/>
        </w:rPr>
        <w:t>produk</w:t>
      </w:r>
      <w:proofErr w:type="spellEnd"/>
      <w:r w:rsidR="00D37A04" w:rsidRPr="00345108">
        <w:rPr>
          <w:rFonts w:cs="Calibri"/>
          <w:lang w:val="en-US"/>
        </w:rPr>
        <w:t xml:space="preserve"> </w:t>
      </w:r>
      <w:r w:rsidR="004F29EF" w:rsidRPr="00345108">
        <w:rPr>
          <w:rFonts w:cs="Calibri"/>
          <w:color w:val="000000"/>
          <w:lang w:val="en-ID"/>
        </w:rPr>
        <w:t>Valsartan Tablet 80 mg</w:t>
      </w:r>
      <w:r w:rsidR="004F29EF" w:rsidRPr="00345108">
        <w:rPr>
          <w:rFonts w:cs="Calibri"/>
          <w:color w:val="000000"/>
        </w:rPr>
        <w:t xml:space="preserve"> </w:t>
      </w:r>
      <w:r w:rsidR="00FD636A" w:rsidRPr="00345108">
        <w:rPr>
          <w:rFonts w:cs="Calibri"/>
          <w:lang w:val="en-US"/>
        </w:rPr>
        <w:t xml:space="preserve">yang </w:t>
      </w:r>
      <w:proofErr w:type="spellStart"/>
      <w:r w:rsidR="00FD636A" w:rsidRPr="00345108">
        <w:rPr>
          <w:rFonts w:cs="Calibri"/>
          <w:lang w:val="en-US"/>
        </w:rPr>
        <w:t>diproduksi</w:t>
      </w:r>
      <w:proofErr w:type="spellEnd"/>
      <w:r w:rsidR="00FD636A" w:rsidRPr="00345108">
        <w:rPr>
          <w:rFonts w:cs="Calibri"/>
          <w:lang w:val="en-US"/>
        </w:rPr>
        <w:t xml:space="preserve"> oleh</w:t>
      </w:r>
      <w:r w:rsidR="00FD636A" w:rsidRPr="00345108">
        <w:rPr>
          <w:rFonts w:cs="Calibri"/>
        </w:rPr>
        <w:t xml:space="preserve"> PT. Kimia Farma Tbk</w:t>
      </w:r>
      <w:r w:rsidR="00EE07DD" w:rsidRPr="00345108">
        <w:rPr>
          <w:rFonts w:cs="Calibri"/>
          <w:lang w:val="en-US"/>
        </w:rPr>
        <w:t>.</w:t>
      </w:r>
      <w:r w:rsidR="00202C3D" w:rsidRPr="00345108">
        <w:rPr>
          <w:rFonts w:cs="Calibri"/>
          <w:lang w:val="en-US"/>
        </w:rPr>
        <w:t xml:space="preserve"> </w:t>
      </w:r>
      <w:r w:rsidR="00FD636A" w:rsidRPr="00345108">
        <w:rPr>
          <w:rFonts w:cs="Calibri"/>
        </w:rPr>
        <w:t>Plant Banjaran</w:t>
      </w:r>
      <w:r w:rsidR="00EE07DD" w:rsidRPr="00345108">
        <w:rPr>
          <w:rFonts w:cs="Calibri"/>
          <w:lang w:val="en-US"/>
        </w:rPr>
        <w:t>.</w:t>
      </w:r>
      <w:r w:rsidR="00FD636A" w:rsidRPr="00345108">
        <w:rPr>
          <w:rFonts w:cs="Calibri"/>
        </w:rPr>
        <w:t xml:space="preserve"> </w:t>
      </w:r>
    </w:p>
    <w:p w14:paraId="1020DD15" w14:textId="77777777" w:rsidR="00041FF1" w:rsidRPr="00345108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6B08E303" w14:textId="05C19E20" w:rsidR="00AC64F1" w:rsidRPr="00345108" w:rsidRDefault="005124DA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345108">
        <w:rPr>
          <w:rFonts w:cs="Calibri"/>
          <w:b/>
          <w:lang w:val="en-US"/>
        </w:rPr>
        <w:t>Spesifikasi</w:t>
      </w:r>
      <w:proofErr w:type="spellEnd"/>
      <w:r w:rsidRPr="00345108">
        <w:rPr>
          <w:rFonts w:cs="Calibri"/>
          <w:b/>
          <w:lang w:val="en-US"/>
        </w:rPr>
        <w:t xml:space="preserve"> </w:t>
      </w:r>
      <w:proofErr w:type="spellStart"/>
      <w:r w:rsidRPr="00345108">
        <w:rPr>
          <w:rFonts w:cs="Calibri"/>
          <w:b/>
          <w:lang w:val="en-US"/>
        </w:rPr>
        <w:t>Produk</w:t>
      </w:r>
      <w:proofErr w:type="spellEnd"/>
    </w:p>
    <w:p w14:paraId="4EF9D6A9" w14:textId="3791588A" w:rsidR="005124DA" w:rsidRPr="00345108" w:rsidRDefault="005124DA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  <w:r w:rsidRPr="00345108">
        <w:rPr>
          <w:rFonts w:cs="Calibri"/>
          <w:b/>
          <w:lang w:val="en-US"/>
        </w:rPr>
        <w:t xml:space="preserve">Tablet Inti </w:t>
      </w:r>
    </w:p>
    <w:p w14:paraId="61ACF2E0" w14:textId="77777777" w:rsidR="004B0DA4" w:rsidRPr="00345108" w:rsidRDefault="004B0DA4" w:rsidP="00041FF1">
      <w:pPr>
        <w:spacing w:after="0" w:line="240" w:lineRule="auto"/>
        <w:rPr>
          <w:rFonts w:cs="Calibri"/>
          <w:vanish/>
        </w:rPr>
      </w:pPr>
    </w:p>
    <w:tbl>
      <w:tblPr>
        <w:tblW w:w="1020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709"/>
        <w:gridCol w:w="2410"/>
        <w:gridCol w:w="1134"/>
        <w:gridCol w:w="3260"/>
        <w:gridCol w:w="2693"/>
      </w:tblGrid>
      <w:tr w:rsidR="004B0DA4" w:rsidRPr="00345108" w14:paraId="3DEF3113" w14:textId="77777777" w:rsidTr="00093B84">
        <w:trPr>
          <w:trHeight w:val="340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2EE6147" w14:textId="77777777" w:rsidR="003A2D2A" w:rsidRPr="00345108" w:rsidRDefault="003A2D2A" w:rsidP="00041FF1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930A874" w14:textId="0DD7BC84" w:rsidR="003A2D2A" w:rsidRPr="00345108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EB87402" w14:textId="05B54216" w:rsidR="003A2D2A" w:rsidRPr="00345108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proofErr w:type="spellStart"/>
            <w:r w:rsidRPr="00345108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BF5E37C" w14:textId="7014EC5F" w:rsidR="003A2D2A" w:rsidRPr="00345108" w:rsidRDefault="003A2D2A" w:rsidP="00EE07D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id-ID"/>
              </w:rPr>
            </w:pPr>
            <w:r w:rsidRPr="00345108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9604977" w14:textId="01824591" w:rsidR="003A2D2A" w:rsidRPr="00345108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Referensi</w:t>
            </w:r>
          </w:p>
        </w:tc>
      </w:tr>
      <w:tr w:rsidR="004B0DA4" w:rsidRPr="00345108" w14:paraId="0A106B61" w14:textId="77777777" w:rsidTr="007E757F">
        <w:trPr>
          <w:trHeight w:val="340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C3A8464" w14:textId="77777777" w:rsidR="003A2D2A" w:rsidRPr="00345108" w:rsidRDefault="003A2D2A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1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E1C446" w14:textId="1BDFEA59" w:rsidR="003A2D2A" w:rsidRPr="00345108" w:rsidRDefault="003A2D2A" w:rsidP="00EE07DD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Pemerian</w:t>
            </w:r>
            <w:r w:rsidR="00A365EC" w:rsidRPr="00345108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3396E3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73033B1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F3BF41B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</w:tr>
      <w:tr w:rsidR="004B0DA4" w:rsidRPr="00345108" w14:paraId="3BFD0FB4" w14:textId="77777777" w:rsidTr="007E757F">
        <w:trPr>
          <w:trHeight w:val="369"/>
        </w:trPr>
        <w:tc>
          <w:tcPr>
            <w:tcW w:w="709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2F42B3A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B6D09EC" w14:textId="19AA5452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1229826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C8FAEE" w14:textId="40EF3565" w:rsidR="008368D0" w:rsidRPr="009953D7" w:rsidRDefault="003B12A5" w:rsidP="00041FF1">
            <w:pPr>
              <w:spacing w:after="0" w:line="240" w:lineRule="auto"/>
              <w:rPr>
                <w:rFonts w:cs="Calibri"/>
                <w:iCs/>
                <w:color w:val="000000"/>
                <w:highlight w:val="yellow"/>
                <w:lang w:val="en-ID"/>
              </w:rPr>
            </w:pPr>
            <w:proofErr w:type="spellStart"/>
            <w:r w:rsidRPr="009953D7">
              <w:rPr>
                <w:rFonts w:cs="Calibri"/>
                <w:iCs/>
                <w:color w:val="000000"/>
                <w:highlight w:val="yellow"/>
                <w:lang w:val="en-ID"/>
              </w:rPr>
              <w:t>K</w:t>
            </w:r>
            <w:r w:rsidR="002922B1" w:rsidRPr="009953D7">
              <w:rPr>
                <w:rFonts w:cs="Calibri"/>
                <w:iCs/>
                <w:color w:val="000000"/>
                <w:highlight w:val="yellow"/>
                <w:lang w:val="en-ID"/>
              </w:rPr>
              <w:t>aplet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A4F36FB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F831D14" w14:textId="77777777" w:rsidTr="007E757F">
        <w:trPr>
          <w:trHeight w:val="369"/>
        </w:trPr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504208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C531678" w14:textId="3F83B0D1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91E724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AAF337" w14:textId="5A755A31" w:rsidR="004B570D" w:rsidRPr="00345108" w:rsidRDefault="005B7D9D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Putih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4169C3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643B418" w14:textId="77777777" w:rsidTr="007E757F">
        <w:trPr>
          <w:trHeight w:val="369"/>
        </w:trPr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3FF6DCC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D6E9E4" w14:textId="71BEAAEC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atas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FD787A6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A7BD183" w14:textId="77777777" w:rsidR="001B659A" w:rsidRPr="00345108" w:rsidRDefault="003F7C15" w:rsidP="00041FF1">
            <w:pPr>
              <w:spacing w:after="0" w:line="240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kf</w:t>
            </w:r>
            <w:r w:rsidR="00EF0611" w:rsidRPr="00345108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21443E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5722B140" w14:textId="77777777" w:rsidTr="007E757F">
        <w:trPr>
          <w:trHeight w:val="369"/>
        </w:trPr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60F80D" w14:textId="77777777" w:rsidR="001B659A" w:rsidRPr="00345108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E87B47" w14:textId="0F64A75B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bawah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3CE2F07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EF1063" w14:textId="77777777" w:rsidR="001B659A" w:rsidRPr="00345108" w:rsidRDefault="003F7C15" w:rsidP="00041FF1">
            <w:pPr>
              <w:spacing w:after="0" w:line="240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9546E93" w14:textId="77777777" w:rsidR="001B659A" w:rsidRPr="00345108" w:rsidRDefault="001B659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252F5F5A" w14:textId="77777777" w:rsidTr="00093B84">
        <w:trPr>
          <w:trHeight w:val="340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F6D8C3" w14:textId="77777777" w:rsidR="003A2D2A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2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9FB0903" w14:textId="3E57688D" w:rsidR="003B3CB2" w:rsidRPr="00345108" w:rsidRDefault="00FD5223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Dimensi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5723B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64C3FD6" w14:textId="77777777" w:rsidR="003A2D2A" w:rsidRPr="00345108" w:rsidRDefault="003A2D2A" w:rsidP="00041FF1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39DF10" w14:textId="77777777" w:rsidR="003A2D2A" w:rsidRPr="00345108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</w:tr>
      <w:tr w:rsidR="004B0DA4" w:rsidRPr="00345108" w14:paraId="517F63F6" w14:textId="77777777" w:rsidTr="007E757F">
        <w:trPr>
          <w:trHeight w:val="369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2569C0F6" w14:textId="77777777" w:rsidR="005D28C9" w:rsidRPr="00345108" w:rsidRDefault="005D28C9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89D24E" w14:textId="51074B72" w:rsidR="005D28C9" w:rsidRPr="00345108" w:rsidRDefault="002922B1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Panjang</w:t>
            </w:r>
            <w:r w:rsidR="005D28C9" w:rsidRPr="00345108">
              <w:rPr>
                <w:rFonts w:cs="Calibri"/>
                <w:i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55C0C5" w14:textId="77777777" w:rsidR="005D28C9" w:rsidRPr="00345108" w:rsidRDefault="002731B5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="005D28C9" w:rsidRPr="00345108">
              <w:rPr>
                <w:rFonts w:cs="Calibri"/>
              </w:rPr>
              <w:t>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D11585" w14:textId="759664C1" w:rsidR="005D28C9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9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90 – 10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10</w:t>
            </w:r>
            <w:r w:rsidR="005D28C9" w:rsidRPr="00345108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D333B87" w14:textId="77777777" w:rsidR="005D28C9" w:rsidRPr="00345108" w:rsidRDefault="005D28C9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1E02FBB5" w14:textId="77777777" w:rsidTr="007E757F">
        <w:trPr>
          <w:trHeight w:val="369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1F2ABDDE" w14:textId="77777777" w:rsidR="002922B1" w:rsidRPr="00345108" w:rsidRDefault="002922B1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FBE8A2" w14:textId="5F9CE1D9" w:rsidR="002922B1" w:rsidRPr="00345108" w:rsidRDefault="002922B1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188504" w14:textId="77777777" w:rsidR="002922B1" w:rsidRPr="00345108" w:rsidRDefault="002922B1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B3AF17" w14:textId="1E198303" w:rsidR="002922B1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5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10 – 5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30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50C785" w14:textId="77777777" w:rsidR="002922B1" w:rsidRPr="00345108" w:rsidRDefault="002922B1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4C7D9E5A" w14:textId="77777777" w:rsidTr="007E757F">
        <w:trPr>
          <w:trHeight w:val="369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737F0B2E" w14:textId="77777777" w:rsidR="003F7C15" w:rsidRPr="00345108" w:rsidRDefault="003F7C15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164A2C" w14:textId="3F27F81D" w:rsidR="003F7C15" w:rsidRPr="00345108" w:rsidRDefault="003F7C15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6283EFF" w14:textId="77777777" w:rsidR="003F7C15" w:rsidRPr="00345108" w:rsidRDefault="00E105A2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057B47" w14:textId="0FCBE8E4" w:rsidR="003F7C15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3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50 – 3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70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5726F1" w14:textId="77777777" w:rsidR="003F7C15" w:rsidRPr="00345108" w:rsidRDefault="00E105A2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3472D8A" w14:textId="77777777" w:rsidTr="00093B84">
        <w:trPr>
          <w:trHeight w:val="340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30C262" w14:textId="77777777" w:rsidR="003A2D2A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3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F4FCEA" w14:textId="1AE77D17" w:rsidR="0029731E" w:rsidRPr="00345108" w:rsidRDefault="003A2D2A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Bobot rata-rata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976217" w14:textId="77777777" w:rsidR="003A2D2A" w:rsidRPr="00345108" w:rsidRDefault="002731B5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="003A2D2A" w:rsidRPr="00345108">
              <w:rPr>
                <w:rFonts w:cs="Calibri"/>
              </w:rPr>
              <w:t>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9AF854" w14:textId="06653DE5" w:rsidR="00BE38DD" w:rsidRPr="00345108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15</w:t>
            </w:r>
            <w:r w:rsidR="0019325F" w:rsidRPr="00345108">
              <w:rPr>
                <w:rFonts w:cs="Calibri"/>
                <w:lang w:val="en-ID"/>
              </w:rPr>
              <w:t>2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="0019325F" w:rsidRPr="00345108">
              <w:rPr>
                <w:rFonts w:cs="Calibri"/>
                <w:lang w:val="en-ID"/>
              </w:rPr>
              <w:t>0</w:t>
            </w:r>
            <w:r w:rsidRPr="00345108">
              <w:rPr>
                <w:rFonts w:cs="Calibri"/>
                <w:lang w:val="en-ID"/>
              </w:rPr>
              <w:t>0 – 1</w:t>
            </w:r>
            <w:r w:rsidR="0019325F" w:rsidRPr="00345108">
              <w:rPr>
                <w:rFonts w:cs="Calibri"/>
                <w:lang w:val="en-ID"/>
              </w:rPr>
              <w:t>68</w:t>
            </w:r>
            <w:r w:rsidR="00EE07DD" w:rsidRPr="00345108">
              <w:rPr>
                <w:rFonts w:cs="Calibri"/>
                <w:lang w:val="en-ID"/>
              </w:rPr>
              <w:t>,</w:t>
            </w:r>
            <w:r w:rsidRPr="00345108">
              <w:rPr>
                <w:rFonts w:cs="Calibri"/>
                <w:lang w:val="en-ID"/>
              </w:rPr>
              <w:t>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357E9E" w14:textId="77777777" w:rsidR="003A2D2A" w:rsidRPr="00345108" w:rsidRDefault="00F82FC9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5C389C16" w14:textId="77777777" w:rsidTr="00093B84">
        <w:trPr>
          <w:trHeight w:val="340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AB058A" w14:textId="77777777" w:rsidR="00DD6AFB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4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17E006" w14:textId="1F92530E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Kekerasan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7FA0B69" w14:textId="77777777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N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4B50D" w14:textId="2751F9D2" w:rsidR="00DD6AFB" w:rsidRPr="00345108" w:rsidRDefault="00D172D4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70</w:t>
            </w:r>
            <w:r w:rsidR="00EE07DD" w:rsidRPr="00345108">
              <w:rPr>
                <w:rFonts w:cs="Calibri"/>
                <w:lang w:val="en-ID"/>
              </w:rPr>
              <w:t>,00</w:t>
            </w:r>
            <w:r w:rsidRPr="00345108">
              <w:rPr>
                <w:rFonts w:cs="Calibri"/>
                <w:lang w:val="en-ID"/>
              </w:rPr>
              <w:t xml:space="preserve"> </w:t>
            </w:r>
            <w:r w:rsidR="00EE07DD" w:rsidRPr="00345108">
              <w:rPr>
                <w:rFonts w:cs="Calibri"/>
                <w:lang w:val="en-ID"/>
              </w:rPr>
              <w:t>–</w:t>
            </w:r>
            <w:r w:rsidRPr="00345108">
              <w:rPr>
                <w:rFonts w:cs="Calibri"/>
                <w:lang w:val="en-ID"/>
              </w:rPr>
              <w:t xml:space="preserve"> 1</w:t>
            </w:r>
            <w:r w:rsidR="0019325F" w:rsidRPr="00345108">
              <w:rPr>
                <w:rFonts w:cs="Calibri"/>
                <w:lang w:val="en-ID"/>
              </w:rPr>
              <w:t>3</w:t>
            </w:r>
            <w:r w:rsidRPr="00345108">
              <w:rPr>
                <w:rFonts w:cs="Calibri"/>
                <w:lang w:val="en-ID"/>
              </w:rPr>
              <w:t>0</w:t>
            </w:r>
            <w:r w:rsidR="00EE07DD" w:rsidRPr="00345108">
              <w:rPr>
                <w:rFonts w:cs="Calibri"/>
                <w:lang w:val="en-ID"/>
              </w:rPr>
              <w:t>,00</w:t>
            </w:r>
            <w:r w:rsidR="00057280" w:rsidRPr="00345108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F2A1DE" w14:textId="77777777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4B0DA4" w:rsidRPr="00345108" w14:paraId="6E13EF11" w14:textId="77777777" w:rsidTr="007E757F">
        <w:trPr>
          <w:trHeight w:val="36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C8DB0D" w14:textId="77777777" w:rsidR="00DD6AFB" w:rsidRPr="00345108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5</w:t>
            </w:r>
            <w:r w:rsidR="003E72BA"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B2B6EAA" w14:textId="38BA17F9" w:rsidR="00DD6AFB" w:rsidRPr="00345108" w:rsidRDefault="00DD6AFB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415CC7" w14:textId="030C58A6" w:rsidR="0019325F" w:rsidRPr="00345108" w:rsidRDefault="0019325F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M</w:t>
            </w:r>
            <w:r w:rsidR="00DD6AFB" w:rsidRPr="00345108">
              <w:rPr>
                <w:rFonts w:cs="Calibri"/>
              </w:rPr>
              <w:t>enit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010EE3" w14:textId="36B0B94B" w:rsidR="00DD6AFB" w:rsidRPr="007E757F" w:rsidRDefault="00DD6AFB" w:rsidP="00041FF1">
            <w:pPr>
              <w:spacing w:after="0" w:line="240" w:lineRule="auto"/>
              <w:rPr>
                <w:rFonts w:cs="Calibri"/>
              </w:rPr>
            </w:pPr>
            <w:r w:rsidRPr="007E757F">
              <w:rPr>
                <w:rFonts w:cs="Calibri"/>
              </w:rPr>
              <w:t xml:space="preserve">Tidak lebih dari </w:t>
            </w:r>
            <w:r w:rsidR="001C72DC" w:rsidRPr="007E757F">
              <w:rPr>
                <w:rFonts w:cs="Calibri"/>
              </w:rPr>
              <w:t>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8D430C" w14:textId="77777777" w:rsidR="00E407FD" w:rsidRPr="007E757F" w:rsidRDefault="00E407FD" w:rsidP="00E407F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 </w:t>
            </w:r>
          </w:p>
          <w:p w14:paraId="2F52152D" w14:textId="77777777" w:rsidR="00E407FD" w:rsidRPr="007E757F" w:rsidRDefault="00E407FD" w:rsidP="00E407F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(Hal. 2119 – 2121) </w:t>
            </w:r>
          </w:p>
          <w:p w14:paraId="372DAB5D" w14:textId="7B0335E3" w:rsidR="00DD6AFB" w:rsidRPr="007E757F" w:rsidRDefault="00E407FD" w:rsidP="00E407FD">
            <w:pPr>
              <w:spacing w:after="0" w:line="240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&lt;1251&gt;, </w:t>
            </w:r>
            <w:r w:rsidRPr="007E757F">
              <w:rPr>
                <w:rFonts w:cs="Calibri"/>
                <w:lang w:val="en-US"/>
              </w:rPr>
              <w:t>PT. Kimia Farma</w:t>
            </w:r>
          </w:p>
        </w:tc>
      </w:tr>
      <w:tr w:rsidR="00901FB2" w:rsidRPr="00345108" w14:paraId="63AF2388" w14:textId="77777777" w:rsidTr="00093B84">
        <w:trPr>
          <w:trHeight w:val="340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C748AE" w14:textId="77777777" w:rsidR="00901FB2" w:rsidRPr="00345108" w:rsidRDefault="00901FB2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6.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D0B829" w14:textId="1F1451FC" w:rsidR="00901FB2" w:rsidRPr="00345108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345108">
              <w:rPr>
                <w:rFonts w:cs="Calibri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F35F30F" w14:textId="77777777" w:rsidR="00901FB2" w:rsidRPr="00345108" w:rsidRDefault="00901FB2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DF4D27" w14:textId="18226C6B" w:rsidR="00901FB2" w:rsidRPr="007E757F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lang w:val="en-US"/>
              </w:rPr>
              <w:t xml:space="preserve">Tidak </w:t>
            </w:r>
            <w:proofErr w:type="spellStart"/>
            <w:r w:rsidRPr="007E757F">
              <w:rPr>
                <w:rFonts w:cs="Calibri"/>
                <w:lang w:val="en-US"/>
              </w:rPr>
              <w:t>lebih</w:t>
            </w:r>
            <w:proofErr w:type="spellEnd"/>
            <w:r w:rsidRPr="007E757F">
              <w:rPr>
                <w:rFonts w:cs="Calibri"/>
                <w:lang w:val="en-US"/>
              </w:rPr>
              <w:t xml:space="preserve"> </w:t>
            </w:r>
            <w:proofErr w:type="spellStart"/>
            <w:r w:rsidRPr="007E757F">
              <w:rPr>
                <w:rFonts w:cs="Calibri"/>
                <w:lang w:val="en-US"/>
              </w:rPr>
              <w:t>dari</w:t>
            </w:r>
            <w:proofErr w:type="spellEnd"/>
            <w:r w:rsidRPr="007E757F">
              <w:rPr>
                <w:rFonts w:cs="Calibri"/>
                <w:lang w:val="en-US"/>
              </w:rPr>
              <w:t xml:space="preserve"> 1</w:t>
            </w:r>
            <w:r w:rsidR="00885C92" w:rsidRPr="007E757F">
              <w:rPr>
                <w:rFonts w:cs="Calibri"/>
                <w:lang w:val="en-US"/>
              </w:rPr>
              <w:t>,</w:t>
            </w:r>
            <w:r w:rsidR="005B7D9D" w:rsidRPr="007E757F">
              <w:rPr>
                <w:rFonts w:cs="Calibri"/>
                <w:lang w:val="en-US"/>
              </w:rPr>
              <w:t>0</w:t>
            </w:r>
            <w:r w:rsidR="00EE07DD" w:rsidRPr="007E757F">
              <w:rPr>
                <w:rFonts w:cs="Calibri"/>
                <w:lang w:val="en-US"/>
              </w:rPr>
              <w:t>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D9FB9FE" w14:textId="77777777" w:rsidR="00901FB2" w:rsidRPr="007E757F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</w:rPr>
              <w:t>PT. Kimia Farma</w:t>
            </w:r>
          </w:p>
        </w:tc>
      </w:tr>
      <w:tr w:rsidR="00526908" w:rsidRPr="00345108" w14:paraId="6F7B634C" w14:textId="77777777" w:rsidTr="007E757F">
        <w:trPr>
          <w:trHeight w:val="36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90B6F3" w14:textId="77777777" w:rsidR="00526908" w:rsidRPr="00345108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7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69B4D2A" w14:textId="4F888EF4" w:rsidR="00526908" w:rsidRPr="00345108" w:rsidRDefault="00526908" w:rsidP="00041FF1">
            <w:pPr>
              <w:spacing w:after="0" w:line="240" w:lineRule="auto"/>
              <w:rPr>
                <w:rFonts w:cs="Calibri"/>
              </w:rPr>
            </w:pPr>
            <w:r w:rsidRPr="00345108">
              <w:rPr>
                <w:rFonts w:cs="Calibri"/>
              </w:rPr>
              <w:t>Identifikasi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EEBEB60" w14:textId="77777777" w:rsidR="00526908" w:rsidRPr="00345108" w:rsidRDefault="00526908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B16E50" w14:textId="056058F1" w:rsidR="00526908" w:rsidRPr="009953D7" w:rsidRDefault="009953D7" w:rsidP="00041FF1">
            <w:pPr>
              <w:spacing w:after="0" w:line="240" w:lineRule="auto"/>
              <w:rPr>
                <w:rFonts w:cs="Calibri"/>
                <w:b/>
                <w:bCs/>
                <w:i/>
                <w:iCs/>
              </w:rPr>
            </w:pPr>
            <w:proofErr w:type="spellStart"/>
            <w:r w:rsidRPr="009953D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Memenuhi</w:t>
            </w:r>
            <w:proofErr w:type="spellEnd"/>
            <w:r w:rsidRPr="009953D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9953D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Persyaratan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D0DBDB3" w14:textId="77777777" w:rsidR="005269CF" w:rsidRPr="007E757F" w:rsidRDefault="005269CF" w:rsidP="005269CF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5A1840D0" w14:textId="53334861" w:rsidR="00526908" w:rsidRPr="007E757F" w:rsidRDefault="005269CF" w:rsidP="005269CF">
            <w:pPr>
              <w:spacing w:after="0" w:line="240" w:lineRule="auto"/>
              <w:rPr>
                <w:rFonts w:cs="Calibri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526908" w:rsidRPr="00345108" w14:paraId="6FE97EBC" w14:textId="77777777" w:rsidTr="007E757F">
        <w:trPr>
          <w:trHeight w:val="36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9D3E7D" w14:textId="77777777" w:rsidR="00526908" w:rsidRPr="000E332B" w:rsidRDefault="00526908" w:rsidP="00041FF1">
            <w:pPr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lang w:val="en-US"/>
              </w:rPr>
            </w:pPr>
            <w:r w:rsidRPr="00345108">
              <w:rPr>
                <w:rFonts w:cs="Calibri"/>
              </w:rPr>
              <w:t>8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A6EF75" w14:textId="0A1DDADB" w:rsidR="00526908" w:rsidRPr="000E332B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0E332B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3D5EC8" w14:textId="77777777" w:rsidR="00526908" w:rsidRPr="000E332B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0E332B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569DB20" w14:textId="5D627427" w:rsidR="00526908" w:rsidRPr="007E757F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>95</w:t>
            </w:r>
            <w:r w:rsidR="00EE07DD" w:rsidRPr="007E757F">
              <w:rPr>
                <w:rFonts w:cs="Calibri"/>
                <w:lang w:val="en-ID"/>
              </w:rPr>
              <w:t>,0</w:t>
            </w:r>
            <w:r w:rsidRPr="007E757F">
              <w:rPr>
                <w:rFonts w:cs="Calibri"/>
                <w:lang w:val="en-ID"/>
              </w:rPr>
              <w:t>0 – 10</w:t>
            </w:r>
            <w:r w:rsidR="00EE07DD" w:rsidRPr="007E757F">
              <w:rPr>
                <w:rFonts w:cs="Calibri"/>
                <w:lang w:val="en-ID"/>
              </w:rPr>
              <w:t>5,00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DFE2598" w14:textId="77777777" w:rsidR="000E332B" w:rsidRPr="007E757F" w:rsidRDefault="000E332B" w:rsidP="00041FF1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63347E98" w14:textId="37E69E9C" w:rsidR="00526908" w:rsidRPr="007E757F" w:rsidRDefault="000E332B" w:rsidP="00041FF1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526908" w:rsidRPr="00345108" w14:paraId="19452373" w14:textId="77777777" w:rsidTr="007E757F">
        <w:trPr>
          <w:trHeight w:val="36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AFD340" w14:textId="77777777" w:rsidR="00526908" w:rsidRPr="00345108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9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D5B6C9" w14:textId="49ACE8ED" w:rsidR="00526908" w:rsidRPr="00345108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345108">
              <w:rPr>
                <w:rFonts w:cs="Calibri"/>
                <w:lang w:val="en-ID"/>
              </w:rPr>
              <w:t>Keragaman</w:t>
            </w:r>
            <w:proofErr w:type="spellEnd"/>
            <w:r w:rsidRPr="00345108">
              <w:rPr>
                <w:rFonts w:cs="Calibri"/>
                <w:lang w:val="en-ID"/>
              </w:rPr>
              <w:t xml:space="preserve"> </w:t>
            </w:r>
            <w:proofErr w:type="spellStart"/>
            <w:r w:rsidRPr="00345108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D20733" w14:textId="77777777" w:rsidR="00526908" w:rsidRPr="00345108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E6B02A0" w14:textId="77777777" w:rsidR="00526908" w:rsidRPr="007E757F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 xml:space="preserve">Nilai </w:t>
            </w:r>
            <w:proofErr w:type="spellStart"/>
            <w:r w:rsidRPr="007E757F">
              <w:rPr>
                <w:rFonts w:cs="Calibri"/>
                <w:lang w:val="en-ID"/>
              </w:rPr>
              <w:t>penerimaan</w:t>
            </w:r>
            <w:proofErr w:type="spellEnd"/>
            <w:r w:rsidRPr="007E757F">
              <w:rPr>
                <w:rFonts w:cs="Calibri"/>
                <w:lang w:val="en-ID"/>
              </w:rPr>
              <w:t xml:space="preserve"> 10 tablet</w:t>
            </w:r>
          </w:p>
          <w:p w14:paraId="3C2A1385" w14:textId="42F3AA57" w:rsidR="00526908" w:rsidRPr="007E757F" w:rsidRDefault="00526908" w:rsidP="00041FF1">
            <w:pPr>
              <w:spacing w:after="0" w:line="240" w:lineRule="auto"/>
              <w:rPr>
                <w:rFonts w:cs="Calibri"/>
              </w:rPr>
            </w:pPr>
            <w:r w:rsidRPr="007E757F">
              <w:rPr>
                <w:rFonts w:cs="Calibri"/>
              </w:rPr>
              <w:t>Tidak lebih dari 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81698E" w14:textId="77777777" w:rsidR="00112380" w:rsidRPr="007E757F" w:rsidRDefault="001123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 xml:space="preserve">FI VI </w:t>
            </w:r>
            <w:proofErr w:type="spellStart"/>
            <w:r w:rsidRPr="007E757F">
              <w:rPr>
                <w:rFonts w:cs="Calibri"/>
                <w:lang w:val="en-ID"/>
              </w:rPr>
              <w:t>Tahun</w:t>
            </w:r>
            <w:proofErr w:type="spellEnd"/>
            <w:r w:rsidRPr="007E757F">
              <w:rPr>
                <w:rFonts w:cs="Calibri"/>
                <w:lang w:val="en-ID"/>
              </w:rPr>
              <w:t xml:space="preserve"> 2020 </w:t>
            </w:r>
          </w:p>
          <w:p w14:paraId="4CB00F3B" w14:textId="21EAA324" w:rsidR="00526908" w:rsidRPr="007E757F" w:rsidRDefault="001123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>(Hal. 2025 – 2028)</w:t>
            </w:r>
          </w:p>
        </w:tc>
      </w:tr>
      <w:tr w:rsidR="00AD515E" w:rsidRPr="00345108" w14:paraId="3381F184" w14:textId="77777777" w:rsidTr="00093B84">
        <w:trPr>
          <w:trHeight w:val="340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ABB4DD5" w14:textId="268481B1" w:rsidR="00AD515E" w:rsidRPr="00345108" w:rsidRDefault="00AD515E" w:rsidP="00AD515E">
            <w:pPr>
              <w:spacing w:after="0" w:line="240" w:lineRule="auto"/>
              <w:jc w:val="center"/>
              <w:rPr>
                <w:rFonts w:cs="Calibri"/>
              </w:rPr>
            </w:pPr>
            <w:r w:rsidRPr="00345108">
              <w:rPr>
                <w:rFonts w:cs="Calibri"/>
              </w:rPr>
              <w:t>10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A5B6F3" w14:textId="44702563" w:rsidR="00AD515E" w:rsidRPr="00345108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668688F" w14:textId="77777777" w:rsidR="00AD515E" w:rsidRPr="00345108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801F86" w14:textId="77777777" w:rsidR="00AD515E" w:rsidRPr="007E757F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462EE6" w14:textId="77777777" w:rsidR="00AD515E" w:rsidRPr="007E757F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</w:tr>
      <w:tr w:rsidR="000E332B" w:rsidRPr="00345108" w14:paraId="34EDAB24" w14:textId="77777777" w:rsidTr="00093B84">
        <w:trPr>
          <w:trHeight w:val="36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876E9C" w14:textId="77777777" w:rsidR="000E332B" w:rsidRPr="00345108" w:rsidRDefault="000E332B" w:rsidP="000E332B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078323A" w14:textId="77777777" w:rsidR="000E332B" w:rsidRPr="00345108" w:rsidRDefault="000E332B" w:rsidP="000E332B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Media :</w:t>
            </w:r>
            <w:proofErr w:type="gramEnd"/>
            <w:r w:rsidRPr="00345108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345108">
              <w:rPr>
                <w:rFonts w:cs="Calibri"/>
                <w:lang w:val="en-US"/>
              </w:rPr>
              <w:t>larutan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Dapar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fosfat</w:t>
            </w:r>
            <w:proofErr w:type="spellEnd"/>
            <w:r w:rsidRPr="00345108">
              <w:rPr>
                <w:rFonts w:cs="Calibri"/>
                <w:lang w:val="en-US"/>
              </w:rPr>
              <w:t xml:space="preserve"> pH 6.8</w:t>
            </w:r>
          </w:p>
          <w:p w14:paraId="6E2B8481" w14:textId="77777777" w:rsidR="000E332B" w:rsidRPr="00345108" w:rsidRDefault="000E332B" w:rsidP="000E332B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Alat :</w:t>
            </w:r>
            <w:proofErr w:type="gramEnd"/>
            <w:r w:rsidRPr="00345108">
              <w:rPr>
                <w:rFonts w:cs="Calibri"/>
                <w:lang w:val="en-US"/>
              </w:rPr>
              <w:t xml:space="preserve"> Paddle, 50 rpm</w:t>
            </w:r>
          </w:p>
          <w:p w14:paraId="23AB2F04" w14:textId="168733DD" w:rsidR="000E332B" w:rsidRPr="00345108" w:rsidRDefault="000E332B" w:rsidP="007E757F">
            <w:pPr>
              <w:spacing w:after="120" w:line="240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US"/>
              </w:rPr>
              <w:t xml:space="preserve">Waktu : 30 </w:t>
            </w:r>
            <w:proofErr w:type="spellStart"/>
            <w:r w:rsidRPr="00345108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93765D8" w14:textId="5BDD6772" w:rsidR="000E332B" w:rsidRPr="00345108" w:rsidRDefault="000E332B" w:rsidP="000E332B">
            <w:pPr>
              <w:spacing w:after="0" w:line="240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4B14EA" w14:textId="7B992830" w:rsidR="000E332B" w:rsidRPr="007E757F" w:rsidRDefault="000E332B" w:rsidP="000E332B">
            <w:pPr>
              <w:spacing w:after="0" w:line="240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</w:rPr>
              <w:t xml:space="preserve">Tidak kurang dari </w:t>
            </w:r>
            <w:r w:rsidRPr="007E757F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2C04DF" w14:textId="77777777" w:rsidR="000E332B" w:rsidRPr="007E757F" w:rsidRDefault="000E332B" w:rsidP="000E332B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246E422E" w14:textId="7EC3A72A" w:rsidR="000E332B" w:rsidRPr="007E757F" w:rsidRDefault="000E332B" w:rsidP="000E332B">
            <w:pPr>
              <w:spacing w:after="0" w:line="240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1766)</w:t>
            </w:r>
          </w:p>
        </w:tc>
      </w:tr>
      <w:tr w:rsidR="00093B84" w:rsidRPr="00345108" w14:paraId="1082EE17" w14:textId="77777777" w:rsidTr="00093B84">
        <w:trPr>
          <w:trHeight w:val="369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CF7228F" w14:textId="77777777" w:rsidR="00093B84" w:rsidRPr="00345108" w:rsidRDefault="00093B84" w:rsidP="000E332B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7FF579EC" w14:textId="77777777" w:rsidR="00093B84" w:rsidRPr="00345108" w:rsidRDefault="00093B84" w:rsidP="000E332B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75358DC" w14:textId="77777777" w:rsidR="00093B84" w:rsidRPr="00345108" w:rsidRDefault="00093B84" w:rsidP="000E332B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2384A8CB" w14:textId="77777777" w:rsidR="00093B84" w:rsidRPr="007E757F" w:rsidRDefault="00093B84" w:rsidP="000E332B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34C486B" w14:textId="77777777" w:rsidR="00093B84" w:rsidRPr="007E757F" w:rsidRDefault="00093B84" w:rsidP="000E332B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</w:tr>
      <w:tr w:rsidR="000E332B" w:rsidRPr="00345108" w14:paraId="6A587274" w14:textId="77777777" w:rsidTr="007E757F">
        <w:trPr>
          <w:trHeight w:val="314"/>
        </w:trPr>
        <w:tc>
          <w:tcPr>
            <w:tcW w:w="10206" w:type="dxa"/>
            <w:gridSpan w:val="5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0F9F38F3" w14:textId="06E66471" w:rsidR="000E332B" w:rsidRPr="00345108" w:rsidRDefault="000E332B" w:rsidP="000E332B">
            <w:pPr>
              <w:spacing w:after="0" w:line="240" w:lineRule="auto"/>
              <w:rPr>
                <w:rFonts w:cs="Calibri"/>
                <w:b/>
                <w:lang w:val="en-US"/>
              </w:rPr>
            </w:pPr>
            <w:r w:rsidRPr="00345108">
              <w:rPr>
                <w:rFonts w:cs="Calibri"/>
                <w:b/>
                <w:lang w:val="en-US"/>
              </w:rPr>
              <w:lastRenderedPageBreak/>
              <w:t>Tablet Salut</w:t>
            </w:r>
          </w:p>
        </w:tc>
      </w:tr>
      <w:tr w:rsidR="000E332B" w:rsidRPr="00345108" w14:paraId="17767DBB" w14:textId="77777777" w:rsidTr="00AA32D4">
        <w:trPr>
          <w:trHeight w:val="318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E2BC479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0EDB8774" w14:textId="6E19E761" w:rsidR="000E332B" w:rsidRPr="00345108" w:rsidRDefault="000E332B" w:rsidP="000E332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05534CC" w14:textId="718490C4" w:rsidR="000E332B" w:rsidRPr="00345108" w:rsidRDefault="000E332B" w:rsidP="000E332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345108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256AC9F" w14:textId="313F8EB4" w:rsidR="000E332B" w:rsidRPr="00345108" w:rsidRDefault="000E332B" w:rsidP="000E332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345108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07E46FF" w14:textId="6A3172E3" w:rsidR="000E332B" w:rsidRPr="00345108" w:rsidRDefault="000E332B" w:rsidP="000E332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45108">
              <w:rPr>
                <w:rFonts w:cs="Calibri"/>
                <w:b/>
                <w:bCs/>
              </w:rPr>
              <w:t>Referensi</w:t>
            </w:r>
          </w:p>
        </w:tc>
      </w:tr>
      <w:tr w:rsidR="000E332B" w:rsidRPr="00345108" w14:paraId="3013722F" w14:textId="77777777" w:rsidTr="007E757F">
        <w:trPr>
          <w:trHeight w:val="27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7C22149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1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DFE1F5" w14:textId="659BAA1E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Pemerian</w:t>
            </w:r>
            <w:r w:rsidRPr="00345108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EEC3C9C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7DE06E3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BB009D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</w:tr>
      <w:tr w:rsidR="000E332B" w:rsidRPr="00345108" w14:paraId="4DAB0C99" w14:textId="77777777" w:rsidTr="00BC3706">
        <w:tc>
          <w:tcPr>
            <w:tcW w:w="709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510452B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B97ED1" w14:textId="53A750A9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42DBD0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86E1CE" w14:textId="08D3442B" w:rsidR="000E332B" w:rsidRPr="009953D7" w:rsidRDefault="000E332B" w:rsidP="000E332B">
            <w:pPr>
              <w:spacing w:after="0" w:line="276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9953D7">
              <w:rPr>
                <w:rFonts w:cs="Calibri"/>
                <w:iCs/>
                <w:color w:val="000000"/>
                <w:highlight w:val="yellow"/>
                <w:lang w:val="en-ID"/>
              </w:rPr>
              <w:t>Kaplet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1914904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19252052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60F2F56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C2DDD48" w14:textId="16C1BDDE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68F1CF4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517DFB" w14:textId="6C4C7D9B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Salem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5B003F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0CACCC15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559C71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DDAE77" w14:textId="365DC441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atas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7AFBB3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6CE3A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kf</w:t>
            </w:r>
            <w:r w:rsidRPr="00345108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7F27CDB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269A218D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C1DF208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42CF88F" w14:textId="738E419C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Muka bawah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4844D0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84C89E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345108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10FBD7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6C31E7B2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05EBC7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2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8773D6" w14:textId="1B9B7FFC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Dimensi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7391C4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ABC872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3598C0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</w:tr>
      <w:tr w:rsidR="000E332B" w:rsidRPr="00345108" w14:paraId="56E55D0E" w14:textId="77777777" w:rsidTr="00AA32D4">
        <w:trPr>
          <w:trHeight w:val="182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519291B9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23A503" w14:textId="396D15BC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7E5C33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Pr="00345108">
              <w:rPr>
                <w:rFonts w:cs="Calibri"/>
              </w:rPr>
              <w:t>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2A3F0F6" w14:textId="19BF9CB6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9,80 – 10,20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5FDE70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707C9E90" w14:textId="77777777" w:rsidTr="00AA32D4">
        <w:trPr>
          <w:trHeight w:val="271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382FD15B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A8A5FB0" w14:textId="58462F6E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85A938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B9B1B8" w14:textId="7BEB8AFA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5,00 – 5,40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9E3BAA8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0DEA3C0A" w14:textId="77777777" w:rsidTr="00AA32D4">
        <w:trPr>
          <w:trHeight w:val="247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77DBEADA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84FF2E" w14:textId="03EB47DC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F3E7973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C626A3" w14:textId="22AD1808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 xml:space="preserve">3,60 – 4,20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EC530B4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3A26E4FF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0E0C85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3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49905D" w14:textId="016EE1EA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Bobot rata-rata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340B50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  <w:lang w:val="en-ID"/>
              </w:rPr>
              <w:t>m</w:t>
            </w:r>
            <w:r w:rsidRPr="00345108">
              <w:rPr>
                <w:rFonts w:cs="Calibri"/>
              </w:rPr>
              <w:t>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DA2D980" w14:textId="7B3C5584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156,60 – 173,00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7ECA62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7645EC7A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012BEAD9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4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F602B5F" w14:textId="6B89DD11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Kekerasan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476CAEB8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N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F77AAD0" w14:textId="1D2C6126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345108">
              <w:rPr>
                <w:rFonts w:cs="Calibri"/>
                <w:lang w:val="en-ID"/>
              </w:rPr>
              <w:t>70,00 – 140,00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CE0C72E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PT. Kimia Farma</w:t>
            </w:r>
          </w:p>
        </w:tc>
      </w:tr>
      <w:tr w:rsidR="000E332B" w:rsidRPr="00345108" w14:paraId="516308B2" w14:textId="77777777" w:rsidTr="00AA32D4">
        <w:trPr>
          <w:trHeight w:val="523"/>
        </w:trPr>
        <w:tc>
          <w:tcPr>
            <w:tcW w:w="7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738DEA12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5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894C47F" w14:textId="5529778A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E431E4B" w14:textId="362C611A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  <w:lang w:val="en-US"/>
              </w:rPr>
              <w:t>M</w:t>
            </w:r>
            <w:r w:rsidRPr="00345108">
              <w:rPr>
                <w:rFonts w:cs="Calibri"/>
              </w:rPr>
              <w:t>enit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77C84A06" w14:textId="15530CD8" w:rsidR="000E332B" w:rsidRPr="007E757F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</w:rPr>
              <w:t xml:space="preserve">Tidak lebih dari </w:t>
            </w:r>
            <w:r w:rsidRPr="007E757F">
              <w:rPr>
                <w:rFonts w:cs="Calibri"/>
                <w:lang w:val="en-US"/>
              </w:rPr>
              <w:t>60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33CEAD44" w14:textId="77777777" w:rsidR="00E407FD" w:rsidRPr="007E757F" w:rsidRDefault="00E407FD" w:rsidP="00E407F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 </w:t>
            </w:r>
          </w:p>
          <w:p w14:paraId="1AD9DED3" w14:textId="77777777" w:rsidR="00E407FD" w:rsidRPr="007E757F" w:rsidRDefault="00E407FD" w:rsidP="00E407F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(Hal. 2119 – 2121) </w:t>
            </w:r>
          </w:p>
          <w:p w14:paraId="33E0C7F0" w14:textId="334613B4" w:rsidR="000E332B" w:rsidRPr="007E757F" w:rsidRDefault="00E407FD" w:rsidP="00E407FD">
            <w:pPr>
              <w:spacing w:after="0" w:line="276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&lt;1251&gt;, </w:t>
            </w:r>
            <w:r w:rsidRPr="007E757F">
              <w:rPr>
                <w:rFonts w:cs="Calibri"/>
                <w:lang w:val="en-US"/>
              </w:rPr>
              <w:t>PT. Kimia Farma</w:t>
            </w:r>
          </w:p>
        </w:tc>
      </w:tr>
      <w:tr w:rsidR="000E332B" w:rsidRPr="00345108" w14:paraId="38676F15" w14:textId="77777777" w:rsidTr="00BC3706">
        <w:trPr>
          <w:trHeight w:val="601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F516B94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6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5DE6B6C" w14:textId="56FFC3CD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Identifikas</w:t>
            </w:r>
            <w:proofErr w:type="spellStart"/>
            <w:r w:rsidRPr="00345108">
              <w:rPr>
                <w:rFonts w:cs="Calibri"/>
                <w:lang w:val="en-US"/>
              </w:rPr>
              <w:t>i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0CBF436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649DB2" w14:textId="4178F3F4" w:rsidR="000E332B" w:rsidRPr="007E757F" w:rsidRDefault="009953D7" w:rsidP="000E332B">
            <w:pPr>
              <w:spacing w:after="0" w:line="276" w:lineRule="auto"/>
              <w:rPr>
                <w:rFonts w:cs="Calibri"/>
              </w:rPr>
            </w:pPr>
            <w:proofErr w:type="spellStart"/>
            <w:r w:rsidRPr="009953D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Memenuhi</w:t>
            </w:r>
            <w:proofErr w:type="spellEnd"/>
            <w:r w:rsidRPr="009953D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9953D7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Persyaratan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8AEA046" w14:textId="77777777" w:rsidR="005269CF" w:rsidRPr="007E757F" w:rsidRDefault="005269CF" w:rsidP="005269CF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07B4A696" w14:textId="5E479670" w:rsidR="000E332B" w:rsidRPr="007E757F" w:rsidRDefault="005269CF" w:rsidP="005269CF">
            <w:pPr>
              <w:spacing w:after="0" w:line="276" w:lineRule="auto"/>
              <w:rPr>
                <w:rFonts w:cs="Calibri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0E332B" w:rsidRPr="00345108" w14:paraId="19F14DF1" w14:textId="77777777" w:rsidTr="000E332B">
        <w:trPr>
          <w:trHeight w:val="521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4FA4E2" w14:textId="77777777" w:rsidR="000E332B" w:rsidRPr="000E332B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E332B">
              <w:rPr>
                <w:rFonts w:cs="Calibri"/>
              </w:rPr>
              <w:t>7</w:t>
            </w:r>
            <w:r w:rsidRPr="000E332B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A1E8BB" w14:textId="104614E7" w:rsidR="000E332B" w:rsidRPr="000E332B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0E332B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06A4E82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0E332B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52C5BD" w14:textId="1B1406A1" w:rsidR="000E332B" w:rsidRPr="007E757F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>95,00 – 105,00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8AF3C18" w14:textId="77777777" w:rsidR="000E332B" w:rsidRPr="007E757F" w:rsidRDefault="000E332B" w:rsidP="000E332B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5B92631E" w14:textId="3B758D51" w:rsidR="000E332B" w:rsidRPr="007E757F" w:rsidRDefault="000E332B" w:rsidP="000E332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0E332B" w:rsidRPr="00345108" w14:paraId="59015E69" w14:textId="77777777" w:rsidTr="00AA32D4">
        <w:trPr>
          <w:trHeight w:val="47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47DA6F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8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3CEED6D" w14:textId="734D7AEF" w:rsidR="000E332B" w:rsidRPr="00345108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45108">
              <w:rPr>
                <w:rFonts w:cs="Calibri"/>
                <w:lang w:val="en-ID"/>
              </w:rPr>
              <w:t>Keragaman</w:t>
            </w:r>
            <w:proofErr w:type="spellEnd"/>
            <w:r w:rsidRPr="00345108">
              <w:rPr>
                <w:rFonts w:cs="Calibri"/>
                <w:lang w:val="en-ID"/>
              </w:rPr>
              <w:t xml:space="preserve"> </w:t>
            </w:r>
            <w:proofErr w:type="spellStart"/>
            <w:r w:rsidRPr="00345108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774224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C5ED4D5" w14:textId="6D467041" w:rsidR="000E332B" w:rsidRPr="007E757F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 xml:space="preserve">Nilai </w:t>
            </w:r>
            <w:proofErr w:type="spellStart"/>
            <w:r w:rsidRPr="007E757F">
              <w:rPr>
                <w:rFonts w:cs="Calibri"/>
                <w:lang w:val="en-ID"/>
              </w:rPr>
              <w:t>penerimaan</w:t>
            </w:r>
            <w:proofErr w:type="spellEnd"/>
            <w:r w:rsidRPr="007E757F">
              <w:rPr>
                <w:rFonts w:cs="Calibri"/>
                <w:lang w:val="en-ID"/>
              </w:rPr>
              <w:t xml:space="preserve"> 10 tablet t</w:t>
            </w:r>
            <w:r w:rsidRPr="007E757F">
              <w:rPr>
                <w:rFonts w:cs="Calibri"/>
              </w:rPr>
              <w:t>idak lebih dari 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6AC50AC" w14:textId="77777777" w:rsidR="000E332B" w:rsidRPr="007E757F" w:rsidRDefault="000E332B" w:rsidP="000E332B">
            <w:pPr>
              <w:spacing w:after="0" w:line="240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 xml:space="preserve">FI VI </w:t>
            </w:r>
            <w:proofErr w:type="spellStart"/>
            <w:r w:rsidRPr="007E757F">
              <w:rPr>
                <w:rFonts w:cs="Calibri"/>
                <w:lang w:val="en-ID"/>
              </w:rPr>
              <w:t>Tahun</w:t>
            </w:r>
            <w:proofErr w:type="spellEnd"/>
            <w:r w:rsidRPr="007E757F">
              <w:rPr>
                <w:rFonts w:cs="Calibri"/>
                <w:lang w:val="en-ID"/>
              </w:rPr>
              <w:t xml:space="preserve"> 2020 </w:t>
            </w:r>
          </w:p>
          <w:p w14:paraId="01D4BA72" w14:textId="3B9F9400" w:rsidR="000E332B" w:rsidRPr="007E757F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  <w:r w:rsidRPr="007E757F">
              <w:rPr>
                <w:rFonts w:cs="Calibri"/>
                <w:lang w:val="en-ID"/>
              </w:rPr>
              <w:t>(Hal. 2025 – 2028)</w:t>
            </w:r>
          </w:p>
        </w:tc>
      </w:tr>
      <w:tr w:rsidR="000E332B" w:rsidRPr="00345108" w14:paraId="229BF9C6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8FC86D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45108">
              <w:rPr>
                <w:rFonts w:cs="Calibri"/>
              </w:rPr>
              <w:t>9</w:t>
            </w:r>
            <w:r w:rsidRPr="00345108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9753E1" w14:textId="1EC034B0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79C59D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C9F00F0" w14:textId="77777777" w:rsidR="000E332B" w:rsidRPr="007E757F" w:rsidRDefault="000E332B" w:rsidP="000E332B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F3B60D" w14:textId="77777777" w:rsidR="000E332B" w:rsidRPr="007E757F" w:rsidRDefault="000E332B" w:rsidP="000E332B">
            <w:pPr>
              <w:spacing w:after="0" w:line="276" w:lineRule="auto"/>
              <w:rPr>
                <w:rFonts w:cs="Calibri"/>
              </w:rPr>
            </w:pPr>
          </w:p>
        </w:tc>
      </w:tr>
      <w:tr w:rsidR="000E332B" w:rsidRPr="00345108" w14:paraId="21FB6B4E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C9EDE1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B7BF7B" w14:textId="19EDF842" w:rsidR="000E332B" w:rsidRPr="00345108" w:rsidRDefault="000E332B" w:rsidP="000E332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Media :</w:t>
            </w:r>
            <w:proofErr w:type="gramEnd"/>
            <w:r w:rsidRPr="00345108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345108">
              <w:rPr>
                <w:rFonts w:cs="Calibri"/>
                <w:lang w:val="en-US"/>
              </w:rPr>
              <w:t>larutan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Dapar</w:t>
            </w:r>
            <w:proofErr w:type="spellEnd"/>
            <w:r w:rsidRPr="00345108">
              <w:rPr>
                <w:rFonts w:cs="Calibri"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lang w:val="en-US"/>
              </w:rPr>
              <w:t>fosfat</w:t>
            </w:r>
            <w:proofErr w:type="spellEnd"/>
            <w:r w:rsidRPr="00345108">
              <w:rPr>
                <w:rFonts w:cs="Calibri"/>
                <w:lang w:val="en-US"/>
              </w:rPr>
              <w:t xml:space="preserve"> pH 6.8</w:t>
            </w:r>
          </w:p>
          <w:p w14:paraId="6139BD5B" w14:textId="1434CBF5" w:rsidR="000E332B" w:rsidRPr="00345108" w:rsidRDefault="000E332B" w:rsidP="000E332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345108">
              <w:rPr>
                <w:rFonts w:cs="Calibri"/>
                <w:lang w:val="en-US"/>
              </w:rPr>
              <w:t>Alat :</w:t>
            </w:r>
            <w:proofErr w:type="gramEnd"/>
            <w:r w:rsidRPr="00345108">
              <w:rPr>
                <w:rFonts w:cs="Calibri"/>
                <w:lang w:val="en-US"/>
              </w:rPr>
              <w:t xml:space="preserve"> Paddle, 50 rpm</w:t>
            </w:r>
          </w:p>
          <w:p w14:paraId="21B75ACA" w14:textId="1CAF8C35" w:rsidR="000E332B" w:rsidRPr="00345108" w:rsidRDefault="000E332B" w:rsidP="000E332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Waktu : 30 </w:t>
            </w:r>
            <w:proofErr w:type="spellStart"/>
            <w:r w:rsidRPr="00345108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222C5B0" w14:textId="77777777" w:rsidR="000E332B" w:rsidRPr="00345108" w:rsidRDefault="000E332B" w:rsidP="000E332B">
            <w:pPr>
              <w:spacing w:after="0" w:line="276" w:lineRule="auto"/>
              <w:rPr>
                <w:rFonts w:cs="Calibri"/>
              </w:rPr>
            </w:pPr>
            <w:r w:rsidRPr="00345108">
              <w:rPr>
                <w:rFonts w:cs="Calibri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3FACC4" w14:textId="3157A9C6" w:rsidR="000E332B" w:rsidRPr="007E757F" w:rsidRDefault="000E332B" w:rsidP="000E332B">
            <w:pPr>
              <w:spacing w:after="0" w:line="276" w:lineRule="auto"/>
              <w:rPr>
                <w:rFonts w:cs="Calibri"/>
              </w:rPr>
            </w:pPr>
            <w:r w:rsidRPr="007E757F">
              <w:rPr>
                <w:rFonts w:cs="Calibri"/>
              </w:rPr>
              <w:t xml:space="preserve">Tidak kurang dari </w:t>
            </w:r>
            <w:r w:rsidRPr="007E757F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A79CEE" w14:textId="77777777" w:rsidR="000E332B" w:rsidRPr="007E757F" w:rsidRDefault="000E332B" w:rsidP="000E332B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4C598977" w14:textId="5611C9DF" w:rsidR="000E332B" w:rsidRPr="007E757F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1767)</w:t>
            </w:r>
          </w:p>
        </w:tc>
      </w:tr>
      <w:tr w:rsidR="000E332B" w:rsidRPr="00345108" w14:paraId="35C50CA9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5505758" w14:textId="77777777" w:rsidR="000E332B" w:rsidRPr="00345108" w:rsidRDefault="000E332B" w:rsidP="000E332B">
            <w:pPr>
              <w:spacing w:after="0" w:line="276" w:lineRule="auto"/>
              <w:jc w:val="center"/>
              <w:rPr>
                <w:rFonts w:cs="Calibri"/>
                <w:bCs/>
                <w:lang w:val="en-US"/>
              </w:rPr>
            </w:pPr>
            <w:r w:rsidRPr="00345108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3B9E83A" w14:textId="1CAEC65F" w:rsidR="000E332B" w:rsidRPr="00345108" w:rsidRDefault="00E407FD" w:rsidP="000E332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Cemaran</w:t>
            </w:r>
            <w:proofErr w:type="spellEnd"/>
            <w:r>
              <w:rPr>
                <w:rFonts w:cs="Calibri"/>
                <w:lang w:val="en-US"/>
              </w:rPr>
              <w:t xml:space="preserve"> Organik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E0EE139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E30DC3" w14:textId="77777777" w:rsidR="000E332B" w:rsidRPr="007E757F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093EBAD" w14:textId="77777777" w:rsidR="000E332B" w:rsidRPr="007E757F" w:rsidRDefault="000E332B" w:rsidP="000E332B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0E332B" w:rsidRPr="00345108" w14:paraId="612DF2E1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3838DCD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F7D450" w14:textId="274BB856" w:rsidR="000E332B" w:rsidRPr="00345108" w:rsidRDefault="000E332B" w:rsidP="000E332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Masing-masing </w:t>
            </w:r>
            <w:proofErr w:type="spellStart"/>
            <w:r w:rsidRPr="00345108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98E624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12E2B7" w14:textId="574698A7" w:rsidR="000E332B" w:rsidRPr="007E757F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lang w:val="en-US"/>
              </w:rPr>
              <w:t xml:space="preserve">Tidak </w:t>
            </w:r>
            <w:proofErr w:type="spellStart"/>
            <w:r w:rsidRPr="007E757F">
              <w:rPr>
                <w:rFonts w:cs="Calibri"/>
                <w:lang w:val="en-US"/>
              </w:rPr>
              <w:t>lebih</w:t>
            </w:r>
            <w:proofErr w:type="spellEnd"/>
            <w:r w:rsidRPr="007E757F">
              <w:rPr>
                <w:rFonts w:cs="Calibri"/>
                <w:lang w:val="en-US"/>
              </w:rPr>
              <w:t xml:space="preserve"> </w:t>
            </w:r>
            <w:proofErr w:type="spellStart"/>
            <w:r w:rsidRPr="007E757F">
              <w:rPr>
                <w:rFonts w:cs="Calibri"/>
                <w:lang w:val="en-US"/>
              </w:rPr>
              <w:t>dari</w:t>
            </w:r>
            <w:proofErr w:type="spellEnd"/>
            <w:r w:rsidRPr="007E757F">
              <w:rPr>
                <w:rFonts w:cs="Calibri"/>
                <w:lang w:val="en-US"/>
              </w:rPr>
              <w:t xml:space="preserve"> 0,2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06A35B9" w14:textId="77777777" w:rsidR="000E332B" w:rsidRPr="007E757F" w:rsidRDefault="000E332B" w:rsidP="000E332B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4E2E4C32" w14:textId="359BF52B" w:rsidR="000E332B" w:rsidRPr="007E757F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0E332B" w:rsidRPr="00345108" w14:paraId="57BF59D3" w14:textId="77777777" w:rsidTr="007E757F">
        <w:trPr>
          <w:trHeight w:val="567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ACB7DFA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A0E1495" w14:textId="49B8725E" w:rsidR="000E332B" w:rsidRPr="00345108" w:rsidRDefault="000E332B" w:rsidP="000E332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 xml:space="preserve">Total </w:t>
            </w:r>
            <w:proofErr w:type="spellStart"/>
            <w:r w:rsidRPr="00345108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384BFB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345108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DE6A06" w14:textId="27CFF679" w:rsidR="000E332B" w:rsidRPr="007E757F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lang w:val="en-US"/>
              </w:rPr>
              <w:t xml:space="preserve">Tidak </w:t>
            </w:r>
            <w:proofErr w:type="spellStart"/>
            <w:r w:rsidRPr="007E757F">
              <w:rPr>
                <w:rFonts w:cs="Calibri"/>
                <w:lang w:val="en-US"/>
              </w:rPr>
              <w:t>lebih</w:t>
            </w:r>
            <w:proofErr w:type="spellEnd"/>
            <w:r w:rsidRPr="007E757F">
              <w:rPr>
                <w:rFonts w:cs="Calibri"/>
                <w:lang w:val="en-US"/>
              </w:rPr>
              <w:t xml:space="preserve"> </w:t>
            </w:r>
            <w:proofErr w:type="spellStart"/>
            <w:r w:rsidRPr="007E757F">
              <w:rPr>
                <w:rFonts w:cs="Calibri"/>
                <w:lang w:val="en-US"/>
              </w:rPr>
              <w:t>dari</w:t>
            </w:r>
            <w:proofErr w:type="spellEnd"/>
            <w:r w:rsidRPr="007E757F">
              <w:rPr>
                <w:rFonts w:cs="Calibri"/>
                <w:lang w:val="en-US"/>
              </w:rPr>
              <w:t xml:space="preserve"> 0,4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67076A" w14:textId="77777777" w:rsidR="000E332B" w:rsidRPr="007E757F" w:rsidRDefault="000E332B" w:rsidP="000E332B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44965ECB" w14:textId="2A942734" w:rsidR="000E332B" w:rsidRPr="007E757F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7E757F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0E332B" w:rsidRPr="00345108" w14:paraId="49F05620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E35682" w14:textId="7D163E99" w:rsidR="000E332B" w:rsidRPr="000E332B" w:rsidRDefault="000E332B" w:rsidP="000E332B">
            <w:pPr>
              <w:spacing w:after="0" w:line="276" w:lineRule="auto"/>
              <w:ind w:hanging="19"/>
              <w:rPr>
                <w:rFonts w:cs="Calibri"/>
                <w:bCs/>
                <w:lang w:val="en-US"/>
              </w:rPr>
            </w:pPr>
            <w:r w:rsidRPr="000E332B">
              <w:rPr>
                <w:rFonts w:cs="Calibri"/>
                <w:bCs/>
                <w:lang w:val="en-US"/>
              </w:rPr>
              <w:t>11.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7A9F82" w14:textId="1ADA691E" w:rsidR="000E332B" w:rsidRPr="000E332B" w:rsidRDefault="000E332B" w:rsidP="000E332B">
            <w:pPr>
              <w:spacing w:after="0" w:line="276" w:lineRule="auto"/>
              <w:jc w:val="both"/>
              <w:rPr>
                <w:rFonts w:cs="Calibri"/>
                <w:bCs/>
                <w:lang w:val="en-US"/>
              </w:rPr>
            </w:pPr>
            <w:r w:rsidRPr="000E332B">
              <w:rPr>
                <w:rFonts w:cs="Calibri"/>
                <w:bCs/>
                <w:lang w:val="en-US"/>
              </w:rPr>
              <w:t xml:space="preserve">Uji Batas </w:t>
            </w:r>
            <w:proofErr w:type="spellStart"/>
            <w:r w:rsidRPr="000E332B">
              <w:rPr>
                <w:rFonts w:cs="Calibri"/>
                <w:b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545EF61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6FD3C13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BF67B98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</w:tr>
      <w:tr w:rsidR="000E332B" w:rsidRPr="00345108" w14:paraId="14D0D2FF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044A68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A776A3" w14:textId="2AF5A1F8" w:rsidR="000E332B" w:rsidRPr="000E332B" w:rsidRDefault="000E332B" w:rsidP="000E332B">
            <w:pPr>
              <w:pStyle w:val="ListParagraph"/>
              <w:numPr>
                <w:ilvl w:val="0"/>
                <w:numId w:val="32"/>
              </w:numPr>
              <w:tabs>
                <w:tab w:val="left" w:pos="457"/>
              </w:tabs>
              <w:spacing w:after="0" w:line="276" w:lineRule="auto"/>
              <w:ind w:left="315" w:hanging="283"/>
              <w:jc w:val="both"/>
              <w:rPr>
                <w:rFonts w:cs="Calibri"/>
                <w:bCs/>
                <w:lang w:val="en-US"/>
              </w:rPr>
            </w:pPr>
            <w:proofErr w:type="spellStart"/>
            <w:r w:rsidRPr="000E332B">
              <w:rPr>
                <w:rFonts w:cs="Calibri"/>
                <w:bCs/>
                <w:lang w:val="en-US"/>
              </w:rPr>
              <w:t>Enumerasi</w:t>
            </w:r>
            <w:proofErr w:type="spellEnd"/>
            <w:r w:rsidRPr="000E332B">
              <w:rPr>
                <w:rFonts w:cs="Calibri"/>
                <w:bCs/>
                <w:lang w:val="en-US"/>
              </w:rPr>
              <w:t xml:space="preserve"> Mikroba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07F129F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5FA3B93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CC39C3" w14:textId="77777777" w:rsidR="000E332B" w:rsidRPr="00345108" w:rsidRDefault="000E332B" w:rsidP="000E332B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</w:tr>
      <w:tr w:rsidR="000E332B" w:rsidRPr="00345108" w14:paraId="6E7CD681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EAE05D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AE3A1C" w14:textId="18D9D5C5" w:rsidR="000E332B" w:rsidRPr="000E332B" w:rsidRDefault="000E332B" w:rsidP="000E332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15" w:hanging="283"/>
              <w:rPr>
                <w:rFonts w:cstheme="minorHAnsi"/>
                <w:bCs/>
                <w:lang w:val="en-US"/>
              </w:rPr>
            </w:pPr>
            <w:r w:rsidRPr="000E332B">
              <w:rPr>
                <w:rFonts w:cstheme="minorHAnsi"/>
                <w:bCs/>
                <w:lang w:val="en-US"/>
              </w:rPr>
              <w:t>Angka Lempeng Total (ALT)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1F81459" w14:textId="7E1BCA0D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proofErr w:type="spellStart"/>
            <w:r w:rsidRPr="000E332B">
              <w:rPr>
                <w:rFonts w:cstheme="minorHAnsi"/>
                <w:bCs/>
                <w:lang w:val="en-ID"/>
              </w:rPr>
              <w:t>Cfu</w:t>
            </w:r>
            <w:proofErr w:type="spellEnd"/>
            <w:r w:rsidRPr="000E332B">
              <w:rPr>
                <w:rFonts w:cstheme="minorHAnsi"/>
                <w:bCs/>
                <w:lang w:val="en-ID"/>
              </w:rPr>
              <w:t>/g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2360EB" w14:textId="77777777" w:rsidR="000E332B" w:rsidRPr="000E332B" w:rsidRDefault="000E332B" w:rsidP="000E332B">
            <w:pPr>
              <w:rPr>
                <w:rFonts w:cstheme="minorHAnsi"/>
                <w:bCs/>
                <w:lang w:val="en-US"/>
              </w:rPr>
            </w:pPr>
            <w:r w:rsidRPr="000E332B">
              <w:rPr>
                <w:rFonts w:cstheme="minorHAnsi"/>
                <w:bCs/>
                <w:lang w:val="en-US"/>
              </w:rPr>
              <w:t xml:space="preserve">Tidak </w:t>
            </w:r>
            <w:proofErr w:type="spellStart"/>
            <w:r w:rsidRPr="000E332B">
              <w:rPr>
                <w:rFonts w:cstheme="minorHAnsi"/>
                <w:bCs/>
                <w:lang w:val="en-US"/>
              </w:rPr>
              <w:t>lebih</w:t>
            </w:r>
            <w:proofErr w:type="spellEnd"/>
            <w:r w:rsidRPr="000E332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E332B">
              <w:rPr>
                <w:rFonts w:cstheme="minorHAnsi"/>
                <w:bCs/>
                <w:lang w:val="en-US"/>
              </w:rPr>
              <w:t>dari</w:t>
            </w:r>
            <w:proofErr w:type="spellEnd"/>
            <w:r w:rsidRPr="000E332B">
              <w:rPr>
                <w:rFonts w:cstheme="minorHAnsi"/>
                <w:bCs/>
                <w:lang w:val="en-US"/>
              </w:rPr>
              <w:t xml:space="preserve"> 10</w:t>
            </w:r>
            <w:r w:rsidRPr="000E332B">
              <w:rPr>
                <w:rFonts w:cstheme="minorHAnsi"/>
                <w:bCs/>
                <w:vertAlign w:val="superscript"/>
                <w:lang w:val="en-US"/>
              </w:rPr>
              <w:t>3</w:t>
            </w:r>
            <w:r w:rsidRPr="000E332B">
              <w:rPr>
                <w:rFonts w:cstheme="minorHAnsi"/>
                <w:bCs/>
                <w:lang w:val="en-US"/>
              </w:rPr>
              <w:t xml:space="preserve"> (2000)</w:t>
            </w:r>
          </w:p>
          <w:p w14:paraId="25315B72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18DF855" w14:textId="141D4256" w:rsidR="000E332B" w:rsidRPr="000E332B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E332B">
              <w:rPr>
                <w:rFonts w:cstheme="minorHAnsi"/>
                <w:lang w:val="en-US"/>
              </w:rPr>
              <w:t>Suplemen</w:t>
            </w:r>
            <w:proofErr w:type="spellEnd"/>
            <w:r w:rsidRPr="000E332B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0E332B">
              <w:rPr>
                <w:rFonts w:cstheme="minorHAnsi"/>
                <w:lang w:val="en-US"/>
              </w:rPr>
              <w:t>Tahun</w:t>
            </w:r>
            <w:proofErr w:type="spellEnd"/>
            <w:r w:rsidRPr="000E332B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0E332B" w:rsidRPr="00345108" w14:paraId="5A105F32" w14:textId="77777777" w:rsidTr="00CA7F7C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2821B84" w14:textId="79B74C1A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0E332B">
              <w:rPr>
                <w:rFonts w:cs="Calibri"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4667B82" w14:textId="07EF6913" w:rsidR="000E332B" w:rsidRPr="000E332B" w:rsidRDefault="000E332B" w:rsidP="000E332B">
            <w:pPr>
              <w:spacing w:after="0" w:line="276" w:lineRule="auto"/>
              <w:jc w:val="both"/>
              <w:rPr>
                <w:rFonts w:cs="Calibri"/>
                <w:bCs/>
                <w:lang w:val="en-US"/>
              </w:rPr>
            </w:pPr>
            <w:r w:rsidRPr="000E332B">
              <w:rPr>
                <w:rFonts w:cs="Calibri"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A9CFAEC" w14:textId="069EB979" w:rsidR="000E332B" w:rsidRPr="000E332B" w:rsidRDefault="000E332B" w:rsidP="000E332B">
            <w:pPr>
              <w:spacing w:after="0" w:line="276" w:lineRule="auto"/>
              <w:rPr>
                <w:rFonts w:cstheme="minorHAnsi"/>
                <w:bCs/>
                <w:lang w:val="en-ID"/>
              </w:rPr>
            </w:pPr>
            <w:proofErr w:type="spellStart"/>
            <w:r w:rsidRPr="000E332B">
              <w:rPr>
                <w:rFonts w:cs="Calibri"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35321A0" w14:textId="123E19F2" w:rsidR="000E332B" w:rsidRPr="000E332B" w:rsidRDefault="000E332B" w:rsidP="000E332B">
            <w:pPr>
              <w:spacing w:after="0" w:line="276" w:lineRule="auto"/>
              <w:rPr>
                <w:rFonts w:cstheme="minorHAnsi"/>
                <w:bCs/>
                <w:lang w:val="en-US"/>
              </w:rPr>
            </w:pPr>
            <w:r w:rsidRPr="000E332B">
              <w:rPr>
                <w:rFonts w:cs="Calibri"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73DD490" w14:textId="73761B39" w:rsidR="000E332B" w:rsidRPr="000E332B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r w:rsidRPr="000E332B">
              <w:rPr>
                <w:rFonts w:cs="Calibri"/>
              </w:rPr>
              <w:t>Referensi</w:t>
            </w:r>
          </w:p>
        </w:tc>
      </w:tr>
      <w:tr w:rsidR="000E332B" w:rsidRPr="00345108" w14:paraId="2E31AA77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F833996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845062F" w14:textId="15A20F19" w:rsidR="000E332B" w:rsidRPr="000E332B" w:rsidRDefault="000E332B" w:rsidP="000E332B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ind w:left="457" w:hanging="283"/>
              <w:jc w:val="both"/>
              <w:rPr>
                <w:rFonts w:cs="Calibri"/>
                <w:bCs/>
                <w:lang w:val="en-US"/>
              </w:rPr>
            </w:pPr>
            <w:r w:rsidRPr="000E332B">
              <w:rPr>
                <w:rFonts w:cs="Calibri"/>
                <w:bCs/>
                <w:lang w:val="en-US"/>
              </w:rPr>
              <w:t>Angka Kapang &amp; Khamir (AKK)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0B18FB" w14:textId="028FC16D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proofErr w:type="spellStart"/>
            <w:r w:rsidRPr="000E332B">
              <w:rPr>
                <w:rFonts w:cstheme="minorHAnsi"/>
                <w:bCs/>
                <w:lang w:val="en-ID"/>
              </w:rPr>
              <w:t>Cfu</w:t>
            </w:r>
            <w:proofErr w:type="spellEnd"/>
            <w:r w:rsidRPr="000E332B">
              <w:rPr>
                <w:rFonts w:cstheme="minorHAnsi"/>
                <w:bCs/>
                <w:lang w:val="en-ID"/>
              </w:rPr>
              <w:t>/g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3CA4235" w14:textId="7DBCE7B2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0E332B">
              <w:rPr>
                <w:rFonts w:cstheme="minorHAnsi"/>
                <w:bCs/>
                <w:lang w:val="en-US"/>
              </w:rPr>
              <w:t xml:space="preserve">Tidak </w:t>
            </w:r>
            <w:proofErr w:type="spellStart"/>
            <w:r w:rsidRPr="000E332B">
              <w:rPr>
                <w:rFonts w:cstheme="minorHAnsi"/>
                <w:bCs/>
                <w:lang w:val="en-US"/>
              </w:rPr>
              <w:t>lebih</w:t>
            </w:r>
            <w:proofErr w:type="spellEnd"/>
            <w:r w:rsidRPr="000E332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E332B">
              <w:rPr>
                <w:rFonts w:cstheme="minorHAnsi"/>
                <w:bCs/>
                <w:lang w:val="en-US"/>
              </w:rPr>
              <w:t>dari</w:t>
            </w:r>
            <w:proofErr w:type="spellEnd"/>
            <w:r w:rsidRPr="000E332B">
              <w:rPr>
                <w:rFonts w:cstheme="minorHAnsi"/>
                <w:bCs/>
                <w:lang w:val="en-US"/>
              </w:rPr>
              <w:t xml:space="preserve"> 10</w:t>
            </w:r>
            <w:r w:rsidRPr="000E332B">
              <w:rPr>
                <w:rFonts w:cstheme="minorHAnsi"/>
                <w:bCs/>
                <w:vertAlign w:val="superscript"/>
                <w:lang w:val="en-US"/>
              </w:rPr>
              <w:t>2</w:t>
            </w:r>
            <w:r w:rsidRPr="000E332B">
              <w:rPr>
                <w:rFonts w:cstheme="minorHAnsi"/>
                <w:bCs/>
                <w:lang w:val="en-US"/>
              </w:rPr>
              <w:t xml:space="preserve"> (200)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15AA9D2" w14:textId="600F3EE3" w:rsidR="000E332B" w:rsidRPr="000E332B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E332B">
              <w:rPr>
                <w:rFonts w:cstheme="minorHAnsi"/>
                <w:lang w:val="en-US"/>
              </w:rPr>
              <w:t>Suplemen</w:t>
            </w:r>
            <w:proofErr w:type="spellEnd"/>
            <w:r w:rsidRPr="000E332B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0E332B">
              <w:rPr>
                <w:rFonts w:cstheme="minorHAnsi"/>
                <w:lang w:val="en-US"/>
              </w:rPr>
              <w:t>Tahun</w:t>
            </w:r>
            <w:proofErr w:type="spellEnd"/>
            <w:r w:rsidRPr="000E332B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0E332B" w:rsidRPr="00345108" w14:paraId="06B95CB4" w14:textId="77777777" w:rsidTr="00BE7E0B">
        <w:trPr>
          <w:trHeight w:val="29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A74C9D" w14:textId="77777777" w:rsidR="000E332B" w:rsidRPr="000E332B" w:rsidRDefault="000E332B" w:rsidP="000E332B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C1CA21" w14:textId="77777777" w:rsidR="000E332B" w:rsidRPr="000E332B" w:rsidRDefault="000E332B" w:rsidP="000E332B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453" w:hanging="283"/>
              <w:jc w:val="both"/>
              <w:rPr>
                <w:rFonts w:cs="Calibri"/>
                <w:bCs/>
                <w:lang w:val="en-US"/>
              </w:rPr>
            </w:pPr>
            <w:r w:rsidRPr="000E332B">
              <w:rPr>
                <w:rFonts w:cs="Calibri"/>
                <w:bCs/>
                <w:lang w:val="en-US"/>
              </w:rPr>
              <w:t>Mikroba Spesifik</w:t>
            </w:r>
          </w:p>
          <w:p w14:paraId="49331440" w14:textId="6BFC1008" w:rsidR="000E332B" w:rsidRPr="00E407FD" w:rsidRDefault="000E332B" w:rsidP="000E332B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ind w:left="453" w:hanging="283"/>
              <w:jc w:val="both"/>
              <w:rPr>
                <w:rFonts w:cs="Calibri"/>
                <w:bCs/>
                <w:i/>
                <w:iCs/>
                <w:lang w:val="en-US"/>
              </w:rPr>
            </w:pPr>
            <w:r w:rsidRPr="00E407FD">
              <w:rPr>
                <w:rFonts w:cstheme="minorHAnsi"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9CC6B2" w14:textId="77777777" w:rsidR="000E332B" w:rsidRPr="000E332B" w:rsidRDefault="000E332B" w:rsidP="000E332B">
            <w:pPr>
              <w:spacing w:after="0" w:line="276" w:lineRule="auto"/>
              <w:rPr>
                <w:rFonts w:cstheme="minorHAnsi"/>
                <w:bCs/>
                <w:lang w:val="en-ID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47F86A2" w14:textId="08609677" w:rsidR="000E332B" w:rsidRPr="000E332B" w:rsidRDefault="000E332B" w:rsidP="000E332B">
            <w:pPr>
              <w:spacing w:after="0" w:line="276" w:lineRule="auto"/>
              <w:rPr>
                <w:rFonts w:cstheme="minorHAnsi"/>
                <w:bCs/>
                <w:lang w:val="en-US"/>
              </w:rPr>
            </w:pPr>
            <w:proofErr w:type="spellStart"/>
            <w:r w:rsidRPr="000E332B">
              <w:rPr>
                <w:rFonts w:cstheme="minorHAnsi"/>
                <w:bCs/>
                <w:lang w:val="en-US"/>
              </w:rPr>
              <w:t>Negatif</w:t>
            </w:r>
            <w:proofErr w:type="spellEnd"/>
            <w:r w:rsidRPr="000E332B">
              <w:rPr>
                <w:rFonts w:cstheme="minorHAnsi"/>
                <w:bCs/>
                <w:lang w:val="en-US"/>
              </w:rPr>
              <w:t>/g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5CEB3E" w14:textId="6337EA0D" w:rsidR="000E332B" w:rsidRPr="000E332B" w:rsidRDefault="000E332B" w:rsidP="000E332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0E332B">
              <w:rPr>
                <w:rFonts w:cstheme="minorHAnsi"/>
                <w:lang w:val="en-US"/>
              </w:rPr>
              <w:t>Suplemen</w:t>
            </w:r>
            <w:proofErr w:type="spellEnd"/>
            <w:r w:rsidRPr="000E332B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0E332B">
              <w:rPr>
                <w:rFonts w:cstheme="minorHAnsi"/>
                <w:lang w:val="en-US"/>
              </w:rPr>
              <w:t>Tahun</w:t>
            </w:r>
            <w:proofErr w:type="spellEnd"/>
            <w:r w:rsidRPr="000E332B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3FA6855D" w14:textId="77777777" w:rsidR="004B0DA4" w:rsidRPr="00345108" w:rsidRDefault="004B0DA4" w:rsidP="00041FF1">
      <w:pPr>
        <w:spacing w:after="0" w:line="240" w:lineRule="auto"/>
        <w:rPr>
          <w:rFonts w:cs="Calibri"/>
        </w:rPr>
      </w:pPr>
    </w:p>
    <w:p w14:paraId="5F133B92" w14:textId="77777777" w:rsidR="00BC3706" w:rsidRPr="00345108" w:rsidRDefault="00BC3706" w:rsidP="00041FF1">
      <w:pPr>
        <w:spacing w:after="0" w:line="240" w:lineRule="auto"/>
        <w:rPr>
          <w:rFonts w:cs="Calibri"/>
          <w:vanish/>
          <w:lang w:val="en-US"/>
        </w:rPr>
        <w:sectPr w:rsidR="00BC3706" w:rsidRPr="00345108" w:rsidSect="007E757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1" w:bottom="176" w:left="851" w:header="567" w:footer="187" w:gutter="0"/>
          <w:cols w:space="708"/>
          <w:docGrid w:linePitch="360"/>
        </w:sectPr>
      </w:pPr>
    </w:p>
    <w:p w14:paraId="021BF6FA" w14:textId="3A836DAC" w:rsidR="00EE07DD" w:rsidRPr="00345108" w:rsidRDefault="00EE07DD" w:rsidP="00041FF1">
      <w:pPr>
        <w:spacing w:after="0" w:line="240" w:lineRule="auto"/>
        <w:rPr>
          <w:rFonts w:cs="Calibri"/>
          <w:vanish/>
          <w:lang w:val="en-US"/>
        </w:rPr>
      </w:pPr>
    </w:p>
    <w:p w14:paraId="6D80261B" w14:textId="77777777" w:rsidR="00EE07DD" w:rsidRPr="00345108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noProof/>
        </w:rPr>
      </w:pPr>
      <w:bookmarkStart w:id="0" w:name="_Hlk156391991"/>
      <w:r w:rsidRPr="00345108">
        <w:rPr>
          <w:rFonts w:cs="Calibri"/>
          <w:b/>
          <w:bCs/>
          <w:noProof/>
        </w:rPr>
        <w:t>Sejarah Revisi dan Review</w:t>
      </w:r>
    </w:p>
    <w:tbl>
      <w:tblPr>
        <w:tblpPr w:leftFromText="180" w:rightFromText="180" w:vertAnchor="text" w:tblpX="461" w:tblpY="1"/>
        <w:tblOverlap w:val="never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2"/>
        <w:gridCol w:w="1075"/>
        <w:gridCol w:w="2110"/>
        <w:gridCol w:w="2486"/>
        <w:gridCol w:w="1988"/>
      </w:tblGrid>
      <w:tr w:rsidR="00EE07DD" w:rsidRPr="00345108" w14:paraId="7FF99018" w14:textId="77777777" w:rsidTr="00093B84">
        <w:trPr>
          <w:trHeight w:val="397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42C46E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b/>
                <w:noProof/>
              </w:rPr>
            </w:pPr>
            <w:bookmarkStart w:id="1" w:name="_Hlk114650247"/>
            <w:r w:rsidRPr="00345108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769C15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4EAF97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B30528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D98614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345108">
              <w:rPr>
                <w:rFonts w:cs="Calibri"/>
                <w:b/>
                <w:noProof/>
              </w:rPr>
              <w:t>Alasan</w:t>
            </w:r>
          </w:p>
        </w:tc>
      </w:tr>
      <w:tr w:rsidR="00EE07DD" w:rsidRPr="00345108" w14:paraId="5CFCCB19" w14:textId="77777777" w:rsidTr="00093B84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9D8F7" w14:textId="64D8DDFC" w:rsidR="00EE07DD" w:rsidRPr="00345108" w:rsidRDefault="00EE07DD" w:rsidP="00093B84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331B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00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64F33" w14:textId="7148D8A7" w:rsidR="00EE07DD" w:rsidRPr="00093B84" w:rsidRDefault="00D04AE7" w:rsidP="00093B84">
            <w:pPr>
              <w:spacing w:after="0"/>
              <w:jc w:val="center"/>
              <w:rPr>
                <w:rFonts w:cs="Calibri"/>
                <w:bCs/>
                <w:iCs/>
                <w:noProof/>
                <w:lang w:val="en-US"/>
              </w:rPr>
            </w:pPr>
            <w:r w:rsidRPr="00093B84">
              <w:rPr>
                <w:rFonts w:cs="Calibri"/>
                <w:bCs/>
                <w:iCs/>
                <w:noProof/>
                <w:lang w:val="en-US"/>
              </w:rPr>
              <w:t>28 JAN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40CD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DA41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Dokumen Baru</w:t>
            </w:r>
          </w:p>
        </w:tc>
      </w:tr>
      <w:tr w:rsidR="00EE07DD" w:rsidRPr="00345108" w14:paraId="3AC234F2" w14:textId="77777777" w:rsidTr="00093B84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75F7" w14:textId="0B67F3B9" w:rsidR="00EE07DD" w:rsidRPr="00345108" w:rsidRDefault="00EE07DD" w:rsidP="00093B84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2768D" w14:textId="77777777" w:rsidR="00EE07DD" w:rsidRPr="00345108" w:rsidRDefault="00EE07DD" w:rsidP="00093B84">
            <w:pPr>
              <w:spacing w:after="0"/>
              <w:jc w:val="center"/>
              <w:rPr>
                <w:rFonts w:cs="Calibri"/>
                <w:noProof/>
              </w:rPr>
            </w:pPr>
            <w:r w:rsidRPr="00345108">
              <w:rPr>
                <w:rFonts w:cs="Calibri"/>
                <w:noProof/>
              </w:rPr>
              <w:t>01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AAF53" w14:textId="5F164A76" w:rsidR="00EE07DD" w:rsidRPr="00093B84" w:rsidRDefault="00D04AE7" w:rsidP="00093B84">
            <w:pPr>
              <w:spacing w:after="0"/>
              <w:jc w:val="center"/>
              <w:rPr>
                <w:rFonts w:cs="Calibri"/>
                <w:bCs/>
                <w:iCs/>
                <w:noProof/>
                <w:lang w:val="en-US"/>
              </w:rPr>
            </w:pPr>
            <w:r w:rsidRPr="00093B84">
              <w:rPr>
                <w:rFonts w:cs="Calibri"/>
                <w:bCs/>
                <w:iCs/>
                <w:noProof/>
                <w:lang w:val="en-US"/>
              </w:rPr>
              <w:t>02 JUN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24C6" w14:textId="482379E7" w:rsidR="00EE07DD" w:rsidRPr="00345108" w:rsidRDefault="001226EA" w:rsidP="00093B84">
            <w:pPr>
              <w:spacing w:after="0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format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7D9FB" w14:textId="4191DAED" w:rsidR="00EE07DD" w:rsidRPr="00345108" w:rsidRDefault="001226EA" w:rsidP="00093B84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Review Dokumen</w:t>
            </w:r>
          </w:p>
        </w:tc>
      </w:tr>
      <w:tr w:rsidR="00EE07DD" w:rsidRPr="00345108" w14:paraId="2F368B1C" w14:textId="77777777" w:rsidTr="00093B84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875B" w14:textId="7F2BD54A" w:rsidR="00EE07DD" w:rsidRPr="00345108" w:rsidRDefault="00EE07DD" w:rsidP="00093B84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8FC3" w14:textId="31EA8A90" w:rsidR="00EE07DD" w:rsidRPr="00345108" w:rsidRDefault="00EE07DD" w:rsidP="00093B84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02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26A5" w14:textId="55F4B0DC" w:rsidR="00EE07DD" w:rsidRPr="00093B84" w:rsidRDefault="00720588" w:rsidP="00093B84">
            <w:pPr>
              <w:spacing w:after="0"/>
              <w:jc w:val="center"/>
              <w:rPr>
                <w:rFonts w:cs="Calibri"/>
                <w:bCs/>
                <w:iCs/>
                <w:noProof/>
                <w:lang w:val="en-US"/>
              </w:rPr>
            </w:pPr>
            <w:r w:rsidRPr="00093B84">
              <w:rPr>
                <w:rFonts w:cs="Calibri"/>
                <w:bCs/>
                <w:iCs/>
                <w:noProof/>
                <w:lang w:val="en-US"/>
              </w:rPr>
              <w:t>10 DEC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DC75" w14:textId="77777777" w:rsidR="00EE07DD" w:rsidRPr="00345108" w:rsidRDefault="00720588" w:rsidP="00093B84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kekerasan dan bobot rata-rata tablet inti</w:t>
            </w:r>
          </w:p>
          <w:p w14:paraId="4AC83732" w14:textId="77777777" w:rsidR="00720588" w:rsidRPr="00345108" w:rsidRDefault="00720588" w:rsidP="00093B84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kekerasan tablet salut</w:t>
            </w:r>
          </w:p>
          <w:p w14:paraId="531E7D0E" w14:textId="1AD96B54" w:rsidR="00720588" w:rsidRPr="00345108" w:rsidRDefault="00720588" w:rsidP="00093B84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syarat waktu hancur tablet salut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5841" w14:textId="7ECB5773" w:rsidR="00EE07DD" w:rsidRPr="00345108" w:rsidRDefault="001226EA" w:rsidP="00093B84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Review Dokumen</w:t>
            </w:r>
          </w:p>
        </w:tc>
      </w:tr>
      <w:tr w:rsidR="00EE07DD" w:rsidRPr="00345108" w14:paraId="58384315" w14:textId="77777777" w:rsidTr="00093B84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EC3C0" w14:textId="4FA27D1B" w:rsidR="00EE07DD" w:rsidRPr="00345108" w:rsidRDefault="00EE07DD" w:rsidP="00093B84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6416" w14:textId="62BA30C9" w:rsidR="00EE07DD" w:rsidRPr="00345108" w:rsidRDefault="00EE07DD" w:rsidP="00093B84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03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677A" w14:textId="03BB3C97" w:rsidR="00EE07DD" w:rsidRPr="00093B84" w:rsidRDefault="001A5A72" w:rsidP="00093B84">
            <w:pPr>
              <w:spacing w:after="0"/>
              <w:jc w:val="center"/>
              <w:rPr>
                <w:rFonts w:cs="Calibri"/>
                <w:bCs/>
                <w:iCs/>
                <w:noProof/>
              </w:rPr>
            </w:pPr>
            <w:r w:rsidRPr="00093B84">
              <w:rPr>
                <w:rFonts w:cs="Calibri"/>
                <w:bCs/>
                <w:iCs/>
                <w:noProof/>
              </w:rPr>
              <w:t>04 JUN 2024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55F6B" w14:textId="77777777" w:rsidR="00EE07DD" w:rsidRPr="00345108" w:rsidRDefault="00EE07DD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templet dokumen</w:t>
            </w:r>
          </w:p>
          <w:p w14:paraId="064271BD" w14:textId="25047FC5" w:rsidR="00EE07DD" w:rsidRPr="00345108" w:rsidRDefault="00EE07DD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pada daftar distribusi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1EE6" w14:textId="790658A3" w:rsidR="00EE07DD" w:rsidRPr="00345108" w:rsidRDefault="00D369AD" w:rsidP="00093B84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4F29EF" w:rsidRPr="00345108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="004F29EF" w:rsidRPr="00345108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tr w:rsidR="00ED0AE6" w:rsidRPr="00345108" w14:paraId="5B82DF9A" w14:textId="77777777" w:rsidTr="00093B84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F381" w14:textId="3024B2E0" w:rsidR="00ED0AE6" w:rsidRPr="00345108" w:rsidRDefault="00ED0AE6" w:rsidP="00093B84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584D8" w14:textId="2F090D26" w:rsidR="00ED0AE6" w:rsidRPr="00345108" w:rsidRDefault="00ED0AE6" w:rsidP="00093B84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04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F203" w14:textId="0D0C2D85" w:rsidR="00ED0AE6" w:rsidRPr="00093B84" w:rsidRDefault="00E407FD" w:rsidP="00093B84">
            <w:pPr>
              <w:spacing w:after="0"/>
              <w:jc w:val="center"/>
              <w:rPr>
                <w:rFonts w:cs="Calibri"/>
                <w:bCs/>
                <w:iCs/>
                <w:noProof/>
              </w:rPr>
            </w:pPr>
            <w:r w:rsidRPr="00093B84">
              <w:rPr>
                <w:rFonts w:cs="Calibri"/>
                <w:bCs/>
                <w:iCs/>
                <w:noProof/>
              </w:rPr>
              <w:t>28 NOV 2024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CD13" w14:textId="4BBF405C" w:rsidR="00ED0AE6" w:rsidRPr="00345108" w:rsidRDefault="00ED0AE6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referensi pada parameter Keragaman Bobot.</w:t>
            </w:r>
          </w:p>
          <w:p w14:paraId="2029CB35" w14:textId="77777777" w:rsidR="00ED0AE6" w:rsidRPr="00345108" w:rsidRDefault="00ED0AE6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Penambahan parameter Uji Batas Mikroba.</w:t>
            </w:r>
          </w:p>
          <w:p w14:paraId="275248FD" w14:textId="2B765672" w:rsidR="002D76FE" w:rsidRPr="00345108" w:rsidRDefault="002D76FE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345108">
              <w:rPr>
                <w:rFonts w:cs="Calibri"/>
                <w:noProof/>
                <w:lang w:val="en-US"/>
              </w:rPr>
              <w:t>Perubahan daftar distribusi dokumen.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E66F" w14:textId="24FE43BE" w:rsidR="00ED0AE6" w:rsidRPr="00345108" w:rsidRDefault="00ED0AE6" w:rsidP="00093B8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345108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4510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45108">
              <w:rPr>
                <w:rFonts w:cs="Calibri"/>
                <w:iCs/>
                <w:lang w:val="en-US"/>
              </w:rPr>
              <w:t>d</w:t>
            </w:r>
            <w:r w:rsidRPr="00AA32D4">
              <w:rPr>
                <w:rFonts w:cs="Calibri"/>
                <w:iCs/>
                <w:lang w:val="en-US"/>
              </w:rPr>
              <w:t>engan</w:t>
            </w:r>
            <w:proofErr w:type="spellEnd"/>
            <w:r w:rsidRPr="00AA32D4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AA32D4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AA32D4">
              <w:rPr>
                <w:rFonts w:cs="Calibri"/>
                <w:iCs/>
                <w:lang w:val="en-US"/>
              </w:rPr>
              <w:t xml:space="preserve"> 2020 </w:t>
            </w:r>
            <w:proofErr w:type="gramStart"/>
            <w:r w:rsidRPr="00AA32D4">
              <w:rPr>
                <w:rFonts w:cs="Calibri"/>
                <w:iCs/>
                <w:lang w:val="en-US"/>
              </w:rPr>
              <w:t>( H</w:t>
            </w:r>
            <w:r w:rsidR="00D95E79" w:rsidRPr="00AA32D4">
              <w:rPr>
                <w:rFonts w:cs="Calibri"/>
                <w:iCs/>
                <w:lang w:val="en-US"/>
              </w:rPr>
              <w:t>a</w:t>
            </w:r>
            <w:r w:rsidRPr="00AA32D4">
              <w:rPr>
                <w:rFonts w:cs="Calibri"/>
                <w:iCs/>
                <w:lang w:val="en-US"/>
              </w:rPr>
              <w:t>l</w:t>
            </w:r>
            <w:proofErr w:type="gramEnd"/>
            <w:r w:rsidRPr="00AA32D4">
              <w:rPr>
                <w:rFonts w:cs="Calibri"/>
                <w:iCs/>
                <w:lang w:val="en-US"/>
              </w:rPr>
              <w:t xml:space="preserve">. 2025 – 2028) dan </w:t>
            </w:r>
            <w:proofErr w:type="spellStart"/>
            <w:r w:rsidRPr="00AA32D4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AA32D4">
              <w:rPr>
                <w:rFonts w:cs="Calibri"/>
                <w:iCs/>
                <w:lang w:val="en-US"/>
              </w:rPr>
              <w:t xml:space="preserve"> I FI VI </w:t>
            </w:r>
            <w:proofErr w:type="spellStart"/>
            <w:r w:rsidRPr="00AA32D4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AA32D4">
              <w:rPr>
                <w:rFonts w:cs="Calibri"/>
                <w:iCs/>
                <w:lang w:val="en-US"/>
              </w:rPr>
              <w:t xml:space="preserve"> 2022 (Hal. 290) &lt;54&gt;</w:t>
            </w:r>
          </w:p>
        </w:tc>
      </w:tr>
      <w:tr w:rsidR="000E332B" w:rsidRPr="00345108" w14:paraId="00C4C157" w14:textId="77777777" w:rsidTr="00093B84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562E" w14:textId="698A5F95" w:rsidR="000E332B" w:rsidRPr="00345108" w:rsidRDefault="000E332B" w:rsidP="00093B84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D416" w14:textId="38CF2538" w:rsidR="000E332B" w:rsidRPr="00345108" w:rsidRDefault="000E332B" w:rsidP="00093B84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05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844BB" w14:textId="77777777" w:rsidR="000E332B" w:rsidRPr="00345108" w:rsidRDefault="000E332B" w:rsidP="00093B84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FBE1" w14:textId="77777777" w:rsidR="00E407FD" w:rsidRDefault="00E407FD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Perubahan referensi pada parameter waktu hancur, identifikasi, kadar, disolusi dan cemaran organik</w:t>
            </w:r>
          </w:p>
          <w:p w14:paraId="53DE99D4" w14:textId="5EAAD602" w:rsidR="009953D7" w:rsidRPr="009953D7" w:rsidRDefault="009953D7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highlight w:val="yellow"/>
                <w:lang w:val="en-US"/>
              </w:rPr>
            </w:pPr>
            <w:r w:rsidRPr="009953D7">
              <w:rPr>
                <w:rFonts w:cs="Calibri"/>
                <w:noProof/>
                <w:highlight w:val="yellow"/>
                <w:lang w:val="en-US"/>
              </w:rPr>
              <w:t>Perubahan kriteria pada parameter identifikasi</w:t>
            </w:r>
          </w:p>
          <w:p w14:paraId="49E193C6" w14:textId="4301AB39" w:rsidR="000E332B" w:rsidRPr="00345108" w:rsidRDefault="00E407FD" w:rsidP="00093B84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Perubahan redaksi kemurnian menjadi cemaran organik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EE499" w14:textId="3E6D452E" w:rsidR="000E332B" w:rsidRPr="00345108" w:rsidRDefault="00742277" w:rsidP="00093B8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>
              <w:rPr>
                <w:rFonts w:cs="Calibri"/>
                <w:iCs/>
                <w:lang w:val="en-US"/>
              </w:rPr>
              <w:t>Menyesuaikan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iCs/>
                <w:lang w:val="en-US"/>
              </w:rPr>
              <w:t>dengan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>
              <w:rPr>
                <w:rFonts w:cs="Calibri"/>
                <w:iCs/>
                <w:lang w:val="en-US"/>
              </w:rPr>
              <w:t>tahun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2020 (Hal. 1766 – </w:t>
            </w:r>
            <w:proofErr w:type="gramStart"/>
            <w:r>
              <w:rPr>
                <w:rFonts w:cs="Calibri"/>
                <w:iCs/>
                <w:lang w:val="en-US"/>
              </w:rPr>
              <w:t>1767 ;</w:t>
            </w:r>
            <w:proofErr w:type="gramEnd"/>
            <w:r>
              <w:rPr>
                <w:rFonts w:cs="Calibri"/>
                <w:iCs/>
                <w:lang w:val="en-US"/>
              </w:rPr>
              <w:t xml:space="preserve"> Hal. </w:t>
            </w:r>
            <w:r w:rsidRPr="009E2FFB">
              <w:rPr>
                <w:rFonts w:cs="Calibri"/>
                <w:lang w:val="en-US"/>
              </w:rPr>
              <w:t>2119 – 2121</w:t>
            </w:r>
            <w:r>
              <w:rPr>
                <w:rFonts w:cs="Calibri"/>
                <w:lang w:val="en-US"/>
              </w:rPr>
              <w:t xml:space="preserve"> &lt;1251&gt;</w:t>
            </w:r>
            <w:r>
              <w:rPr>
                <w:rFonts w:cs="Calibri"/>
                <w:iCs/>
                <w:lang w:val="en-US"/>
              </w:rPr>
              <w:t>)</w:t>
            </w:r>
          </w:p>
        </w:tc>
      </w:tr>
      <w:bookmarkEnd w:id="1"/>
    </w:tbl>
    <w:p w14:paraId="4775FBAF" w14:textId="77777777" w:rsidR="00EE07DD" w:rsidRPr="00345108" w:rsidRDefault="00EE07DD" w:rsidP="00EE07DD">
      <w:pPr>
        <w:spacing w:after="0" w:line="276" w:lineRule="auto"/>
        <w:rPr>
          <w:rFonts w:cs="Calibri"/>
          <w:b/>
          <w:bCs/>
          <w:noProof/>
          <w:sz w:val="10"/>
          <w:szCs w:val="10"/>
        </w:rPr>
      </w:pPr>
    </w:p>
    <w:p w14:paraId="14454543" w14:textId="77777777" w:rsidR="00EE07DD" w:rsidRPr="00345108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b/>
          <w:bCs/>
          <w:noProof/>
        </w:rPr>
      </w:pPr>
      <w:r w:rsidRPr="00345108">
        <w:rPr>
          <w:rFonts w:cs="Calibri"/>
          <w:b/>
          <w:bCs/>
          <w:noProof/>
        </w:rPr>
        <w:t>Daftar Distribusi Dokumen</w:t>
      </w:r>
    </w:p>
    <w:p w14:paraId="407EE944" w14:textId="77777777" w:rsidR="00EE07DD" w:rsidRPr="00345108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345108">
        <w:rPr>
          <w:rFonts w:cs="Calibri"/>
          <w:noProof/>
        </w:rPr>
        <w:t>Asli : SSDR</w:t>
      </w:r>
    </w:p>
    <w:p w14:paraId="5FC7ABF2" w14:textId="77777777" w:rsidR="00EE07DD" w:rsidRPr="00345108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345108">
        <w:rPr>
          <w:rFonts w:cs="Calibri"/>
          <w:noProof/>
        </w:rPr>
        <w:t>Controlled Copy :</w:t>
      </w:r>
    </w:p>
    <w:p w14:paraId="0A1C3F61" w14:textId="77777777" w:rsidR="00EE07DD" w:rsidRPr="00093B84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bookmarkStart w:id="2" w:name="_Hlk151360356"/>
      <w:r w:rsidRPr="00093B84">
        <w:rPr>
          <w:rFonts w:cs="Calibri"/>
          <w:noProof/>
        </w:rPr>
        <w:t>AMPM</w:t>
      </w:r>
    </w:p>
    <w:p w14:paraId="78B82541" w14:textId="1505BAFA" w:rsidR="00EE07DD" w:rsidRPr="00093B84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SPAR</w:t>
      </w:r>
    </w:p>
    <w:p w14:paraId="65D59994" w14:textId="77777777" w:rsidR="00D77B75" w:rsidRPr="00093B84" w:rsidRDefault="00EE07DD" w:rsidP="00F13C52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SSCP</w:t>
      </w:r>
    </w:p>
    <w:p w14:paraId="594DA26A" w14:textId="77777777" w:rsidR="00D77B75" w:rsidRPr="00093B84" w:rsidRDefault="00D77B75" w:rsidP="00F13C52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SPML</w:t>
      </w:r>
    </w:p>
    <w:p w14:paraId="30640F52" w14:textId="1A661558" w:rsidR="004F29EF" w:rsidRPr="00093B84" w:rsidRDefault="004F29EF" w:rsidP="00F13C52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SPPP</w:t>
      </w:r>
    </w:p>
    <w:p w14:paraId="3671012E" w14:textId="77777777" w:rsidR="00EE07DD" w:rsidRPr="00093B84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AMPO</w:t>
      </w:r>
    </w:p>
    <w:p w14:paraId="2034E712" w14:textId="7D1E8621" w:rsidR="00E407FD" w:rsidRPr="00093B84" w:rsidRDefault="00E407F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093B84">
        <w:rPr>
          <w:rFonts w:cs="Calibri"/>
          <w:b/>
          <w:bCs/>
          <w:i/>
          <w:iCs/>
          <w:noProof/>
        </w:rPr>
        <w:t>SOVMA</w:t>
      </w:r>
    </w:p>
    <w:p w14:paraId="28471568" w14:textId="77777777" w:rsidR="00EE07DD" w:rsidRPr="00093B84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SPB</w:t>
      </w:r>
    </w:p>
    <w:p w14:paraId="6FDC3CBA" w14:textId="77777777" w:rsidR="00EE07DD" w:rsidRPr="00093B84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SVPP</w:t>
      </w:r>
    </w:p>
    <w:p w14:paraId="518AC291" w14:textId="0BBEDD27" w:rsidR="004F29EF" w:rsidRPr="00093B84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093B84">
        <w:rPr>
          <w:rFonts w:cs="Calibri"/>
          <w:noProof/>
        </w:rPr>
        <w:t>AMPR</w:t>
      </w:r>
    </w:p>
    <w:p w14:paraId="667CDD4F" w14:textId="02820236" w:rsidR="00EA3C68" w:rsidRPr="00CA0BE7" w:rsidRDefault="004F29EF" w:rsidP="00CA0BE7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345108">
        <w:rPr>
          <w:rFonts w:cs="Calibri"/>
          <w:noProof/>
        </w:rPr>
        <w:t>SPMP</w:t>
      </w:r>
      <w:bookmarkEnd w:id="0"/>
      <w:bookmarkEnd w:id="2"/>
    </w:p>
    <w:sectPr w:rsidR="00EA3C68" w:rsidRPr="00CA0BE7" w:rsidSect="00093B84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134" w:right="851" w:bottom="176" w:left="851" w:header="567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15EF" w14:textId="77777777" w:rsidR="00256A57" w:rsidRDefault="00256A57" w:rsidP="00082DDB">
      <w:pPr>
        <w:spacing w:after="0" w:line="240" w:lineRule="auto"/>
      </w:pPr>
      <w:r>
        <w:separator/>
      </w:r>
    </w:p>
  </w:endnote>
  <w:endnote w:type="continuationSeparator" w:id="0">
    <w:p w14:paraId="1ADEA837" w14:textId="77777777" w:rsidR="00256A57" w:rsidRDefault="00256A57" w:rsidP="00082DDB">
      <w:pPr>
        <w:spacing w:after="0" w:line="240" w:lineRule="auto"/>
      </w:pPr>
      <w:r>
        <w:continuationSeparator/>
      </w:r>
    </w:p>
  </w:endnote>
  <w:endnote w:type="continuationNotice" w:id="1">
    <w:p w14:paraId="62CC72FB" w14:textId="77777777" w:rsidR="00256A57" w:rsidRDefault="00256A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BC3706" w14:paraId="3601F4DA" w14:textId="77777777" w:rsidTr="007E757F">
      <w:trPr>
        <w:trHeight w:val="1020"/>
      </w:trPr>
      <w:tc>
        <w:tcPr>
          <w:tcW w:w="1020" w:type="dxa"/>
          <w:shd w:val="clear" w:color="auto" w:fill="auto"/>
        </w:tcPr>
        <w:p w14:paraId="479D2937" w14:textId="77777777" w:rsidR="00BC3706" w:rsidRDefault="00BC3706" w:rsidP="00BC3706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7342FC11" w14:textId="77777777" w:rsidR="00BC3706" w:rsidRDefault="00BC3706" w:rsidP="00BC3706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6BCD1740" w14:textId="77777777" w:rsidR="00BC3706" w:rsidRDefault="00BC3706" w:rsidP="00BC3706">
          <w:pPr>
            <w:pStyle w:val="Footer"/>
            <w:ind w:hanging="2"/>
          </w:pPr>
        </w:p>
      </w:tc>
    </w:tr>
  </w:tbl>
  <w:p w14:paraId="54D9CF82" w14:textId="77777777" w:rsidR="00BC3706" w:rsidRDefault="00BC37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C3706" w:rsidRPr="0009458C" w14:paraId="289BBDE8" w14:textId="77777777" w:rsidTr="008C35B8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6FBAB1" w14:textId="77777777" w:rsidR="00BC3706" w:rsidRDefault="00BC3706" w:rsidP="007E757F">
          <w:pPr>
            <w:spacing w:after="0" w:line="240" w:lineRule="auto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7F5A10B5" w14:textId="77777777" w:rsidR="00BC3706" w:rsidRPr="009D73F4" w:rsidRDefault="00BC3706" w:rsidP="007E757F">
          <w:pPr>
            <w:spacing w:after="0" w:line="240" w:lineRule="auto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D3FEBFC" w14:textId="77777777" w:rsidR="00BC3706" w:rsidRPr="009A265A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584D02AE" w14:textId="77777777" w:rsidR="00BC3706" w:rsidRPr="0009458C" w:rsidRDefault="00BC3706" w:rsidP="007E757F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D6CA8C7" w14:textId="77777777" w:rsidR="00BC3706" w:rsidRPr="0009458C" w:rsidRDefault="00BC3706" w:rsidP="007E757F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6C938C6B" w14:textId="77777777" w:rsidR="00BC3706" w:rsidRPr="0009458C" w:rsidRDefault="00BC3706" w:rsidP="007E757F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737ED290" w14:textId="77777777" w:rsidR="00BC3706" w:rsidRPr="0009458C" w:rsidRDefault="00BC3706" w:rsidP="007E757F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60DB84" w14:textId="77777777" w:rsidR="00BC3706" w:rsidRPr="009A265A" w:rsidRDefault="00BC3706" w:rsidP="007E757F">
          <w:pPr>
            <w:spacing w:after="0" w:line="240" w:lineRule="auto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5D244E0" w14:textId="5689A615" w:rsidR="00BC3706" w:rsidRPr="009A265A" w:rsidRDefault="007E757F" w:rsidP="007E757F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b/>
              <w:bCs/>
              <w:iCs/>
              <w:sz w:val="20"/>
              <w:lang w:val="en-GB"/>
            </w:rPr>
            <w:t xml:space="preserve">. </w:t>
          </w:r>
          <w:r w:rsidR="00BC3706">
            <w:rPr>
              <w:b/>
              <w:bCs/>
              <w:iCs/>
              <w:sz w:val="20"/>
            </w:rPr>
            <w:t>MPM</w:t>
          </w:r>
        </w:p>
        <w:p w14:paraId="3EA90AC2" w14:textId="77777777" w:rsidR="00BC3706" w:rsidRPr="0009458C" w:rsidRDefault="00BC3706" w:rsidP="007E757F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760E95F5" w14:textId="77777777" w:rsidR="00BC3706" w:rsidRPr="0009458C" w:rsidRDefault="00BC3706" w:rsidP="007E757F">
          <w:pPr>
            <w:spacing w:after="0" w:line="240" w:lineRule="auto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BC3706" w:rsidRPr="0009458C" w14:paraId="69CA018F" w14:textId="77777777" w:rsidTr="007E757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D14851" w14:textId="77777777" w:rsidR="00BC3706" w:rsidRPr="00AB5F83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CD03FDD" w14:textId="77777777" w:rsidR="00BC3706" w:rsidRPr="00DE1F18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2EE59E" w14:textId="77777777" w:rsidR="00BC3706" w:rsidRPr="00AB5F83" w:rsidRDefault="00BC3706" w:rsidP="007E757F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2B9A43" w14:textId="5FD6AD61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 w:rsidR="007E757F">
            <w:rPr>
              <w:rFonts w:cs="Arial"/>
              <w:b/>
              <w:sz w:val="18"/>
              <w:szCs w:val="18"/>
              <w:lang w:val="pt-BR"/>
            </w:rPr>
            <w:t>Diah Sofiyanti,</w:t>
          </w:r>
          <w:r>
            <w:rPr>
              <w:rFonts w:cs="Arial"/>
              <w:b/>
              <w:sz w:val="18"/>
              <w:szCs w:val="18"/>
              <w:lang w:val="pt-BR"/>
            </w:rPr>
            <w:t xml:space="preserve"> S.Si.</w:t>
          </w:r>
        </w:p>
      </w:tc>
    </w:tr>
    <w:tr w:rsidR="00BC3706" w:rsidRPr="0009458C" w14:paraId="7EEFB7BF" w14:textId="77777777" w:rsidTr="007E757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5AAC9A8" w14:textId="77777777" w:rsidR="00BC3706" w:rsidRPr="00AB5F83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406EB6E" w14:textId="77777777" w:rsidR="00BC3706" w:rsidRPr="00B303ED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88293AF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468674E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4500729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D2F71FB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0348BF8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AEA5E24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C2A7C00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E3C3AC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D675C0" w14:textId="77777777" w:rsidR="00BC3706" w:rsidRPr="00AB5F83" w:rsidRDefault="00BC3706" w:rsidP="007E757F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701F89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76D457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BCD3F7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1C73B6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08FE3D0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235C1B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9164D5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D5FDDF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791A38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BC3706" w:rsidRPr="0009458C" w14:paraId="50444DCD" w14:textId="77777777" w:rsidTr="008C35B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D691FAF" w14:textId="77777777" w:rsidR="00BC3706" w:rsidRPr="00AB5F83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F15BCF" w14:textId="77777777" w:rsidR="00BC3706" w:rsidRPr="00B303ED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5BE8DE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01703A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93B4A45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9D13CE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0D9E67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82A3B9" w14:textId="77777777" w:rsidR="00BC3706" w:rsidRPr="006F7982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6CF9C91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B62E88" w14:textId="77777777" w:rsidR="00BC3706" w:rsidRPr="0009458C" w:rsidRDefault="00BC3706" w:rsidP="007E757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23F8AA" w14:textId="77777777" w:rsidR="00BC3706" w:rsidRPr="00AB5F83" w:rsidRDefault="00BC3706" w:rsidP="007E757F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0762C1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A646D85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CA2DE7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C4FE5A9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02A7011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1A16C5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E827D6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4CECEB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29EBB5" w14:textId="77777777" w:rsidR="00BC3706" w:rsidRPr="00B303ED" w:rsidRDefault="00BC3706" w:rsidP="007E757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397F7FC" w14:textId="77777777" w:rsidR="00BC3706" w:rsidRPr="00BC3706" w:rsidRDefault="00BC3706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B8715" w14:textId="77777777" w:rsidR="0028476C" w:rsidRDefault="0028476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AB72" w14:textId="77777777" w:rsidR="00BC3706" w:rsidRPr="00BC3706" w:rsidRDefault="00BC370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94B39" w14:textId="77777777" w:rsidR="00256A57" w:rsidRDefault="00256A57" w:rsidP="00082DDB">
      <w:pPr>
        <w:spacing w:after="0" w:line="240" w:lineRule="auto"/>
      </w:pPr>
      <w:r>
        <w:separator/>
      </w:r>
    </w:p>
  </w:footnote>
  <w:footnote w:type="continuationSeparator" w:id="0">
    <w:p w14:paraId="56F0BC07" w14:textId="77777777" w:rsidR="00256A57" w:rsidRDefault="00256A57" w:rsidP="00082DDB">
      <w:pPr>
        <w:spacing w:after="0" w:line="240" w:lineRule="auto"/>
      </w:pPr>
      <w:r>
        <w:continuationSeparator/>
      </w:r>
    </w:p>
  </w:footnote>
  <w:footnote w:type="continuationNotice" w:id="1">
    <w:p w14:paraId="4576F918" w14:textId="77777777" w:rsidR="00256A57" w:rsidRDefault="00256A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300533" w:rsidRPr="00585F10" w14:paraId="73489230" w14:textId="77777777" w:rsidTr="0099247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D0021B" w14:textId="77777777" w:rsidR="00300533" w:rsidRPr="00585F10" w:rsidRDefault="00300533" w:rsidP="0030053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59659DCB" wp14:editId="2A636211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ED7850" w14:textId="77777777" w:rsidR="00300533" w:rsidRPr="0060144D" w:rsidRDefault="00300533" w:rsidP="0030053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2D58E0" w14:textId="77777777" w:rsidR="00300533" w:rsidRPr="00C22C9B" w:rsidRDefault="00300533" w:rsidP="0030053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TABLET 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B7629C" w14:textId="77777777" w:rsidR="00300533" w:rsidRPr="00345108" w:rsidRDefault="00300533" w:rsidP="0030053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4ECE2F" w14:textId="37E35DC6" w:rsidR="00300533" w:rsidRPr="00AA32D4" w:rsidRDefault="00300533" w:rsidP="0030053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45108">
            <w:rPr>
              <w:rFonts w:cstheme="minorHAnsi"/>
              <w:iCs/>
              <w:sz w:val="20"/>
              <w:szCs w:val="20"/>
            </w:rPr>
            <w:fldChar w:fldCharType="begin"/>
          </w:r>
          <w:r w:rsidRPr="0034510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45108">
            <w:rPr>
              <w:rFonts w:cstheme="minorHAnsi"/>
              <w:iCs/>
              <w:sz w:val="20"/>
              <w:szCs w:val="20"/>
            </w:rPr>
            <w:fldChar w:fldCharType="separate"/>
          </w:r>
          <w:r w:rsidR="00093B84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45108">
            <w:rPr>
              <w:rFonts w:cstheme="minorHAnsi"/>
              <w:iCs/>
              <w:sz w:val="20"/>
              <w:szCs w:val="20"/>
            </w:rPr>
            <w:fldChar w:fldCharType="end"/>
          </w:r>
          <w:r w:rsidRPr="00345108">
            <w:rPr>
              <w:rFonts w:cstheme="minorHAnsi"/>
              <w:iCs/>
              <w:sz w:val="20"/>
              <w:szCs w:val="20"/>
            </w:rPr>
            <w:t xml:space="preserve"> dari </w:t>
          </w:r>
          <w:r w:rsidR="00AA32D4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300533" w:rsidRPr="00585F10" w14:paraId="05DE0409" w14:textId="77777777" w:rsidTr="0099247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1D2AF8" w14:textId="77777777" w:rsidR="00300533" w:rsidRPr="00585F10" w:rsidRDefault="00300533" w:rsidP="0030053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064122" w14:textId="77777777" w:rsidR="00300533" w:rsidRPr="00585F10" w:rsidRDefault="00300533" w:rsidP="0030053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FDBBC6" w14:textId="77777777" w:rsidR="00300533" w:rsidRPr="00345108" w:rsidRDefault="00300533" w:rsidP="0030053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4510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196FAC" w14:textId="17BEAF29" w:rsidR="00300533" w:rsidRPr="00345108" w:rsidRDefault="00300533" w:rsidP="0030053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45108">
            <w:rPr>
              <w:rFonts w:cstheme="minorHAnsi"/>
              <w:sz w:val="20"/>
              <w:szCs w:val="20"/>
              <w:lang w:val="en-US"/>
            </w:rPr>
            <w:t>S-QC-03-079/0</w:t>
          </w:r>
          <w:r w:rsidR="00E407FD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300533" w:rsidRPr="00585F10" w14:paraId="510574FB" w14:textId="77777777" w:rsidTr="0099247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4D8BFC" w14:textId="77777777" w:rsidR="00300533" w:rsidRPr="00585F10" w:rsidRDefault="00300533" w:rsidP="0030053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001DAA" w14:textId="77777777" w:rsidR="00300533" w:rsidRPr="00585F10" w:rsidRDefault="00300533" w:rsidP="0030053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7EB171" w14:textId="77777777" w:rsidR="00300533" w:rsidRPr="00345108" w:rsidRDefault="00300533" w:rsidP="0030053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69F5BF" w14:textId="77777777" w:rsidR="00300533" w:rsidRPr="00345108" w:rsidRDefault="00300533" w:rsidP="0030053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1FA200D" w14:textId="77777777" w:rsidR="00BC3706" w:rsidRPr="00BC3706" w:rsidRDefault="00BC370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885C92" w:rsidRPr="00585F10" w14:paraId="35F69C2D" w14:textId="77777777" w:rsidTr="00BC370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A4F9C0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62FA065D" wp14:editId="2CD2F9CC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5" name="Picture 1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DF006" w14:textId="77777777" w:rsidR="00885C92" w:rsidRPr="0060144D" w:rsidRDefault="00885C92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5BDF5A4" w14:textId="23ADF156" w:rsidR="00885C92" w:rsidRPr="00C22C9B" w:rsidRDefault="00885C92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4F29EF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856341" w14:textId="77777777" w:rsidR="00885C92" w:rsidRPr="00345108" w:rsidRDefault="00885C92" w:rsidP="00885C9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3D83D0" w14:textId="20070CF4" w:rsidR="00885C92" w:rsidRPr="00AA32D4" w:rsidRDefault="00885C92" w:rsidP="00885C9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45108">
            <w:rPr>
              <w:rFonts w:cstheme="minorHAnsi"/>
              <w:iCs/>
              <w:sz w:val="20"/>
              <w:szCs w:val="20"/>
            </w:rPr>
            <w:fldChar w:fldCharType="begin"/>
          </w:r>
          <w:r w:rsidRPr="0034510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45108">
            <w:rPr>
              <w:rFonts w:cstheme="minorHAnsi"/>
              <w:iCs/>
              <w:sz w:val="20"/>
              <w:szCs w:val="20"/>
            </w:rPr>
            <w:fldChar w:fldCharType="separate"/>
          </w:r>
          <w:r w:rsidR="00093B84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345108">
            <w:rPr>
              <w:rFonts w:cstheme="minorHAnsi"/>
              <w:iCs/>
              <w:sz w:val="20"/>
              <w:szCs w:val="20"/>
            </w:rPr>
            <w:fldChar w:fldCharType="end"/>
          </w:r>
          <w:r w:rsidRPr="00345108">
            <w:rPr>
              <w:rFonts w:cstheme="minorHAnsi"/>
              <w:iCs/>
              <w:sz w:val="20"/>
              <w:szCs w:val="20"/>
            </w:rPr>
            <w:t xml:space="preserve"> dari </w:t>
          </w:r>
          <w:r w:rsidR="00AA32D4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885C92" w:rsidRPr="00585F10" w14:paraId="09559BA5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D24D7A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F32713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2ED101" w14:textId="77777777" w:rsidR="00885C92" w:rsidRPr="00345108" w:rsidRDefault="00885C92" w:rsidP="00885C9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4510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4E9AE" w14:textId="063EBA66" w:rsidR="00885C92" w:rsidRPr="00345108" w:rsidRDefault="00885C92" w:rsidP="00885C9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45108">
            <w:rPr>
              <w:rFonts w:cstheme="minorHAnsi"/>
              <w:sz w:val="20"/>
              <w:szCs w:val="20"/>
              <w:lang w:val="en-US"/>
            </w:rPr>
            <w:t>S-QC-03-07</w:t>
          </w:r>
          <w:r w:rsidR="00CA090E" w:rsidRPr="00345108">
            <w:rPr>
              <w:rFonts w:cstheme="minorHAnsi"/>
              <w:sz w:val="20"/>
              <w:szCs w:val="20"/>
              <w:lang w:val="en-US"/>
            </w:rPr>
            <w:t>9</w:t>
          </w:r>
          <w:r w:rsidRPr="00345108">
            <w:rPr>
              <w:rFonts w:cstheme="minorHAnsi"/>
              <w:sz w:val="20"/>
              <w:szCs w:val="20"/>
              <w:lang w:val="en-US"/>
            </w:rPr>
            <w:t>/</w:t>
          </w:r>
          <w:r w:rsidR="00AC1EE8" w:rsidRPr="00345108">
            <w:rPr>
              <w:rFonts w:cstheme="minorHAnsi"/>
              <w:sz w:val="20"/>
              <w:szCs w:val="20"/>
              <w:lang w:val="en-US"/>
            </w:rPr>
            <w:t>0</w:t>
          </w:r>
          <w:r w:rsidR="00E407FD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885C92" w:rsidRPr="00585F10" w14:paraId="1DCD2B12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40BDD8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BFC416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257D0" w14:textId="77777777" w:rsidR="00885C92" w:rsidRPr="00345108" w:rsidRDefault="00885C92" w:rsidP="00885C9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4510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F758A" w14:textId="77777777" w:rsidR="00885C92" w:rsidRPr="00345108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C061958" w14:textId="77777777" w:rsidR="00AC64F1" w:rsidRPr="00772DDE" w:rsidRDefault="00AC64F1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812"/>
      <w:gridCol w:w="2409"/>
    </w:tblGrid>
    <w:tr w:rsidR="00345108" w:rsidRPr="00585F10" w14:paraId="6EC3DC76" w14:textId="77777777" w:rsidTr="00345108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9B2FA2" w14:textId="77777777" w:rsidR="00345108" w:rsidRPr="00585F10" w:rsidRDefault="00345108" w:rsidP="0030053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5648" behindDoc="0" locked="0" layoutInCell="1" allowOverlap="1" wp14:anchorId="38AFACE5" wp14:editId="46889C2A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7F4380" w14:textId="77777777" w:rsidR="00345108" w:rsidRPr="0060144D" w:rsidRDefault="00345108" w:rsidP="0030053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E4D63D6" w14:textId="77777777" w:rsidR="00345108" w:rsidRPr="00C22C9B" w:rsidRDefault="00345108" w:rsidP="0030053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TABLET 80 MG 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962863" w14:textId="77777777" w:rsidR="00345108" w:rsidRPr="00345108" w:rsidRDefault="00345108" w:rsidP="0030053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45108">
            <w:rPr>
              <w:rFonts w:cstheme="minorHAnsi"/>
              <w:b/>
              <w:sz w:val="20"/>
              <w:szCs w:val="20"/>
            </w:rPr>
            <w:t>Kode Dokumen</w:t>
          </w:r>
        </w:p>
        <w:p w14:paraId="0D6174A0" w14:textId="7EAC0148" w:rsidR="00345108" w:rsidRPr="00345108" w:rsidRDefault="00345108" w:rsidP="0030053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45108">
            <w:rPr>
              <w:rFonts w:cstheme="minorHAnsi"/>
              <w:sz w:val="20"/>
              <w:szCs w:val="20"/>
              <w:lang w:val="en-US"/>
            </w:rPr>
            <w:t>S-QC-03-079/04</w:t>
          </w:r>
        </w:p>
      </w:tc>
    </w:tr>
  </w:tbl>
  <w:p w14:paraId="046F30CC" w14:textId="77777777" w:rsidR="00345108" w:rsidRPr="00BC3706" w:rsidRDefault="00345108">
    <w:pPr>
      <w:pStyle w:val="Header"/>
      <w:rPr>
        <w:sz w:val="6"/>
        <w:szCs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268"/>
    </w:tblGrid>
    <w:tr w:rsidR="00BC3706" w:rsidRPr="00585F10" w14:paraId="7833ED5F" w14:textId="77777777" w:rsidTr="00093B84">
      <w:trPr>
        <w:trHeight w:val="1123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A7824D" w14:textId="77777777" w:rsidR="00BC3706" w:rsidRPr="00585F10" w:rsidRDefault="00BC3706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DFB0BF3" wp14:editId="14878E38">
                <wp:simplePos x="0" y="0"/>
                <wp:positionH relativeFrom="column">
                  <wp:posOffset>128270</wp:posOffset>
                </wp:positionH>
                <wp:positionV relativeFrom="paragraph">
                  <wp:posOffset>66097</wp:posOffset>
                </wp:positionV>
                <wp:extent cx="1028700" cy="541655"/>
                <wp:effectExtent l="0" t="0" r="0" b="0"/>
                <wp:wrapNone/>
                <wp:docPr id="19" name="Picture 1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EA84D" w14:textId="77777777" w:rsidR="00BC3706" w:rsidRPr="0060144D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4CB7434" w14:textId="01D55AC0" w:rsidR="00BC3706" w:rsidRPr="00C22C9B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4F29EF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80 MG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626341" w14:textId="77777777" w:rsidR="00BC3706" w:rsidRPr="00AA32D4" w:rsidRDefault="00BC3706" w:rsidP="00093B8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</w:t>
          </w:r>
          <w:r w:rsidRPr="00AA32D4">
            <w:rPr>
              <w:rFonts w:cstheme="minorHAnsi"/>
              <w:b/>
              <w:sz w:val="20"/>
              <w:szCs w:val="20"/>
            </w:rPr>
            <w:t>okumen</w:t>
          </w:r>
        </w:p>
        <w:p w14:paraId="572316F1" w14:textId="3A248ABA" w:rsidR="00BC3706" w:rsidRPr="00BC3706" w:rsidRDefault="00BC3706" w:rsidP="00093B8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AA32D4">
            <w:rPr>
              <w:rFonts w:cstheme="minorHAnsi"/>
              <w:sz w:val="20"/>
              <w:szCs w:val="20"/>
              <w:lang w:val="en-US"/>
            </w:rPr>
            <w:t>S-QC-03-07</w:t>
          </w:r>
          <w:r w:rsidR="00BE7E0B" w:rsidRPr="00AA32D4">
            <w:rPr>
              <w:rFonts w:cstheme="minorHAnsi"/>
              <w:sz w:val="20"/>
              <w:szCs w:val="20"/>
              <w:lang w:val="en-US"/>
            </w:rPr>
            <w:t>9</w:t>
          </w:r>
          <w:r w:rsidRPr="00AA32D4">
            <w:rPr>
              <w:rFonts w:cstheme="minorHAnsi"/>
              <w:sz w:val="20"/>
              <w:szCs w:val="20"/>
              <w:lang w:val="en-US"/>
            </w:rPr>
            <w:t>/</w:t>
          </w:r>
          <w:r w:rsidR="00BE7E0B" w:rsidRPr="00AA32D4">
            <w:rPr>
              <w:rFonts w:cstheme="minorHAnsi"/>
              <w:sz w:val="20"/>
              <w:szCs w:val="20"/>
              <w:lang w:val="en-US"/>
            </w:rPr>
            <w:t>0</w:t>
          </w:r>
          <w:r w:rsidR="00E407FD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5E026C21" w14:textId="77777777" w:rsidR="00BC3706" w:rsidRPr="00772DDE" w:rsidRDefault="00BC370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603"/>
    <w:multiLevelType w:val="hybridMultilevel"/>
    <w:tmpl w:val="6B1EC4C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4086203"/>
    <w:multiLevelType w:val="hybridMultilevel"/>
    <w:tmpl w:val="5898435C"/>
    <w:lvl w:ilvl="0" w:tplc="9536B4E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2C6810"/>
    <w:multiLevelType w:val="hybridMultilevel"/>
    <w:tmpl w:val="2C1A6B1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7B71C8"/>
    <w:multiLevelType w:val="hybridMultilevel"/>
    <w:tmpl w:val="C29E9A78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4B33CFD"/>
    <w:multiLevelType w:val="hybridMultilevel"/>
    <w:tmpl w:val="F39C307C"/>
    <w:lvl w:ilvl="0" w:tplc="5414EF88">
      <w:start w:val="10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9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2261DD"/>
    <w:multiLevelType w:val="hybridMultilevel"/>
    <w:tmpl w:val="50B24E18"/>
    <w:lvl w:ilvl="0" w:tplc="C3A64310">
      <w:start w:val="19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614703488">
    <w:abstractNumId w:val="32"/>
  </w:num>
  <w:num w:numId="2" w16cid:durableId="531309705">
    <w:abstractNumId w:val="28"/>
  </w:num>
  <w:num w:numId="3" w16cid:durableId="1594240909">
    <w:abstractNumId w:val="3"/>
  </w:num>
  <w:num w:numId="4" w16cid:durableId="1468937659">
    <w:abstractNumId w:val="33"/>
  </w:num>
  <w:num w:numId="5" w16cid:durableId="1096247373">
    <w:abstractNumId w:val="2"/>
  </w:num>
  <w:num w:numId="6" w16cid:durableId="1939556160">
    <w:abstractNumId w:val="30"/>
  </w:num>
  <w:num w:numId="7" w16cid:durableId="757210818">
    <w:abstractNumId w:val="8"/>
  </w:num>
  <w:num w:numId="8" w16cid:durableId="1404137673">
    <w:abstractNumId w:val="21"/>
  </w:num>
  <w:num w:numId="9" w16cid:durableId="1462766739">
    <w:abstractNumId w:val="26"/>
  </w:num>
  <w:num w:numId="10" w16cid:durableId="773329019">
    <w:abstractNumId w:val="22"/>
  </w:num>
  <w:num w:numId="11" w16cid:durableId="1279680287">
    <w:abstractNumId w:val="15"/>
  </w:num>
  <w:num w:numId="12" w16cid:durableId="1368679247">
    <w:abstractNumId w:val="24"/>
  </w:num>
  <w:num w:numId="13" w16cid:durableId="1828281462">
    <w:abstractNumId w:val="20"/>
  </w:num>
  <w:num w:numId="14" w16cid:durableId="335618046">
    <w:abstractNumId w:val="5"/>
  </w:num>
  <w:num w:numId="15" w16cid:durableId="1097751236">
    <w:abstractNumId w:val="7"/>
  </w:num>
  <w:num w:numId="16" w16cid:durableId="735012181">
    <w:abstractNumId w:val="10"/>
  </w:num>
  <w:num w:numId="17" w16cid:durableId="1737700164">
    <w:abstractNumId w:val="9"/>
  </w:num>
  <w:num w:numId="18" w16cid:durableId="578057887">
    <w:abstractNumId w:val="4"/>
  </w:num>
  <w:num w:numId="19" w16cid:durableId="812674868">
    <w:abstractNumId w:val="13"/>
  </w:num>
  <w:num w:numId="20" w16cid:durableId="1593010464">
    <w:abstractNumId w:val="6"/>
  </w:num>
  <w:num w:numId="21" w16cid:durableId="766930319">
    <w:abstractNumId w:val="1"/>
  </w:num>
  <w:num w:numId="22" w16cid:durableId="1313488754">
    <w:abstractNumId w:val="17"/>
  </w:num>
  <w:num w:numId="23" w16cid:durableId="280376900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01194623">
    <w:abstractNumId w:val="23"/>
  </w:num>
  <w:num w:numId="25" w16cid:durableId="1233008127">
    <w:abstractNumId w:val="11"/>
  </w:num>
  <w:num w:numId="26" w16cid:durableId="407118766">
    <w:abstractNumId w:val="19"/>
  </w:num>
  <w:num w:numId="27" w16cid:durableId="698360054">
    <w:abstractNumId w:val="29"/>
  </w:num>
  <w:num w:numId="28" w16cid:durableId="888145544">
    <w:abstractNumId w:val="27"/>
  </w:num>
  <w:num w:numId="29" w16cid:durableId="1617443133">
    <w:abstractNumId w:val="18"/>
  </w:num>
  <w:num w:numId="30" w16cid:durableId="323822825">
    <w:abstractNumId w:val="25"/>
  </w:num>
  <w:num w:numId="31" w16cid:durableId="2120830804">
    <w:abstractNumId w:val="31"/>
  </w:num>
  <w:num w:numId="32" w16cid:durableId="16083900">
    <w:abstractNumId w:val="0"/>
  </w:num>
  <w:num w:numId="33" w16cid:durableId="832722192">
    <w:abstractNumId w:val="12"/>
  </w:num>
  <w:num w:numId="34" w16cid:durableId="42094958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4DA"/>
    <w:rsid w:val="00007315"/>
    <w:rsid w:val="0000740E"/>
    <w:rsid w:val="00012508"/>
    <w:rsid w:val="0001362D"/>
    <w:rsid w:val="000242F6"/>
    <w:rsid w:val="00027FB6"/>
    <w:rsid w:val="000301A7"/>
    <w:rsid w:val="000417DF"/>
    <w:rsid w:val="00041FF1"/>
    <w:rsid w:val="00057280"/>
    <w:rsid w:val="0006033C"/>
    <w:rsid w:val="00062090"/>
    <w:rsid w:val="000761B2"/>
    <w:rsid w:val="0007642C"/>
    <w:rsid w:val="0007789D"/>
    <w:rsid w:val="0008168C"/>
    <w:rsid w:val="00082C13"/>
    <w:rsid w:val="00082DDB"/>
    <w:rsid w:val="00092301"/>
    <w:rsid w:val="00093B84"/>
    <w:rsid w:val="000A168C"/>
    <w:rsid w:val="000A2F68"/>
    <w:rsid w:val="000A6C44"/>
    <w:rsid w:val="000B358E"/>
    <w:rsid w:val="000B55DA"/>
    <w:rsid w:val="000C0A41"/>
    <w:rsid w:val="000C48AE"/>
    <w:rsid w:val="000C5705"/>
    <w:rsid w:val="000D0A58"/>
    <w:rsid w:val="000E0D4C"/>
    <w:rsid w:val="000E332B"/>
    <w:rsid w:val="000F0044"/>
    <w:rsid w:val="000F27BE"/>
    <w:rsid w:val="000F435F"/>
    <w:rsid w:val="000F4AE3"/>
    <w:rsid w:val="001048C0"/>
    <w:rsid w:val="00111D64"/>
    <w:rsid w:val="00112380"/>
    <w:rsid w:val="001200CF"/>
    <w:rsid w:val="001216A6"/>
    <w:rsid w:val="001226EA"/>
    <w:rsid w:val="00124514"/>
    <w:rsid w:val="0012584C"/>
    <w:rsid w:val="0012782B"/>
    <w:rsid w:val="00130FD7"/>
    <w:rsid w:val="001320E4"/>
    <w:rsid w:val="001321ED"/>
    <w:rsid w:val="00136F3B"/>
    <w:rsid w:val="00143327"/>
    <w:rsid w:val="00143CF7"/>
    <w:rsid w:val="001452AD"/>
    <w:rsid w:val="00150E41"/>
    <w:rsid w:val="001525FA"/>
    <w:rsid w:val="001529AE"/>
    <w:rsid w:val="00154147"/>
    <w:rsid w:val="001553DD"/>
    <w:rsid w:val="001570AC"/>
    <w:rsid w:val="00161D56"/>
    <w:rsid w:val="00164CD4"/>
    <w:rsid w:val="00171661"/>
    <w:rsid w:val="00171930"/>
    <w:rsid w:val="00171E3A"/>
    <w:rsid w:val="00176139"/>
    <w:rsid w:val="00177F9C"/>
    <w:rsid w:val="00180298"/>
    <w:rsid w:val="00180B74"/>
    <w:rsid w:val="00181458"/>
    <w:rsid w:val="00181777"/>
    <w:rsid w:val="00183050"/>
    <w:rsid w:val="0018453B"/>
    <w:rsid w:val="00184D78"/>
    <w:rsid w:val="00191687"/>
    <w:rsid w:val="0019325F"/>
    <w:rsid w:val="00194EF9"/>
    <w:rsid w:val="00195676"/>
    <w:rsid w:val="001A2BBF"/>
    <w:rsid w:val="001A2C1E"/>
    <w:rsid w:val="001A5A72"/>
    <w:rsid w:val="001B03D6"/>
    <w:rsid w:val="001B1225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22D8"/>
    <w:rsid w:val="001E47C8"/>
    <w:rsid w:val="001E6FBA"/>
    <w:rsid w:val="001F542B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3ED9"/>
    <w:rsid w:val="0024757F"/>
    <w:rsid w:val="0025457D"/>
    <w:rsid w:val="00255AA6"/>
    <w:rsid w:val="00255CDC"/>
    <w:rsid w:val="00256A57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76C"/>
    <w:rsid w:val="00284C16"/>
    <w:rsid w:val="00290AAB"/>
    <w:rsid w:val="00292024"/>
    <w:rsid w:val="002922B1"/>
    <w:rsid w:val="00292B39"/>
    <w:rsid w:val="00293354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D76FE"/>
    <w:rsid w:val="002E2D42"/>
    <w:rsid w:val="002E35E4"/>
    <w:rsid w:val="002E5F74"/>
    <w:rsid w:val="002E7C21"/>
    <w:rsid w:val="002F0BC3"/>
    <w:rsid w:val="002F43A7"/>
    <w:rsid w:val="002F4A57"/>
    <w:rsid w:val="002F781A"/>
    <w:rsid w:val="002F7BA0"/>
    <w:rsid w:val="00300533"/>
    <w:rsid w:val="003007E3"/>
    <w:rsid w:val="003042F7"/>
    <w:rsid w:val="003053EB"/>
    <w:rsid w:val="00313676"/>
    <w:rsid w:val="003148BC"/>
    <w:rsid w:val="00324093"/>
    <w:rsid w:val="003248B1"/>
    <w:rsid w:val="00330CF8"/>
    <w:rsid w:val="00336E08"/>
    <w:rsid w:val="00337043"/>
    <w:rsid w:val="0033716F"/>
    <w:rsid w:val="00345108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257"/>
    <w:rsid w:val="003A0C5E"/>
    <w:rsid w:val="003A2D2A"/>
    <w:rsid w:val="003A4535"/>
    <w:rsid w:val="003A4688"/>
    <w:rsid w:val="003A4A64"/>
    <w:rsid w:val="003B12A5"/>
    <w:rsid w:val="003B29BA"/>
    <w:rsid w:val="003B3CB2"/>
    <w:rsid w:val="003B77C4"/>
    <w:rsid w:val="003C329C"/>
    <w:rsid w:val="003D1268"/>
    <w:rsid w:val="003D782B"/>
    <w:rsid w:val="003E39AB"/>
    <w:rsid w:val="003E72BA"/>
    <w:rsid w:val="003F038D"/>
    <w:rsid w:val="003F2416"/>
    <w:rsid w:val="003F3423"/>
    <w:rsid w:val="003F6B24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2B28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0DA4"/>
    <w:rsid w:val="004B1280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29EF"/>
    <w:rsid w:val="004F47F4"/>
    <w:rsid w:val="004F7F78"/>
    <w:rsid w:val="0050081C"/>
    <w:rsid w:val="00503FA7"/>
    <w:rsid w:val="00505708"/>
    <w:rsid w:val="0050756C"/>
    <w:rsid w:val="00510425"/>
    <w:rsid w:val="005111B5"/>
    <w:rsid w:val="005124DA"/>
    <w:rsid w:val="00512DDA"/>
    <w:rsid w:val="00516D24"/>
    <w:rsid w:val="005204D7"/>
    <w:rsid w:val="0052244B"/>
    <w:rsid w:val="0052279D"/>
    <w:rsid w:val="005237FD"/>
    <w:rsid w:val="00526908"/>
    <w:rsid w:val="005269CF"/>
    <w:rsid w:val="005276F6"/>
    <w:rsid w:val="00527843"/>
    <w:rsid w:val="00530058"/>
    <w:rsid w:val="00531E4C"/>
    <w:rsid w:val="00534E09"/>
    <w:rsid w:val="00550548"/>
    <w:rsid w:val="00550D8B"/>
    <w:rsid w:val="00550E07"/>
    <w:rsid w:val="005570E8"/>
    <w:rsid w:val="00557AE0"/>
    <w:rsid w:val="0056133B"/>
    <w:rsid w:val="00561CAA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FE6"/>
    <w:rsid w:val="005B544D"/>
    <w:rsid w:val="005B54F8"/>
    <w:rsid w:val="005B63A4"/>
    <w:rsid w:val="005B68A8"/>
    <w:rsid w:val="005B7D9D"/>
    <w:rsid w:val="005C00CA"/>
    <w:rsid w:val="005C0EAD"/>
    <w:rsid w:val="005C0EFD"/>
    <w:rsid w:val="005C1CE3"/>
    <w:rsid w:val="005C23AF"/>
    <w:rsid w:val="005C5945"/>
    <w:rsid w:val="005C5ADF"/>
    <w:rsid w:val="005C6744"/>
    <w:rsid w:val="005C6769"/>
    <w:rsid w:val="005D0030"/>
    <w:rsid w:val="005D28C9"/>
    <w:rsid w:val="005E17A9"/>
    <w:rsid w:val="005E34F8"/>
    <w:rsid w:val="005E512D"/>
    <w:rsid w:val="005F2E35"/>
    <w:rsid w:val="005F6386"/>
    <w:rsid w:val="00601937"/>
    <w:rsid w:val="006077A4"/>
    <w:rsid w:val="006135FB"/>
    <w:rsid w:val="0061587D"/>
    <w:rsid w:val="006165FC"/>
    <w:rsid w:val="00616612"/>
    <w:rsid w:val="0061724C"/>
    <w:rsid w:val="006212E3"/>
    <w:rsid w:val="00621E14"/>
    <w:rsid w:val="00621E5D"/>
    <w:rsid w:val="00634F32"/>
    <w:rsid w:val="00637FFA"/>
    <w:rsid w:val="006406F4"/>
    <w:rsid w:val="00641665"/>
    <w:rsid w:val="00647404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0198"/>
    <w:rsid w:val="006F2527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0588"/>
    <w:rsid w:val="007242DF"/>
    <w:rsid w:val="00727606"/>
    <w:rsid w:val="00731764"/>
    <w:rsid w:val="007322F8"/>
    <w:rsid w:val="007344CC"/>
    <w:rsid w:val="00742277"/>
    <w:rsid w:val="00744197"/>
    <w:rsid w:val="007469EF"/>
    <w:rsid w:val="00750051"/>
    <w:rsid w:val="0075474C"/>
    <w:rsid w:val="007568A8"/>
    <w:rsid w:val="00757AE3"/>
    <w:rsid w:val="00757F64"/>
    <w:rsid w:val="00761193"/>
    <w:rsid w:val="007618F1"/>
    <w:rsid w:val="00764B5B"/>
    <w:rsid w:val="007666D6"/>
    <w:rsid w:val="00772DDE"/>
    <w:rsid w:val="0077406A"/>
    <w:rsid w:val="00780753"/>
    <w:rsid w:val="007807B0"/>
    <w:rsid w:val="00783D08"/>
    <w:rsid w:val="00790696"/>
    <w:rsid w:val="0079392F"/>
    <w:rsid w:val="007A684D"/>
    <w:rsid w:val="007B3379"/>
    <w:rsid w:val="007B4067"/>
    <w:rsid w:val="007B6F0E"/>
    <w:rsid w:val="007B7126"/>
    <w:rsid w:val="007C06FE"/>
    <w:rsid w:val="007C381C"/>
    <w:rsid w:val="007C6493"/>
    <w:rsid w:val="007C7FB6"/>
    <w:rsid w:val="007D66B2"/>
    <w:rsid w:val="007E07F7"/>
    <w:rsid w:val="007E1FBD"/>
    <w:rsid w:val="007E757F"/>
    <w:rsid w:val="0081116D"/>
    <w:rsid w:val="00813ECB"/>
    <w:rsid w:val="00815042"/>
    <w:rsid w:val="00825D59"/>
    <w:rsid w:val="00831AD4"/>
    <w:rsid w:val="0083674F"/>
    <w:rsid w:val="00836897"/>
    <w:rsid w:val="008368D0"/>
    <w:rsid w:val="00843716"/>
    <w:rsid w:val="00846D12"/>
    <w:rsid w:val="00847D2D"/>
    <w:rsid w:val="00853936"/>
    <w:rsid w:val="00854F21"/>
    <w:rsid w:val="008559C3"/>
    <w:rsid w:val="00856DE0"/>
    <w:rsid w:val="00857DEB"/>
    <w:rsid w:val="00863011"/>
    <w:rsid w:val="00864184"/>
    <w:rsid w:val="00865265"/>
    <w:rsid w:val="0087197F"/>
    <w:rsid w:val="00874BAE"/>
    <w:rsid w:val="00875104"/>
    <w:rsid w:val="0087561E"/>
    <w:rsid w:val="00875A72"/>
    <w:rsid w:val="00876045"/>
    <w:rsid w:val="00881BB6"/>
    <w:rsid w:val="00882399"/>
    <w:rsid w:val="00884483"/>
    <w:rsid w:val="00885B29"/>
    <w:rsid w:val="00885C92"/>
    <w:rsid w:val="00887161"/>
    <w:rsid w:val="00892B88"/>
    <w:rsid w:val="00893599"/>
    <w:rsid w:val="008937B0"/>
    <w:rsid w:val="008946B3"/>
    <w:rsid w:val="00895A36"/>
    <w:rsid w:val="008A1A41"/>
    <w:rsid w:val="008A261E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1FB2"/>
    <w:rsid w:val="009022CC"/>
    <w:rsid w:val="0090525C"/>
    <w:rsid w:val="009131C5"/>
    <w:rsid w:val="00916F64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47793"/>
    <w:rsid w:val="00956C36"/>
    <w:rsid w:val="0096421E"/>
    <w:rsid w:val="00966FCE"/>
    <w:rsid w:val="0096785E"/>
    <w:rsid w:val="00977E03"/>
    <w:rsid w:val="00980A7E"/>
    <w:rsid w:val="00980C27"/>
    <w:rsid w:val="00982FB8"/>
    <w:rsid w:val="00985699"/>
    <w:rsid w:val="009862C5"/>
    <w:rsid w:val="00990DCB"/>
    <w:rsid w:val="009953D7"/>
    <w:rsid w:val="00996413"/>
    <w:rsid w:val="009974C1"/>
    <w:rsid w:val="009A12C9"/>
    <w:rsid w:val="009A36DF"/>
    <w:rsid w:val="009A788D"/>
    <w:rsid w:val="009B6429"/>
    <w:rsid w:val="009C59B5"/>
    <w:rsid w:val="009C7338"/>
    <w:rsid w:val="009C7402"/>
    <w:rsid w:val="009D4EFE"/>
    <w:rsid w:val="009E054A"/>
    <w:rsid w:val="009E3DB7"/>
    <w:rsid w:val="009E64D7"/>
    <w:rsid w:val="009F3CC8"/>
    <w:rsid w:val="009F4988"/>
    <w:rsid w:val="009F744B"/>
    <w:rsid w:val="00A0007B"/>
    <w:rsid w:val="00A0191C"/>
    <w:rsid w:val="00A03652"/>
    <w:rsid w:val="00A05239"/>
    <w:rsid w:val="00A054C9"/>
    <w:rsid w:val="00A05F32"/>
    <w:rsid w:val="00A06F0B"/>
    <w:rsid w:val="00A11777"/>
    <w:rsid w:val="00A132B3"/>
    <w:rsid w:val="00A2139B"/>
    <w:rsid w:val="00A23F9F"/>
    <w:rsid w:val="00A32E13"/>
    <w:rsid w:val="00A365EC"/>
    <w:rsid w:val="00A37959"/>
    <w:rsid w:val="00A413BC"/>
    <w:rsid w:val="00A441F1"/>
    <w:rsid w:val="00A47E48"/>
    <w:rsid w:val="00A501E6"/>
    <w:rsid w:val="00A5166E"/>
    <w:rsid w:val="00A5402F"/>
    <w:rsid w:val="00A63044"/>
    <w:rsid w:val="00A72C91"/>
    <w:rsid w:val="00A7346A"/>
    <w:rsid w:val="00A7435C"/>
    <w:rsid w:val="00A80A7C"/>
    <w:rsid w:val="00A84FE8"/>
    <w:rsid w:val="00A874C1"/>
    <w:rsid w:val="00A90BBC"/>
    <w:rsid w:val="00A932B5"/>
    <w:rsid w:val="00A94155"/>
    <w:rsid w:val="00A9481E"/>
    <w:rsid w:val="00A97B34"/>
    <w:rsid w:val="00AA2020"/>
    <w:rsid w:val="00AA2604"/>
    <w:rsid w:val="00AA3246"/>
    <w:rsid w:val="00AA32D4"/>
    <w:rsid w:val="00AA7577"/>
    <w:rsid w:val="00AB0972"/>
    <w:rsid w:val="00AB12E2"/>
    <w:rsid w:val="00AB67A0"/>
    <w:rsid w:val="00AB7D4A"/>
    <w:rsid w:val="00AC1EE8"/>
    <w:rsid w:val="00AC6415"/>
    <w:rsid w:val="00AC64F1"/>
    <w:rsid w:val="00AC68BB"/>
    <w:rsid w:val="00AC6B8B"/>
    <w:rsid w:val="00AD1765"/>
    <w:rsid w:val="00AD3DD9"/>
    <w:rsid w:val="00AD515E"/>
    <w:rsid w:val="00AD5211"/>
    <w:rsid w:val="00AD548C"/>
    <w:rsid w:val="00AE4FD9"/>
    <w:rsid w:val="00AE6CE7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76A6C"/>
    <w:rsid w:val="00B8005A"/>
    <w:rsid w:val="00B805D3"/>
    <w:rsid w:val="00B80657"/>
    <w:rsid w:val="00B83D0F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19CD"/>
    <w:rsid w:val="00BC3706"/>
    <w:rsid w:val="00BC3D7B"/>
    <w:rsid w:val="00BC4958"/>
    <w:rsid w:val="00BC6C28"/>
    <w:rsid w:val="00BD29C7"/>
    <w:rsid w:val="00BD3202"/>
    <w:rsid w:val="00BD425F"/>
    <w:rsid w:val="00BD4963"/>
    <w:rsid w:val="00BE2A07"/>
    <w:rsid w:val="00BE38DD"/>
    <w:rsid w:val="00BE3C1E"/>
    <w:rsid w:val="00BE7E0B"/>
    <w:rsid w:val="00BF0B7F"/>
    <w:rsid w:val="00BF1FDB"/>
    <w:rsid w:val="00BF31F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560"/>
    <w:rsid w:val="00C75BE0"/>
    <w:rsid w:val="00C84CDB"/>
    <w:rsid w:val="00C900B5"/>
    <w:rsid w:val="00C90422"/>
    <w:rsid w:val="00C95F8D"/>
    <w:rsid w:val="00C96D37"/>
    <w:rsid w:val="00CA090E"/>
    <w:rsid w:val="00CA0BE7"/>
    <w:rsid w:val="00CA160A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98A"/>
    <w:rsid w:val="00CE6CD7"/>
    <w:rsid w:val="00CF05ED"/>
    <w:rsid w:val="00CF1D20"/>
    <w:rsid w:val="00CF404D"/>
    <w:rsid w:val="00D040CC"/>
    <w:rsid w:val="00D04AE7"/>
    <w:rsid w:val="00D04D99"/>
    <w:rsid w:val="00D04E84"/>
    <w:rsid w:val="00D059CA"/>
    <w:rsid w:val="00D06BF1"/>
    <w:rsid w:val="00D12640"/>
    <w:rsid w:val="00D13A80"/>
    <w:rsid w:val="00D14D6C"/>
    <w:rsid w:val="00D170D6"/>
    <w:rsid w:val="00D172D4"/>
    <w:rsid w:val="00D22A7C"/>
    <w:rsid w:val="00D274F9"/>
    <w:rsid w:val="00D27881"/>
    <w:rsid w:val="00D31808"/>
    <w:rsid w:val="00D3290A"/>
    <w:rsid w:val="00D369AD"/>
    <w:rsid w:val="00D37A04"/>
    <w:rsid w:val="00D457BF"/>
    <w:rsid w:val="00D4689E"/>
    <w:rsid w:val="00D524E1"/>
    <w:rsid w:val="00D67219"/>
    <w:rsid w:val="00D72F4F"/>
    <w:rsid w:val="00D76708"/>
    <w:rsid w:val="00D77B75"/>
    <w:rsid w:val="00D81614"/>
    <w:rsid w:val="00D81E3A"/>
    <w:rsid w:val="00D844F9"/>
    <w:rsid w:val="00D86206"/>
    <w:rsid w:val="00D94538"/>
    <w:rsid w:val="00D95288"/>
    <w:rsid w:val="00D95E79"/>
    <w:rsid w:val="00DA46EE"/>
    <w:rsid w:val="00DA6780"/>
    <w:rsid w:val="00DB0386"/>
    <w:rsid w:val="00DB0892"/>
    <w:rsid w:val="00DB144E"/>
    <w:rsid w:val="00DB54A4"/>
    <w:rsid w:val="00DC156F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B2A"/>
    <w:rsid w:val="00E25E1A"/>
    <w:rsid w:val="00E26AB5"/>
    <w:rsid w:val="00E3596E"/>
    <w:rsid w:val="00E36933"/>
    <w:rsid w:val="00E37615"/>
    <w:rsid w:val="00E407FD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7401C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0AE6"/>
    <w:rsid w:val="00ED1B7E"/>
    <w:rsid w:val="00ED56F7"/>
    <w:rsid w:val="00ED66CC"/>
    <w:rsid w:val="00ED6B66"/>
    <w:rsid w:val="00ED6D71"/>
    <w:rsid w:val="00EE07DD"/>
    <w:rsid w:val="00EE7316"/>
    <w:rsid w:val="00EF0611"/>
    <w:rsid w:val="00F03EAE"/>
    <w:rsid w:val="00F10F3D"/>
    <w:rsid w:val="00F121C1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0E1B"/>
    <w:rsid w:val="00F71BD8"/>
    <w:rsid w:val="00F7546E"/>
    <w:rsid w:val="00F762EE"/>
    <w:rsid w:val="00F82FC9"/>
    <w:rsid w:val="00F84B56"/>
    <w:rsid w:val="00F85FB0"/>
    <w:rsid w:val="00F87FBF"/>
    <w:rsid w:val="00FA26CB"/>
    <w:rsid w:val="00FB08A3"/>
    <w:rsid w:val="00FB1E47"/>
    <w:rsid w:val="00FB36C8"/>
    <w:rsid w:val="00FB576F"/>
    <w:rsid w:val="00FB5911"/>
    <w:rsid w:val="00FB5F7E"/>
    <w:rsid w:val="00FC54CF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20FD9"/>
  <w15:chartTrackingRefBased/>
  <w15:docId w15:val="{95937857-F401-4A4D-B01B-3BE9EC52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9CF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%20up%20Komputer%20PC%2017\One%20Drive\KHUSUS%20PP\84.%20DOKUMEN%20BANJARAN\14.%20VALSARTAN%2080%20MG\REV%2000\Spesifikasi%20Valsartan%2080%20mg_up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7DFBB-617F-4178-8B49-24EBBE0F1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Spesifikasi Valsartan 80 mg_upi</Template>
  <TotalTime>4</TotalTime>
  <Pages>3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cp:lastModifiedBy>kf user111</cp:lastModifiedBy>
  <cp:revision>3</cp:revision>
  <cp:lastPrinted>2024-06-04T01:47:00Z</cp:lastPrinted>
  <dcterms:created xsi:type="dcterms:W3CDTF">2025-07-02T06:46:00Z</dcterms:created>
  <dcterms:modified xsi:type="dcterms:W3CDTF">2025-07-04T03:01:00Z</dcterms:modified>
</cp:coreProperties>
</file>