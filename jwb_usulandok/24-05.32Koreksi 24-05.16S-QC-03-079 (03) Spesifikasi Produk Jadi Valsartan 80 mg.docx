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FBDD45" w14:textId="3989252A" w:rsidR="005F6386" w:rsidRPr="00BC3706" w:rsidRDefault="003612D0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BC3706">
        <w:rPr>
          <w:rFonts w:cs="Calibri"/>
          <w:b/>
          <w:lang w:val="en-US"/>
        </w:rPr>
        <w:t>Tujuan</w:t>
      </w:r>
    </w:p>
    <w:p w14:paraId="5A649FAB" w14:textId="3CEEC727" w:rsidR="005F6386" w:rsidRPr="00BC3706" w:rsidRDefault="005F6386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BC3706">
        <w:rPr>
          <w:rFonts w:cs="Calibri"/>
          <w:color w:val="000000"/>
          <w:lang w:val="en-US"/>
        </w:rPr>
        <w:t>Menunjukkan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deskripsi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spesifik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dari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produk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r w:rsidR="000761B2" w:rsidRPr="00BC3706">
        <w:rPr>
          <w:rFonts w:cs="Calibri"/>
          <w:color w:val="000000"/>
          <w:lang w:val="en-ID"/>
        </w:rPr>
        <w:t xml:space="preserve">Valsartan </w:t>
      </w:r>
      <w:r w:rsidR="004F29EF">
        <w:rPr>
          <w:rFonts w:cs="Calibri"/>
          <w:color w:val="000000"/>
          <w:lang w:val="en-ID"/>
        </w:rPr>
        <w:t xml:space="preserve">Tablet </w:t>
      </w:r>
      <w:r w:rsidR="000761B2" w:rsidRPr="00BC3706">
        <w:rPr>
          <w:rFonts w:cs="Calibri"/>
          <w:color w:val="000000"/>
          <w:lang w:val="en-ID"/>
        </w:rPr>
        <w:t>8</w:t>
      </w:r>
      <w:r w:rsidR="00A80A7C" w:rsidRPr="00BC3706">
        <w:rPr>
          <w:rFonts w:cs="Calibri"/>
          <w:color w:val="000000"/>
          <w:lang w:val="en-ID"/>
        </w:rPr>
        <w:t>0 mg</w:t>
      </w:r>
      <w:r w:rsidR="00BE38DD" w:rsidRPr="00BC3706">
        <w:rPr>
          <w:rFonts w:cs="Calibri"/>
          <w:color w:val="000000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untuk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digunakan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sebagai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acuan</w:t>
      </w:r>
      <w:proofErr w:type="spellEnd"/>
      <w:r w:rsidRPr="00BC3706">
        <w:rPr>
          <w:rFonts w:cs="Calibri"/>
          <w:color w:val="000000"/>
          <w:lang w:val="en-US"/>
        </w:rPr>
        <w:t xml:space="preserve"> pada </w:t>
      </w:r>
      <w:proofErr w:type="spellStart"/>
      <w:r w:rsidRPr="00BC3706">
        <w:rPr>
          <w:rFonts w:cs="Calibri"/>
          <w:color w:val="000000"/>
          <w:lang w:val="en-US"/>
        </w:rPr>
        <w:t>pemeriksaan</w:t>
      </w:r>
      <w:proofErr w:type="spellEnd"/>
      <w:r w:rsidRPr="00BC3706">
        <w:rPr>
          <w:rFonts w:cs="Calibri"/>
          <w:color w:val="000000"/>
          <w:lang w:val="en-US"/>
        </w:rPr>
        <w:t xml:space="preserve"> </w:t>
      </w:r>
      <w:proofErr w:type="spellStart"/>
      <w:r w:rsidRPr="00BC3706">
        <w:rPr>
          <w:rFonts w:cs="Calibri"/>
          <w:color w:val="000000"/>
          <w:lang w:val="en-US"/>
        </w:rPr>
        <w:t>produk</w:t>
      </w:r>
      <w:proofErr w:type="spellEnd"/>
      <w:r w:rsidRPr="00BC3706">
        <w:rPr>
          <w:rFonts w:cs="Calibri"/>
          <w:color w:val="000000"/>
          <w:lang w:val="en-US"/>
        </w:rPr>
        <w:t>.</w:t>
      </w:r>
    </w:p>
    <w:p w14:paraId="6FADAFFF" w14:textId="77777777" w:rsidR="00041FF1" w:rsidRPr="00BC3706" w:rsidRDefault="00041FF1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color w:val="000000"/>
          <w:sz w:val="10"/>
          <w:szCs w:val="10"/>
          <w:lang w:val="en-US"/>
        </w:rPr>
      </w:pPr>
    </w:p>
    <w:p w14:paraId="1373E4CC" w14:textId="10A15B83" w:rsidR="005F6386" w:rsidRPr="00BC3706" w:rsidRDefault="003612D0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BC3706">
        <w:rPr>
          <w:rFonts w:cs="Calibri"/>
          <w:b/>
          <w:lang w:val="en-US"/>
        </w:rPr>
        <w:t xml:space="preserve">Ruang </w:t>
      </w:r>
      <w:proofErr w:type="spellStart"/>
      <w:r w:rsidRPr="00BC3706">
        <w:rPr>
          <w:rFonts w:cs="Calibri"/>
          <w:b/>
          <w:lang w:val="en-US"/>
        </w:rPr>
        <w:t>Lingkup</w:t>
      </w:r>
      <w:proofErr w:type="spellEnd"/>
    </w:p>
    <w:p w14:paraId="5A5C7F48" w14:textId="2672F677" w:rsidR="00FD636A" w:rsidRPr="00BC3706" w:rsidRDefault="005F6386" w:rsidP="00EE07DD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BC3706">
        <w:rPr>
          <w:rFonts w:cs="Calibri"/>
          <w:lang w:val="en-US"/>
        </w:rPr>
        <w:t>Menj</w:t>
      </w:r>
      <w:r w:rsidR="00D37A04" w:rsidRPr="00BC3706">
        <w:rPr>
          <w:rFonts w:cs="Calibri"/>
          <w:lang w:val="en-US"/>
        </w:rPr>
        <w:t>elaskan</w:t>
      </w:r>
      <w:proofErr w:type="spellEnd"/>
      <w:r w:rsidR="00D37A04" w:rsidRPr="00BC3706">
        <w:rPr>
          <w:rFonts w:cs="Calibri"/>
          <w:lang w:val="en-US"/>
        </w:rPr>
        <w:t xml:space="preserve"> </w:t>
      </w:r>
      <w:proofErr w:type="spellStart"/>
      <w:r w:rsidR="00D37A04" w:rsidRPr="00BC3706">
        <w:rPr>
          <w:rFonts w:cs="Calibri"/>
          <w:lang w:val="en-US"/>
        </w:rPr>
        <w:t>spesifikasi</w:t>
      </w:r>
      <w:proofErr w:type="spellEnd"/>
      <w:r w:rsidR="00D37A04" w:rsidRPr="00BC3706">
        <w:rPr>
          <w:rFonts w:cs="Calibri"/>
          <w:lang w:val="en-US"/>
        </w:rPr>
        <w:t xml:space="preserve"> </w:t>
      </w:r>
      <w:proofErr w:type="spellStart"/>
      <w:r w:rsidR="00D37A04" w:rsidRPr="00BC3706">
        <w:rPr>
          <w:rFonts w:cs="Calibri"/>
          <w:lang w:val="en-US"/>
        </w:rPr>
        <w:t>produk</w:t>
      </w:r>
      <w:proofErr w:type="spellEnd"/>
      <w:r w:rsidR="00D37A04" w:rsidRPr="00BC3706">
        <w:rPr>
          <w:rFonts w:cs="Calibri"/>
          <w:lang w:val="en-US"/>
        </w:rPr>
        <w:t xml:space="preserve"> </w:t>
      </w:r>
      <w:r w:rsidR="004F29EF" w:rsidRPr="00BC3706">
        <w:rPr>
          <w:rFonts w:cs="Calibri"/>
          <w:color w:val="000000"/>
          <w:lang w:val="en-ID"/>
        </w:rPr>
        <w:t xml:space="preserve">Valsartan </w:t>
      </w:r>
      <w:r w:rsidR="004F29EF">
        <w:rPr>
          <w:rFonts w:cs="Calibri"/>
          <w:color w:val="000000"/>
          <w:lang w:val="en-ID"/>
        </w:rPr>
        <w:t xml:space="preserve">Tablet </w:t>
      </w:r>
      <w:r w:rsidR="004F29EF" w:rsidRPr="00BC3706">
        <w:rPr>
          <w:rFonts w:cs="Calibri"/>
          <w:color w:val="000000"/>
          <w:lang w:val="en-ID"/>
        </w:rPr>
        <w:t>80 mg</w:t>
      </w:r>
      <w:r w:rsidR="004F29EF" w:rsidRPr="00BC3706">
        <w:rPr>
          <w:rFonts w:cs="Calibri"/>
          <w:color w:val="000000"/>
        </w:rPr>
        <w:t xml:space="preserve"> </w:t>
      </w:r>
      <w:r w:rsidR="00FD636A" w:rsidRPr="00BC3706">
        <w:rPr>
          <w:rFonts w:cs="Calibri"/>
          <w:lang w:val="en-US"/>
        </w:rPr>
        <w:t xml:space="preserve">yang </w:t>
      </w:r>
      <w:proofErr w:type="spellStart"/>
      <w:r w:rsidR="00FD636A" w:rsidRPr="00BC3706">
        <w:rPr>
          <w:rFonts w:cs="Calibri"/>
          <w:lang w:val="en-US"/>
        </w:rPr>
        <w:t>diproduksi</w:t>
      </w:r>
      <w:proofErr w:type="spellEnd"/>
      <w:r w:rsidR="00FD636A" w:rsidRPr="00BC3706">
        <w:rPr>
          <w:rFonts w:cs="Calibri"/>
          <w:lang w:val="en-US"/>
        </w:rPr>
        <w:t xml:space="preserve"> oleh</w:t>
      </w:r>
      <w:r w:rsidR="00FD636A" w:rsidRPr="00BC3706">
        <w:rPr>
          <w:rFonts w:cs="Calibri"/>
        </w:rPr>
        <w:t xml:space="preserve"> PT. Kimia Farma Tbk</w:t>
      </w:r>
      <w:r w:rsidR="00EE07DD" w:rsidRPr="00BC3706">
        <w:rPr>
          <w:rFonts w:cs="Calibri"/>
          <w:lang w:val="en-US"/>
        </w:rPr>
        <w:t>.</w:t>
      </w:r>
      <w:r w:rsidR="00202C3D" w:rsidRPr="00BC3706">
        <w:rPr>
          <w:rFonts w:cs="Calibri"/>
          <w:lang w:val="en-US"/>
        </w:rPr>
        <w:t xml:space="preserve"> </w:t>
      </w:r>
      <w:r w:rsidR="00FD636A" w:rsidRPr="00BC3706">
        <w:rPr>
          <w:rFonts w:cs="Calibri"/>
        </w:rPr>
        <w:t>Plant Banjaran</w:t>
      </w:r>
      <w:r w:rsidR="00EE07DD" w:rsidRPr="00BC3706">
        <w:rPr>
          <w:rFonts w:cs="Calibri"/>
          <w:lang w:val="en-US"/>
        </w:rPr>
        <w:t>.</w:t>
      </w:r>
      <w:r w:rsidR="00FD636A" w:rsidRPr="00BC3706">
        <w:rPr>
          <w:rFonts w:cs="Calibri"/>
        </w:rPr>
        <w:t xml:space="preserve"> </w:t>
      </w:r>
    </w:p>
    <w:p w14:paraId="1020DD15" w14:textId="77777777" w:rsidR="00041FF1" w:rsidRPr="00BC3706" w:rsidRDefault="00041FF1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6B08E303" w14:textId="05C19E20" w:rsidR="00AC64F1" w:rsidRPr="00BC3706" w:rsidRDefault="005124DA" w:rsidP="00041FF1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BC3706">
        <w:rPr>
          <w:rFonts w:cs="Calibri"/>
          <w:b/>
          <w:lang w:val="en-US"/>
        </w:rPr>
        <w:t>Spesifikasi</w:t>
      </w:r>
      <w:proofErr w:type="spellEnd"/>
      <w:r w:rsidRPr="00BC3706">
        <w:rPr>
          <w:rFonts w:cs="Calibri"/>
          <w:b/>
          <w:lang w:val="en-US"/>
        </w:rPr>
        <w:t xml:space="preserve"> </w:t>
      </w:r>
      <w:proofErr w:type="spellStart"/>
      <w:r w:rsidRPr="00BC3706">
        <w:rPr>
          <w:rFonts w:cs="Calibri"/>
          <w:b/>
          <w:lang w:val="en-US"/>
        </w:rPr>
        <w:t>Produk</w:t>
      </w:r>
      <w:proofErr w:type="spellEnd"/>
    </w:p>
    <w:p w14:paraId="4EF9D6A9" w14:textId="3791588A" w:rsidR="005124DA" w:rsidRPr="00BC3706" w:rsidRDefault="005124DA" w:rsidP="00041FF1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b/>
          <w:i/>
          <w:lang w:val="en-US"/>
        </w:rPr>
      </w:pPr>
      <w:r w:rsidRPr="00BC3706">
        <w:rPr>
          <w:rFonts w:cs="Calibri"/>
          <w:b/>
          <w:lang w:val="en-US"/>
        </w:rPr>
        <w:t xml:space="preserve">Tablet Inti </w:t>
      </w:r>
    </w:p>
    <w:p w14:paraId="61ACF2E0" w14:textId="77777777" w:rsidR="004B0DA4" w:rsidRPr="00BC3706" w:rsidRDefault="004B0DA4" w:rsidP="00041FF1">
      <w:pPr>
        <w:spacing w:after="0" w:line="240" w:lineRule="auto"/>
        <w:rPr>
          <w:rFonts w:cs="Calibri"/>
          <w:vanish/>
        </w:rPr>
      </w:pPr>
    </w:p>
    <w:tbl>
      <w:tblPr>
        <w:tblW w:w="10206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709"/>
        <w:gridCol w:w="2410"/>
        <w:gridCol w:w="1134"/>
        <w:gridCol w:w="3260"/>
        <w:gridCol w:w="2693"/>
      </w:tblGrid>
      <w:tr w:rsidR="004B0DA4" w:rsidRPr="00BC3706" w14:paraId="3DEF3113" w14:textId="77777777" w:rsidTr="00BC3706">
        <w:trPr>
          <w:trHeight w:val="37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2EE6147" w14:textId="77777777" w:rsidR="003A2D2A" w:rsidRPr="00BC3706" w:rsidRDefault="003A2D2A" w:rsidP="00041FF1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BC3706">
              <w:rPr>
                <w:rFonts w:cs="Calibri"/>
                <w:b/>
                <w:bCs/>
              </w:rPr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930A874" w14:textId="0DD7BC84" w:rsidR="003A2D2A" w:rsidRPr="00BC3706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BC3706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EB87402" w14:textId="05B54216" w:rsidR="003A2D2A" w:rsidRPr="00BC3706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  <w:lang w:val="en-US"/>
              </w:rPr>
            </w:pPr>
            <w:proofErr w:type="spellStart"/>
            <w:r w:rsidRPr="00BC3706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BF5E37C" w14:textId="7014EC5F" w:rsidR="003A2D2A" w:rsidRPr="00BC3706" w:rsidRDefault="003A2D2A" w:rsidP="00EE07DD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id-ID"/>
              </w:rPr>
            </w:pPr>
            <w:r w:rsidRPr="00BC3706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9604977" w14:textId="01824591" w:rsidR="003A2D2A" w:rsidRPr="00BC3706" w:rsidRDefault="003A2D2A" w:rsidP="00EE07DD">
            <w:pPr>
              <w:spacing w:after="0" w:line="240" w:lineRule="auto"/>
              <w:jc w:val="center"/>
              <w:rPr>
                <w:rFonts w:cs="Calibri"/>
                <w:b/>
                <w:bCs/>
              </w:rPr>
            </w:pPr>
            <w:r w:rsidRPr="00BC3706">
              <w:rPr>
                <w:rFonts w:cs="Calibri"/>
                <w:b/>
                <w:bCs/>
              </w:rPr>
              <w:t>Referensi</w:t>
            </w:r>
          </w:p>
        </w:tc>
      </w:tr>
      <w:tr w:rsidR="004B0DA4" w:rsidRPr="00BC3706" w14:paraId="0A106B61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C3A8464" w14:textId="77777777" w:rsidR="003A2D2A" w:rsidRPr="00BC3706" w:rsidRDefault="003A2D2A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1</w:t>
            </w:r>
            <w:r w:rsidR="003E72BA"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E1C446" w14:textId="1BDFEA59" w:rsidR="003A2D2A" w:rsidRPr="00BC3706" w:rsidRDefault="003A2D2A" w:rsidP="00EE07DD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Pemerian</w:t>
            </w:r>
            <w:r w:rsidR="00A365EC" w:rsidRPr="00BC3706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3396E3" w14:textId="77777777" w:rsidR="003A2D2A" w:rsidRPr="00BC3706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73033B1" w14:textId="77777777" w:rsidR="003A2D2A" w:rsidRPr="00BC3706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F3BF41B" w14:textId="77777777" w:rsidR="003A2D2A" w:rsidRPr="00BC3706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</w:tr>
      <w:tr w:rsidR="004B0DA4" w:rsidRPr="00BC3706" w14:paraId="3BFD0FB4" w14:textId="77777777" w:rsidTr="00BC3706">
        <w:tc>
          <w:tcPr>
            <w:tcW w:w="709" w:type="dxa"/>
            <w:vMerge w:val="restar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2F42B3A" w14:textId="77777777" w:rsidR="001B659A" w:rsidRPr="00BC3706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B6D09EC" w14:textId="19AA5452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1229826" w14:textId="77777777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C8FAEE" w14:textId="40EF3565" w:rsidR="008368D0" w:rsidRPr="00BC3706" w:rsidRDefault="003B12A5" w:rsidP="00041FF1">
            <w:pPr>
              <w:spacing w:after="0" w:line="240" w:lineRule="auto"/>
              <w:rPr>
                <w:rFonts w:cs="Calibri"/>
                <w:i/>
                <w:color w:val="000000"/>
                <w:lang w:val="en-ID"/>
              </w:rPr>
            </w:pPr>
            <w:proofErr w:type="spellStart"/>
            <w:r w:rsidRPr="00BC3706">
              <w:rPr>
                <w:rFonts w:cs="Calibri"/>
                <w:i/>
                <w:color w:val="000000"/>
                <w:lang w:val="en-ID"/>
              </w:rPr>
              <w:t>K</w:t>
            </w:r>
            <w:r w:rsidR="002922B1" w:rsidRPr="00BC3706">
              <w:rPr>
                <w:rFonts w:cs="Calibri"/>
                <w:i/>
                <w:color w:val="000000"/>
                <w:lang w:val="en-ID"/>
              </w:rPr>
              <w:t>aplet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A4F36FB" w14:textId="77777777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6F831D14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504208" w14:textId="77777777" w:rsidR="001B659A" w:rsidRPr="00BC3706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C531678" w14:textId="3F83B0D1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91E724" w14:textId="77777777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AAF337" w14:textId="5A755A31" w:rsidR="004B570D" w:rsidRPr="00BC3706" w:rsidRDefault="005B7D9D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Putih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4169C3" w14:textId="77777777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6643B418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3FF6DCC" w14:textId="77777777" w:rsidR="001B659A" w:rsidRPr="00BC3706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D6E9E4" w14:textId="71BEAAEC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Muka atas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FD787A6" w14:textId="77777777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A7BD183" w14:textId="77777777" w:rsidR="001B659A" w:rsidRPr="00BC3706" w:rsidRDefault="003F7C15" w:rsidP="00041FF1">
            <w:pPr>
              <w:spacing w:after="0" w:line="240" w:lineRule="auto"/>
              <w:rPr>
                <w:rFonts w:cs="Calibri"/>
                <w:color w:val="000000"/>
                <w:lang w:val="en-ID"/>
              </w:rPr>
            </w:pPr>
            <w:r w:rsidRPr="00BC3706">
              <w:rPr>
                <w:rFonts w:cs="Calibri"/>
                <w:color w:val="000000"/>
                <w:lang w:val="en-ID"/>
              </w:rPr>
              <w:t>kf</w:t>
            </w:r>
            <w:r w:rsidR="00EF0611" w:rsidRPr="00BC3706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B21443E" w14:textId="77777777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5722B140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60F80D" w14:textId="77777777" w:rsidR="001B659A" w:rsidRPr="00BC3706" w:rsidRDefault="001B659A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AE87B47" w14:textId="0F64A75B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Muka bawah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3CE2F07" w14:textId="77777777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EF1063" w14:textId="77777777" w:rsidR="001B659A" w:rsidRPr="00BC3706" w:rsidRDefault="003F7C15" w:rsidP="00041FF1">
            <w:pPr>
              <w:spacing w:after="0" w:line="240" w:lineRule="auto"/>
              <w:rPr>
                <w:rFonts w:cs="Calibri"/>
                <w:color w:val="000000"/>
                <w:lang w:val="en-ID"/>
              </w:rPr>
            </w:pPr>
            <w:r w:rsidRPr="00BC3706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9546E93" w14:textId="77777777" w:rsidR="001B659A" w:rsidRPr="00BC3706" w:rsidRDefault="001B659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252F5F5A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8F6D8C3" w14:textId="77777777" w:rsidR="003A2D2A" w:rsidRPr="00BC3706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2</w:t>
            </w:r>
            <w:r w:rsidR="003E72BA"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9FB0903" w14:textId="3E57688D" w:rsidR="003B3CB2" w:rsidRPr="00BC3706" w:rsidRDefault="00FD5223" w:rsidP="00041FF1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BC3706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5723B" w14:textId="77777777" w:rsidR="003A2D2A" w:rsidRPr="00BC3706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64C3FD6" w14:textId="77777777" w:rsidR="003A2D2A" w:rsidRPr="00BC3706" w:rsidRDefault="003A2D2A" w:rsidP="00041FF1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39DF10" w14:textId="77777777" w:rsidR="003A2D2A" w:rsidRPr="00BC3706" w:rsidRDefault="003A2D2A" w:rsidP="00041FF1">
            <w:pPr>
              <w:spacing w:after="0" w:line="240" w:lineRule="auto"/>
              <w:rPr>
                <w:rFonts w:cs="Calibri"/>
              </w:rPr>
            </w:pPr>
          </w:p>
        </w:tc>
      </w:tr>
      <w:tr w:rsidR="004B0DA4" w:rsidRPr="00BC3706" w14:paraId="517F63F6" w14:textId="77777777" w:rsidTr="004F29EF">
        <w:trPr>
          <w:trHeight w:val="249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2569C0F6" w14:textId="77777777" w:rsidR="005D28C9" w:rsidRPr="00BC3706" w:rsidRDefault="005D28C9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89D24E" w14:textId="51074B72" w:rsidR="005D28C9" w:rsidRPr="00BC3706" w:rsidRDefault="002922B1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Panjang</w:t>
            </w:r>
            <w:r w:rsidR="005D28C9" w:rsidRPr="00BC3706">
              <w:rPr>
                <w:rFonts w:cs="Calibri"/>
                <w:i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55C0C5" w14:textId="77777777" w:rsidR="005D28C9" w:rsidRPr="00BC3706" w:rsidRDefault="002731B5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  <w:lang w:val="en-ID"/>
              </w:rPr>
              <w:t>m</w:t>
            </w:r>
            <w:r w:rsidR="005D28C9" w:rsidRPr="00BC3706">
              <w:rPr>
                <w:rFonts w:cs="Calibri"/>
              </w:rPr>
              <w:t>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D11585" w14:textId="759664C1" w:rsidR="005D28C9" w:rsidRPr="00BC3706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9</w:t>
            </w:r>
            <w:r w:rsidR="00EE07DD" w:rsidRPr="00BC3706">
              <w:rPr>
                <w:rFonts w:cs="Calibri"/>
                <w:lang w:val="en-ID"/>
              </w:rPr>
              <w:t>,</w:t>
            </w:r>
            <w:r w:rsidRPr="00BC3706">
              <w:rPr>
                <w:rFonts w:cs="Calibri"/>
                <w:lang w:val="en-ID"/>
              </w:rPr>
              <w:t>90 – 10</w:t>
            </w:r>
            <w:r w:rsidR="00EE07DD" w:rsidRPr="00BC3706">
              <w:rPr>
                <w:rFonts w:cs="Calibri"/>
                <w:lang w:val="en-ID"/>
              </w:rPr>
              <w:t>,</w:t>
            </w:r>
            <w:r w:rsidRPr="00BC3706">
              <w:rPr>
                <w:rFonts w:cs="Calibri"/>
                <w:lang w:val="en-ID"/>
              </w:rPr>
              <w:t>10</w:t>
            </w:r>
            <w:r w:rsidR="005D28C9" w:rsidRPr="00BC3706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D333B87" w14:textId="77777777" w:rsidR="005D28C9" w:rsidRPr="00BC3706" w:rsidRDefault="005D28C9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1E02FBB5" w14:textId="77777777" w:rsidTr="004F29EF">
        <w:trPr>
          <w:trHeight w:val="270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1F2ABDDE" w14:textId="77777777" w:rsidR="002922B1" w:rsidRPr="00BC3706" w:rsidRDefault="002922B1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FBE8A2" w14:textId="5F9CE1D9" w:rsidR="002922B1" w:rsidRPr="00BC3706" w:rsidRDefault="002922B1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188504" w14:textId="77777777" w:rsidR="002922B1" w:rsidRPr="00BC3706" w:rsidRDefault="002922B1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B3AF17" w14:textId="1E198303" w:rsidR="002922B1" w:rsidRPr="00BC3706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5</w:t>
            </w:r>
            <w:r w:rsidR="00EE07DD" w:rsidRPr="00BC3706">
              <w:rPr>
                <w:rFonts w:cs="Calibri"/>
                <w:lang w:val="en-ID"/>
              </w:rPr>
              <w:t>,</w:t>
            </w:r>
            <w:r w:rsidRPr="00BC3706">
              <w:rPr>
                <w:rFonts w:cs="Calibri"/>
                <w:lang w:val="en-ID"/>
              </w:rPr>
              <w:t>10 – 5</w:t>
            </w:r>
            <w:r w:rsidR="00EE07DD" w:rsidRPr="00BC3706">
              <w:rPr>
                <w:rFonts w:cs="Calibri"/>
                <w:lang w:val="en-ID"/>
              </w:rPr>
              <w:t>,</w:t>
            </w:r>
            <w:r w:rsidRPr="00BC3706">
              <w:rPr>
                <w:rFonts w:cs="Calibri"/>
                <w:lang w:val="en-ID"/>
              </w:rPr>
              <w:t>30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50C785" w14:textId="77777777" w:rsidR="002922B1" w:rsidRPr="00BC3706" w:rsidRDefault="002922B1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4C7D9E5A" w14:textId="77777777" w:rsidTr="004F29EF">
        <w:trPr>
          <w:trHeight w:val="273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737F0B2E" w14:textId="77777777" w:rsidR="003F7C15" w:rsidRPr="00BC3706" w:rsidRDefault="003F7C15" w:rsidP="00041FF1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4164A2C" w14:textId="3F27F81D" w:rsidR="003F7C15" w:rsidRPr="00BC3706" w:rsidRDefault="003F7C15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6283EFF" w14:textId="77777777" w:rsidR="003F7C15" w:rsidRPr="00BC3706" w:rsidRDefault="00E105A2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057B47" w14:textId="0FCBE8E4" w:rsidR="003F7C15" w:rsidRPr="00BC3706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3</w:t>
            </w:r>
            <w:r w:rsidR="00EE07DD" w:rsidRPr="00BC3706">
              <w:rPr>
                <w:rFonts w:cs="Calibri"/>
                <w:lang w:val="en-ID"/>
              </w:rPr>
              <w:t>,</w:t>
            </w:r>
            <w:r w:rsidRPr="00BC3706">
              <w:rPr>
                <w:rFonts w:cs="Calibri"/>
                <w:lang w:val="en-ID"/>
              </w:rPr>
              <w:t>50 – 3</w:t>
            </w:r>
            <w:r w:rsidR="00EE07DD" w:rsidRPr="00BC3706">
              <w:rPr>
                <w:rFonts w:cs="Calibri"/>
                <w:lang w:val="en-ID"/>
              </w:rPr>
              <w:t>,</w:t>
            </w:r>
            <w:r w:rsidRPr="00BC3706">
              <w:rPr>
                <w:rFonts w:cs="Calibri"/>
                <w:lang w:val="en-ID"/>
              </w:rPr>
              <w:t>70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5726F1" w14:textId="77777777" w:rsidR="003F7C15" w:rsidRPr="00BC3706" w:rsidRDefault="00E105A2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63472D8A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A30C262" w14:textId="77777777" w:rsidR="003A2D2A" w:rsidRPr="00BC3706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3</w:t>
            </w:r>
            <w:r w:rsidR="003E72BA"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1F4FCEA" w14:textId="1AE77D17" w:rsidR="0029731E" w:rsidRPr="00BC3706" w:rsidRDefault="003A2D2A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Bobot rata-rata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976217" w14:textId="77777777" w:rsidR="003A2D2A" w:rsidRPr="00BC3706" w:rsidRDefault="002731B5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  <w:lang w:val="en-ID"/>
              </w:rPr>
              <w:t>m</w:t>
            </w:r>
            <w:r w:rsidR="003A2D2A" w:rsidRPr="00BC3706">
              <w:rPr>
                <w:rFonts w:cs="Calibri"/>
              </w:rPr>
              <w:t>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9AF854" w14:textId="06653DE5" w:rsidR="00BE38DD" w:rsidRPr="00BC3706" w:rsidRDefault="00057280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15</w:t>
            </w:r>
            <w:r w:rsidR="0019325F" w:rsidRPr="00BC3706">
              <w:rPr>
                <w:rFonts w:cs="Calibri"/>
                <w:lang w:val="en-ID"/>
              </w:rPr>
              <w:t>2</w:t>
            </w:r>
            <w:r w:rsidR="00EE07DD" w:rsidRPr="00BC3706">
              <w:rPr>
                <w:rFonts w:cs="Calibri"/>
                <w:lang w:val="en-ID"/>
              </w:rPr>
              <w:t>,</w:t>
            </w:r>
            <w:r w:rsidR="0019325F" w:rsidRPr="00BC3706">
              <w:rPr>
                <w:rFonts w:cs="Calibri"/>
                <w:lang w:val="en-ID"/>
              </w:rPr>
              <w:t>0</w:t>
            </w:r>
            <w:r w:rsidRPr="00BC3706">
              <w:rPr>
                <w:rFonts w:cs="Calibri"/>
                <w:lang w:val="en-ID"/>
              </w:rPr>
              <w:t>0 – 1</w:t>
            </w:r>
            <w:r w:rsidR="0019325F" w:rsidRPr="00BC3706">
              <w:rPr>
                <w:rFonts w:cs="Calibri"/>
                <w:lang w:val="en-ID"/>
              </w:rPr>
              <w:t>68</w:t>
            </w:r>
            <w:r w:rsidR="00EE07DD" w:rsidRPr="00BC3706">
              <w:rPr>
                <w:rFonts w:cs="Calibri"/>
                <w:lang w:val="en-ID"/>
              </w:rPr>
              <w:t>,</w:t>
            </w:r>
            <w:r w:rsidRPr="00BC3706">
              <w:rPr>
                <w:rFonts w:cs="Calibri"/>
                <w:lang w:val="en-ID"/>
              </w:rPr>
              <w:t>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4357E9E" w14:textId="77777777" w:rsidR="003A2D2A" w:rsidRPr="00BC3706" w:rsidRDefault="00F82FC9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5C389C16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AB058A" w14:textId="77777777" w:rsidR="00DD6AFB" w:rsidRPr="00BC3706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4</w:t>
            </w:r>
            <w:r w:rsidR="003E72BA"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17E006" w14:textId="1F92530E" w:rsidR="00DD6AFB" w:rsidRPr="00BC3706" w:rsidRDefault="00DD6AFB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Kekerasan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7FA0B69" w14:textId="77777777" w:rsidR="00DD6AFB" w:rsidRPr="00BC3706" w:rsidRDefault="00DD6AFB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N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94B50D" w14:textId="2751F9D2" w:rsidR="00DD6AFB" w:rsidRPr="00BC3706" w:rsidRDefault="00D172D4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70</w:t>
            </w:r>
            <w:r w:rsidR="00EE07DD" w:rsidRPr="00BC3706">
              <w:rPr>
                <w:rFonts w:cs="Calibri"/>
                <w:lang w:val="en-ID"/>
              </w:rPr>
              <w:t>,00</w:t>
            </w:r>
            <w:r w:rsidRPr="00BC3706">
              <w:rPr>
                <w:rFonts w:cs="Calibri"/>
                <w:lang w:val="en-ID"/>
              </w:rPr>
              <w:t xml:space="preserve"> </w:t>
            </w:r>
            <w:r w:rsidR="00EE07DD" w:rsidRPr="00BC3706">
              <w:rPr>
                <w:rFonts w:cs="Calibri"/>
                <w:lang w:val="en-ID"/>
              </w:rPr>
              <w:t>–</w:t>
            </w:r>
            <w:r w:rsidRPr="00BC3706">
              <w:rPr>
                <w:rFonts w:cs="Calibri"/>
                <w:lang w:val="en-ID"/>
              </w:rPr>
              <w:t xml:space="preserve"> 1</w:t>
            </w:r>
            <w:r w:rsidR="0019325F" w:rsidRPr="00BC3706">
              <w:rPr>
                <w:rFonts w:cs="Calibri"/>
                <w:lang w:val="en-ID"/>
              </w:rPr>
              <w:t>3</w:t>
            </w:r>
            <w:r w:rsidRPr="00BC3706">
              <w:rPr>
                <w:rFonts w:cs="Calibri"/>
                <w:lang w:val="en-ID"/>
              </w:rPr>
              <w:t>0</w:t>
            </w:r>
            <w:r w:rsidR="00EE07DD" w:rsidRPr="00BC3706">
              <w:rPr>
                <w:rFonts w:cs="Calibri"/>
                <w:lang w:val="en-ID"/>
              </w:rPr>
              <w:t>,00</w:t>
            </w:r>
            <w:r w:rsidR="00057280" w:rsidRPr="00BC3706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9F2A1DE" w14:textId="77777777" w:rsidR="00DD6AFB" w:rsidRPr="00BC3706" w:rsidRDefault="00DD6AFB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4B0DA4" w:rsidRPr="00BC3706" w14:paraId="6E13EF11" w14:textId="77777777" w:rsidTr="00BC3706">
        <w:trPr>
          <w:trHeight w:val="876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C8DB0D" w14:textId="77777777" w:rsidR="00DD6AFB" w:rsidRPr="00BC3706" w:rsidRDefault="00DD6AFB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5</w:t>
            </w:r>
            <w:r w:rsidR="003E72BA"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B2B6EAA" w14:textId="38BA17F9" w:rsidR="00DD6AFB" w:rsidRPr="00BC3706" w:rsidRDefault="00DD6AFB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415CC7" w14:textId="030C58A6" w:rsidR="0019325F" w:rsidRPr="00BC3706" w:rsidRDefault="0019325F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M</w:t>
            </w:r>
            <w:r w:rsidR="00DD6AFB" w:rsidRPr="00BC3706">
              <w:rPr>
                <w:rFonts w:cs="Calibri"/>
              </w:rPr>
              <w:t>enit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010EE3" w14:textId="36B0B94B" w:rsidR="00DD6AFB" w:rsidRPr="00BC3706" w:rsidRDefault="00DD6AFB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 xml:space="preserve">Tidak lebih dari </w:t>
            </w:r>
            <w:r w:rsidR="001C72DC" w:rsidRPr="00BC3706">
              <w:rPr>
                <w:rFonts w:cs="Calibri"/>
              </w:rPr>
              <w:t>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4A4D163" w14:textId="77777777" w:rsidR="003E72BA" w:rsidRPr="00BC3706" w:rsidRDefault="003E72BA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2201B947" w14:textId="77777777" w:rsidR="003E72BA" w:rsidRPr="00BC3706" w:rsidRDefault="003E72BA" w:rsidP="00041FF1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 xml:space="preserve">. 701, </w:t>
            </w:r>
          </w:p>
          <w:p w14:paraId="372DAB5D" w14:textId="77777777" w:rsidR="00DD6AFB" w:rsidRPr="00BC3706" w:rsidRDefault="003E72BA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PT. Kimia Farma</w:t>
            </w:r>
          </w:p>
        </w:tc>
      </w:tr>
      <w:tr w:rsidR="00901FB2" w:rsidRPr="00BC3706" w14:paraId="63AF2388" w14:textId="77777777" w:rsidTr="00BC3706">
        <w:trPr>
          <w:trHeight w:val="683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DC748AE" w14:textId="77777777" w:rsidR="00901FB2" w:rsidRPr="00BC3706" w:rsidRDefault="00901FB2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6.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D0B829" w14:textId="1F1451FC" w:rsidR="00901FB2" w:rsidRPr="00BC3706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Keregasan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F35F30F" w14:textId="77777777" w:rsidR="00901FB2" w:rsidRPr="00BC3706" w:rsidRDefault="00901FB2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DF4D27" w14:textId="18226C6B" w:rsidR="00901FB2" w:rsidRPr="00BC3706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C3706">
              <w:rPr>
                <w:rFonts w:cs="Calibri"/>
                <w:lang w:val="en-US"/>
              </w:rPr>
              <w:t>lebih</w:t>
            </w:r>
            <w:proofErr w:type="spellEnd"/>
            <w:r w:rsidRPr="00BC3706">
              <w:rPr>
                <w:rFonts w:cs="Calibri"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lang w:val="en-US"/>
              </w:rPr>
              <w:t>dari</w:t>
            </w:r>
            <w:proofErr w:type="spellEnd"/>
            <w:r w:rsidRPr="00BC3706">
              <w:rPr>
                <w:rFonts w:cs="Calibri"/>
                <w:lang w:val="en-US"/>
              </w:rPr>
              <w:t xml:space="preserve"> 1</w:t>
            </w:r>
            <w:r w:rsidR="00885C92" w:rsidRPr="00BC3706">
              <w:rPr>
                <w:rFonts w:cs="Calibri"/>
                <w:lang w:val="en-US"/>
              </w:rPr>
              <w:t>,</w:t>
            </w:r>
            <w:r w:rsidR="005B7D9D" w:rsidRPr="00BC3706">
              <w:rPr>
                <w:rFonts w:cs="Calibri"/>
                <w:lang w:val="en-US"/>
              </w:rPr>
              <w:t>0</w:t>
            </w:r>
            <w:r w:rsidR="00EE07DD" w:rsidRPr="00BC3706">
              <w:rPr>
                <w:rFonts w:cs="Calibri"/>
                <w:lang w:val="en-US"/>
              </w:rPr>
              <w:t>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D9FB9FE" w14:textId="77777777" w:rsidR="00901FB2" w:rsidRPr="00BC3706" w:rsidRDefault="00901FB2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526908" w:rsidRPr="00BC3706" w14:paraId="6F7B634C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90B6F3" w14:textId="77777777" w:rsidR="00526908" w:rsidRPr="00BC3706" w:rsidRDefault="00526908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7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69B4D2A" w14:textId="4F888EF4" w:rsidR="00526908" w:rsidRPr="00BC3706" w:rsidRDefault="00526908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Identifikasi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EEBEB60" w14:textId="77777777" w:rsidR="00526908" w:rsidRPr="00BC3706" w:rsidRDefault="00526908" w:rsidP="00041FF1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B16E50" w14:textId="77777777" w:rsidR="00526908" w:rsidRPr="00BC3706" w:rsidRDefault="005124DA" w:rsidP="00041FF1">
            <w:pPr>
              <w:spacing w:after="0" w:line="240" w:lineRule="auto"/>
              <w:rPr>
                <w:rFonts w:cs="Calibri"/>
                <w:i/>
              </w:rPr>
            </w:pPr>
            <w:r w:rsidRPr="00BC3706">
              <w:rPr>
                <w:rFonts w:cs="Calibri"/>
                <w:lang w:val="en-US"/>
              </w:rPr>
              <w:t xml:space="preserve">Valsartan </w:t>
            </w:r>
            <w:proofErr w:type="spellStart"/>
            <w:r w:rsidRPr="00BC3706">
              <w:rPr>
                <w:rFonts w:cs="Calibri"/>
                <w:lang w:val="en-US"/>
              </w:rPr>
              <w:t>positif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0E19B86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5A1840D0" w14:textId="77777777" w:rsidR="00526908" w:rsidRPr="00BC3706" w:rsidRDefault="00526908" w:rsidP="00041FF1">
            <w:pPr>
              <w:spacing w:after="0" w:line="240" w:lineRule="auto"/>
              <w:rPr>
                <w:rFonts w:cs="Calibri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>. 5742</w:t>
            </w:r>
          </w:p>
        </w:tc>
      </w:tr>
      <w:tr w:rsidR="00526908" w:rsidRPr="00BC3706" w14:paraId="6FE97EBC" w14:textId="77777777" w:rsidTr="00BC3706">
        <w:trPr>
          <w:trHeight w:val="835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9D3E7D" w14:textId="77777777" w:rsidR="00526908" w:rsidRPr="00BC3706" w:rsidRDefault="00526908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8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A6EF75" w14:textId="0A1DDADB" w:rsidR="00526908" w:rsidRPr="00BC3706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3D5EC8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569DB20" w14:textId="5D627427" w:rsidR="00526908" w:rsidRPr="00BC3706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95</w:t>
            </w:r>
            <w:r w:rsidR="00EE07DD" w:rsidRPr="00BC3706">
              <w:rPr>
                <w:rFonts w:cs="Calibri"/>
                <w:lang w:val="en-ID"/>
              </w:rPr>
              <w:t>,0</w:t>
            </w:r>
            <w:r w:rsidRPr="00BC3706">
              <w:rPr>
                <w:rFonts w:cs="Calibri"/>
                <w:lang w:val="en-ID"/>
              </w:rPr>
              <w:t>0 – 10</w:t>
            </w:r>
            <w:r w:rsidR="00EE07DD" w:rsidRPr="00BC3706">
              <w:rPr>
                <w:rFonts w:cs="Calibri"/>
                <w:lang w:val="en-ID"/>
              </w:rPr>
              <w:t>5,00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9082481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086D4674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 xml:space="preserve">. 5742, </w:t>
            </w:r>
          </w:p>
          <w:p w14:paraId="63347E98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US"/>
              </w:rPr>
              <w:t>PT. Kimia Farma</w:t>
            </w:r>
          </w:p>
        </w:tc>
      </w:tr>
      <w:tr w:rsidR="00526908" w:rsidRPr="00BC3706" w14:paraId="19452373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BAFD340" w14:textId="77777777" w:rsidR="00526908" w:rsidRPr="00BC3706" w:rsidRDefault="00526908" w:rsidP="00041FF1">
            <w:pPr>
              <w:spacing w:after="0" w:line="240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9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D5B6C9" w14:textId="49ACE8ED" w:rsidR="00526908" w:rsidRPr="00BC3706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BC3706">
              <w:rPr>
                <w:rFonts w:cs="Calibri"/>
                <w:lang w:val="en-ID"/>
              </w:rPr>
              <w:t>Keragaman</w:t>
            </w:r>
            <w:proofErr w:type="spellEnd"/>
            <w:r w:rsidRPr="00BC3706">
              <w:rPr>
                <w:rFonts w:cs="Calibri"/>
                <w:lang w:val="en-ID"/>
              </w:rPr>
              <w:t xml:space="preserve"> </w:t>
            </w:r>
            <w:proofErr w:type="spellStart"/>
            <w:r w:rsidRPr="00BC3706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2D20733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E6B02A0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 xml:space="preserve">Nilai </w:t>
            </w:r>
            <w:proofErr w:type="spellStart"/>
            <w:r w:rsidRPr="00BC3706">
              <w:rPr>
                <w:rFonts w:cs="Calibri"/>
                <w:lang w:val="en-ID"/>
              </w:rPr>
              <w:t>penerimaan</w:t>
            </w:r>
            <w:proofErr w:type="spellEnd"/>
            <w:r w:rsidRPr="00BC3706">
              <w:rPr>
                <w:rFonts w:cs="Calibri"/>
                <w:lang w:val="en-ID"/>
              </w:rPr>
              <w:t xml:space="preserve"> 10 tablet</w:t>
            </w:r>
          </w:p>
          <w:p w14:paraId="3C2A1385" w14:textId="42F3AA57" w:rsidR="00526908" w:rsidRPr="00BC3706" w:rsidRDefault="00526908" w:rsidP="00041FF1">
            <w:pPr>
              <w:spacing w:after="0" w:line="240" w:lineRule="auto"/>
              <w:rPr>
                <w:rFonts w:cs="Calibri"/>
              </w:rPr>
            </w:pPr>
            <w:r w:rsidRPr="00BC3706">
              <w:rPr>
                <w:rFonts w:cs="Calibri"/>
              </w:rPr>
              <w:t>Tidak lebih dari 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53BA830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4CB00F3B" w14:textId="77777777" w:rsidR="00526908" w:rsidRPr="00BC3706" w:rsidRDefault="00526908" w:rsidP="00041FF1">
            <w:pPr>
              <w:spacing w:after="0" w:line="240" w:lineRule="auto"/>
              <w:rPr>
                <w:rFonts w:cs="Calibri"/>
                <w:lang w:val="en-ID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>. 308</w:t>
            </w:r>
          </w:p>
        </w:tc>
      </w:tr>
      <w:tr w:rsidR="00AD515E" w:rsidRPr="00BC3706" w14:paraId="3381F184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ABB4DD5" w14:textId="268481B1" w:rsidR="00AD515E" w:rsidRPr="00BC3706" w:rsidRDefault="00AD515E" w:rsidP="00AD515E">
            <w:pPr>
              <w:spacing w:after="0" w:line="240" w:lineRule="auto"/>
              <w:jc w:val="center"/>
              <w:rPr>
                <w:rFonts w:cs="Calibri"/>
              </w:rPr>
            </w:pPr>
            <w:r w:rsidRPr="00BC3706">
              <w:rPr>
                <w:rFonts w:cs="Calibri"/>
              </w:rPr>
              <w:t>10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A5B6F3" w14:textId="44702563" w:rsidR="00AD515E" w:rsidRPr="00BC3706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668688F" w14:textId="77777777" w:rsidR="00AD515E" w:rsidRPr="00BC3706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801F86" w14:textId="77777777" w:rsidR="00AD515E" w:rsidRPr="00BC3706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4462EE6" w14:textId="77777777" w:rsidR="00AD515E" w:rsidRPr="00BC3706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</w:p>
        </w:tc>
      </w:tr>
      <w:tr w:rsidR="00AD515E" w:rsidRPr="00BC3706" w14:paraId="34EDAB24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876E9C" w14:textId="77777777" w:rsidR="00AD515E" w:rsidRPr="00BC3706" w:rsidRDefault="00AD515E" w:rsidP="00AD515E">
            <w:pPr>
              <w:spacing w:after="0" w:line="240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078323A" w14:textId="77777777" w:rsidR="00AD515E" w:rsidRPr="00BC3706" w:rsidRDefault="00AD515E" w:rsidP="00AD515E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C3706">
              <w:rPr>
                <w:rFonts w:cs="Calibri"/>
                <w:lang w:val="en-US"/>
              </w:rPr>
              <w:t>Media :</w:t>
            </w:r>
            <w:proofErr w:type="gramEnd"/>
            <w:r w:rsidRPr="00BC3706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BC3706">
              <w:rPr>
                <w:rFonts w:cs="Calibri"/>
                <w:lang w:val="en-US"/>
              </w:rPr>
              <w:t>larutan</w:t>
            </w:r>
            <w:proofErr w:type="spellEnd"/>
            <w:r w:rsidRPr="00BC3706">
              <w:rPr>
                <w:rFonts w:cs="Calibri"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lang w:val="en-US"/>
              </w:rPr>
              <w:t>Dapar</w:t>
            </w:r>
            <w:proofErr w:type="spellEnd"/>
            <w:r w:rsidRPr="00BC3706">
              <w:rPr>
                <w:rFonts w:cs="Calibri"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lang w:val="en-US"/>
              </w:rPr>
              <w:t>fosfat</w:t>
            </w:r>
            <w:proofErr w:type="spellEnd"/>
            <w:r w:rsidRPr="00BC3706">
              <w:rPr>
                <w:rFonts w:cs="Calibri"/>
                <w:lang w:val="en-US"/>
              </w:rPr>
              <w:t xml:space="preserve"> pH 6.8</w:t>
            </w:r>
          </w:p>
          <w:p w14:paraId="6E2B8481" w14:textId="77777777" w:rsidR="00AD515E" w:rsidRPr="00BC3706" w:rsidRDefault="00AD515E" w:rsidP="00AD515E">
            <w:pPr>
              <w:spacing w:after="0" w:line="240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C3706">
              <w:rPr>
                <w:rFonts w:cs="Calibri"/>
                <w:lang w:val="en-US"/>
              </w:rPr>
              <w:t>Alat :</w:t>
            </w:r>
            <w:proofErr w:type="gramEnd"/>
            <w:r w:rsidRPr="00BC3706">
              <w:rPr>
                <w:rFonts w:cs="Calibri"/>
                <w:lang w:val="en-US"/>
              </w:rPr>
              <w:t xml:space="preserve"> Paddle, 50 rpm</w:t>
            </w:r>
          </w:p>
          <w:p w14:paraId="23AB2F04" w14:textId="168733DD" w:rsidR="00AD515E" w:rsidRPr="00BC3706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  <w:proofErr w:type="gramStart"/>
            <w:r w:rsidRPr="00BC3706">
              <w:rPr>
                <w:rFonts w:cs="Calibri"/>
                <w:lang w:val="en-US"/>
              </w:rPr>
              <w:t>Waktu :</w:t>
            </w:r>
            <w:proofErr w:type="gramEnd"/>
            <w:r w:rsidRPr="00BC3706">
              <w:rPr>
                <w:rFonts w:cs="Calibri"/>
                <w:lang w:val="en-US"/>
              </w:rPr>
              <w:t xml:space="preserve"> 30 </w:t>
            </w:r>
            <w:proofErr w:type="spellStart"/>
            <w:r w:rsidRPr="00BC3706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93765D8" w14:textId="5BDD6772" w:rsidR="00AD515E" w:rsidRPr="00BC3706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4B14EA" w14:textId="7B992830" w:rsidR="00AD515E" w:rsidRPr="00BC3706" w:rsidRDefault="00AD515E" w:rsidP="00AD515E">
            <w:pPr>
              <w:spacing w:after="0" w:line="240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</w:rPr>
              <w:t xml:space="preserve">Tidak kurang dari </w:t>
            </w:r>
            <w:r w:rsidRPr="00BC3706">
              <w:rPr>
                <w:rFonts w:cs="Calibri"/>
                <w:b/>
                <w:bCs/>
                <w:i/>
                <w:iCs/>
                <w:lang w:val="en-ID"/>
              </w:rPr>
              <w:t>85 (Q=80)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9C14190" w14:textId="77777777" w:rsidR="00AD515E" w:rsidRPr="00BC3706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45FD0755" w14:textId="77777777" w:rsidR="00AD515E" w:rsidRPr="00BC3706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 xml:space="preserve">. 5743, </w:t>
            </w:r>
          </w:p>
          <w:p w14:paraId="246E422E" w14:textId="170F0F70" w:rsidR="00AD515E" w:rsidRPr="00BC3706" w:rsidRDefault="00AD515E" w:rsidP="00AD515E">
            <w:pPr>
              <w:spacing w:after="0" w:line="240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BC3706" w14:paraId="6A587274" w14:textId="77777777" w:rsidTr="00BC3706">
        <w:trPr>
          <w:trHeight w:val="314"/>
        </w:trPr>
        <w:tc>
          <w:tcPr>
            <w:tcW w:w="10206" w:type="dxa"/>
            <w:gridSpan w:val="5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7738C9E" w14:textId="77777777" w:rsidR="00BC3706" w:rsidRPr="00BC3706" w:rsidRDefault="00BC3706" w:rsidP="00AD515E">
            <w:pPr>
              <w:spacing w:after="0" w:line="240" w:lineRule="auto"/>
              <w:rPr>
                <w:rFonts w:cs="Calibri"/>
                <w:b/>
                <w:lang w:val="en-US"/>
              </w:rPr>
            </w:pPr>
          </w:p>
          <w:p w14:paraId="4FA7EAC3" w14:textId="77777777" w:rsidR="00BC3706" w:rsidRDefault="00BC3706" w:rsidP="00AD515E">
            <w:pPr>
              <w:spacing w:after="0" w:line="240" w:lineRule="auto"/>
              <w:rPr>
                <w:rFonts w:cs="Calibri"/>
                <w:b/>
                <w:lang w:val="en-US"/>
              </w:rPr>
            </w:pPr>
          </w:p>
          <w:p w14:paraId="3D73C298" w14:textId="77777777" w:rsidR="004F29EF" w:rsidRPr="00BC3706" w:rsidRDefault="004F29EF" w:rsidP="00AD515E">
            <w:pPr>
              <w:spacing w:after="0" w:line="240" w:lineRule="auto"/>
              <w:rPr>
                <w:rFonts w:cs="Calibri"/>
                <w:b/>
                <w:lang w:val="en-US"/>
              </w:rPr>
            </w:pPr>
          </w:p>
          <w:p w14:paraId="0F9F38F3" w14:textId="06E66471" w:rsidR="00AD515E" w:rsidRPr="00BC3706" w:rsidRDefault="00AD515E" w:rsidP="00AD515E">
            <w:pPr>
              <w:spacing w:after="0" w:line="240" w:lineRule="auto"/>
              <w:rPr>
                <w:rFonts w:cs="Calibri"/>
                <w:b/>
                <w:lang w:val="en-US"/>
              </w:rPr>
            </w:pPr>
            <w:r w:rsidRPr="00BC3706">
              <w:rPr>
                <w:rFonts w:cs="Calibri"/>
                <w:b/>
                <w:lang w:val="en-US"/>
              </w:rPr>
              <w:lastRenderedPageBreak/>
              <w:t>Tablet Salut</w:t>
            </w:r>
          </w:p>
        </w:tc>
      </w:tr>
      <w:tr w:rsidR="00AD515E" w:rsidRPr="00BC3706" w14:paraId="17767DBB" w14:textId="77777777" w:rsidTr="00BC3706">
        <w:trPr>
          <w:trHeight w:val="601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E2BC479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C3706">
              <w:rPr>
                <w:rFonts w:cs="Calibri"/>
                <w:b/>
                <w:bCs/>
              </w:rPr>
              <w:lastRenderedPageBreak/>
              <w:t>No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0EDB8774" w14:textId="6E19E761" w:rsidR="00AD515E" w:rsidRPr="00BC3706" w:rsidRDefault="00AD515E" w:rsidP="00C75560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C3706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05534CC" w14:textId="718490C4" w:rsidR="00AD515E" w:rsidRPr="00BC3706" w:rsidRDefault="00AD515E" w:rsidP="00C75560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BC3706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4256AC9F" w14:textId="313F8EB4" w:rsidR="00AD515E" w:rsidRPr="00BC3706" w:rsidRDefault="00AD515E" w:rsidP="00C75560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BC3706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507E46FF" w14:textId="6A3172E3" w:rsidR="00AD515E" w:rsidRPr="00BC3706" w:rsidRDefault="00AD515E" w:rsidP="00C75560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BC3706">
              <w:rPr>
                <w:rFonts w:cs="Calibri"/>
                <w:b/>
                <w:bCs/>
              </w:rPr>
              <w:t>Referensi</w:t>
            </w:r>
          </w:p>
        </w:tc>
      </w:tr>
      <w:tr w:rsidR="00AD515E" w:rsidRPr="00BC3706" w14:paraId="3013722F" w14:textId="77777777" w:rsidTr="00BC3706">
        <w:trPr>
          <w:trHeight w:val="47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7C22149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1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DFE1F5" w14:textId="659BAA1E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Pemerian</w:t>
            </w:r>
            <w:r w:rsidRPr="00BC3706">
              <w:rPr>
                <w:rFonts w:cs="Calibri"/>
                <w:i/>
              </w:rPr>
              <w:tab/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EEC3C9C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7DE06E3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BB009D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</w:tr>
      <w:tr w:rsidR="00AD515E" w:rsidRPr="00BC3706" w14:paraId="4DAB0C99" w14:textId="77777777" w:rsidTr="00BC3706">
        <w:tc>
          <w:tcPr>
            <w:tcW w:w="709" w:type="dxa"/>
            <w:vMerge w:val="restar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510452B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B97ED1" w14:textId="53A750A9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Bentuk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342DBD0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86E1CE" w14:textId="08D3442B" w:rsidR="00AD515E" w:rsidRPr="00BC3706" w:rsidRDefault="00AD515E" w:rsidP="00C75560">
            <w:pPr>
              <w:spacing w:after="0" w:line="276" w:lineRule="auto"/>
              <w:rPr>
                <w:rFonts w:cs="Calibri"/>
                <w:i/>
                <w:color w:val="000000"/>
                <w:lang w:val="en-ID"/>
              </w:rPr>
            </w:pPr>
            <w:proofErr w:type="spellStart"/>
            <w:r w:rsidRPr="00BC3706">
              <w:rPr>
                <w:rFonts w:cs="Calibri"/>
                <w:i/>
                <w:color w:val="000000"/>
                <w:lang w:val="en-ID"/>
              </w:rPr>
              <w:t>Kaplet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1914904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19252052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60F2F56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C2DDD48" w14:textId="16C1BDDE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 xml:space="preserve">Warna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68F1CF4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E517DFB" w14:textId="6C4C7D9B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Salem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75B003F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0CACCC15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559C71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DDAE77" w14:textId="365DC441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Muka atas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57AFBB3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16CE3A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BC3706">
              <w:rPr>
                <w:rFonts w:cs="Calibri"/>
                <w:color w:val="000000"/>
                <w:lang w:val="en-ID"/>
              </w:rPr>
              <w:t>kf</w:t>
            </w:r>
            <w:r w:rsidRPr="00BC3706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7F27CDB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269A218D" w14:textId="77777777" w:rsidTr="00BC3706">
        <w:tc>
          <w:tcPr>
            <w:tcW w:w="709" w:type="dxa"/>
            <w:vMerge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C1DF208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42CF88F" w14:textId="738E419C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Muka bawah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C4844D0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B84C89E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BC3706">
              <w:rPr>
                <w:rFonts w:cs="Calibri"/>
                <w:color w:val="000000"/>
                <w:lang w:val="en-ID"/>
              </w:rPr>
              <w:t>polos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010FBD7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6C31E7B2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205EBC7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2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58773D6" w14:textId="1B9B7FFC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C3706">
              <w:rPr>
                <w:rFonts w:cs="Calibri"/>
                <w:lang w:val="en-ID"/>
              </w:rPr>
              <w:t>Dimensi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87391C4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ABC872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D3598C0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</w:tr>
      <w:tr w:rsidR="00AD515E" w:rsidRPr="00BC3706" w14:paraId="56E55D0E" w14:textId="77777777" w:rsidTr="00BC3706">
        <w:trPr>
          <w:trHeight w:val="467"/>
        </w:trPr>
        <w:tc>
          <w:tcPr>
            <w:tcW w:w="709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519291B9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23A503" w14:textId="396D15BC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Panjang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87E5C33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  <w:lang w:val="en-ID"/>
              </w:rPr>
              <w:t>m</w:t>
            </w:r>
            <w:r w:rsidRPr="00BC3706">
              <w:rPr>
                <w:rFonts w:cs="Calibri"/>
              </w:rPr>
              <w:t>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2A3F0F6" w14:textId="19BF9CB6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 xml:space="preserve">9,80 – 10,20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65FDE70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707C9E90" w14:textId="77777777" w:rsidTr="00BC3706">
        <w:trPr>
          <w:trHeight w:val="467"/>
        </w:trPr>
        <w:tc>
          <w:tcPr>
            <w:tcW w:w="709" w:type="dxa"/>
            <w:tcBorders>
              <w:top w:val="nil"/>
              <w:bottom w:val="nil"/>
            </w:tcBorders>
            <w:shd w:val="clear" w:color="auto" w:fill="auto"/>
          </w:tcPr>
          <w:p w14:paraId="382FD15B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A8A5FB0" w14:textId="58462F6E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Lebar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85A938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7B9B1B8" w14:textId="7BEB8AFA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 xml:space="preserve">5,00 – 5,40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9E3BAA8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0DEA3C0A" w14:textId="77777777" w:rsidTr="00BC3706">
        <w:trPr>
          <w:trHeight w:val="467"/>
        </w:trPr>
        <w:tc>
          <w:tcPr>
            <w:tcW w:w="709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77DBEADA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84FF2E" w14:textId="03EB47DC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Tebal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F3E7973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mm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C626A3" w14:textId="22AD1808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 xml:space="preserve">3,60 – 4,20 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EC530B4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3A26E4FF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E0E0C85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3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149905D" w14:textId="016EE1EA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Bobot rata-rata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E340B50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  <w:lang w:val="en-ID"/>
              </w:rPr>
              <w:t>m</w:t>
            </w:r>
            <w:r w:rsidRPr="00BC3706">
              <w:rPr>
                <w:rFonts w:cs="Calibri"/>
              </w:rPr>
              <w:t>g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DA2D980" w14:textId="7B3C5584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156,60 – 173,00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B7ECA62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7645EC7A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012BEAD9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4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1F602B5F" w14:textId="6B89DD11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Kekerasan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476CAEB8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N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2F77AAD0" w14:textId="1D2C6126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70,00 – 140,00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1CE0C72E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PT. Kimia Farma</w:t>
            </w:r>
          </w:p>
        </w:tc>
      </w:tr>
      <w:tr w:rsidR="00AD515E" w:rsidRPr="00BC3706" w14:paraId="516308B2" w14:textId="77777777" w:rsidTr="00BC3706">
        <w:trPr>
          <w:trHeight w:val="900"/>
        </w:trPr>
        <w:tc>
          <w:tcPr>
            <w:tcW w:w="70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738DEA12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5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894C47F" w14:textId="5529778A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 xml:space="preserve">Waktu hancur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E431E4B" w14:textId="362C611A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  <w:lang w:val="en-US"/>
              </w:rPr>
              <w:t>M</w:t>
            </w:r>
            <w:r w:rsidRPr="00BC3706">
              <w:rPr>
                <w:rFonts w:cs="Calibri"/>
              </w:rPr>
              <w:t>enit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77C84A06" w14:textId="15530CD8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 xml:space="preserve">Tidak lebih dari </w:t>
            </w:r>
            <w:r w:rsidRPr="00BC3706">
              <w:rPr>
                <w:rFonts w:cs="Calibri"/>
                <w:lang w:val="en-US"/>
              </w:rPr>
              <w:t>60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nil"/>
            </w:tcBorders>
            <w:shd w:val="clear" w:color="auto" w:fill="auto"/>
          </w:tcPr>
          <w:p w14:paraId="59CCBFFD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1EEE37D6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 xml:space="preserve">. 701, </w:t>
            </w:r>
          </w:p>
          <w:p w14:paraId="33E0C7F0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BC3706" w14:paraId="38676F15" w14:textId="77777777" w:rsidTr="00BC3706">
        <w:trPr>
          <w:trHeight w:val="601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F516B94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6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5DE6B6C" w14:textId="56FFC3CD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Identifikas</w:t>
            </w:r>
            <w:proofErr w:type="spellStart"/>
            <w:r w:rsidRPr="00BC3706">
              <w:rPr>
                <w:rFonts w:cs="Calibri"/>
                <w:lang w:val="en-US"/>
              </w:rPr>
              <w:t>i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0CBF436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649DB2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  <w:lang w:val="en-US"/>
              </w:rPr>
              <w:t xml:space="preserve">Valsartan </w:t>
            </w:r>
            <w:proofErr w:type="spellStart"/>
            <w:r w:rsidRPr="00BC3706">
              <w:rPr>
                <w:rFonts w:cs="Calibri"/>
                <w:lang w:val="en-US"/>
              </w:rPr>
              <w:t>positif</w:t>
            </w:r>
            <w:proofErr w:type="spellEnd"/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E02AD06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07B4A696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>. 5742</w:t>
            </w:r>
          </w:p>
        </w:tc>
      </w:tr>
      <w:tr w:rsidR="00AD515E" w:rsidRPr="00BC3706" w14:paraId="19F14DF1" w14:textId="77777777" w:rsidTr="00BC3706">
        <w:trPr>
          <w:trHeight w:val="855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C4FA4E2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7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A1E8BB" w14:textId="104614E7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Kadar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06A4E82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952C5BD" w14:textId="1B1406A1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>95,00 – 105,00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778CECF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60A2AB4C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 xml:space="preserve">. 5742, </w:t>
            </w:r>
          </w:p>
          <w:p w14:paraId="5B92631E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BC3706" w14:paraId="59015E69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947DA6F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8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3CEED6D" w14:textId="734D7AEF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C3706">
              <w:rPr>
                <w:rFonts w:cs="Calibri"/>
                <w:lang w:val="en-ID"/>
              </w:rPr>
              <w:t>Keragaman</w:t>
            </w:r>
            <w:proofErr w:type="spellEnd"/>
            <w:r w:rsidRPr="00BC3706">
              <w:rPr>
                <w:rFonts w:cs="Calibri"/>
                <w:lang w:val="en-ID"/>
              </w:rPr>
              <w:t xml:space="preserve"> </w:t>
            </w:r>
            <w:proofErr w:type="spellStart"/>
            <w:r w:rsidRPr="00BC3706">
              <w:rPr>
                <w:rFonts w:cs="Calibri"/>
                <w:lang w:val="en-ID"/>
              </w:rPr>
              <w:t>bobot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774224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0C5ED4D5" w14:textId="6D467041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ID"/>
              </w:rPr>
              <w:t xml:space="preserve">Nilai </w:t>
            </w:r>
            <w:proofErr w:type="spellStart"/>
            <w:r w:rsidRPr="00BC3706">
              <w:rPr>
                <w:rFonts w:cs="Calibri"/>
                <w:lang w:val="en-ID"/>
              </w:rPr>
              <w:t>penerimaan</w:t>
            </w:r>
            <w:proofErr w:type="spellEnd"/>
            <w:r w:rsidRPr="00BC3706">
              <w:rPr>
                <w:rFonts w:cs="Calibri"/>
                <w:lang w:val="en-ID"/>
              </w:rPr>
              <w:t xml:space="preserve"> 10 tablet t</w:t>
            </w:r>
            <w:r w:rsidRPr="00BC3706">
              <w:rPr>
                <w:rFonts w:cs="Calibri"/>
              </w:rPr>
              <w:t>idak lebih dari 15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D17B703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01D4BA72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>. 308</w:t>
            </w:r>
          </w:p>
        </w:tc>
      </w:tr>
      <w:tr w:rsidR="00AD515E" w:rsidRPr="00BC3706" w14:paraId="229BF9C6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48FC86D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lang w:val="en-US"/>
              </w:rPr>
            </w:pPr>
            <w:r w:rsidRPr="00BC3706">
              <w:rPr>
                <w:rFonts w:cs="Calibri"/>
              </w:rPr>
              <w:t>9</w:t>
            </w:r>
            <w:r w:rsidRPr="00BC3706">
              <w:rPr>
                <w:rFonts w:cs="Calibri"/>
                <w:lang w:val="en-US"/>
              </w:rPr>
              <w:t>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9753E1" w14:textId="1EC034B0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 xml:space="preserve">Disolusi </w:t>
            </w:r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79C59D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C9F00F0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F3B60D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</w:p>
        </w:tc>
      </w:tr>
      <w:tr w:rsidR="00AD515E" w:rsidRPr="00BC3706" w14:paraId="21FB6B4E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4C9EDE1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b/>
                <w:bCs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1B7BF7B" w14:textId="19EDF842" w:rsidR="00AD515E" w:rsidRPr="00BC3706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C3706">
              <w:rPr>
                <w:rFonts w:cs="Calibri"/>
                <w:lang w:val="en-US"/>
              </w:rPr>
              <w:t>Media :</w:t>
            </w:r>
            <w:proofErr w:type="gramEnd"/>
            <w:r w:rsidRPr="00BC3706">
              <w:rPr>
                <w:rFonts w:cs="Calibri"/>
                <w:lang w:val="en-US"/>
              </w:rPr>
              <w:t xml:space="preserve"> 1000 mL </w:t>
            </w:r>
            <w:proofErr w:type="spellStart"/>
            <w:r w:rsidRPr="00BC3706">
              <w:rPr>
                <w:rFonts w:cs="Calibri"/>
                <w:lang w:val="en-US"/>
              </w:rPr>
              <w:t>larutan</w:t>
            </w:r>
            <w:proofErr w:type="spellEnd"/>
            <w:r w:rsidRPr="00BC3706">
              <w:rPr>
                <w:rFonts w:cs="Calibri"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lang w:val="en-US"/>
              </w:rPr>
              <w:t>Dapar</w:t>
            </w:r>
            <w:proofErr w:type="spellEnd"/>
            <w:r w:rsidRPr="00BC3706">
              <w:rPr>
                <w:rFonts w:cs="Calibri"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lang w:val="en-US"/>
              </w:rPr>
              <w:t>fosfat</w:t>
            </w:r>
            <w:proofErr w:type="spellEnd"/>
            <w:r w:rsidRPr="00BC3706">
              <w:rPr>
                <w:rFonts w:cs="Calibri"/>
                <w:lang w:val="en-US"/>
              </w:rPr>
              <w:t xml:space="preserve"> pH 6.8</w:t>
            </w:r>
          </w:p>
          <w:p w14:paraId="6139BD5B" w14:textId="1434CBF5" w:rsidR="00AD515E" w:rsidRPr="00BC3706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C3706">
              <w:rPr>
                <w:rFonts w:cs="Calibri"/>
                <w:lang w:val="en-US"/>
              </w:rPr>
              <w:t>Alat :</w:t>
            </w:r>
            <w:proofErr w:type="gramEnd"/>
            <w:r w:rsidRPr="00BC3706">
              <w:rPr>
                <w:rFonts w:cs="Calibri"/>
                <w:lang w:val="en-US"/>
              </w:rPr>
              <w:t xml:space="preserve"> Paddle, 50 rpm</w:t>
            </w:r>
          </w:p>
          <w:p w14:paraId="21B75ACA" w14:textId="1CAF8C35" w:rsidR="00AD515E" w:rsidRPr="00BC3706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BC3706">
              <w:rPr>
                <w:rFonts w:cs="Calibri"/>
                <w:lang w:val="en-US"/>
              </w:rPr>
              <w:t>Waktu :</w:t>
            </w:r>
            <w:proofErr w:type="gramEnd"/>
            <w:r w:rsidRPr="00BC3706">
              <w:rPr>
                <w:rFonts w:cs="Calibri"/>
                <w:lang w:val="en-US"/>
              </w:rPr>
              <w:t xml:space="preserve"> 30 </w:t>
            </w:r>
            <w:proofErr w:type="spellStart"/>
            <w:r w:rsidRPr="00BC3706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222C5B0" w14:textId="77777777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B3FACC4" w14:textId="3157A9C6" w:rsidR="00AD515E" w:rsidRPr="00BC3706" w:rsidRDefault="00AD515E" w:rsidP="00C75560">
            <w:pPr>
              <w:spacing w:after="0" w:line="276" w:lineRule="auto"/>
              <w:rPr>
                <w:rFonts w:cs="Calibri"/>
              </w:rPr>
            </w:pPr>
            <w:r w:rsidRPr="00BC3706">
              <w:rPr>
                <w:rFonts w:cs="Calibri"/>
              </w:rPr>
              <w:t xml:space="preserve">Tidak kurang dari </w:t>
            </w:r>
            <w:r w:rsidRPr="00BC3706">
              <w:rPr>
                <w:rFonts w:cs="Calibri"/>
                <w:b/>
                <w:bCs/>
                <w:i/>
                <w:iCs/>
                <w:lang w:val="en-ID"/>
              </w:rPr>
              <w:t>85 (Q=80)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4D396EC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0451ACA9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 xml:space="preserve">. 5743, </w:t>
            </w:r>
          </w:p>
          <w:p w14:paraId="4C598977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BC3706" w14:paraId="35C50CA9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5505758" w14:textId="77777777" w:rsidR="00AD515E" w:rsidRPr="00BC3706" w:rsidRDefault="00AD515E" w:rsidP="00C75560">
            <w:pPr>
              <w:spacing w:after="0" w:line="276" w:lineRule="auto"/>
              <w:jc w:val="center"/>
              <w:rPr>
                <w:rFonts w:cs="Calibri"/>
                <w:bCs/>
                <w:lang w:val="en-US"/>
              </w:rPr>
            </w:pPr>
            <w:r w:rsidRPr="00BC3706">
              <w:rPr>
                <w:rFonts w:cs="Calibri"/>
                <w:bCs/>
                <w:lang w:val="en-US"/>
              </w:rPr>
              <w:t>10.</w:t>
            </w: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3B9E83A" w14:textId="7F0BDCFB" w:rsidR="00AD515E" w:rsidRPr="00BC3706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Kemurnian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E0EE139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BE30DC3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093EBAD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AD515E" w:rsidRPr="00BC3706" w14:paraId="612DF2E1" w14:textId="77777777" w:rsidTr="00BC3706"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3838DCD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AF7D450" w14:textId="274BB856" w:rsidR="00AD515E" w:rsidRPr="00BC3706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 xml:space="preserve">Masing-masing </w:t>
            </w:r>
            <w:proofErr w:type="spellStart"/>
            <w:r w:rsidRPr="00BC3706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098E624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A12E2B7" w14:textId="574698A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C3706">
              <w:rPr>
                <w:rFonts w:cs="Calibri"/>
                <w:lang w:val="en-US"/>
              </w:rPr>
              <w:t>lebih</w:t>
            </w:r>
            <w:proofErr w:type="spellEnd"/>
            <w:r w:rsidRPr="00BC3706">
              <w:rPr>
                <w:rFonts w:cs="Calibri"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lang w:val="en-US"/>
              </w:rPr>
              <w:t>dari</w:t>
            </w:r>
            <w:proofErr w:type="spellEnd"/>
            <w:r w:rsidRPr="00BC3706">
              <w:rPr>
                <w:rFonts w:cs="Calibri"/>
                <w:lang w:val="en-US"/>
              </w:rPr>
              <w:t xml:space="preserve"> 0,2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190626B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3B1C77D7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 xml:space="preserve">. 5742, </w:t>
            </w:r>
          </w:p>
          <w:p w14:paraId="4E2E4C32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BC3706" w14:paraId="57BF59D3" w14:textId="77777777" w:rsidTr="00BC3706">
        <w:trPr>
          <w:trHeight w:val="639"/>
        </w:trPr>
        <w:tc>
          <w:tcPr>
            <w:tcW w:w="709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3ACB7DFA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A0E1495" w14:textId="49B8725E" w:rsidR="00AD515E" w:rsidRPr="00BC3706" w:rsidRDefault="00AD515E" w:rsidP="00C75560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 xml:space="preserve">Total </w:t>
            </w:r>
            <w:proofErr w:type="spellStart"/>
            <w:r w:rsidRPr="00BC3706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11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29384BFB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%</w:t>
            </w:r>
          </w:p>
        </w:tc>
        <w:tc>
          <w:tcPr>
            <w:tcW w:w="326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59DE6A06" w14:textId="27CFF679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 xml:space="preserve">Tidak </w:t>
            </w:r>
            <w:proofErr w:type="spellStart"/>
            <w:r w:rsidRPr="00BC3706">
              <w:rPr>
                <w:rFonts w:cs="Calibri"/>
                <w:lang w:val="en-US"/>
              </w:rPr>
              <w:t>lebih</w:t>
            </w:r>
            <w:proofErr w:type="spellEnd"/>
            <w:r w:rsidRPr="00BC3706">
              <w:rPr>
                <w:rFonts w:cs="Calibri"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lang w:val="en-US"/>
              </w:rPr>
              <w:t>dari</w:t>
            </w:r>
            <w:proofErr w:type="spellEnd"/>
            <w:r w:rsidRPr="00BC3706">
              <w:rPr>
                <w:rFonts w:cs="Calibri"/>
                <w:lang w:val="en-US"/>
              </w:rPr>
              <w:t xml:space="preserve"> 0,4</w:t>
            </w:r>
          </w:p>
        </w:tc>
        <w:tc>
          <w:tcPr>
            <w:tcW w:w="2693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738A295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r w:rsidRPr="00BC3706">
              <w:rPr>
                <w:rFonts w:cs="Calibri"/>
                <w:lang w:val="en-US"/>
              </w:rPr>
              <w:t>USP 40 (2017)</w:t>
            </w:r>
          </w:p>
          <w:p w14:paraId="02C21FA6" w14:textId="77777777" w:rsidR="00AD515E" w:rsidRPr="00BC3706" w:rsidRDefault="00AD515E" w:rsidP="00C7556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BC3706">
              <w:rPr>
                <w:rFonts w:cs="Calibri"/>
                <w:lang w:val="en-US"/>
              </w:rPr>
              <w:t>hal</w:t>
            </w:r>
            <w:proofErr w:type="spellEnd"/>
            <w:r w:rsidRPr="00BC3706">
              <w:rPr>
                <w:rFonts w:cs="Calibri"/>
                <w:lang w:val="en-US"/>
              </w:rPr>
              <w:t xml:space="preserve">. 5742, </w:t>
            </w:r>
          </w:p>
          <w:p w14:paraId="44965ECB" w14:textId="6C44DDE5" w:rsidR="00AD515E" w:rsidRPr="00BC3706" w:rsidRDefault="00AD515E" w:rsidP="00C75560">
            <w:pPr>
              <w:spacing w:after="0" w:line="276" w:lineRule="auto"/>
              <w:rPr>
                <w:rFonts w:cs="Calibri"/>
                <w:lang w:val="en-ID"/>
              </w:rPr>
            </w:pPr>
            <w:r w:rsidRPr="00BC3706">
              <w:rPr>
                <w:rFonts w:cs="Calibri"/>
                <w:lang w:val="en-US"/>
              </w:rPr>
              <w:t>PT. Kimia Farma</w:t>
            </w:r>
          </w:p>
        </w:tc>
      </w:tr>
      <w:tr w:rsidR="00AD515E" w:rsidRPr="00BC3706" w14:paraId="5BDCC60B" w14:textId="77777777" w:rsidTr="00BC3706">
        <w:trPr>
          <w:trHeight w:val="123"/>
        </w:trPr>
        <w:tc>
          <w:tcPr>
            <w:tcW w:w="10206" w:type="dxa"/>
            <w:gridSpan w:val="5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72BD1BB4" w14:textId="77777777" w:rsidR="00AD515E" w:rsidRPr="00BC3706" w:rsidRDefault="00AD515E" w:rsidP="00AD515E">
            <w:pPr>
              <w:spacing w:after="0" w:line="240" w:lineRule="auto"/>
              <w:rPr>
                <w:rFonts w:cs="Calibri"/>
                <w:bCs/>
                <w:lang w:val="en-US"/>
              </w:rPr>
            </w:pPr>
          </w:p>
        </w:tc>
      </w:tr>
    </w:tbl>
    <w:p w14:paraId="3FA6855D" w14:textId="77777777" w:rsidR="004B0DA4" w:rsidRPr="00BC3706" w:rsidRDefault="004B0DA4" w:rsidP="00041FF1">
      <w:pPr>
        <w:spacing w:after="0" w:line="240" w:lineRule="auto"/>
        <w:rPr>
          <w:rFonts w:cs="Calibri"/>
        </w:rPr>
      </w:pPr>
    </w:p>
    <w:p w14:paraId="6044BEEE" w14:textId="77777777" w:rsidR="00EE07DD" w:rsidRPr="00BC3706" w:rsidRDefault="00EE07DD" w:rsidP="00041FF1">
      <w:pPr>
        <w:spacing w:after="0" w:line="240" w:lineRule="auto"/>
        <w:rPr>
          <w:rFonts w:cs="Calibri"/>
        </w:rPr>
      </w:pPr>
    </w:p>
    <w:p w14:paraId="5AA8BDF5" w14:textId="77777777" w:rsidR="00AD515E" w:rsidRPr="00BC3706" w:rsidRDefault="00AD515E" w:rsidP="00041FF1">
      <w:pPr>
        <w:spacing w:after="0" w:line="240" w:lineRule="auto"/>
        <w:rPr>
          <w:rFonts w:cs="Calibri"/>
        </w:rPr>
      </w:pPr>
    </w:p>
    <w:p w14:paraId="1E6B4FEF" w14:textId="77777777" w:rsidR="00AD515E" w:rsidRPr="00BC3706" w:rsidRDefault="00AD515E" w:rsidP="00041FF1">
      <w:pPr>
        <w:spacing w:after="0" w:line="240" w:lineRule="auto"/>
        <w:rPr>
          <w:rFonts w:cs="Calibri"/>
        </w:rPr>
      </w:pPr>
    </w:p>
    <w:p w14:paraId="5F133B92" w14:textId="77777777" w:rsidR="00BC3706" w:rsidRPr="00BC3706" w:rsidRDefault="00BC3706" w:rsidP="00041FF1">
      <w:pPr>
        <w:spacing w:after="0" w:line="240" w:lineRule="auto"/>
        <w:rPr>
          <w:rFonts w:cs="Calibri"/>
          <w:vanish/>
          <w:lang w:val="en-US"/>
        </w:rPr>
        <w:sectPr w:rsidR="00BC3706" w:rsidRPr="00BC3706" w:rsidSect="003A025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849" w:bottom="142" w:left="1080" w:header="567" w:footer="187" w:gutter="0"/>
          <w:cols w:space="708"/>
          <w:docGrid w:linePitch="360"/>
        </w:sectPr>
      </w:pPr>
    </w:p>
    <w:p w14:paraId="021BF6FA" w14:textId="3A836DAC" w:rsidR="00EE07DD" w:rsidRPr="00BC3706" w:rsidRDefault="00EE07DD" w:rsidP="00041FF1">
      <w:pPr>
        <w:spacing w:after="0" w:line="240" w:lineRule="auto"/>
        <w:rPr>
          <w:rFonts w:cs="Calibri"/>
          <w:vanish/>
          <w:lang w:val="en-US"/>
        </w:rPr>
      </w:pPr>
    </w:p>
    <w:p w14:paraId="6D80261B" w14:textId="77777777" w:rsidR="00EE07DD" w:rsidRPr="00BC3706" w:rsidRDefault="00EE07DD" w:rsidP="00EE07DD">
      <w:pPr>
        <w:pStyle w:val="ListParagraph"/>
        <w:numPr>
          <w:ilvl w:val="0"/>
          <w:numId w:val="26"/>
        </w:numPr>
        <w:spacing w:after="0" w:line="276" w:lineRule="auto"/>
        <w:ind w:left="426" w:hanging="426"/>
        <w:rPr>
          <w:rFonts w:cs="Calibri"/>
          <w:noProof/>
        </w:rPr>
      </w:pPr>
      <w:bookmarkStart w:id="0" w:name="_Hlk156391991"/>
      <w:r w:rsidRPr="00BC3706">
        <w:rPr>
          <w:rFonts w:cs="Calibri"/>
          <w:b/>
          <w:bCs/>
          <w:noProof/>
        </w:rPr>
        <w:t>Sejarah Revisi dan Review</w:t>
      </w:r>
    </w:p>
    <w:tbl>
      <w:tblPr>
        <w:tblpPr w:leftFromText="180" w:rightFromText="180" w:vertAnchor="text" w:tblpX="461" w:tblpY="1"/>
        <w:tblOverlap w:val="never"/>
        <w:tblW w:w="96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2"/>
        <w:gridCol w:w="1075"/>
        <w:gridCol w:w="2110"/>
        <w:gridCol w:w="2486"/>
        <w:gridCol w:w="1988"/>
      </w:tblGrid>
      <w:tr w:rsidR="00EE07DD" w:rsidRPr="00BC3706" w14:paraId="7FF99018" w14:textId="77777777" w:rsidTr="00BC3706"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842C46E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bookmarkStart w:id="1" w:name="_Hlk114650247"/>
            <w:r w:rsidRPr="00BC3706">
              <w:rPr>
                <w:rFonts w:cs="Calibri"/>
                <w:b/>
                <w:noProof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769C15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BC3706">
              <w:rPr>
                <w:rFonts w:cs="Calibri"/>
                <w:b/>
                <w:noProof/>
              </w:rPr>
              <w:t>Revisi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54EAF97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BC3706">
              <w:rPr>
                <w:rFonts w:cs="Calibri"/>
                <w:b/>
                <w:noProof/>
              </w:rPr>
              <w:t>Tanggal Efektif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6B30528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BC3706">
              <w:rPr>
                <w:rFonts w:cs="Calibri"/>
                <w:b/>
                <w:noProof/>
              </w:rPr>
              <w:t>Perubahan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CD98614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b/>
                <w:noProof/>
              </w:rPr>
            </w:pPr>
            <w:r w:rsidRPr="00BC3706">
              <w:rPr>
                <w:rFonts w:cs="Calibri"/>
                <w:b/>
                <w:noProof/>
              </w:rPr>
              <w:t>Alasan</w:t>
            </w:r>
          </w:p>
        </w:tc>
      </w:tr>
      <w:tr w:rsidR="00EE07DD" w:rsidRPr="00BC3706" w14:paraId="5CFCCB19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9D8F7" w14:textId="64D8DDFC" w:rsidR="00EE07DD" w:rsidRPr="00BC3706" w:rsidRDefault="00EE07DD" w:rsidP="00BC3706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BC3706">
              <w:rPr>
                <w:rFonts w:cs="Calibri"/>
                <w:iCs/>
                <w:noProof/>
              </w:rPr>
              <w:t>S-QC-03-0</w:t>
            </w:r>
            <w:r w:rsidRPr="00BC3706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5331B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BC3706">
              <w:rPr>
                <w:rFonts w:cs="Calibri"/>
                <w:noProof/>
              </w:rPr>
              <w:t>00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64F33" w14:textId="7148D8A7" w:rsidR="00EE07DD" w:rsidRPr="00BC3706" w:rsidRDefault="00D04AE7" w:rsidP="00BC3706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  <w:r w:rsidRPr="00BC3706">
              <w:rPr>
                <w:rFonts w:cs="Calibri"/>
                <w:b/>
                <w:bCs/>
                <w:iCs/>
                <w:noProof/>
                <w:lang w:val="en-US"/>
              </w:rPr>
              <w:t>28 JAN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940CD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BC3706">
              <w:rPr>
                <w:rFonts w:cs="Calibri"/>
                <w:noProof/>
              </w:rPr>
              <w:t>-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7DA41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BC3706">
              <w:rPr>
                <w:rFonts w:cs="Calibri"/>
                <w:noProof/>
              </w:rPr>
              <w:t>Dokumen Baru</w:t>
            </w:r>
          </w:p>
        </w:tc>
      </w:tr>
      <w:tr w:rsidR="00EE07DD" w:rsidRPr="00BC3706" w14:paraId="3AC234F2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875F7" w14:textId="0B67F3B9" w:rsidR="00EE07DD" w:rsidRPr="00BC3706" w:rsidRDefault="00EE07DD" w:rsidP="00BC3706">
            <w:pPr>
              <w:spacing w:after="0"/>
              <w:jc w:val="center"/>
              <w:rPr>
                <w:rFonts w:cs="Calibri"/>
                <w:iCs/>
                <w:noProof/>
                <w:lang w:val="en-US"/>
              </w:rPr>
            </w:pPr>
            <w:r w:rsidRPr="00BC3706">
              <w:rPr>
                <w:rFonts w:cs="Calibri"/>
                <w:iCs/>
                <w:noProof/>
              </w:rPr>
              <w:t>S-QC-03-0</w:t>
            </w:r>
            <w:r w:rsidRPr="00BC3706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2768D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noProof/>
              </w:rPr>
            </w:pPr>
            <w:r w:rsidRPr="00BC3706">
              <w:rPr>
                <w:rFonts w:cs="Calibri"/>
                <w:noProof/>
              </w:rPr>
              <w:t>01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AAF53" w14:textId="5F164A76" w:rsidR="00EE07DD" w:rsidRPr="00BC3706" w:rsidRDefault="00D04AE7" w:rsidP="00BC3706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  <w:r w:rsidRPr="00BC3706">
              <w:rPr>
                <w:rFonts w:cs="Calibri"/>
                <w:b/>
                <w:bCs/>
                <w:iCs/>
                <w:noProof/>
                <w:lang w:val="en-US"/>
              </w:rPr>
              <w:t>02 JUN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924C6" w14:textId="482379E7" w:rsidR="00EE07DD" w:rsidRPr="001226EA" w:rsidRDefault="001226EA" w:rsidP="001226EA">
            <w:pPr>
              <w:spacing w:after="0"/>
              <w:rPr>
                <w:rFonts w:cs="Calibri"/>
                <w:noProof/>
                <w:lang w:val="en-US"/>
              </w:rPr>
            </w:pPr>
            <w:r w:rsidRPr="001226EA">
              <w:rPr>
                <w:rFonts w:cs="Calibri"/>
                <w:noProof/>
                <w:lang w:val="en-US"/>
              </w:rPr>
              <w:t>Perubahan format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7D9FB" w14:textId="4191DAED" w:rsidR="00EE07DD" w:rsidRPr="001226EA" w:rsidRDefault="001226EA" w:rsidP="001226EA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Review Dokumen</w:t>
            </w:r>
          </w:p>
        </w:tc>
      </w:tr>
      <w:tr w:rsidR="00EE07DD" w:rsidRPr="00BC3706" w14:paraId="2F368B1C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A875B" w14:textId="7F2BD54A" w:rsidR="00EE07DD" w:rsidRPr="00BC3706" w:rsidRDefault="00EE07DD" w:rsidP="00BC3706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BC3706">
              <w:rPr>
                <w:rFonts w:cs="Calibri"/>
                <w:iCs/>
                <w:noProof/>
              </w:rPr>
              <w:t>S-QC-03-0</w:t>
            </w:r>
            <w:r w:rsidRPr="00BC3706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78FC3" w14:textId="31EA8A90" w:rsidR="00EE07DD" w:rsidRPr="00BC3706" w:rsidRDefault="00EE07DD" w:rsidP="00BC370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C3706">
              <w:rPr>
                <w:rFonts w:cs="Calibri"/>
                <w:noProof/>
                <w:lang w:val="en-US"/>
              </w:rPr>
              <w:t>02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26A5" w14:textId="55F4B0DC" w:rsidR="00EE07DD" w:rsidRPr="00BC3706" w:rsidRDefault="00720588" w:rsidP="00BC3706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  <w:lang w:val="en-US"/>
              </w:rPr>
            </w:pPr>
            <w:r w:rsidRPr="00BC3706">
              <w:rPr>
                <w:rFonts w:cs="Calibri"/>
                <w:b/>
                <w:bCs/>
                <w:iCs/>
                <w:noProof/>
                <w:lang w:val="en-US"/>
              </w:rPr>
              <w:t>10 DEC 2021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FDC75" w14:textId="77777777" w:rsidR="00EE07DD" w:rsidRPr="00BC3706" w:rsidRDefault="00720588" w:rsidP="00BC3706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BC3706">
              <w:rPr>
                <w:rFonts w:cs="Calibri"/>
                <w:noProof/>
                <w:lang w:val="en-US"/>
              </w:rPr>
              <w:t>Perubahan kekerasan dan bobot rata-rata tablet inti</w:t>
            </w:r>
          </w:p>
          <w:p w14:paraId="4AC83732" w14:textId="77777777" w:rsidR="00720588" w:rsidRPr="00BC3706" w:rsidRDefault="00720588" w:rsidP="00BC3706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BC3706">
              <w:rPr>
                <w:rFonts w:cs="Calibri"/>
                <w:noProof/>
                <w:lang w:val="en-US"/>
              </w:rPr>
              <w:t>Perubahan kekerasan tablet salut</w:t>
            </w:r>
          </w:p>
          <w:p w14:paraId="531E7D0E" w14:textId="1AD96B54" w:rsidR="00720588" w:rsidRPr="00BC3706" w:rsidRDefault="00720588" w:rsidP="00BC3706">
            <w:pPr>
              <w:pStyle w:val="ListParagraph"/>
              <w:numPr>
                <w:ilvl w:val="0"/>
                <w:numId w:val="29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BC3706">
              <w:rPr>
                <w:rFonts w:cs="Calibri"/>
                <w:noProof/>
                <w:lang w:val="en-US"/>
              </w:rPr>
              <w:t>Perubahan syarat waktu hancur tablet salut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05841" w14:textId="7ECB5773" w:rsidR="00EE07DD" w:rsidRPr="00BC3706" w:rsidRDefault="001226EA" w:rsidP="00BC370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>
              <w:rPr>
                <w:rFonts w:cs="Calibri"/>
                <w:noProof/>
                <w:lang w:val="en-US"/>
              </w:rPr>
              <w:t>Review Dokumen</w:t>
            </w:r>
          </w:p>
        </w:tc>
      </w:tr>
      <w:tr w:rsidR="00EE07DD" w:rsidRPr="00BC3706" w14:paraId="58384315" w14:textId="77777777" w:rsidTr="00BC3706">
        <w:trPr>
          <w:trHeight w:val="544"/>
        </w:trPr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EC3C0" w14:textId="4FA27D1B" w:rsidR="00EE07DD" w:rsidRPr="00BC3706" w:rsidRDefault="00EE07DD" w:rsidP="00BC3706">
            <w:pPr>
              <w:spacing w:after="0"/>
              <w:jc w:val="center"/>
              <w:rPr>
                <w:rFonts w:cs="Calibri"/>
                <w:iCs/>
                <w:noProof/>
              </w:rPr>
            </w:pPr>
            <w:r w:rsidRPr="00BC3706">
              <w:rPr>
                <w:rFonts w:cs="Calibri"/>
                <w:iCs/>
                <w:noProof/>
              </w:rPr>
              <w:t>S-QC-03-0</w:t>
            </w:r>
            <w:r w:rsidRPr="00BC3706">
              <w:rPr>
                <w:rFonts w:cs="Calibri"/>
                <w:iCs/>
                <w:noProof/>
                <w:lang w:val="en-US"/>
              </w:rPr>
              <w:t>79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86416" w14:textId="62BA30C9" w:rsidR="00EE07DD" w:rsidRPr="00BC3706" w:rsidRDefault="00EE07DD" w:rsidP="00BC370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C3706">
              <w:rPr>
                <w:rFonts w:cs="Calibri"/>
                <w:noProof/>
                <w:lang w:val="en-US"/>
              </w:rPr>
              <w:t>03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4677A" w14:textId="77777777" w:rsidR="00EE07DD" w:rsidRPr="00BC3706" w:rsidRDefault="00EE07DD" w:rsidP="00BC3706">
            <w:pPr>
              <w:spacing w:after="0"/>
              <w:jc w:val="center"/>
              <w:rPr>
                <w:rFonts w:cs="Calibri"/>
                <w:b/>
                <w:bCs/>
                <w:iCs/>
                <w:noProof/>
              </w:rPr>
            </w:pP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55F6B" w14:textId="77777777" w:rsidR="00EE07DD" w:rsidRPr="00BC3706" w:rsidRDefault="00EE07DD" w:rsidP="00BC3706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BC3706">
              <w:rPr>
                <w:rFonts w:cs="Calibri"/>
                <w:noProof/>
                <w:lang w:val="en-US"/>
              </w:rPr>
              <w:t>Perubahan templet dokumen</w:t>
            </w:r>
          </w:p>
          <w:p w14:paraId="064271BD" w14:textId="25047FC5" w:rsidR="00EE07DD" w:rsidRPr="00BC3706" w:rsidRDefault="00EE07DD" w:rsidP="00BC3706">
            <w:pPr>
              <w:pStyle w:val="ListParagraph"/>
              <w:numPr>
                <w:ilvl w:val="0"/>
                <w:numId w:val="28"/>
              </w:numPr>
              <w:spacing w:after="0"/>
              <w:ind w:left="56" w:hanging="142"/>
              <w:rPr>
                <w:rFonts w:cs="Calibri"/>
                <w:noProof/>
                <w:lang w:val="en-US"/>
              </w:rPr>
            </w:pPr>
            <w:r w:rsidRPr="00BC3706">
              <w:rPr>
                <w:rFonts w:cs="Calibri"/>
                <w:noProof/>
                <w:lang w:val="en-US"/>
              </w:rPr>
              <w:t>Perubahan pada daftar distribusi dokumen</w:t>
            </w:r>
          </w:p>
        </w:tc>
        <w:tc>
          <w:tcPr>
            <w:tcW w:w="1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21EE6" w14:textId="790658A3" w:rsidR="00EE07DD" w:rsidRPr="00BC3706" w:rsidRDefault="00D369AD" w:rsidP="00BC3706">
            <w:pPr>
              <w:spacing w:after="0"/>
              <w:jc w:val="center"/>
              <w:rPr>
                <w:rFonts w:cs="Calibri"/>
                <w:noProof/>
                <w:lang w:val="en-US"/>
              </w:rPr>
            </w:pPr>
            <w:r w:rsidRPr="00BC3706">
              <w:rPr>
                <w:rFonts w:cs="Calibri"/>
                <w:iCs/>
                <w:lang w:val="en-US"/>
              </w:rPr>
              <w:t xml:space="preserve">Review </w:t>
            </w:r>
            <w:proofErr w:type="spellStart"/>
            <w:r w:rsidRPr="00BC3706">
              <w:rPr>
                <w:rFonts w:cs="Calibri"/>
                <w:iCs/>
                <w:lang w:val="en-US"/>
              </w:rPr>
              <w:t>dokumen</w:t>
            </w:r>
            <w:proofErr w:type="spellEnd"/>
            <w:r w:rsidR="004F29EF">
              <w:rPr>
                <w:rFonts w:cs="Calibri"/>
                <w:iCs/>
                <w:lang w:val="en-US"/>
              </w:rPr>
              <w:t xml:space="preserve"> 3 </w:t>
            </w:r>
            <w:proofErr w:type="spellStart"/>
            <w:r w:rsidR="004F29EF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BC3706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BC3706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BC3706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BC3706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BC3706">
              <w:rPr>
                <w:rFonts w:cs="Calibri"/>
                <w:iCs/>
                <w:lang w:val="en-US"/>
              </w:rPr>
              <w:t>kondisi</w:t>
            </w:r>
            <w:proofErr w:type="spellEnd"/>
            <w:r w:rsidRPr="00BC3706">
              <w:rPr>
                <w:rFonts w:cs="Calibri"/>
                <w:iCs/>
                <w:lang w:val="en-US"/>
              </w:rPr>
              <w:t xml:space="preserve"> di </w:t>
            </w:r>
            <w:proofErr w:type="spellStart"/>
            <w:r w:rsidRPr="00BC3706">
              <w:rPr>
                <w:rFonts w:cs="Calibri"/>
                <w:iCs/>
                <w:lang w:val="en-US"/>
              </w:rPr>
              <w:t>lapangan</w:t>
            </w:r>
            <w:proofErr w:type="spellEnd"/>
          </w:p>
        </w:tc>
      </w:tr>
      <w:bookmarkEnd w:id="1"/>
    </w:tbl>
    <w:p w14:paraId="4775FBAF" w14:textId="77777777" w:rsidR="00EE07DD" w:rsidRPr="00BC3706" w:rsidRDefault="00EE07DD" w:rsidP="00EE07DD">
      <w:pPr>
        <w:spacing w:after="0" w:line="276" w:lineRule="auto"/>
        <w:rPr>
          <w:rFonts w:cs="Calibri"/>
          <w:b/>
          <w:bCs/>
          <w:noProof/>
          <w:sz w:val="10"/>
          <w:szCs w:val="10"/>
        </w:rPr>
      </w:pPr>
    </w:p>
    <w:p w14:paraId="14454543" w14:textId="77777777" w:rsidR="00EE07DD" w:rsidRPr="00BC3706" w:rsidRDefault="00EE07DD" w:rsidP="00EE07DD">
      <w:pPr>
        <w:pStyle w:val="ListParagraph"/>
        <w:numPr>
          <w:ilvl w:val="0"/>
          <w:numId w:val="26"/>
        </w:numPr>
        <w:spacing w:after="0" w:line="276" w:lineRule="auto"/>
        <w:ind w:left="426" w:hanging="426"/>
        <w:rPr>
          <w:rFonts w:cs="Calibri"/>
          <w:b/>
          <w:bCs/>
          <w:noProof/>
        </w:rPr>
      </w:pPr>
      <w:r w:rsidRPr="00BC3706">
        <w:rPr>
          <w:rFonts w:cs="Calibri"/>
          <w:b/>
          <w:bCs/>
          <w:noProof/>
        </w:rPr>
        <w:t>Daftar Distribusi Dokumen</w:t>
      </w:r>
    </w:p>
    <w:p w14:paraId="407EE944" w14:textId="77777777" w:rsidR="00EE07DD" w:rsidRPr="00BC3706" w:rsidRDefault="00EE07DD" w:rsidP="00EE07DD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BC3706">
        <w:rPr>
          <w:rFonts w:cs="Calibri"/>
          <w:noProof/>
        </w:rPr>
        <w:t>Asli : SSDR</w:t>
      </w:r>
    </w:p>
    <w:p w14:paraId="5FC7ABF2" w14:textId="77777777" w:rsidR="00EE07DD" w:rsidRPr="00BC3706" w:rsidRDefault="00EE07DD" w:rsidP="00EE07DD">
      <w:pPr>
        <w:pStyle w:val="ListParagraph"/>
        <w:spacing w:after="0" w:line="276" w:lineRule="auto"/>
        <w:ind w:left="426"/>
        <w:rPr>
          <w:rFonts w:cs="Calibri"/>
          <w:noProof/>
        </w:rPr>
      </w:pPr>
      <w:r w:rsidRPr="00BC3706">
        <w:rPr>
          <w:rFonts w:cs="Calibri"/>
          <w:noProof/>
        </w:rPr>
        <w:t>Controlled Copy :</w:t>
      </w:r>
    </w:p>
    <w:p w14:paraId="0A1C3F61" w14:textId="77777777" w:rsidR="00EE07DD" w:rsidRPr="00BC3706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bookmarkStart w:id="2" w:name="_Hlk151360356"/>
      <w:r w:rsidRPr="00BC3706">
        <w:rPr>
          <w:rFonts w:cs="Calibri"/>
          <w:noProof/>
        </w:rPr>
        <w:t>AMPM</w:t>
      </w:r>
    </w:p>
    <w:p w14:paraId="78B82541" w14:textId="1505BAFA" w:rsidR="00EE07DD" w:rsidRPr="004F29EF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4F29EF">
        <w:rPr>
          <w:rFonts w:cs="Calibri"/>
          <w:b/>
          <w:bCs/>
          <w:i/>
          <w:iCs/>
          <w:noProof/>
          <w:highlight w:val="yellow"/>
        </w:rPr>
        <w:t>SPAR</w:t>
      </w:r>
    </w:p>
    <w:p w14:paraId="4B7A3795" w14:textId="77777777" w:rsidR="00EE07DD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BC3706">
        <w:rPr>
          <w:rFonts w:cs="Calibri"/>
          <w:noProof/>
        </w:rPr>
        <w:t>SSCP</w:t>
      </w:r>
    </w:p>
    <w:p w14:paraId="30640F52" w14:textId="6F5D7B32" w:rsidR="004F29EF" w:rsidRPr="004F29EF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4F29EF">
        <w:rPr>
          <w:rFonts w:cs="Calibri"/>
          <w:b/>
          <w:bCs/>
          <w:i/>
          <w:iCs/>
          <w:noProof/>
          <w:highlight w:val="yellow"/>
        </w:rPr>
        <w:t>SPPP</w:t>
      </w:r>
    </w:p>
    <w:p w14:paraId="3671012E" w14:textId="77777777" w:rsidR="00EE07DD" w:rsidRPr="00BC3706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BC3706">
        <w:rPr>
          <w:rFonts w:cs="Calibri"/>
          <w:noProof/>
        </w:rPr>
        <w:t>AMPO</w:t>
      </w:r>
    </w:p>
    <w:p w14:paraId="28471568" w14:textId="77777777" w:rsidR="00EE07DD" w:rsidRPr="00BC3706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noProof/>
        </w:rPr>
      </w:pPr>
      <w:r w:rsidRPr="00BC3706">
        <w:rPr>
          <w:rFonts w:cs="Calibri"/>
          <w:noProof/>
        </w:rPr>
        <w:t>SPB</w:t>
      </w:r>
    </w:p>
    <w:p w14:paraId="6FDC3CBA" w14:textId="77777777" w:rsidR="00EE07DD" w:rsidRPr="004F29EF" w:rsidRDefault="00EE07DD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4F29EF">
        <w:rPr>
          <w:rFonts w:cs="Calibri"/>
          <w:b/>
          <w:bCs/>
          <w:i/>
          <w:iCs/>
          <w:noProof/>
          <w:highlight w:val="yellow"/>
        </w:rPr>
        <w:t>SVPP</w:t>
      </w:r>
    </w:p>
    <w:p w14:paraId="518AC291" w14:textId="0BBEDD27" w:rsidR="004F29EF" w:rsidRPr="004F29EF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4F29EF">
        <w:rPr>
          <w:rFonts w:cs="Calibri"/>
          <w:b/>
          <w:bCs/>
          <w:i/>
          <w:iCs/>
          <w:noProof/>
          <w:highlight w:val="yellow"/>
        </w:rPr>
        <w:t>AMPR</w:t>
      </w:r>
    </w:p>
    <w:p w14:paraId="36A26E73" w14:textId="5DEAE7FC" w:rsidR="004F29EF" w:rsidRPr="004F29EF" w:rsidRDefault="004F29EF" w:rsidP="00EE07DD">
      <w:pPr>
        <w:pStyle w:val="ListParagraph"/>
        <w:numPr>
          <w:ilvl w:val="0"/>
          <w:numId w:val="25"/>
        </w:numPr>
        <w:spacing w:after="0" w:line="276" w:lineRule="auto"/>
        <w:rPr>
          <w:rFonts w:cs="Calibri"/>
          <w:b/>
          <w:bCs/>
          <w:i/>
          <w:iCs/>
          <w:noProof/>
          <w:highlight w:val="yellow"/>
        </w:rPr>
      </w:pPr>
      <w:r w:rsidRPr="004F29EF">
        <w:rPr>
          <w:rFonts w:cs="Calibri"/>
          <w:b/>
          <w:bCs/>
          <w:i/>
          <w:iCs/>
          <w:noProof/>
          <w:highlight w:val="yellow"/>
        </w:rPr>
        <w:t>SPMP</w:t>
      </w:r>
    </w:p>
    <w:bookmarkEnd w:id="0"/>
    <w:bookmarkEnd w:id="2"/>
    <w:p w14:paraId="6DD93914" w14:textId="7C2D3611" w:rsidR="00041FF1" w:rsidRPr="00F10F3D" w:rsidRDefault="00041FF1" w:rsidP="00EE07DD">
      <w:pPr>
        <w:pStyle w:val="ListParagraph"/>
        <w:tabs>
          <w:tab w:val="left" w:pos="8068"/>
        </w:tabs>
        <w:spacing w:after="0" w:line="240" w:lineRule="auto"/>
        <w:ind w:left="709"/>
        <w:rPr>
          <w:rFonts w:cs="Calibri"/>
        </w:rPr>
      </w:pPr>
    </w:p>
    <w:p w14:paraId="667CDD4F" w14:textId="77777777" w:rsidR="00EA3C68" w:rsidRPr="00F10F3D" w:rsidRDefault="00EA3C68" w:rsidP="00041FF1">
      <w:pPr>
        <w:spacing w:after="0" w:line="240" w:lineRule="auto"/>
        <w:rPr>
          <w:rFonts w:cs="Calibri"/>
          <w:lang w:val="en-US"/>
        </w:rPr>
      </w:pPr>
    </w:p>
    <w:sectPr w:rsidR="00EA3C68" w:rsidRPr="00F10F3D" w:rsidSect="003A0257">
      <w:headerReference w:type="default" r:id="rId12"/>
      <w:footerReference w:type="default" r:id="rId13"/>
      <w:pgSz w:w="11906" w:h="16838"/>
      <w:pgMar w:top="1134" w:right="851" w:bottom="176" w:left="1077" w:header="567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2A1E3A" w14:textId="77777777" w:rsidR="003A0257" w:rsidRDefault="003A0257" w:rsidP="00082DDB">
      <w:pPr>
        <w:spacing w:after="0" w:line="240" w:lineRule="auto"/>
      </w:pPr>
      <w:r>
        <w:separator/>
      </w:r>
    </w:p>
  </w:endnote>
  <w:endnote w:type="continuationSeparator" w:id="0">
    <w:p w14:paraId="0D1ADC5C" w14:textId="77777777" w:rsidR="003A0257" w:rsidRDefault="003A0257" w:rsidP="00082DDB">
      <w:pPr>
        <w:spacing w:after="0" w:line="240" w:lineRule="auto"/>
      </w:pPr>
      <w:r>
        <w:continuationSeparator/>
      </w:r>
    </w:p>
  </w:endnote>
  <w:endnote w:type="continuationNotice" w:id="1">
    <w:p w14:paraId="23DBBB30" w14:textId="77777777" w:rsidR="003A0257" w:rsidRDefault="003A02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1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BC3706" w14:paraId="3601F4DA" w14:textId="77777777" w:rsidTr="008C35B8">
      <w:trPr>
        <w:trHeight w:val="776"/>
      </w:trPr>
      <w:tc>
        <w:tcPr>
          <w:tcW w:w="992" w:type="dxa"/>
          <w:shd w:val="clear" w:color="auto" w:fill="auto"/>
        </w:tcPr>
        <w:p w14:paraId="479D2937" w14:textId="77777777" w:rsidR="00BC3706" w:rsidRDefault="00BC3706" w:rsidP="00BC3706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7342FC11" w14:textId="77777777" w:rsidR="00BC3706" w:rsidRDefault="00BC3706" w:rsidP="00BC3706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6BCD1740" w14:textId="77777777" w:rsidR="00BC3706" w:rsidRDefault="00BC3706" w:rsidP="00BC3706">
          <w:pPr>
            <w:pStyle w:val="Footer"/>
            <w:ind w:hanging="2"/>
          </w:pPr>
        </w:p>
      </w:tc>
    </w:tr>
  </w:tbl>
  <w:p w14:paraId="54D9CF82" w14:textId="77777777" w:rsidR="00BC3706" w:rsidRDefault="00BC37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47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BC3706" w:rsidRPr="0009458C" w14:paraId="289BBDE8" w14:textId="77777777" w:rsidTr="008C35B8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E6FBAB1" w14:textId="77777777" w:rsidR="00BC3706" w:rsidRDefault="00BC3706" w:rsidP="00BC3706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7F5A10B5" w14:textId="77777777" w:rsidR="00BC3706" w:rsidRPr="009D73F4" w:rsidRDefault="00BC3706" w:rsidP="00BC370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D3FEBFC" w14:textId="77777777" w:rsidR="00BC3706" w:rsidRPr="009A265A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584D02AE" w14:textId="77777777" w:rsidR="00BC3706" w:rsidRPr="0009458C" w:rsidRDefault="00BC3706" w:rsidP="00BC3706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1D6CA8C7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6C938C6B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  <w:p w14:paraId="737ED290" w14:textId="77777777" w:rsidR="00BC3706" w:rsidRPr="0009458C" w:rsidRDefault="00BC3706" w:rsidP="00BC3706">
          <w:pPr>
            <w:pStyle w:val="Footer"/>
            <w:ind w:hanging="2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360DB84" w14:textId="77777777" w:rsidR="00BC3706" w:rsidRPr="009A265A" w:rsidRDefault="00BC3706" w:rsidP="00BC3706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15D244E0" w14:textId="77777777" w:rsidR="00BC3706" w:rsidRPr="009A265A" w:rsidRDefault="00BC3706" w:rsidP="00BC3706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  <w:p w14:paraId="3EA90AC2" w14:textId="77777777" w:rsidR="00BC3706" w:rsidRPr="0009458C" w:rsidRDefault="00BC3706" w:rsidP="00BC3706">
          <w:pPr>
            <w:pStyle w:val="Footer"/>
            <w:snapToGrid w:val="0"/>
            <w:ind w:hanging="2"/>
            <w:jc w:val="right"/>
            <w:rPr>
              <w:lang w:val="pt-BR"/>
            </w:rPr>
          </w:pPr>
        </w:p>
        <w:p w14:paraId="760E95F5" w14:textId="77777777" w:rsidR="00BC3706" w:rsidRPr="0009458C" w:rsidRDefault="00BC3706" w:rsidP="00BC3706">
          <w:pPr>
            <w:spacing w:after="0"/>
            <w:ind w:hanging="2"/>
            <w:rPr>
              <w:rFonts w:cs="Arial"/>
              <w:sz w:val="23"/>
              <w:szCs w:val="23"/>
              <w:lang w:val="pt-BR"/>
            </w:rPr>
          </w:pPr>
        </w:p>
      </w:tc>
    </w:tr>
    <w:tr w:rsidR="00BC3706" w:rsidRPr="0009458C" w14:paraId="69CA018F" w14:textId="77777777" w:rsidTr="008C35B8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D14851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CD03FDD" w14:textId="77777777" w:rsidR="00BC3706" w:rsidRPr="00DE1F18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C2EE59E" w14:textId="77777777" w:rsidR="00BC3706" w:rsidRPr="00AB5F83" w:rsidRDefault="00BC3706" w:rsidP="00BC370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2B9A43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BC3706" w:rsidRPr="0009458C" w14:paraId="7EEFB7BF" w14:textId="77777777" w:rsidTr="008C35B8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AAC9A8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406EB6E" w14:textId="77777777" w:rsidR="00BC3706" w:rsidRPr="00B303ED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88293AF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468674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4500729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D2F71FB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0348BF8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AEA5E24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C2A7C00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4E3C3AC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D675C0" w14:textId="77777777" w:rsidR="00BC3706" w:rsidRPr="00AB5F83" w:rsidRDefault="00BC3706" w:rsidP="00BC370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701F89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76D45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FBCD3F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1C73B6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08FE3D0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B235C1B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9164D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2D5FDDF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791A38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BC3706" w:rsidRPr="0009458C" w14:paraId="50444DCD" w14:textId="77777777" w:rsidTr="008C35B8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4D691FAF" w14:textId="77777777" w:rsidR="00BC3706" w:rsidRPr="00AB5F83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F15BCF" w14:textId="77777777" w:rsidR="00BC3706" w:rsidRPr="00B303ED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A5BE8D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301703A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293B4A45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29D13CE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F0D9E67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882A3B9" w14:textId="77777777" w:rsidR="00BC3706" w:rsidRPr="006F7982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6CF9C91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5B62E88" w14:textId="77777777" w:rsidR="00BC3706" w:rsidRPr="0009458C" w:rsidRDefault="00BC3706" w:rsidP="00BC370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2923F8AA" w14:textId="77777777" w:rsidR="00BC3706" w:rsidRPr="00AB5F83" w:rsidRDefault="00BC3706" w:rsidP="00BC3706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0762C1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A646D8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49CA2DE7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C4FE5A9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02A7011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1A16C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EE827D6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B4CECEB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129EBB5" w14:textId="77777777" w:rsidR="00BC3706" w:rsidRPr="00B303ED" w:rsidRDefault="00BC3706" w:rsidP="00BC370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397F7FC" w14:textId="77777777" w:rsidR="00BC3706" w:rsidRPr="00BC3706" w:rsidRDefault="00BC3706">
    <w:pPr>
      <w:pStyle w:val="Footer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EAB72" w14:textId="77777777" w:rsidR="00BC3706" w:rsidRPr="00BC3706" w:rsidRDefault="00BC370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302C8" w14:textId="77777777" w:rsidR="003A0257" w:rsidRDefault="003A0257" w:rsidP="00082DDB">
      <w:pPr>
        <w:spacing w:after="0" w:line="240" w:lineRule="auto"/>
      </w:pPr>
      <w:r>
        <w:separator/>
      </w:r>
    </w:p>
  </w:footnote>
  <w:footnote w:type="continuationSeparator" w:id="0">
    <w:p w14:paraId="2AC76EAF" w14:textId="77777777" w:rsidR="003A0257" w:rsidRDefault="003A0257" w:rsidP="00082DDB">
      <w:pPr>
        <w:spacing w:after="0" w:line="240" w:lineRule="auto"/>
      </w:pPr>
      <w:r>
        <w:continuationSeparator/>
      </w:r>
    </w:p>
  </w:footnote>
  <w:footnote w:type="continuationNotice" w:id="1">
    <w:p w14:paraId="25B049F0" w14:textId="77777777" w:rsidR="003A0257" w:rsidRDefault="003A02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BC3706" w:rsidRPr="00585F10" w14:paraId="0023B2D7" w14:textId="77777777" w:rsidTr="008C35B8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CB7238D" w14:textId="77777777" w:rsidR="00BC3706" w:rsidRPr="00585F10" w:rsidRDefault="00BC3706" w:rsidP="00BC370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6EA778E2" wp14:editId="29D57435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1" name="Picture 11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DB99B5" w14:textId="77777777" w:rsidR="00BC3706" w:rsidRPr="0060144D" w:rsidRDefault="00BC3706" w:rsidP="00BC370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BA4AB84" w14:textId="77777777" w:rsidR="00BC3706" w:rsidRPr="00C22C9B" w:rsidRDefault="00BC3706" w:rsidP="00BC370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80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54BCF9" w14:textId="77777777" w:rsidR="00BC3706" w:rsidRPr="00585F10" w:rsidRDefault="00BC3706" w:rsidP="00BC370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E26403" w14:textId="4E7019C8" w:rsidR="00BC3706" w:rsidRPr="00BC3706" w:rsidRDefault="00BC3706" w:rsidP="00BC370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BC3706" w:rsidRPr="00585F10" w14:paraId="44957ADC" w14:textId="77777777" w:rsidTr="008C35B8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4909D39" w14:textId="77777777" w:rsidR="00BC3706" w:rsidRPr="00585F10" w:rsidRDefault="00BC3706" w:rsidP="00BC37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AEC799C" w14:textId="77777777" w:rsidR="00BC3706" w:rsidRPr="00585F10" w:rsidRDefault="00BC3706" w:rsidP="00BC37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023F19" w14:textId="77777777" w:rsidR="00BC3706" w:rsidRPr="00585F10" w:rsidRDefault="00BC3706" w:rsidP="00BC370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3B6B70" w14:textId="77777777" w:rsidR="00BC3706" w:rsidRPr="00585F10" w:rsidRDefault="00BC3706" w:rsidP="00BC370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S-QC-03-07/03</w:t>
          </w:r>
        </w:p>
      </w:tc>
    </w:tr>
    <w:tr w:rsidR="00BC3706" w:rsidRPr="00585F10" w14:paraId="4C18CE19" w14:textId="77777777" w:rsidTr="008C35B8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97153A" w14:textId="77777777" w:rsidR="00BC3706" w:rsidRPr="00585F10" w:rsidRDefault="00BC3706" w:rsidP="00BC370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161A9B" w14:textId="77777777" w:rsidR="00BC3706" w:rsidRPr="00585F10" w:rsidRDefault="00BC3706" w:rsidP="00BC37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075930" w14:textId="77777777" w:rsidR="00BC3706" w:rsidRPr="00585F10" w:rsidRDefault="00BC3706" w:rsidP="00BC370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F57F14" w14:textId="77777777" w:rsidR="00BC3706" w:rsidRPr="00585F10" w:rsidRDefault="00BC3706" w:rsidP="00BC370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21FA200D" w14:textId="77777777" w:rsidR="00BC3706" w:rsidRPr="00BC3706" w:rsidRDefault="00BC370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36"/>
      <w:gridCol w:w="1701"/>
      <w:gridCol w:w="1984"/>
    </w:tblGrid>
    <w:tr w:rsidR="00885C92" w:rsidRPr="00585F10" w14:paraId="35F69C2D" w14:textId="77777777" w:rsidTr="00BC370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0A4F9C0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9264" behindDoc="0" locked="0" layoutInCell="1" allowOverlap="1" wp14:anchorId="62FA065D" wp14:editId="2CD2F9CC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2" name="Picture 12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0DF006" w14:textId="77777777" w:rsidR="00885C92" w:rsidRPr="0060144D" w:rsidRDefault="00885C92" w:rsidP="00885C9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5BDF5A4" w14:textId="23ADF156" w:rsidR="00885C92" w:rsidRPr="00C22C9B" w:rsidRDefault="00885C92" w:rsidP="00885C9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4F29EF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80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856341" w14:textId="77777777" w:rsidR="00885C92" w:rsidRPr="00585F10" w:rsidRDefault="00885C92" w:rsidP="00885C92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F3D83D0" w14:textId="53D72A5E" w:rsidR="00885C92" w:rsidRPr="00BC3706" w:rsidRDefault="00885C92" w:rsidP="00885C92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 w:rsidR="00BC3706">
            <w:rPr>
              <w:rFonts w:cstheme="minorHAnsi"/>
              <w:iCs/>
              <w:sz w:val="20"/>
              <w:szCs w:val="20"/>
              <w:lang w:val="en-US"/>
            </w:rPr>
            <w:t>2</w:t>
          </w:r>
        </w:p>
      </w:tc>
    </w:tr>
    <w:tr w:rsidR="00885C92" w:rsidRPr="00585F10" w14:paraId="09559BA5" w14:textId="77777777" w:rsidTr="00BC370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0D24D7A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EF32713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2ED101" w14:textId="77777777" w:rsidR="00885C92" w:rsidRPr="00585F10" w:rsidRDefault="00885C92" w:rsidP="00885C9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14E9AE" w14:textId="1973F0BC" w:rsidR="00885C92" w:rsidRPr="00585F10" w:rsidRDefault="00885C92" w:rsidP="00885C9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S-QC-03-07/03</w:t>
          </w:r>
        </w:p>
      </w:tc>
    </w:tr>
    <w:tr w:rsidR="00885C92" w:rsidRPr="00585F10" w14:paraId="1DCD2B12" w14:textId="77777777" w:rsidTr="00BC370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440BDD8" w14:textId="77777777" w:rsidR="00885C92" w:rsidRPr="00585F10" w:rsidRDefault="00885C92" w:rsidP="00885C92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2BFC416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1D257D0" w14:textId="77777777" w:rsidR="00885C92" w:rsidRPr="00585F10" w:rsidRDefault="00885C92" w:rsidP="00885C92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7F758A" w14:textId="77777777" w:rsidR="00885C92" w:rsidRPr="00585F10" w:rsidRDefault="00885C92" w:rsidP="00885C92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C061958" w14:textId="77777777" w:rsidR="00AC64F1" w:rsidRPr="00772DDE" w:rsidRDefault="00AC64F1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5953"/>
      <w:gridCol w:w="2268"/>
    </w:tblGrid>
    <w:tr w:rsidR="00BC3706" w:rsidRPr="00585F10" w14:paraId="7833ED5F" w14:textId="77777777" w:rsidTr="00BC3706">
      <w:trPr>
        <w:trHeight w:val="1545"/>
      </w:trPr>
      <w:tc>
        <w:tcPr>
          <w:tcW w:w="212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DA7824D" w14:textId="77777777" w:rsidR="00BC3706" w:rsidRPr="00585F10" w:rsidRDefault="00BC3706" w:rsidP="00885C92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1DFB0BF3" wp14:editId="43063A93">
                <wp:simplePos x="0" y="0"/>
                <wp:positionH relativeFrom="column">
                  <wp:posOffset>128270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E3EA84D" w14:textId="77777777" w:rsidR="00BC3706" w:rsidRPr="0060144D" w:rsidRDefault="00BC3706" w:rsidP="00885C92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4CB7434" w14:textId="01D55AC0" w:rsidR="00BC3706" w:rsidRPr="00C22C9B" w:rsidRDefault="00BC3706" w:rsidP="00885C92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VALSARTAN </w:t>
          </w:r>
          <w:r w:rsidR="004F29EF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>
            <w:rPr>
              <w:rFonts w:cstheme="minorHAnsi"/>
              <w:b/>
              <w:sz w:val="28"/>
              <w:szCs w:val="28"/>
              <w:lang w:val="en-US"/>
            </w:rPr>
            <w:t xml:space="preserve">80 MG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26341" w14:textId="77777777" w:rsidR="00BC3706" w:rsidRPr="00585F10" w:rsidRDefault="00BC3706" w:rsidP="00885C92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  <w:p w14:paraId="572316F1" w14:textId="6D058178" w:rsidR="00BC3706" w:rsidRPr="00BC3706" w:rsidRDefault="00BC3706" w:rsidP="00885C92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S-QC-03-07/03</w:t>
          </w:r>
        </w:p>
      </w:tc>
    </w:tr>
  </w:tbl>
  <w:p w14:paraId="5E026C21" w14:textId="77777777" w:rsidR="00BC3706" w:rsidRPr="00772DDE" w:rsidRDefault="00BC3706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F5A20"/>
    <w:multiLevelType w:val="multilevel"/>
    <w:tmpl w:val="055E3D7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47B71C8"/>
    <w:multiLevelType w:val="hybridMultilevel"/>
    <w:tmpl w:val="C29E9A78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44B33CFD"/>
    <w:multiLevelType w:val="hybridMultilevel"/>
    <w:tmpl w:val="F39C307C"/>
    <w:lvl w:ilvl="0" w:tplc="5414EF88">
      <w:start w:val="10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16" w15:restartNumberingAfterBreak="0">
    <w:nsid w:val="49FE5C98"/>
    <w:multiLevelType w:val="hybridMultilevel"/>
    <w:tmpl w:val="6AB291C4"/>
    <w:lvl w:ilvl="0" w:tplc="AFE0D09C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0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2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A2261DD"/>
    <w:multiLevelType w:val="hybridMultilevel"/>
    <w:tmpl w:val="50B24E18"/>
    <w:lvl w:ilvl="0" w:tplc="C3A64310">
      <w:start w:val="19"/>
      <w:numFmt w:val="bullet"/>
      <w:lvlText w:val="-"/>
      <w:lvlJc w:val="left"/>
      <w:pPr>
        <w:ind w:left="53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2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4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96" w:hanging="360"/>
      </w:pPr>
      <w:rPr>
        <w:rFonts w:ascii="Wingdings" w:hAnsi="Wingdings" w:hint="default"/>
      </w:rPr>
    </w:lvl>
  </w:abstractNum>
  <w:abstractNum w:abstractNumId="24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5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7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367563839">
    <w:abstractNumId w:val="27"/>
  </w:num>
  <w:num w:numId="2" w16cid:durableId="227688212">
    <w:abstractNumId w:val="24"/>
  </w:num>
  <w:num w:numId="3" w16cid:durableId="2037341102">
    <w:abstractNumId w:val="2"/>
  </w:num>
  <w:num w:numId="4" w16cid:durableId="1663125210">
    <w:abstractNumId w:val="28"/>
  </w:num>
  <w:num w:numId="5" w16cid:durableId="1225218922">
    <w:abstractNumId w:val="1"/>
  </w:num>
  <w:num w:numId="6" w16cid:durableId="1706756510">
    <w:abstractNumId w:val="26"/>
  </w:num>
  <w:num w:numId="7" w16cid:durableId="1224802691">
    <w:abstractNumId w:val="7"/>
  </w:num>
  <w:num w:numId="8" w16cid:durableId="1594128975">
    <w:abstractNumId w:val="18"/>
  </w:num>
  <w:num w:numId="9" w16cid:durableId="181404135">
    <w:abstractNumId w:val="22"/>
  </w:num>
  <w:num w:numId="10" w16cid:durableId="2051031374">
    <w:abstractNumId w:val="19"/>
  </w:num>
  <w:num w:numId="11" w16cid:durableId="1867326846">
    <w:abstractNumId w:val="12"/>
  </w:num>
  <w:num w:numId="12" w16cid:durableId="1491365013">
    <w:abstractNumId w:val="21"/>
  </w:num>
  <w:num w:numId="13" w16cid:durableId="529805453">
    <w:abstractNumId w:val="17"/>
  </w:num>
  <w:num w:numId="14" w16cid:durableId="918447805">
    <w:abstractNumId w:val="4"/>
  </w:num>
  <w:num w:numId="15" w16cid:durableId="393356360">
    <w:abstractNumId w:val="6"/>
  </w:num>
  <w:num w:numId="16" w16cid:durableId="1966571034">
    <w:abstractNumId w:val="9"/>
  </w:num>
  <w:num w:numId="17" w16cid:durableId="1713335575">
    <w:abstractNumId w:val="8"/>
  </w:num>
  <w:num w:numId="18" w16cid:durableId="2016764841">
    <w:abstractNumId w:val="3"/>
  </w:num>
  <w:num w:numId="19" w16cid:durableId="170607666">
    <w:abstractNumId w:val="11"/>
  </w:num>
  <w:num w:numId="20" w16cid:durableId="1672558212">
    <w:abstractNumId w:val="5"/>
  </w:num>
  <w:num w:numId="21" w16cid:durableId="1256592756">
    <w:abstractNumId w:val="0"/>
  </w:num>
  <w:num w:numId="22" w16cid:durableId="878593425">
    <w:abstractNumId w:val="14"/>
  </w:num>
  <w:num w:numId="23" w16cid:durableId="58815025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483816834">
    <w:abstractNumId w:val="20"/>
  </w:num>
  <w:num w:numId="25" w16cid:durableId="243609764">
    <w:abstractNumId w:val="10"/>
  </w:num>
  <w:num w:numId="26" w16cid:durableId="115299656">
    <w:abstractNumId w:val="16"/>
  </w:num>
  <w:num w:numId="27" w16cid:durableId="609750558">
    <w:abstractNumId w:val="25"/>
  </w:num>
  <w:num w:numId="28" w16cid:durableId="1831365128">
    <w:abstractNumId w:val="23"/>
  </w:num>
  <w:num w:numId="29" w16cid:durableId="859512467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4DA"/>
    <w:rsid w:val="00007315"/>
    <w:rsid w:val="0000740E"/>
    <w:rsid w:val="00012508"/>
    <w:rsid w:val="000242F6"/>
    <w:rsid w:val="000301A7"/>
    <w:rsid w:val="000417DF"/>
    <w:rsid w:val="00041FF1"/>
    <w:rsid w:val="00057280"/>
    <w:rsid w:val="0006033C"/>
    <w:rsid w:val="00062090"/>
    <w:rsid w:val="000761B2"/>
    <w:rsid w:val="0007642C"/>
    <w:rsid w:val="0007789D"/>
    <w:rsid w:val="0008168C"/>
    <w:rsid w:val="00082C13"/>
    <w:rsid w:val="00082DDB"/>
    <w:rsid w:val="00092301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11D64"/>
    <w:rsid w:val="001200CF"/>
    <w:rsid w:val="001216A6"/>
    <w:rsid w:val="001226EA"/>
    <w:rsid w:val="00124514"/>
    <w:rsid w:val="0012584C"/>
    <w:rsid w:val="0012782B"/>
    <w:rsid w:val="00130FD7"/>
    <w:rsid w:val="001320E4"/>
    <w:rsid w:val="00136F3B"/>
    <w:rsid w:val="00143327"/>
    <w:rsid w:val="00143CF7"/>
    <w:rsid w:val="001452AD"/>
    <w:rsid w:val="00150E41"/>
    <w:rsid w:val="001529AE"/>
    <w:rsid w:val="00154147"/>
    <w:rsid w:val="001553DD"/>
    <w:rsid w:val="001570AC"/>
    <w:rsid w:val="00161D56"/>
    <w:rsid w:val="00164CD4"/>
    <w:rsid w:val="00171661"/>
    <w:rsid w:val="00171930"/>
    <w:rsid w:val="00171E3A"/>
    <w:rsid w:val="00176139"/>
    <w:rsid w:val="00177F9C"/>
    <w:rsid w:val="00180298"/>
    <w:rsid w:val="00180B74"/>
    <w:rsid w:val="00181458"/>
    <w:rsid w:val="00181777"/>
    <w:rsid w:val="00183050"/>
    <w:rsid w:val="0018453B"/>
    <w:rsid w:val="00191687"/>
    <w:rsid w:val="0019325F"/>
    <w:rsid w:val="00194EF9"/>
    <w:rsid w:val="00195676"/>
    <w:rsid w:val="001A2BBF"/>
    <w:rsid w:val="001A2C1E"/>
    <w:rsid w:val="001B03D6"/>
    <w:rsid w:val="001B1225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E6FBA"/>
    <w:rsid w:val="001F542B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2B1"/>
    <w:rsid w:val="00292B39"/>
    <w:rsid w:val="00293354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5F74"/>
    <w:rsid w:val="002E7C21"/>
    <w:rsid w:val="002F0BC3"/>
    <w:rsid w:val="002F4A57"/>
    <w:rsid w:val="002F781A"/>
    <w:rsid w:val="002F7BA0"/>
    <w:rsid w:val="003007E3"/>
    <w:rsid w:val="003042F7"/>
    <w:rsid w:val="003053EB"/>
    <w:rsid w:val="00313676"/>
    <w:rsid w:val="003148BC"/>
    <w:rsid w:val="00324093"/>
    <w:rsid w:val="003248B1"/>
    <w:rsid w:val="00330CF8"/>
    <w:rsid w:val="00336E08"/>
    <w:rsid w:val="00337043"/>
    <w:rsid w:val="0033716F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CFE"/>
    <w:rsid w:val="00387110"/>
    <w:rsid w:val="00391D72"/>
    <w:rsid w:val="00392B3F"/>
    <w:rsid w:val="00393724"/>
    <w:rsid w:val="00397DED"/>
    <w:rsid w:val="003A0257"/>
    <w:rsid w:val="003A0C5E"/>
    <w:rsid w:val="003A2D2A"/>
    <w:rsid w:val="003A4535"/>
    <w:rsid w:val="003A4688"/>
    <w:rsid w:val="003A4A64"/>
    <w:rsid w:val="003B12A5"/>
    <w:rsid w:val="003B29BA"/>
    <w:rsid w:val="003B3CB2"/>
    <w:rsid w:val="003B77C4"/>
    <w:rsid w:val="003C329C"/>
    <w:rsid w:val="003D1268"/>
    <w:rsid w:val="003D782B"/>
    <w:rsid w:val="003E39AB"/>
    <w:rsid w:val="003E72BA"/>
    <w:rsid w:val="003F038D"/>
    <w:rsid w:val="003F2416"/>
    <w:rsid w:val="003F3423"/>
    <w:rsid w:val="003F6B24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B0DA4"/>
    <w:rsid w:val="004B1280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29EF"/>
    <w:rsid w:val="004F47F4"/>
    <w:rsid w:val="004F7F78"/>
    <w:rsid w:val="0050081C"/>
    <w:rsid w:val="00503FA7"/>
    <w:rsid w:val="00505708"/>
    <w:rsid w:val="00510425"/>
    <w:rsid w:val="005111B5"/>
    <w:rsid w:val="005124DA"/>
    <w:rsid w:val="00512DDA"/>
    <w:rsid w:val="00516D24"/>
    <w:rsid w:val="005204D7"/>
    <w:rsid w:val="0052244B"/>
    <w:rsid w:val="0052279D"/>
    <w:rsid w:val="005237FD"/>
    <w:rsid w:val="00526908"/>
    <w:rsid w:val="005276F6"/>
    <w:rsid w:val="00527843"/>
    <w:rsid w:val="00530058"/>
    <w:rsid w:val="00531E4C"/>
    <w:rsid w:val="00534E09"/>
    <w:rsid w:val="00550548"/>
    <w:rsid w:val="00550D8B"/>
    <w:rsid w:val="00550E07"/>
    <w:rsid w:val="005570E8"/>
    <w:rsid w:val="00557AE0"/>
    <w:rsid w:val="0056133B"/>
    <w:rsid w:val="00561CAA"/>
    <w:rsid w:val="00574316"/>
    <w:rsid w:val="0057568B"/>
    <w:rsid w:val="00576333"/>
    <w:rsid w:val="00580590"/>
    <w:rsid w:val="005900EB"/>
    <w:rsid w:val="005906C8"/>
    <w:rsid w:val="005968CB"/>
    <w:rsid w:val="005A48C9"/>
    <w:rsid w:val="005B05E8"/>
    <w:rsid w:val="005B1674"/>
    <w:rsid w:val="005B2DB8"/>
    <w:rsid w:val="005B3FE6"/>
    <w:rsid w:val="005B544D"/>
    <w:rsid w:val="005B63A4"/>
    <w:rsid w:val="005B68A8"/>
    <w:rsid w:val="005B7D9D"/>
    <w:rsid w:val="005C00CA"/>
    <w:rsid w:val="005C0EAD"/>
    <w:rsid w:val="005C0EFD"/>
    <w:rsid w:val="005C1CE3"/>
    <w:rsid w:val="005C23AF"/>
    <w:rsid w:val="005C5945"/>
    <w:rsid w:val="005C5ADF"/>
    <w:rsid w:val="005C6744"/>
    <w:rsid w:val="005C6769"/>
    <w:rsid w:val="005D0030"/>
    <w:rsid w:val="005D28C9"/>
    <w:rsid w:val="005E17A9"/>
    <w:rsid w:val="005E34F8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F019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0588"/>
    <w:rsid w:val="007242DF"/>
    <w:rsid w:val="00727606"/>
    <w:rsid w:val="007322F8"/>
    <w:rsid w:val="007344CC"/>
    <w:rsid w:val="00744197"/>
    <w:rsid w:val="007469EF"/>
    <w:rsid w:val="0075474C"/>
    <w:rsid w:val="007568A8"/>
    <w:rsid w:val="00757AE3"/>
    <w:rsid w:val="00757F64"/>
    <w:rsid w:val="00761193"/>
    <w:rsid w:val="007618F1"/>
    <w:rsid w:val="00764B5B"/>
    <w:rsid w:val="00772DDE"/>
    <w:rsid w:val="0077406A"/>
    <w:rsid w:val="007807B0"/>
    <w:rsid w:val="00783D08"/>
    <w:rsid w:val="00790696"/>
    <w:rsid w:val="0079392F"/>
    <w:rsid w:val="007A684D"/>
    <w:rsid w:val="007B3379"/>
    <w:rsid w:val="007B4067"/>
    <w:rsid w:val="007B6F0E"/>
    <w:rsid w:val="007B7126"/>
    <w:rsid w:val="007C06FE"/>
    <w:rsid w:val="007C381C"/>
    <w:rsid w:val="007C6493"/>
    <w:rsid w:val="007C7FB6"/>
    <w:rsid w:val="007D66B2"/>
    <w:rsid w:val="007E07F7"/>
    <w:rsid w:val="007E1FBD"/>
    <w:rsid w:val="0081116D"/>
    <w:rsid w:val="00815042"/>
    <w:rsid w:val="00825D59"/>
    <w:rsid w:val="00831AD4"/>
    <w:rsid w:val="0083674F"/>
    <w:rsid w:val="00836897"/>
    <w:rsid w:val="008368D0"/>
    <w:rsid w:val="00846D12"/>
    <w:rsid w:val="00847D2D"/>
    <w:rsid w:val="00853936"/>
    <w:rsid w:val="00854F21"/>
    <w:rsid w:val="008559C3"/>
    <w:rsid w:val="00856DE0"/>
    <w:rsid w:val="00857DEB"/>
    <w:rsid w:val="00863011"/>
    <w:rsid w:val="00864184"/>
    <w:rsid w:val="0087197F"/>
    <w:rsid w:val="00874BAE"/>
    <w:rsid w:val="00875104"/>
    <w:rsid w:val="0087561E"/>
    <w:rsid w:val="00875A72"/>
    <w:rsid w:val="00876045"/>
    <w:rsid w:val="00881BB6"/>
    <w:rsid w:val="00882399"/>
    <w:rsid w:val="00884483"/>
    <w:rsid w:val="00885B29"/>
    <w:rsid w:val="00885C92"/>
    <w:rsid w:val="00887161"/>
    <w:rsid w:val="00892B88"/>
    <w:rsid w:val="00893599"/>
    <w:rsid w:val="008937B0"/>
    <w:rsid w:val="008946B3"/>
    <w:rsid w:val="00895A36"/>
    <w:rsid w:val="008A1A41"/>
    <w:rsid w:val="008A261E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901D27"/>
    <w:rsid w:val="00901FB2"/>
    <w:rsid w:val="009022CC"/>
    <w:rsid w:val="0090525C"/>
    <w:rsid w:val="009131C5"/>
    <w:rsid w:val="00916F64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2FB8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D4EFE"/>
    <w:rsid w:val="009E054A"/>
    <w:rsid w:val="009E3DB7"/>
    <w:rsid w:val="009E64D7"/>
    <w:rsid w:val="009F3CC8"/>
    <w:rsid w:val="009F4988"/>
    <w:rsid w:val="009F744B"/>
    <w:rsid w:val="00A0007B"/>
    <w:rsid w:val="00A0191C"/>
    <w:rsid w:val="00A05239"/>
    <w:rsid w:val="00A054C9"/>
    <w:rsid w:val="00A06F0B"/>
    <w:rsid w:val="00A11777"/>
    <w:rsid w:val="00A132B3"/>
    <w:rsid w:val="00A2139B"/>
    <w:rsid w:val="00A23F9F"/>
    <w:rsid w:val="00A32E13"/>
    <w:rsid w:val="00A365EC"/>
    <w:rsid w:val="00A37959"/>
    <w:rsid w:val="00A413BC"/>
    <w:rsid w:val="00A441F1"/>
    <w:rsid w:val="00A47E48"/>
    <w:rsid w:val="00A501E6"/>
    <w:rsid w:val="00A5166E"/>
    <w:rsid w:val="00A5402F"/>
    <w:rsid w:val="00A63044"/>
    <w:rsid w:val="00A72C91"/>
    <w:rsid w:val="00A7346A"/>
    <w:rsid w:val="00A7435C"/>
    <w:rsid w:val="00A80A7C"/>
    <w:rsid w:val="00A874C1"/>
    <w:rsid w:val="00A90BBC"/>
    <w:rsid w:val="00A932B5"/>
    <w:rsid w:val="00A94155"/>
    <w:rsid w:val="00A9481E"/>
    <w:rsid w:val="00A97B34"/>
    <w:rsid w:val="00AA2020"/>
    <w:rsid w:val="00AA2604"/>
    <w:rsid w:val="00AA3246"/>
    <w:rsid w:val="00AB0972"/>
    <w:rsid w:val="00AB12E2"/>
    <w:rsid w:val="00AB7D4A"/>
    <w:rsid w:val="00AC6415"/>
    <w:rsid w:val="00AC64F1"/>
    <w:rsid w:val="00AC68BB"/>
    <w:rsid w:val="00AC6B8B"/>
    <w:rsid w:val="00AD1765"/>
    <w:rsid w:val="00AD3DD9"/>
    <w:rsid w:val="00AD515E"/>
    <w:rsid w:val="00AD5211"/>
    <w:rsid w:val="00AD548C"/>
    <w:rsid w:val="00AE4FD9"/>
    <w:rsid w:val="00AE6CE7"/>
    <w:rsid w:val="00AF2F50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76A6C"/>
    <w:rsid w:val="00B8005A"/>
    <w:rsid w:val="00B805D3"/>
    <w:rsid w:val="00B80657"/>
    <w:rsid w:val="00B83D0F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19CD"/>
    <w:rsid w:val="00BC3706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BF31F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560"/>
    <w:rsid w:val="00C75BE0"/>
    <w:rsid w:val="00C84CDB"/>
    <w:rsid w:val="00C900B5"/>
    <w:rsid w:val="00C90422"/>
    <w:rsid w:val="00C95F8D"/>
    <w:rsid w:val="00C96D37"/>
    <w:rsid w:val="00CA160A"/>
    <w:rsid w:val="00CA4D0B"/>
    <w:rsid w:val="00CB370B"/>
    <w:rsid w:val="00CB6AEA"/>
    <w:rsid w:val="00CC01CA"/>
    <w:rsid w:val="00CC14E2"/>
    <w:rsid w:val="00CC1B0B"/>
    <w:rsid w:val="00CC4B77"/>
    <w:rsid w:val="00CD3DD1"/>
    <w:rsid w:val="00CD4321"/>
    <w:rsid w:val="00CE698A"/>
    <w:rsid w:val="00CE6CD7"/>
    <w:rsid w:val="00CF05ED"/>
    <w:rsid w:val="00CF1D20"/>
    <w:rsid w:val="00CF404D"/>
    <w:rsid w:val="00D040CC"/>
    <w:rsid w:val="00D04AE7"/>
    <w:rsid w:val="00D04D99"/>
    <w:rsid w:val="00D04E84"/>
    <w:rsid w:val="00D059CA"/>
    <w:rsid w:val="00D06BF1"/>
    <w:rsid w:val="00D12640"/>
    <w:rsid w:val="00D13A80"/>
    <w:rsid w:val="00D14D6C"/>
    <w:rsid w:val="00D170D6"/>
    <w:rsid w:val="00D172D4"/>
    <w:rsid w:val="00D22A7C"/>
    <w:rsid w:val="00D274F9"/>
    <w:rsid w:val="00D27881"/>
    <w:rsid w:val="00D31808"/>
    <w:rsid w:val="00D3290A"/>
    <w:rsid w:val="00D369AD"/>
    <w:rsid w:val="00D37A04"/>
    <w:rsid w:val="00D457BF"/>
    <w:rsid w:val="00D4689E"/>
    <w:rsid w:val="00D524E1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A6780"/>
    <w:rsid w:val="00DB0386"/>
    <w:rsid w:val="00DB0892"/>
    <w:rsid w:val="00DB144E"/>
    <w:rsid w:val="00DB54A4"/>
    <w:rsid w:val="00DC156F"/>
    <w:rsid w:val="00DD6AFB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205E5"/>
    <w:rsid w:val="00E20887"/>
    <w:rsid w:val="00E21C3F"/>
    <w:rsid w:val="00E25B2A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B66B6"/>
    <w:rsid w:val="00EB673C"/>
    <w:rsid w:val="00EC2242"/>
    <w:rsid w:val="00EC2BB7"/>
    <w:rsid w:val="00EC56BE"/>
    <w:rsid w:val="00EC7F1B"/>
    <w:rsid w:val="00ED1B7E"/>
    <w:rsid w:val="00ED56F7"/>
    <w:rsid w:val="00ED66CC"/>
    <w:rsid w:val="00ED6D71"/>
    <w:rsid w:val="00EE07DD"/>
    <w:rsid w:val="00EE7316"/>
    <w:rsid w:val="00EF0611"/>
    <w:rsid w:val="00F03EAE"/>
    <w:rsid w:val="00F10F3D"/>
    <w:rsid w:val="00F121C1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7FBF"/>
    <w:rsid w:val="00FA26CB"/>
    <w:rsid w:val="00FB08A3"/>
    <w:rsid w:val="00FB1E47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D20FD9"/>
  <w15:chartTrackingRefBased/>
  <w15:docId w15:val="{95937857-F401-4A4D-B01B-3BE9EC52E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Back%20up%20Komputer%20PC%2017\One%20Drive\KHUSUS%20PP\84.%20DOKUMEN%20BANJARAN\14.%20VALSARTAN%2080%20MG\REV%2000\Spesifikasi%20Valsartan%2080%20mg_up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17E5A1-8F1B-4E02-8773-014161B87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Spesifikasi Valsartan 80 mg_upi</Template>
  <TotalTime>4</TotalTime>
  <Pages>3</Pages>
  <Words>449</Words>
  <Characters>2563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PP-PBB</dc:creator>
  <cp:keywords/>
  <cp:lastModifiedBy>kf user111</cp:lastModifiedBy>
  <cp:revision>3</cp:revision>
  <cp:lastPrinted>2021-12-03T08:09:00Z</cp:lastPrinted>
  <dcterms:created xsi:type="dcterms:W3CDTF">2024-05-02T02:19:00Z</dcterms:created>
  <dcterms:modified xsi:type="dcterms:W3CDTF">2024-05-07T02:23:00Z</dcterms:modified>
</cp:coreProperties>
</file>