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FBDD45" w14:textId="3989252A" w:rsidR="005F6386" w:rsidRPr="00A120B2" w:rsidRDefault="003612D0" w:rsidP="00041FF1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rPr>
          <w:rFonts w:cs="Calibri"/>
          <w:b/>
          <w:i/>
          <w:lang w:val="en-US"/>
        </w:rPr>
      </w:pPr>
      <w:r w:rsidRPr="00A120B2">
        <w:rPr>
          <w:rFonts w:cs="Calibri"/>
          <w:b/>
          <w:lang w:val="en-US"/>
        </w:rPr>
        <w:t>Tujuan</w:t>
      </w:r>
    </w:p>
    <w:p w14:paraId="5A649FAB" w14:textId="478BD290" w:rsidR="005F6386" w:rsidRPr="00A120B2" w:rsidRDefault="005F6386" w:rsidP="00041FF1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color w:val="000000"/>
          <w:lang w:val="en-US"/>
        </w:rPr>
      </w:pPr>
      <w:proofErr w:type="spellStart"/>
      <w:r w:rsidRPr="00A120B2">
        <w:rPr>
          <w:rFonts w:cs="Calibri"/>
          <w:color w:val="000000"/>
          <w:lang w:val="en-US"/>
        </w:rPr>
        <w:t>Menunjukkan</w:t>
      </w:r>
      <w:proofErr w:type="spellEnd"/>
      <w:r w:rsidRPr="00A120B2">
        <w:rPr>
          <w:rFonts w:cs="Calibri"/>
          <w:color w:val="000000"/>
          <w:lang w:val="en-US"/>
        </w:rPr>
        <w:t xml:space="preserve"> </w:t>
      </w:r>
      <w:proofErr w:type="spellStart"/>
      <w:r w:rsidRPr="00A120B2">
        <w:rPr>
          <w:rFonts w:cs="Calibri"/>
          <w:color w:val="000000"/>
          <w:lang w:val="en-US"/>
        </w:rPr>
        <w:t>deskripsi</w:t>
      </w:r>
      <w:proofErr w:type="spellEnd"/>
      <w:r w:rsidRPr="00A120B2">
        <w:rPr>
          <w:rFonts w:cs="Calibri"/>
          <w:color w:val="000000"/>
          <w:lang w:val="en-US"/>
        </w:rPr>
        <w:t xml:space="preserve"> </w:t>
      </w:r>
      <w:proofErr w:type="spellStart"/>
      <w:r w:rsidRPr="00A120B2">
        <w:rPr>
          <w:rFonts w:cs="Calibri"/>
          <w:color w:val="000000"/>
          <w:lang w:val="en-US"/>
        </w:rPr>
        <w:t>spesifik</w:t>
      </w:r>
      <w:proofErr w:type="spellEnd"/>
      <w:r w:rsidRPr="00A120B2">
        <w:rPr>
          <w:rFonts w:cs="Calibri"/>
          <w:color w:val="000000"/>
          <w:lang w:val="en-US"/>
        </w:rPr>
        <w:t xml:space="preserve"> </w:t>
      </w:r>
      <w:proofErr w:type="spellStart"/>
      <w:r w:rsidRPr="00A120B2">
        <w:rPr>
          <w:rFonts w:cs="Calibri"/>
          <w:color w:val="000000"/>
          <w:lang w:val="en-US"/>
        </w:rPr>
        <w:t>dari</w:t>
      </w:r>
      <w:proofErr w:type="spellEnd"/>
      <w:r w:rsidRPr="00A120B2">
        <w:rPr>
          <w:rFonts w:cs="Calibri"/>
          <w:color w:val="000000"/>
          <w:lang w:val="en-US"/>
        </w:rPr>
        <w:t xml:space="preserve"> </w:t>
      </w:r>
      <w:proofErr w:type="spellStart"/>
      <w:r w:rsidRPr="00A120B2">
        <w:rPr>
          <w:rFonts w:cs="Calibri"/>
          <w:color w:val="000000"/>
          <w:lang w:val="en-US"/>
        </w:rPr>
        <w:t>produk</w:t>
      </w:r>
      <w:proofErr w:type="spellEnd"/>
      <w:r w:rsidRPr="00A120B2">
        <w:rPr>
          <w:rFonts w:cs="Calibri"/>
          <w:color w:val="000000"/>
          <w:lang w:val="en-US"/>
        </w:rPr>
        <w:t xml:space="preserve"> </w:t>
      </w:r>
      <w:r w:rsidR="00593D78" w:rsidRPr="00A120B2">
        <w:rPr>
          <w:rFonts w:cs="Calibri"/>
          <w:color w:val="000000"/>
          <w:lang w:val="en-ID"/>
        </w:rPr>
        <w:t xml:space="preserve">Tincture </w:t>
      </w:r>
      <w:r w:rsidR="00391730">
        <w:rPr>
          <w:rFonts w:cs="Calibri"/>
          <w:color w:val="000000"/>
          <w:lang w:val="en-ID"/>
        </w:rPr>
        <w:t>Daun Sirih</w:t>
      </w:r>
      <w:r w:rsidR="00BE38DD" w:rsidRPr="00A120B2">
        <w:rPr>
          <w:rFonts w:cs="Calibri"/>
          <w:color w:val="000000"/>
        </w:rPr>
        <w:t xml:space="preserve"> </w:t>
      </w:r>
      <w:proofErr w:type="spellStart"/>
      <w:r w:rsidRPr="00A120B2">
        <w:rPr>
          <w:rFonts w:cs="Calibri"/>
          <w:color w:val="000000"/>
          <w:lang w:val="en-US"/>
        </w:rPr>
        <w:t>untuk</w:t>
      </w:r>
      <w:proofErr w:type="spellEnd"/>
      <w:r w:rsidRPr="00A120B2">
        <w:rPr>
          <w:rFonts w:cs="Calibri"/>
          <w:color w:val="000000"/>
          <w:lang w:val="en-US"/>
        </w:rPr>
        <w:t xml:space="preserve"> </w:t>
      </w:r>
      <w:proofErr w:type="spellStart"/>
      <w:r w:rsidRPr="00A120B2">
        <w:rPr>
          <w:rFonts w:cs="Calibri"/>
          <w:color w:val="000000"/>
          <w:lang w:val="en-US"/>
        </w:rPr>
        <w:t>digunakan</w:t>
      </w:r>
      <w:proofErr w:type="spellEnd"/>
      <w:r w:rsidRPr="00A120B2">
        <w:rPr>
          <w:rFonts w:cs="Calibri"/>
          <w:color w:val="000000"/>
          <w:lang w:val="en-US"/>
        </w:rPr>
        <w:t xml:space="preserve"> </w:t>
      </w:r>
      <w:proofErr w:type="spellStart"/>
      <w:r w:rsidRPr="00A120B2">
        <w:rPr>
          <w:rFonts w:cs="Calibri"/>
          <w:color w:val="000000"/>
          <w:lang w:val="en-US"/>
        </w:rPr>
        <w:t>sebagai</w:t>
      </w:r>
      <w:proofErr w:type="spellEnd"/>
      <w:r w:rsidRPr="00A120B2">
        <w:rPr>
          <w:rFonts w:cs="Calibri"/>
          <w:color w:val="000000"/>
          <w:lang w:val="en-US"/>
        </w:rPr>
        <w:t xml:space="preserve"> </w:t>
      </w:r>
      <w:proofErr w:type="spellStart"/>
      <w:r w:rsidRPr="00A120B2">
        <w:rPr>
          <w:rFonts w:cs="Calibri"/>
          <w:color w:val="000000"/>
          <w:lang w:val="en-US"/>
        </w:rPr>
        <w:t>acuan</w:t>
      </w:r>
      <w:proofErr w:type="spellEnd"/>
      <w:r w:rsidRPr="00A120B2">
        <w:rPr>
          <w:rFonts w:cs="Calibri"/>
          <w:color w:val="000000"/>
          <w:lang w:val="en-US"/>
        </w:rPr>
        <w:t xml:space="preserve"> pada </w:t>
      </w:r>
      <w:proofErr w:type="spellStart"/>
      <w:r w:rsidRPr="00A120B2">
        <w:rPr>
          <w:rFonts w:cs="Calibri"/>
          <w:color w:val="000000"/>
          <w:lang w:val="en-US"/>
        </w:rPr>
        <w:t>pemeriksaan</w:t>
      </w:r>
      <w:proofErr w:type="spellEnd"/>
      <w:r w:rsidRPr="00A120B2">
        <w:rPr>
          <w:rFonts w:cs="Calibri"/>
          <w:color w:val="000000"/>
          <w:lang w:val="en-US"/>
        </w:rPr>
        <w:t xml:space="preserve"> </w:t>
      </w:r>
      <w:proofErr w:type="spellStart"/>
      <w:r w:rsidR="00593D78" w:rsidRPr="00A120B2">
        <w:rPr>
          <w:rFonts w:cs="Calibri"/>
          <w:color w:val="000000"/>
          <w:lang w:val="en-US"/>
        </w:rPr>
        <w:t>bahan</w:t>
      </w:r>
      <w:proofErr w:type="spellEnd"/>
      <w:r w:rsidR="00593D78" w:rsidRPr="00A120B2">
        <w:rPr>
          <w:rFonts w:cs="Calibri"/>
          <w:color w:val="000000"/>
          <w:lang w:val="en-US"/>
        </w:rPr>
        <w:t>.</w:t>
      </w:r>
    </w:p>
    <w:p w14:paraId="6FADAFFF" w14:textId="77777777" w:rsidR="00041FF1" w:rsidRPr="00A120B2" w:rsidRDefault="00041FF1" w:rsidP="00041FF1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color w:val="000000"/>
          <w:lang w:val="en-US"/>
        </w:rPr>
      </w:pPr>
    </w:p>
    <w:p w14:paraId="1373E4CC" w14:textId="10A15B83" w:rsidR="005F6386" w:rsidRPr="00A120B2" w:rsidRDefault="003612D0" w:rsidP="00041FF1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r w:rsidRPr="00A120B2">
        <w:rPr>
          <w:rFonts w:cs="Calibri"/>
          <w:b/>
          <w:lang w:val="en-US"/>
        </w:rPr>
        <w:t xml:space="preserve">Ruang </w:t>
      </w:r>
      <w:proofErr w:type="spellStart"/>
      <w:r w:rsidRPr="00A120B2">
        <w:rPr>
          <w:rFonts w:cs="Calibri"/>
          <w:b/>
          <w:lang w:val="en-US"/>
        </w:rPr>
        <w:t>Lingkup</w:t>
      </w:r>
      <w:proofErr w:type="spellEnd"/>
    </w:p>
    <w:p w14:paraId="5A5C7F48" w14:textId="0B53D1C6" w:rsidR="00FD636A" w:rsidRPr="00A120B2" w:rsidRDefault="005F6386" w:rsidP="00EE07DD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lang w:val="en-US"/>
        </w:rPr>
      </w:pPr>
      <w:proofErr w:type="spellStart"/>
      <w:r w:rsidRPr="00A120B2">
        <w:rPr>
          <w:rFonts w:cs="Calibri"/>
          <w:lang w:val="en-US"/>
        </w:rPr>
        <w:t>Menj</w:t>
      </w:r>
      <w:r w:rsidR="00D37A04" w:rsidRPr="00A120B2">
        <w:rPr>
          <w:rFonts w:cs="Calibri"/>
          <w:lang w:val="en-US"/>
        </w:rPr>
        <w:t>elaskan</w:t>
      </w:r>
      <w:proofErr w:type="spellEnd"/>
      <w:r w:rsidR="00D37A04" w:rsidRPr="00A120B2">
        <w:rPr>
          <w:rFonts w:cs="Calibri"/>
          <w:lang w:val="en-US"/>
        </w:rPr>
        <w:t xml:space="preserve"> </w:t>
      </w:r>
      <w:proofErr w:type="spellStart"/>
      <w:r w:rsidR="00D37A04" w:rsidRPr="00A120B2">
        <w:rPr>
          <w:rFonts w:cs="Calibri"/>
          <w:lang w:val="en-US"/>
        </w:rPr>
        <w:t>spesifikasi</w:t>
      </w:r>
      <w:proofErr w:type="spellEnd"/>
      <w:r w:rsidR="00D37A04" w:rsidRPr="00A120B2">
        <w:rPr>
          <w:rFonts w:cs="Calibri"/>
          <w:lang w:val="en-US"/>
        </w:rPr>
        <w:t xml:space="preserve"> </w:t>
      </w:r>
      <w:proofErr w:type="spellStart"/>
      <w:r w:rsidR="00D37A04" w:rsidRPr="00A120B2">
        <w:rPr>
          <w:rFonts w:cs="Calibri"/>
          <w:lang w:val="en-US"/>
        </w:rPr>
        <w:t>produk</w:t>
      </w:r>
      <w:proofErr w:type="spellEnd"/>
      <w:r w:rsidR="00D37A04" w:rsidRPr="00A120B2">
        <w:rPr>
          <w:rFonts w:cs="Calibri"/>
          <w:lang w:val="en-US"/>
        </w:rPr>
        <w:t xml:space="preserve"> </w:t>
      </w:r>
      <w:r w:rsidR="00391730" w:rsidRPr="00A120B2">
        <w:rPr>
          <w:rFonts w:cs="Calibri"/>
          <w:color w:val="000000"/>
          <w:lang w:val="en-ID"/>
        </w:rPr>
        <w:t xml:space="preserve">Tincture </w:t>
      </w:r>
      <w:r w:rsidR="00391730">
        <w:rPr>
          <w:rFonts w:cs="Calibri"/>
          <w:color w:val="000000"/>
          <w:lang w:val="en-ID"/>
        </w:rPr>
        <w:t>Daun Sirih</w:t>
      </w:r>
      <w:r w:rsidR="00391730" w:rsidRPr="00A120B2">
        <w:rPr>
          <w:rFonts w:cs="Calibri"/>
          <w:color w:val="000000"/>
        </w:rPr>
        <w:t xml:space="preserve"> </w:t>
      </w:r>
      <w:r w:rsidR="00FD636A" w:rsidRPr="00A120B2">
        <w:rPr>
          <w:rFonts w:cs="Calibri"/>
          <w:lang w:val="en-US"/>
        </w:rPr>
        <w:t xml:space="preserve">yang </w:t>
      </w:r>
      <w:proofErr w:type="spellStart"/>
      <w:r w:rsidR="00593D78" w:rsidRPr="00F06A22">
        <w:rPr>
          <w:rFonts w:cs="Calibri"/>
          <w:highlight w:val="yellow"/>
          <w:lang w:val="en-US"/>
        </w:rPr>
        <w:t>digunak</w:t>
      </w:r>
      <w:r w:rsidR="00F06A22" w:rsidRPr="00F06A22">
        <w:rPr>
          <w:rFonts w:cs="Calibri"/>
          <w:highlight w:val="yellow"/>
          <w:lang w:val="en-US"/>
        </w:rPr>
        <w:t>a</w:t>
      </w:r>
      <w:r w:rsidR="00593D78" w:rsidRPr="00F06A22">
        <w:rPr>
          <w:rFonts w:cs="Calibri"/>
          <w:highlight w:val="yellow"/>
          <w:lang w:val="en-US"/>
        </w:rPr>
        <w:t>n</w:t>
      </w:r>
      <w:proofErr w:type="spellEnd"/>
      <w:r w:rsidR="00593D78" w:rsidRPr="00A120B2">
        <w:rPr>
          <w:rFonts w:cs="Calibri"/>
          <w:lang w:val="en-US"/>
        </w:rPr>
        <w:t xml:space="preserve"> </w:t>
      </w:r>
      <w:proofErr w:type="spellStart"/>
      <w:r w:rsidR="00593D78" w:rsidRPr="00A120B2">
        <w:rPr>
          <w:rFonts w:cs="Calibri"/>
          <w:lang w:val="en-US"/>
        </w:rPr>
        <w:t>untuk</w:t>
      </w:r>
      <w:proofErr w:type="spellEnd"/>
      <w:r w:rsidR="00593D78" w:rsidRPr="00A120B2">
        <w:rPr>
          <w:rFonts w:cs="Calibri"/>
          <w:lang w:val="en-US"/>
        </w:rPr>
        <w:t xml:space="preserve"> proses </w:t>
      </w:r>
      <w:proofErr w:type="spellStart"/>
      <w:r w:rsidR="00593D78" w:rsidRPr="00A120B2">
        <w:rPr>
          <w:rFonts w:cs="Calibri"/>
          <w:lang w:val="en-US"/>
        </w:rPr>
        <w:t>produksi</w:t>
      </w:r>
      <w:proofErr w:type="spellEnd"/>
      <w:r w:rsidR="00593D78" w:rsidRPr="00A120B2">
        <w:rPr>
          <w:rFonts w:cs="Calibri"/>
          <w:lang w:val="en-US"/>
        </w:rPr>
        <w:t xml:space="preserve"> di </w:t>
      </w:r>
      <w:r w:rsidR="00FD636A" w:rsidRPr="00A120B2">
        <w:rPr>
          <w:rFonts w:cs="Calibri"/>
        </w:rPr>
        <w:t>PT. Kimia Farma Tbk</w:t>
      </w:r>
      <w:r w:rsidR="00EE07DD" w:rsidRPr="00A120B2">
        <w:rPr>
          <w:rFonts w:cs="Calibri"/>
          <w:lang w:val="en-US"/>
        </w:rPr>
        <w:t>.</w:t>
      </w:r>
      <w:r w:rsidR="00202C3D" w:rsidRPr="00A120B2">
        <w:rPr>
          <w:rFonts w:cs="Calibri"/>
          <w:lang w:val="en-US"/>
        </w:rPr>
        <w:t xml:space="preserve"> </w:t>
      </w:r>
      <w:r w:rsidR="00FD636A" w:rsidRPr="00A120B2">
        <w:rPr>
          <w:rFonts w:cs="Calibri"/>
        </w:rPr>
        <w:t>Plant Banjaran</w:t>
      </w:r>
      <w:r w:rsidR="00EE07DD" w:rsidRPr="00A120B2">
        <w:rPr>
          <w:rFonts w:cs="Calibri"/>
          <w:lang w:val="en-US"/>
        </w:rPr>
        <w:t>.</w:t>
      </w:r>
      <w:r w:rsidR="00FD636A" w:rsidRPr="00A120B2">
        <w:rPr>
          <w:rFonts w:cs="Calibri"/>
        </w:rPr>
        <w:t xml:space="preserve"> </w:t>
      </w:r>
    </w:p>
    <w:p w14:paraId="1020DD15" w14:textId="77777777" w:rsidR="00041FF1" w:rsidRPr="00A120B2" w:rsidRDefault="00041FF1" w:rsidP="00041FF1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i/>
        </w:rPr>
      </w:pPr>
    </w:p>
    <w:p w14:paraId="6B08E303" w14:textId="05C19E20" w:rsidR="00AC64F1" w:rsidRPr="00A120B2" w:rsidRDefault="005124DA" w:rsidP="00041FF1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proofErr w:type="spellStart"/>
      <w:r w:rsidRPr="00A120B2">
        <w:rPr>
          <w:rFonts w:cs="Calibri"/>
          <w:b/>
          <w:lang w:val="en-US"/>
        </w:rPr>
        <w:t>Spesifikasi</w:t>
      </w:r>
      <w:proofErr w:type="spellEnd"/>
      <w:r w:rsidRPr="00A120B2">
        <w:rPr>
          <w:rFonts w:cs="Calibri"/>
          <w:b/>
          <w:lang w:val="en-US"/>
        </w:rPr>
        <w:t xml:space="preserve"> </w:t>
      </w:r>
      <w:proofErr w:type="spellStart"/>
      <w:r w:rsidRPr="00A120B2">
        <w:rPr>
          <w:rFonts w:cs="Calibri"/>
          <w:b/>
          <w:lang w:val="en-US"/>
        </w:rPr>
        <w:t>Produk</w:t>
      </w:r>
      <w:proofErr w:type="spellEnd"/>
    </w:p>
    <w:p w14:paraId="61ACF2E0" w14:textId="77777777" w:rsidR="004B0DA4" w:rsidRPr="00A120B2" w:rsidRDefault="004B0DA4" w:rsidP="00041FF1">
      <w:pPr>
        <w:spacing w:after="0" w:line="240" w:lineRule="auto"/>
        <w:rPr>
          <w:rFonts w:cs="Calibri"/>
          <w:vanish/>
        </w:rPr>
      </w:pPr>
    </w:p>
    <w:tbl>
      <w:tblPr>
        <w:tblW w:w="10206" w:type="dxa"/>
        <w:tblBorders>
          <w:top w:val="single" w:sz="4" w:space="0" w:color="7F7F7F"/>
          <w:bottom w:val="single" w:sz="4" w:space="0" w:color="7F7F7F"/>
        </w:tblBorders>
        <w:tblLook w:val="04A0" w:firstRow="1" w:lastRow="0" w:firstColumn="1" w:lastColumn="0" w:noHBand="0" w:noVBand="1"/>
      </w:tblPr>
      <w:tblGrid>
        <w:gridCol w:w="709"/>
        <w:gridCol w:w="2410"/>
        <w:gridCol w:w="1559"/>
        <w:gridCol w:w="3402"/>
        <w:gridCol w:w="2126"/>
      </w:tblGrid>
      <w:tr w:rsidR="004B0DA4" w:rsidRPr="002C2053" w14:paraId="3DEF3113" w14:textId="77777777" w:rsidTr="00391730">
        <w:trPr>
          <w:trHeight w:val="379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42EE6147" w14:textId="77777777" w:rsidR="003A2D2A" w:rsidRPr="002C2053" w:rsidRDefault="003A2D2A" w:rsidP="00A120B2">
            <w:pPr>
              <w:spacing w:after="0" w:line="360" w:lineRule="auto"/>
              <w:jc w:val="center"/>
              <w:rPr>
                <w:rFonts w:cs="Calibri"/>
                <w:b/>
                <w:bCs/>
              </w:rPr>
            </w:pPr>
            <w:r w:rsidRPr="002C2053">
              <w:rPr>
                <w:rFonts w:cs="Calibri"/>
                <w:b/>
                <w:bCs/>
              </w:rPr>
              <w:t>No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5930A874" w14:textId="0DD7BC84" w:rsidR="003A2D2A" w:rsidRPr="002C2053" w:rsidRDefault="003A2D2A" w:rsidP="00A120B2">
            <w:pPr>
              <w:spacing w:after="0" w:line="360" w:lineRule="auto"/>
              <w:rPr>
                <w:rFonts w:cs="Calibri"/>
                <w:b/>
                <w:bCs/>
              </w:rPr>
            </w:pPr>
            <w:r w:rsidRPr="002C2053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155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3EB87402" w14:textId="05B54216" w:rsidR="003A2D2A" w:rsidRPr="002C2053" w:rsidRDefault="003A2D2A" w:rsidP="00391730">
            <w:pPr>
              <w:spacing w:after="0" w:line="360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2C2053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40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5BF5E37C" w14:textId="7014EC5F" w:rsidR="003A2D2A" w:rsidRPr="002C2053" w:rsidRDefault="003A2D2A" w:rsidP="00391730">
            <w:pPr>
              <w:spacing w:after="0" w:line="360" w:lineRule="auto"/>
              <w:rPr>
                <w:rFonts w:eastAsia="Times New Roman" w:cs="Calibri"/>
                <w:b/>
                <w:bCs/>
                <w:lang w:eastAsia="id-ID"/>
              </w:rPr>
            </w:pPr>
            <w:r w:rsidRPr="002C2053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39604977" w14:textId="01824591" w:rsidR="003A2D2A" w:rsidRPr="002C2053" w:rsidRDefault="003A2D2A" w:rsidP="00391730">
            <w:pPr>
              <w:spacing w:after="0" w:line="360" w:lineRule="auto"/>
              <w:rPr>
                <w:rFonts w:cs="Calibri"/>
                <w:b/>
                <w:bCs/>
              </w:rPr>
            </w:pPr>
            <w:r w:rsidRPr="002C2053">
              <w:rPr>
                <w:rFonts w:cs="Calibri"/>
                <w:b/>
                <w:bCs/>
              </w:rPr>
              <w:t>Referensi</w:t>
            </w:r>
          </w:p>
        </w:tc>
      </w:tr>
      <w:tr w:rsidR="004B0DA4" w:rsidRPr="002C2053" w14:paraId="0A106B61" w14:textId="77777777" w:rsidTr="00391730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C3A8464" w14:textId="77777777" w:rsidR="003A2D2A" w:rsidRPr="002C2053" w:rsidRDefault="003A2D2A" w:rsidP="00A120B2">
            <w:pPr>
              <w:spacing w:after="0" w:line="360" w:lineRule="auto"/>
              <w:jc w:val="center"/>
              <w:rPr>
                <w:rFonts w:cs="Calibri"/>
                <w:lang w:val="en-US"/>
              </w:rPr>
            </w:pPr>
            <w:r w:rsidRPr="002C2053">
              <w:rPr>
                <w:rFonts w:cs="Calibri"/>
              </w:rPr>
              <w:t>1</w:t>
            </w:r>
            <w:r w:rsidR="003E72BA" w:rsidRPr="002C2053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9E1C446" w14:textId="1BDFEA59" w:rsidR="003A2D2A" w:rsidRPr="002C2053" w:rsidRDefault="003A2D2A" w:rsidP="00A120B2">
            <w:pPr>
              <w:spacing w:after="0" w:line="360" w:lineRule="auto"/>
              <w:rPr>
                <w:rFonts w:cs="Calibri"/>
              </w:rPr>
            </w:pPr>
            <w:r w:rsidRPr="002C2053">
              <w:rPr>
                <w:rFonts w:cs="Calibri"/>
              </w:rPr>
              <w:t>Pemerian</w:t>
            </w:r>
            <w:r w:rsidR="00A365EC" w:rsidRPr="002C2053">
              <w:rPr>
                <w:rFonts w:cs="Calibri"/>
                <w:i/>
              </w:rPr>
              <w:tab/>
            </w:r>
          </w:p>
        </w:tc>
        <w:tc>
          <w:tcPr>
            <w:tcW w:w="155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53396E3" w14:textId="77777777" w:rsidR="003A2D2A" w:rsidRPr="002C2053" w:rsidRDefault="003A2D2A" w:rsidP="00391730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340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73033B1" w14:textId="77777777" w:rsidR="003A2D2A" w:rsidRPr="002C2053" w:rsidRDefault="003A2D2A" w:rsidP="00391730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F3BF41B" w14:textId="77777777" w:rsidR="003A2D2A" w:rsidRPr="002C2053" w:rsidRDefault="003A2D2A" w:rsidP="00391730">
            <w:pPr>
              <w:spacing w:after="0" w:line="360" w:lineRule="auto"/>
              <w:rPr>
                <w:rFonts w:cs="Calibri"/>
              </w:rPr>
            </w:pPr>
          </w:p>
        </w:tc>
      </w:tr>
      <w:tr w:rsidR="00593D78" w:rsidRPr="002C2053" w14:paraId="30687C6D" w14:textId="77777777" w:rsidTr="00391730">
        <w:tc>
          <w:tcPr>
            <w:tcW w:w="709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6B90F2E2" w14:textId="77777777" w:rsidR="00593D78" w:rsidRPr="002C2053" w:rsidRDefault="00593D78" w:rsidP="00A120B2">
            <w:pPr>
              <w:spacing w:after="0" w:line="360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2C2BA85" w14:textId="39C18634" w:rsidR="00593D78" w:rsidRPr="002C2053" w:rsidRDefault="00593D78" w:rsidP="00A120B2">
            <w:pPr>
              <w:spacing w:after="0" w:line="360" w:lineRule="auto"/>
              <w:rPr>
                <w:rFonts w:cs="Calibri"/>
              </w:rPr>
            </w:pPr>
            <w:r w:rsidRPr="002C2053">
              <w:rPr>
                <w:rFonts w:cs="Calibri"/>
              </w:rPr>
              <w:t>Warna</w:t>
            </w:r>
          </w:p>
        </w:tc>
        <w:tc>
          <w:tcPr>
            <w:tcW w:w="155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37A41E0" w14:textId="77777777" w:rsidR="00593D78" w:rsidRPr="002C2053" w:rsidRDefault="00593D78" w:rsidP="00391730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340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43E2C1B" w14:textId="5046519B" w:rsidR="00593D78" w:rsidRPr="002C2053" w:rsidRDefault="00593D78" w:rsidP="00391730">
            <w:pPr>
              <w:spacing w:after="0" w:line="360" w:lineRule="auto"/>
              <w:rPr>
                <w:rFonts w:cs="Calibri"/>
              </w:rPr>
            </w:pPr>
            <w:proofErr w:type="spellStart"/>
            <w:r w:rsidRPr="002C2053">
              <w:rPr>
                <w:rFonts w:cs="Calibri"/>
                <w:i/>
                <w:color w:val="000000"/>
                <w:lang w:val="en-ID"/>
              </w:rPr>
              <w:t>Coklat</w:t>
            </w:r>
            <w:proofErr w:type="spellEnd"/>
          </w:p>
        </w:tc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02ED9DB" w14:textId="34B5838C" w:rsidR="00593D78" w:rsidRPr="002C2053" w:rsidRDefault="00593D78" w:rsidP="00391730">
            <w:pPr>
              <w:spacing w:after="0" w:line="360" w:lineRule="auto"/>
              <w:rPr>
                <w:rFonts w:cs="Calibri"/>
              </w:rPr>
            </w:pPr>
            <w:r w:rsidRPr="002C2053">
              <w:rPr>
                <w:rFonts w:cs="Calibri"/>
              </w:rPr>
              <w:t>PT. Kimia Farma</w:t>
            </w:r>
          </w:p>
        </w:tc>
      </w:tr>
      <w:tr w:rsidR="00593D78" w:rsidRPr="002C2053" w14:paraId="2AFE9355" w14:textId="77777777" w:rsidTr="00391730"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</w:tcPr>
          <w:p w14:paraId="3D7184F9" w14:textId="77777777" w:rsidR="00593D78" w:rsidRPr="002C2053" w:rsidRDefault="00593D78" w:rsidP="00A120B2">
            <w:pPr>
              <w:spacing w:after="0" w:line="360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7071EAC" w14:textId="32845C57" w:rsidR="00593D78" w:rsidRPr="002C2053" w:rsidRDefault="00593D78" w:rsidP="00A120B2">
            <w:pPr>
              <w:spacing w:after="0" w:line="360" w:lineRule="auto"/>
              <w:rPr>
                <w:rFonts w:cs="Calibri"/>
              </w:rPr>
            </w:pPr>
            <w:r w:rsidRPr="002C2053">
              <w:rPr>
                <w:rFonts w:cs="Calibri"/>
              </w:rPr>
              <w:t xml:space="preserve">Bentuk </w:t>
            </w:r>
          </w:p>
        </w:tc>
        <w:tc>
          <w:tcPr>
            <w:tcW w:w="155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7307AA2" w14:textId="77777777" w:rsidR="00593D78" w:rsidRPr="002C2053" w:rsidRDefault="00593D78" w:rsidP="00391730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340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9DD8400" w14:textId="1AD73E37" w:rsidR="00593D78" w:rsidRPr="002C2053" w:rsidRDefault="00593D78" w:rsidP="00391730">
            <w:pPr>
              <w:spacing w:after="0" w:line="360" w:lineRule="auto"/>
              <w:rPr>
                <w:rFonts w:cs="Calibri"/>
              </w:rPr>
            </w:pPr>
            <w:proofErr w:type="spellStart"/>
            <w:r w:rsidRPr="002C2053">
              <w:rPr>
                <w:rFonts w:cs="Calibri"/>
                <w:lang w:val="en-ID"/>
              </w:rPr>
              <w:t>Cairan</w:t>
            </w:r>
            <w:proofErr w:type="spellEnd"/>
            <w:r w:rsidRPr="002C2053">
              <w:rPr>
                <w:rFonts w:cs="Calibri"/>
                <w:lang w:val="en-ID"/>
              </w:rPr>
              <w:t xml:space="preserve"> </w:t>
            </w:r>
            <w:proofErr w:type="spellStart"/>
            <w:r w:rsidRPr="002C2053">
              <w:rPr>
                <w:rFonts w:cs="Calibri"/>
                <w:lang w:val="en-ID"/>
              </w:rPr>
              <w:t>Jernih</w:t>
            </w:r>
            <w:proofErr w:type="spellEnd"/>
          </w:p>
        </w:tc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21DC43F" w14:textId="4E7A77D5" w:rsidR="00593D78" w:rsidRPr="002C2053" w:rsidRDefault="00593D78" w:rsidP="00391730">
            <w:pPr>
              <w:spacing w:after="0" w:line="360" w:lineRule="auto"/>
              <w:rPr>
                <w:rFonts w:cs="Calibri"/>
              </w:rPr>
            </w:pPr>
            <w:r w:rsidRPr="002C2053">
              <w:rPr>
                <w:rFonts w:cs="Calibri"/>
              </w:rPr>
              <w:t>PT. Kimia Farma</w:t>
            </w:r>
          </w:p>
        </w:tc>
      </w:tr>
      <w:tr w:rsidR="00593D78" w:rsidRPr="002C2053" w14:paraId="10689E99" w14:textId="77777777" w:rsidTr="00391730">
        <w:tc>
          <w:tcPr>
            <w:tcW w:w="709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07A64E4D" w14:textId="77777777" w:rsidR="00593D78" w:rsidRPr="002C2053" w:rsidRDefault="00593D78" w:rsidP="00A120B2">
            <w:pPr>
              <w:spacing w:after="0" w:line="360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21686DD" w14:textId="4B53F487" w:rsidR="00593D78" w:rsidRPr="002C2053" w:rsidRDefault="00593D78" w:rsidP="00A120B2">
            <w:pPr>
              <w:spacing w:after="0" w:line="360" w:lineRule="auto"/>
              <w:rPr>
                <w:rFonts w:cs="Calibri"/>
              </w:rPr>
            </w:pPr>
            <w:r w:rsidRPr="002C2053">
              <w:rPr>
                <w:rFonts w:cs="Calibri"/>
              </w:rPr>
              <w:t>Bau</w:t>
            </w:r>
          </w:p>
        </w:tc>
        <w:tc>
          <w:tcPr>
            <w:tcW w:w="155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5408A2E" w14:textId="77777777" w:rsidR="00593D78" w:rsidRPr="002C2053" w:rsidRDefault="00593D78" w:rsidP="00391730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340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801BB8A" w14:textId="32A09C32" w:rsidR="00593D78" w:rsidRPr="002C2053" w:rsidRDefault="00593D78" w:rsidP="00391730">
            <w:pPr>
              <w:spacing w:after="0" w:line="360" w:lineRule="auto"/>
              <w:rPr>
                <w:rFonts w:cs="Calibri"/>
              </w:rPr>
            </w:pPr>
            <w:r w:rsidRPr="002C2053">
              <w:rPr>
                <w:rFonts w:cs="Calibri"/>
                <w:iCs/>
                <w:color w:val="000000"/>
                <w:lang w:val="en-ID"/>
              </w:rPr>
              <w:t>Khas</w:t>
            </w:r>
          </w:p>
        </w:tc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58452C9" w14:textId="0DD189E7" w:rsidR="00593D78" w:rsidRPr="002C2053" w:rsidRDefault="00593D78" w:rsidP="00391730">
            <w:pPr>
              <w:spacing w:after="0" w:line="360" w:lineRule="auto"/>
              <w:rPr>
                <w:rFonts w:cs="Calibri"/>
              </w:rPr>
            </w:pPr>
            <w:r w:rsidRPr="002C2053">
              <w:rPr>
                <w:rFonts w:cs="Calibri"/>
              </w:rPr>
              <w:t>PT. Kimia Farma</w:t>
            </w:r>
          </w:p>
        </w:tc>
      </w:tr>
      <w:tr w:rsidR="00391730" w:rsidRPr="002C2053" w14:paraId="1FA4249B" w14:textId="77777777" w:rsidTr="00391730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5839FBD" w14:textId="2FAD664B" w:rsidR="00391730" w:rsidRPr="002C2053" w:rsidRDefault="00391730" w:rsidP="00A120B2">
            <w:pPr>
              <w:spacing w:after="0" w:line="360" w:lineRule="auto"/>
              <w:jc w:val="center"/>
              <w:rPr>
                <w:rFonts w:cs="Calibri"/>
              </w:rPr>
            </w:pPr>
            <w:r w:rsidRPr="002C2053">
              <w:rPr>
                <w:rFonts w:cs="Calibri"/>
              </w:rPr>
              <w:t>2.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593DF8A" w14:textId="51EB5652" w:rsidR="00391730" w:rsidRPr="002C2053" w:rsidRDefault="00391730" w:rsidP="00A120B2">
            <w:pPr>
              <w:spacing w:after="0" w:line="360" w:lineRule="auto"/>
              <w:rPr>
                <w:rFonts w:cs="Calibri"/>
              </w:rPr>
            </w:pPr>
            <w:r w:rsidRPr="002C2053">
              <w:rPr>
                <w:rFonts w:cs="Calibri"/>
              </w:rPr>
              <w:t>identifikasi</w:t>
            </w:r>
          </w:p>
        </w:tc>
        <w:tc>
          <w:tcPr>
            <w:tcW w:w="155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4F38EB8" w14:textId="77777777" w:rsidR="00391730" w:rsidRPr="002C2053" w:rsidRDefault="00391730" w:rsidP="00391730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340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EB6FDAA" w14:textId="5A8EF5FB" w:rsidR="00391730" w:rsidRPr="002C2053" w:rsidRDefault="00391730" w:rsidP="00391730">
            <w:pPr>
              <w:spacing w:after="0" w:line="360" w:lineRule="auto"/>
              <w:rPr>
                <w:rFonts w:cs="Calibri"/>
                <w:iCs/>
                <w:color w:val="000000"/>
                <w:lang w:val="en-ID"/>
              </w:rPr>
            </w:pPr>
          </w:p>
        </w:tc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D2E2DE9" w14:textId="432AC331" w:rsidR="00391730" w:rsidRPr="002C2053" w:rsidRDefault="00391730" w:rsidP="00391730">
            <w:pPr>
              <w:spacing w:after="0" w:line="240" w:lineRule="auto"/>
              <w:rPr>
                <w:rFonts w:cs="Calibri"/>
              </w:rPr>
            </w:pPr>
          </w:p>
        </w:tc>
      </w:tr>
      <w:tr w:rsidR="00391730" w:rsidRPr="002C2053" w14:paraId="7E0A6624" w14:textId="77777777" w:rsidTr="00391730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5AFBDA9" w14:textId="77777777" w:rsidR="00391730" w:rsidRPr="002C2053" w:rsidRDefault="00391730" w:rsidP="00391730">
            <w:pPr>
              <w:spacing w:after="0" w:line="360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20BDB68" w14:textId="79AEE218" w:rsidR="00391730" w:rsidRPr="002C2053" w:rsidRDefault="00391730" w:rsidP="00391730">
            <w:pPr>
              <w:spacing w:after="0" w:line="360" w:lineRule="auto"/>
              <w:rPr>
                <w:rFonts w:cs="Calibri"/>
              </w:rPr>
            </w:pPr>
            <w:r w:rsidRPr="002C2053">
              <w:rPr>
                <w:rFonts w:cs="Calibri"/>
              </w:rPr>
              <w:t>Senyawa identitas KLT</w:t>
            </w:r>
          </w:p>
        </w:tc>
        <w:tc>
          <w:tcPr>
            <w:tcW w:w="155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BECE48C" w14:textId="77777777" w:rsidR="00391730" w:rsidRPr="002C2053" w:rsidRDefault="00391730" w:rsidP="00391730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340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A089871" w14:textId="1F1E83A4" w:rsidR="00391730" w:rsidRPr="002C2053" w:rsidRDefault="00391730" w:rsidP="00391730">
            <w:pPr>
              <w:spacing w:after="0" w:line="360" w:lineRule="auto"/>
              <w:rPr>
                <w:rFonts w:cs="Calibri"/>
                <w:iCs/>
                <w:color w:val="000000"/>
                <w:lang w:val="en-ID"/>
              </w:rPr>
            </w:pPr>
            <w:proofErr w:type="spellStart"/>
            <w:r w:rsidRPr="002C2053">
              <w:rPr>
                <w:rFonts w:cs="Calibri"/>
                <w:iCs/>
                <w:color w:val="000000"/>
                <w:lang w:val="en-ID"/>
              </w:rPr>
              <w:t>Memenuhi</w:t>
            </w:r>
            <w:proofErr w:type="spellEnd"/>
            <w:r w:rsidRPr="002C2053">
              <w:rPr>
                <w:rFonts w:cs="Calibri"/>
                <w:iCs/>
                <w:color w:val="000000"/>
                <w:lang w:val="en-ID"/>
              </w:rPr>
              <w:t xml:space="preserve"> </w:t>
            </w:r>
            <w:proofErr w:type="spellStart"/>
            <w:r w:rsidRPr="002C2053">
              <w:rPr>
                <w:rFonts w:cs="Calibri"/>
                <w:iCs/>
                <w:color w:val="000000"/>
                <w:lang w:val="en-ID"/>
              </w:rPr>
              <w:t>persyaratan</w:t>
            </w:r>
            <w:proofErr w:type="spellEnd"/>
          </w:p>
        </w:tc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0ACE6F8" w14:textId="77777777" w:rsidR="00391730" w:rsidRPr="002C2053" w:rsidRDefault="00391730" w:rsidP="00391730">
            <w:pPr>
              <w:spacing w:after="0" w:line="240" w:lineRule="auto"/>
              <w:rPr>
                <w:rFonts w:cs="Calibri"/>
              </w:rPr>
            </w:pPr>
            <w:r w:rsidRPr="002C2053">
              <w:rPr>
                <w:rFonts w:cs="Calibri"/>
              </w:rPr>
              <w:t>FHI (2017)</w:t>
            </w:r>
          </w:p>
          <w:p w14:paraId="06CCE8C4" w14:textId="3425A15E" w:rsidR="00391730" w:rsidRPr="002C2053" w:rsidRDefault="00391730" w:rsidP="00391730">
            <w:pPr>
              <w:spacing w:after="0" w:line="240" w:lineRule="auto"/>
              <w:rPr>
                <w:rFonts w:cs="Calibri"/>
              </w:rPr>
            </w:pPr>
            <w:r w:rsidRPr="002C2053">
              <w:rPr>
                <w:rFonts w:cs="Calibri"/>
              </w:rPr>
              <w:t>Hal. 445 - 446</w:t>
            </w:r>
          </w:p>
        </w:tc>
      </w:tr>
      <w:tr w:rsidR="00391730" w:rsidRPr="002C2053" w14:paraId="252F5F5A" w14:textId="77777777" w:rsidTr="00391730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8F6D8C3" w14:textId="07B2B11E" w:rsidR="00391730" w:rsidRPr="002C2053" w:rsidRDefault="00391730" w:rsidP="00391730">
            <w:pPr>
              <w:spacing w:after="0" w:line="360" w:lineRule="auto"/>
              <w:jc w:val="center"/>
              <w:rPr>
                <w:rFonts w:cs="Calibri"/>
                <w:lang w:val="en-US"/>
              </w:rPr>
            </w:pPr>
            <w:r w:rsidRPr="002C2053">
              <w:rPr>
                <w:rFonts w:cs="Calibri"/>
              </w:rPr>
              <w:t>3</w:t>
            </w:r>
            <w:r w:rsidRPr="002C2053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9FB0903" w14:textId="15EA9A41" w:rsidR="00391730" w:rsidRPr="002C2053" w:rsidRDefault="00391730" w:rsidP="00391730">
            <w:pPr>
              <w:spacing w:after="0" w:line="360" w:lineRule="auto"/>
              <w:rPr>
                <w:rFonts w:cs="Calibri"/>
                <w:lang w:val="en-ID"/>
              </w:rPr>
            </w:pPr>
            <w:r w:rsidRPr="002C2053">
              <w:rPr>
                <w:rFonts w:cs="Calibri"/>
                <w:lang w:val="en-ID"/>
              </w:rPr>
              <w:t>pH</w:t>
            </w:r>
          </w:p>
        </w:tc>
        <w:tc>
          <w:tcPr>
            <w:tcW w:w="155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E95723B" w14:textId="77777777" w:rsidR="00391730" w:rsidRPr="002C2053" w:rsidRDefault="00391730" w:rsidP="00391730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340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64C3FD6" w14:textId="4BAF4050" w:rsidR="00391730" w:rsidRPr="002C2053" w:rsidRDefault="00391730" w:rsidP="00391730">
            <w:pPr>
              <w:spacing w:after="0" w:line="360" w:lineRule="auto"/>
              <w:rPr>
                <w:rFonts w:cs="Calibri"/>
                <w:lang w:val="en-US"/>
              </w:rPr>
            </w:pPr>
            <w:r w:rsidRPr="002C2053">
              <w:rPr>
                <w:rFonts w:cs="Calibri"/>
                <w:lang w:val="en-US"/>
              </w:rPr>
              <w:t>5,00 – 6,00</w:t>
            </w:r>
          </w:p>
        </w:tc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639DF10" w14:textId="1115C21E" w:rsidR="00391730" w:rsidRPr="002C2053" w:rsidRDefault="00391730" w:rsidP="00391730">
            <w:pPr>
              <w:spacing w:after="0" w:line="360" w:lineRule="auto"/>
              <w:rPr>
                <w:rFonts w:cs="Calibri"/>
              </w:rPr>
            </w:pPr>
            <w:r w:rsidRPr="002C2053">
              <w:rPr>
                <w:rFonts w:cs="Calibri"/>
              </w:rPr>
              <w:t>PT. Kimia Farma</w:t>
            </w:r>
          </w:p>
        </w:tc>
      </w:tr>
      <w:tr w:rsidR="00391730" w:rsidRPr="002C2053" w14:paraId="63472D8A" w14:textId="77777777" w:rsidTr="00391730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A30C262" w14:textId="6D418152" w:rsidR="00391730" w:rsidRPr="002C2053" w:rsidRDefault="00391730" w:rsidP="00391730">
            <w:pPr>
              <w:spacing w:after="0" w:line="360" w:lineRule="auto"/>
              <w:jc w:val="center"/>
              <w:rPr>
                <w:rFonts w:cs="Calibri"/>
                <w:lang w:val="en-US"/>
              </w:rPr>
            </w:pPr>
            <w:r w:rsidRPr="002C2053">
              <w:rPr>
                <w:rFonts w:cs="Calibri"/>
              </w:rPr>
              <w:t>4</w:t>
            </w:r>
            <w:r w:rsidRPr="002C2053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1F4FCEA" w14:textId="1AF58995" w:rsidR="00391730" w:rsidRPr="002C2053" w:rsidRDefault="00391730" w:rsidP="00391730">
            <w:pPr>
              <w:spacing w:after="0" w:line="360" w:lineRule="auto"/>
              <w:rPr>
                <w:rFonts w:cs="Calibri"/>
              </w:rPr>
            </w:pPr>
            <w:r w:rsidRPr="002C2053">
              <w:rPr>
                <w:rFonts w:cs="Calibri"/>
              </w:rPr>
              <w:t>Berat Jenis (20</w:t>
            </w:r>
            <w:r w:rsidRPr="002C2053">
              <w:rPr>
                <w:rFonts w:cs="Calibri"/>
                <w:vertAlign w:val="superscript"/>
              </w:rPr>
              <w:t>o</w:t>
            </w:r>
            <w:r w:rsidRPr="002C2053">
              <w:rPr>
                <w:rFonts w:cs="Calibri"/>
              </w:rPr>
              <w:t xml:space="preserve"> C)</w:t>
            </w:r>
          </w:p>
        </w:tc>
        <w:tc>
          <w:tcPr>
            <w:tcW w:w="155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E976217" w14:textId="58ABC75C" w:rsidR="00391730" w:rsidRPr="002C2053" w:rsidRDefault="00391730" w:rsidP="00391730">
            <w:pPr>
              <w:spacing w:after="0" w:line="360" w:lineRule="auto"/>
              <w:rPr>
                <w:rFonts w:cs="Calibri"/>
              </w:rPr>
            </w:pPr>
          </w:p>
        </w:tc>
        <w:tc>
          <w:tcPr>
            <w:tcW w:w="340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09AF854" w14:textId="6A2C2C85" w:rsidR="00391730" w:rsidRPr="002C2053" w:rsidRDefault="00391730" w:rsidP="00391730">
            <w:pPr>
              <w:spacing w:after="0" w:line="360" w:lineRule="auto"/>
              <w:rPr>
                <w:rFonts w:cs="Calibri"/>
                <w:lang w:val="en-ID"/>
              </w:rPr>
            </w:pPr>
            <w:r w:rsidRPr="002C2053">
              <w:rPr>
                <w:rFonts w:cs="Calibri"/>
                <w:lang w:val="en-ID"/>
              </w:rPr>
              <w:t>0,935 – 0,960</w:t>
            </w:r>
          </w:p>
        </w:tc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4357E9E" w14:textId="77777777" w:rsidR="00391730" w:rsidRPr="002C2053" w:rsidRDefault="00391730" w:rsidP="00391730">
            <w:pPr>
              <w:spacing w:after="0" w:line="360" w:lineRule="auto"/>
              <w:rPr>
                <w:rFonts w:cs="Calibri"/>
              </w:rPr>
            </w:pPr>
            <w:r w:rsidRPr="002C2053">
              <w:rPr>
                <w:rFonts w:cs="Calibri"/>
              </w:rPr>
              <w:t>PT. Kimia Farma</w:t>
            </w:r>
          </w:p>
        </w:tc>
      </w:tr>
      <w:tr w:rsidR="00391730" w:rsidRPr="002C2053" w14:paraId="5C389C16" w14:textId="77777777" w:rsidTr="00391730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CAB058A" w14:textId="050B1430" w:rsidR="00391730" w:rsidRPr="002C2053" w:rsidRDefault="00391730" w:rsidP="00391730">
            <w:pPr>
              <w:spacing w:after="0" w:line="360" w:lineRule="auto"/>
              <w:jc w:val="center"/>
              <w:rPr>
                <w:rFonts w:cs="Calibri"/>
                <w:lang w:val="en-US"/>
              </w:rPr>
            </w:pPr>
            <w:r w:rsidRPr="002C2053">
              <w:rPr>
                <w:rFonts w:cs="Calibri"/>
              </w:rPr>
              <w:t>5</w:t>
            </w:r>
            <w:r w:rsidRPr="002C2053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D17E006" w14:textId="44E35956" w:rsidR="00391730" w:rsidRPr="002C2053" w:rsidRDefault="00391730" w:rsidP="00391730">
            <w:pPr>
              <w:spacing w:after="0" w:line="360" w:lineRule="auto"/>
              <w:rPr>
                <w:rFonts w:cs="Calibri"/>
              </w:rPr>
            </w:pPr>
            <w:r w:rsidRPr="002C2053">
              <w:rPr>
                <w:rFonts w:cs="Calibri"/>
              </w:rPr>
              <w:t>Sisa Penguapan</w:t>
            </w:r>
          </w:p>
        </w:tc>
        <w:tc>
          <w:tcPr>
            <w:tcW w:w="155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7FA0B69" w14:textId="71031A16" w:rsidR="00391730" w:rsidRPr="002C2053" w:rsidRDefault="00391730" w:rsidP="00391730">
            <w:pPr>
              <w:spacing w:after="0" w:line="360" w:lineRule="auto"/>
              <w:rPr>
                <w:rFonts w:cs="Calibri"/>
              </w:rPr>
            </w:pPr>
            <w:r w:rsidRPr="002C2053">
              <w:rPr>
                <w:rFonts w:cs="Calibri"/>
              </w:rPr>
              <w:t>(% b/v)</w:t>
            </w:r>
          </w:p>
        </w:tc>
        <w:tc>
          <w:tcPr>
            <w:tcW w:w="340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E94B50D" w14:textId="13BCD3E1" w:rsidR="00391730" w:rsidRPr="002C2053" w:rsidRDefault="00391730" w:rsidP="00391730">
            <w:pPr>
              <w:spacing w:after="0" w:line="360" w:lineRule="auto"/>
              <w:rPr>
                <w:rFonts w:cs="Calibri"/>
                <w:lang w:val="en-ID"/>
              </w:rPr>
            </w:pPr>
            <w:r w:rsidRPr="002C2053">
              <w:rPr>
                <w:rFonts w:cs="Calibri"/>
                <w:lang w:val="en-ID"/>
              </w:rPr>
              <w:t xml:space="preserve">Tidak </w:t>
            </w:r>
            <w:proofErr w:type="spellStart"/>
            <w:r w:rsidRPr="002C2053">
              <w:rPr>
                <w:rFonts w:cs="Calibri"/>
                <w:lang w:val="en-ID"/>
              </w:rPr>
              <w:t>kurang</w:t>
            </w:r>
            <w:proofErr w:type="spellEnd"/>
            <w:r w:rsidRPr="002C2053">
              <w:rPr>
                <w:rFonts w:cs="Calibri"/>
                <w:lang w:val="en-ID"/>
              </w:rPr>
              <w:t xml:space="preserve"> </w:t>
            </w:r>
            <w:proofErr w:type="spellStart"/>
            <w:r w:rsidRPr="002C2053">
              <w:rPr>
                <w:rFonts w:cs="Calibri"/>
                <w:lang w:val="en-ID"/>
              </w:rPr>
              <w:t>dari</w:t>
            </w:r>
            <w:proofErr w:type="spellEnd"/>
            <w:r w:rsidRPr="002C2053">
              <w:rPr>
                <w:rFonts w:cs="Calibri"/>
                <w:lang w:val="en-ID"/>
              </w:rPr>
              <w:t xml:space="preserve"> 0,40</w:t>
            </w:r>
          </w:p>
        </w:tc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9F2A1DE" w14:textId="77777777" w:rsidR="00391730" w:rsidRPr="002C2053" w:rsidRDefault="00391730" w:rsidP="00391730">
            <w:pPr>
              <w:spacing w:after="0" w:line="360" w:lineRule="auto"/>
              <w:rPr>
                <w:rFonts w:cs="Calibri"/>
              </w:rPr>
            </w:pPr>
            <w:r w:rsidRPr="002C2053">
              <w:rPr>
                <w:rFonts w:cs="Calibri"/>
              </w:rPr>
              <w:t>PT. Kimia Farma</w:t>
            </w:r>
          </w:p>
        </w:tc>
      </w:tr>
    </w:tbl>
    <w:p w14:paraId="3FA6855D" w14:textId="77777777" w:rsidR="004B0DA4" w:rsidRPr="002C2053" w:rsidRDefault="004B0DA4" w:rsidP="00041FF1">
      <w:pPr>
        <w:spacing w:after="0" w:line="240" w:lineRule="auto"/>
        <w:rPr>
          <w:rFonts w:cs="Calibri"/>
        </w:rPr>
      </w:pPr>
    </w:p>
    <w:p w14:paraId="63B6DB8C" w14:textId="77777777" w:rsidR="00A120B2" w:rsidRPr="002C2053" w:rsidRDefault="00A120B2" w:rsidP="00041FF1">
      <w:pPr>
        <w:spacing w:after="0" w:line="240" w:lineRule="auto"/>
        <w:rPr>
          <w:rFonts w:cs="Calibri"/>
        </w:rPr>
      </w:pPr>
    </w:p>
    <w:p w14:paraId="6044BEEE" w14:textId="77777777" w:rsidR="00EE07DD" w:rsidRPr="002C2053" w:rsidRDefault="00EE07DD" w:rsidP="00041FF1">
      <w:pPr>
        <w:spacing w:after="0" w:line="240" w:lineRule="auto"/>
        <w:rPr>
          <w:rFonts w:cs="Calibri"/>
        </w:rPr>
      </w:pPr>
    </w:p>
    <w:p w14:paraId="5AA8BDF5" w14:textId="77777777" w:rsidR="00AD515E" w:rsidRPr="002C2053" w:rsidRDefault="00AD515E" w:rsidP="00041FF1">
      <w:pPr>
        <w:spacing w:after="0" w:line="240" w:lineRule="auto"/>
        <w:rPr>
          <w:rFonts w:cs="Calibri"/>
        </w:rPr>
      </w:pPr>
    </w:p>
    <w:p w14:paraId="1E6B4FEF" w14:textId="77777777" w:rsidR="00AD515E" w:rsidRPr="002C2053" w:rsidRDefault="00AD515E" w:rsidP="00041FF1">
      <w:pPr>
        <w:spacing w:after="0" w:line="240" w:lineRule="auto"/>
        <w:rPr>
          <w:rFonts w:cs="Calibri"/>
        </w:rPr>
      </w:pPr>
    </w:p>
    <w:p w14:paraId="5F133B92" w14:textId="77777777" w:rsidR="00BC3706" w:rsidRPr="002C2053" w:rsidRDefault="00BC3706" w:rsidP="00041FF1">
      <w:pPr>
        <w:spacing w:after="0" w:line="240" w:lineRule="auto"/>
        <w:rPr>
          <w:rFonts w:cs="Calibri"/>
          <w:vanish/>
          <w:lang w:val="en-US"/>
        </w:rPr>
        <w:sectPr w:rsidR="00BC3706" w:rsidRPr="002C2053" w:rsidSect="003A0257">
          <w:headerReference w:type="even" r:id="rId8"/>
          <w:headerReference w:type="default" r:id="rId9"/>
          <w:footerReference w:type="default" r:id="rId10"/>
          <w:pgSz w:w="11906" w:h="16838"/>
          <w:pgMar w:top="1134" w:right="849" w:bottom="142" w:left="1080" w:header="567" w:footer="187" w:gutter="0"/>
          <w:cols w:space="708"/>
          <w:docGrid w:linePitch="360"/>
        </w:sectPr>
      </w:pPr>
    </w:p>
    <w:p w14:paraId="021BF6FA" w14:textId="3A836DAC" w:rsidR="00EE07DD" w:rsidRPr="002C2053" w:rsidRDefault="00EE07DD" w:rsidP="00041FF1">
      <w:pPr>
        <w:spacing w:after="0" w:line="240" w:lineRule="auto"/>
        <w:rPr>
          <w:rFonts w:cs="Calibri"/>
          <w:vanish/>
          <w:lang w:val="en-US"/>
        </w:rPr>
      </w:pPr>
    </w:p>
    <w:p w14:paraId="6D80261B" w14:textId="77777777" w:rsidR="00EE07DD" w:rsidRPr="002C2053" w:rsidRDefault="00EE07DD" w:rsidP="00EE07DD">
      <w:pPr>
        <w:pStyle w:val="ListParagraph"/>
        <w:numPr>
          <w:ilvl w:val="0"/>
          <w:numId w:val="26"/>
        </w:numPr>
        <w:spacing w:after="0" w:line="276" w:lineRule="auto"/>
        <w:ind w:left="426" w:hanging="426"/>
        <w:rPr>
          <w:rFonts w:cs="Calibri"/>
          <w:noProof/>
        </w:rPr>
      </w:pPr>
      <w:bookmarkStart w:id="0" w:name="_Hlk156391991"/>
      <w:r w:rsidRPr="002C2053">
        <w:rPr>
          <w:rFonts w:cs="Calibri"/>
          <w:b/>
          <w:bCs/>
          <w:noProof/>
        </w:rPr>
        <w:t>Sejarah Revisi dan Review</w:t>
      </w:r>
    </w:p>
    <w:tbl>
      <w:tblPr>
        <w:tblpPr w:leftFromText="180" w:rightFromText="180" w:vertAnchor="text" w:tblpX="461" w:tblpY="1"/>
        <w:tblOverlap w:val="never"/>
        <w:tblW w:w="96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2"/>
        <w:gridCol w:w="1075"/>
        <w:gridCol w:w="2110"/>
        <w:gridCol w:w="2486"/>
        <w:gridCol w:w="1988"/>
      </w:tblGrid>
      <w:tr w:rsidR="00EE07DD" w:rsidRPr="002C2053" w14:paraId="7FF99018" w14:textId="77777777" w:rsidTr="00BC3706"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842C46E" w14:textId="77777777" w:rsidR="00EE07DD" w:rsidRPr="002C2053" w:rsidRDefault="00EE07DD" w:rsidP="00BC3706">
            <w:pPr>
              <w:spacing w:after="0"/>
              <w:jc w:val="center"/>
              <w:rPr>
                <w:rFonts w:cs="Calibri"/>
                <w:b/>
                <w:noProof/>
              </w:rPr>
            </w:pPr>
            <w:bookmarkStart w:id="1" w:name="_Hlk114650247"/>
            <w:r w:rsidRPr="002C2053">
              <w:rPr>
                <w:rFonts w:cs="Calibri"/>
                <w:b/>
                <w:noProof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4769C15" w14:textId="77777777" w:rsidR="00EE07DD" w:rsidRPr="002C2053" w:rsidRDefault="00EE07DD" w:rsidP="00BC3706">
            <w:pPr>
              <w:spacing w:after="0"/>
              <w:jc w:val="center"/>
              <w:rPr>
                <w:rFonts w:cs="Calibri"/>
                <w:b/>
                <w:noProof/>
              </w:rPr>
            </w:pPr>
            <w:r w:rsidRPr="002C2053">
              <w:rPr>
                <w:rFonts w:cs="Calibri"/>
                <w:b/>
                <w:noProof/>
              </w:rPr>
              <w:t>Revisi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54EAF97" w14:textId="77777777" w:rsidR="00EE07DD" w:rsidRPr="002C2053" w:rsidRDefault="00EE07DD" w:rsidP="00BC3706">
            <w:pPr>
              <w:spacing w:after="0"/>
              <w:jc w:val="center"/>
              <w:rPr>
                <w:rFonts w:cs="Calibri"/>
                <w:b/>
                <w:noProof/>
              </w:rPr>
            </w:pPr>
            <w:r w:rsidRPr="002C2053">
              <w:rPr>
                <w:rFonts w:cs="Calibri"/>
                <w:b/>
                <w:noProof/>
              </w:rPr>
              <w:t>Tanggal Efektif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6B30528" w14:textId="77777777" w:rsidR="00EE07DD" w:rsidRPr="002C2053" w:rsidRDefault="00EE07DD" w:rsidP="00BC3706">
            <w:pPr>
              <w:spacing w:after="0"/>
              <w:jc w:val="center"/>
              <w:rPr>
                <w:rFonts w:cs="Calibri"/>
                <w:b/>
                <w:noProof/>
              </w:rPr>
            </w:pPr>
            <w:r w:rsidRPr="002C2053">
              <w:rPr>
                <w:rFonts w:cs="Calibri"/>
                <w:b/>
                <w:noProof/>
              </w:rPr>
              <w:t>Perubahan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CD98614" w14:textId="77777777" w:rsidR="00EE07DD" w:rsidRPr="002C2053" w:rsidRDefault="00EE07DD" w:rsidP="00BC3706">
            <w:pPr>
              <w:spacing w:after="0"/>
              <w:jc w:val="center"/>
              <w:rPr>
                <w:rFonts w:cs="Calibri"/>
                <w:b/>
                <w:noProof/>
              </w:rPr>
            </w:pPr>
            <w:r w:rsidRPr="002C2053">
              <w:rPr>
                <w:rFonts w:cs="Calibri"/>
                <w:b/>
                <w:noProof/>
              </w:rPr>
              <w:t>Alasan</w:t>
            </w:r>
          </w:p>
        </w:tc>
      </w:tr>
      <w:tr w:rsidR="00EE07DD" w:rsidRPr="002C2053" w14:paraId="5CFCCB19" w14:textId="77777777" w:rsidTr="00BC3706">
        <w:trPr>
          <w:trHeight w:val="544"/>
        </w:trPr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9D8F7" w14:textId="59CCB5B1" w:rsidR="00EE07DD" w:rsidRPr="002C2053" w:rsidRDefault="00EE07DD" w:rsidP="00BC3706">
            <w:pPr>
              <w:spacing w:after="0"/>
              <w:jc w:val="center"/>
              <w:rPr>
                <w:rFonts w:cs="Calibri"/>
                <w:iCs/>
                <w:noProof/>
                <w:lang w:val="en-US"/>
              </w:rPr>
            </w:pPr>
            <w:r w:rsidRPr="002C2053">
              <w:rPr>
                <w:rFonts w:cs="Calibri"/>
                <w:iCs/>
                <w:noProof/>
              </w:rPr>
              <w:t>S-QC-03-0</w:t>
            </w:r>
            <w:r w:rsidRPr="002C2053">
              <w:rPr>
                <w:rFonts w:cs="Calibri"/>
                <w:iCs/>
                <w:noProof/>
                <w:lang w:val="en-US"/>
              </w:rPr>
              <w:t>7</w:t>
            </w:r>
            <w:r w:rsidR="00391730" w:rsidRPr="002C2053">
              <w:rPr>
                <w:rFonts w:cs="Calibri"/>
                <w:iCs/>
                <w:noProof/>
                <w:lang w:val="en-US"/>
              </w:rPr>
              <w:t>1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5331B" w14:textId="77777777" w:rsidR="00EE07DD" w:rsidRPr="002C2053" w:rsidRDefault="00EE07DD" w:rsidP="00BC3706">
            <w:pPr>
              <w:spacing w:after="0"/>
              <w:jc w:val="center"/>
              <w:rPr>
                <w:rFonts w:cs="Calibri"/>
                <w:noProof/>
              </w:rPr>
            </w:pPr>
            <w:r w:rsidRPr="002C2053">
              <w:rPr>
                <w:rFonts w:cs="Calibri"/>
                <w:noProof/>
              </w:rPr>
              <w:t>00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64F33" w14:textId="61886B1D" w:rsidR="00EE07DD" w:rsidRPr="002C2053" w:rsidRDefault="00A120B2" w:rsidP="00BC3706">
            <w:pPr>
              <w:spacing w:after="0"/>
              <w:jc w:val="center"/>
              <w:rPr>
                <w:rFonts w:cs="Calibri"/>
                <w:b/>
                <w:bCs/>
                <w:iCs/>
                <w:noProof/>
                <w:lang w:val="en-US"/>
              </w:rPr>
            </w:pPr>
            <w:r w:rsidRPr="002C2053">
              <w:rPr>
                <w:rFonts w:cs="Calibri"/>
                <w:b/>
                <w:bCs/>
                <w:iCs/>
                <w:noProof/>
                <w:lang w:val="en-US"/>
              </w:rPr>
              <w:t>0</w:t>
            </w:r>
            <w:r w:rsidR="00391730" w:rsidRPr="002C2053">
              <w:rPr>
                <w:rFonts w:cs="Calibri"/>
                <w:b/>
                <w:bCs/>
                <w:iCs/>
                <w:noProof/>
                <w:lang w:val="en-US"/>
              </w:rPr>
              <w:t>9</w:t>
            </w:r>
            <w:r w:rsidRPr="002C2053">
              <w:rPr>
                <w:rFonts w:cs="Calibri"/>
                <w:b/>
                <w:bCs/>
                <w:iCs/>
                <w:noProof/>
                <w:lang w:val="en-US"/>
              </w:rPr>
              <w:t xml:space="preserve"> OCT 2020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940CD" w14:textId="77777777" w:rsidR="00EE07DD" w:rsidRPr="002C2053" w:rsidRDefault="00EE07DD" w:rsidP="00BC3706">
            <w:pPr>
              <w:spacing w:after="0"/>
              <w:jc w:val="center"/>
              <w:rPr>
                <w:rFonts w:cs="Calibri"/>
                <w:noProof/>
              </w:rPr>
            </w:pPr>
            <w:r w:rsidRPr="002C2053">
              <w:rPr>
                <w:rFonts w:cs="Calibri"/>
                <w:noProof/>
              </w:rPr>
              <w:t>-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7DA41" w14:textId="77777777" w:rsidR="00EE07DD" w:rsidRPr="002C2053" w:rsidRDefault="00EE07DD" w:rsidP="00BC3706">
            <w:pPr>
              <w:spacing w:after="0"/>
              <w:jc w:val="center"/>
              <w:rPr>
                <w:rFonts w:cs="Calibri"/>
                <w:noProof/>
              </w:rPr>
            </w:pPr>
            <w:r w:rsidRPr="002C2053">
              <w:rPr>
                <w:rFonts w:cs="Calibri"/>
                <w:noProof/>
              </w:rPr>
              <w:t>Dokumen Baru</w:t>
            </w:r>
          </w:p>
        </w:tc>
      </w:tr>
      <w:tr w:rsidR="00A120B2" w:rsidRPr="002C2053" w14:paraId="2AAB4E67" w14:textId="77777777" w:rsidTr="00A120B2">
        <w:trPr>
          <w:trHeight w:val="2686"/>
        </w:trPr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51BDE" w14:textId="0156D898" w:rsidR="00A120B2" w:rsidRPr="002C2053" w:rsidRDefault="00A120B2" w:rsidP="00BC3706">
            <w:pPr>
              <w:spacing w:after="0"/>
              <w:jc w:val="center"/>
              <w:rPr>
                <w:rFonts w:cs="Calibri"/>
                <w:iCs/>
                <w:noProof/>
              </w:rPr>
            </w:pPr>
            <w:r w:rsidRPr="002C2053">
              <w:rPr>
                <w:rFonts w:cs="Calibri"/>
                <w:iCs/>
                <w:noProof/>
              </w:rPr>
              <w:t>S-QC-03-0</w:t>
            </w:r>
            <w:r w:rsidRPr="002C2053">
              <w:rPr>
                <w:rFonts w:cs="Calibri"/>
                <w:iCs/>
                <w:noProof/>
                <w:lang w:val="en-US"/>
              </w:rPr>
              <w:t>7</w:t>
            </w:r>
            <w:r w:rsidR="00391730" w:rsidRPr="002C2053">
              <w:rPr>
                <w:rFonts w:cs="Calibri"/>
                <w:iCs/>
                <w:noProof/>
                <w:lang w:val="en-US"/>
              </w:rPr>
              <w:t>1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ACDF1" w14:textId="5EF86BD4" w:rsidR="00A120B2" w:rsidRPr="002C2053" w:rsidRDefault="00A120B2" w:rsidP="00BC3706">
            <w:pPr>
              <w:spacing w:after="0"/>
              <w:jc w:val="center"/>
              <w:rPr>
                <w:rFonts w:cs="Calibri"/>
                <w:noProof/>
              </w:rPr>
            </w:pPr>
            <w:r w:rsidRPr="002C2053">
              <w:rPr>
                <w:rFonts w:cs="Calibri"/>
                <w:noProof/>
              </w:rPr>
              <w:t>01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B7C88" w14:textId="77777777" w:rsidR="00A120B2" w:rsidRPr="002C2053" w:rsidRDefault="00A120B2" w:rsidP="00BC3706">
            <w:pPr>
              <w:spacing w:after="0"/>
              <w:jc w:val="center"/>
              <w:rPr>
                <w:rFonts w:cs="Calibri"/>
                <w:b/>
                <w:bCs/>
                <w:iCs/>
                <w:noProof/>
                <w:lang w:val="en-US"/>
              </w:rPr>
            </w:pP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BB8D0" w14:textId="77777777" w:rsidR="00A120B2" w:rsidRPr="002C2053" w:rsidRDefault="00A120B2" w:rsidP="00A120B2">
            <w:pPr>
              <w:pStyle w:val="ListParagraph"/>
              <w:numPr>
                <w:ilvl w:val="0"/>
                <w:numId w:val="30"/>
              </w:numPr>
              <w:spacing w:after="0"/>
              <w:ind w:left="206" w:hanging="206"/>
              <w:rPr>
                <w:rFonts w:cs="Calibri"/>
                <w:noProof/>
              </w:rPr>
            </w:pPr>
            <w:r w:rsidRPr="002C2053">
              <w:rPr>
                <w:rFonts w:cs="Calibri"/>
                <w:noProof/>
              </w:rPr>
              <w:t xml:space="preserve">Perubahan templet dokumen </w:t>
            </w:r>
          </w:p>
          <w:p w14:paraId="5F5498D7" w14:textId="77777777" w:rsidR="00A120B2" w:rsidRPr="002C2053" w:rsidRDefault="00A120B2" w:rsidP="00A120B2">
            <w:pPr>
              <w:pStyle w:val="ListParagraph"/>
              <w:numPr>
                <w:ilvl w:val="0"/>
                <w:numId w:val="30"/>
              </w:numPr>
              <w:spacing w:after="0"/>
              <w:ind w:left="206" w:hanging="206"/>
              <w:rPr>
                <w:rFonts w:cs="Calibri"/>
                <w:noProof/>
              </w:rPr>
            </w:pPr>
            <w:r w:rsidRPr="002C2053">
              <w:rPr>
                <w:rFonts w:cs="Calibri"/>
                <w:noProof/>
              </w:rPr>
              <w:t>Penghilangan sinonim, rumus molekul, bobot molekul dan kode material</w:t>
            </w:r>
          </w:p>
          <w:p w14:paraId="5175290C" w14:textId="2F5391FA" w:rsidR="00A120B2" w:rsidRPr="002C2053" w:rsidRDefault="00A120B2" w:rsidP="00A120B2">
            <w:pPr>
              <w:pStyle w:val="ListParagraph"/>
              <w:numPr>
                <w:ilvl w:val="0"/>
                <w:numId w:val="30"/>
              </w:numPr>
              <w:spacing w:after="0"/>
              <w:ind w:left="206" w:hanging="206"/>
              <w:rPr>
                <w:rFonts w:cs="Calibri"/>
                <w:noProof/>
              </w:rPr>
            </w:pPr>
            <w:r w:rsidRPr="002C2053">
              <w:rPr>
                <w:rFonts w:cs="Calibri"/>
                <w:noProof/>
              </w:rPr>
              <w:t>Perubahan pada daftar distribusi dokumen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4A1AE" w14:textId="335260A6" w:rsidR="00A120B2" w:rsidRPr="002C2053" w:rsidRDefault="00A120B2" w:rsidP="00BC3706">
            <w:pPr>
              <w:spacing w:after="0"/>
              <w:jc w:val="center"/>
              <w:rPr>
                <w:rFonts w:cs="Calibri"/>
                <w:noProof/>
              </w:rPr>
            </w:pPr>
            <w:r w:rsidRPr="002C2053">
              <w:rPr>
                <w:rFonts w:cs="Calibri"/>
                <w:noProof/>
              </w:rPr>
              <w:t>Review dokumen 3 tahun dan menyesuaikan dengan kondisi di lapangan</w:t>
            </w:r>
          </w:p>
        </w:tc>
      </w:tr>
      <w:bookmarkEnd w:id="1"/>
    </w:tbl>
    <w:p w14:paraId="4775FBAF" w14:textId="77777777" w:rsidR="00EE07DD" w:rsidRPr="005A5858" w:rsidRDefault="00EE07DD" w:rsidP="00EE07DD">
      <w:pPr>
        <w:spacing w:after="0" w:line="276" w:lineRule="auto"/>
        <w:rPr>
          <w:rFonts w:cs="Calibri"/>
          <w:b/>
          <w:bCs/>
          <w:noProof/>
          <w:sz w:val="14"/>
          <w:szCs w:val="14"/>
        </w:rPr>
      </w:pPr>
    </w:p>
    <w:p w14:paraId="14454543" w14:textId="77777777" w:rsidR="00EE07DD" w:rsidRPr="002C2053" w:rsidRDefault="00EE07DD" w:rsidP="00EE07DD">
      <w:pPr>
        <w:pStyle w:val="ListParagraph"/>
        <w:numPr>
          <w:ilvl w:val="0"/>
          <w:numId w:val="26"/>
        </w:numPr>
        <w:spacing w:after="0" w:line="276" w:lineRule="auto"/>
        <w:ind w:left="426" w:hanging="426"/>
        <w:rPr>
          <w:rFonts w:cs="Calibri"/>
          <w:b/>
          <w:bCs/>
          <w:noProof/>
        </w:rPr>
      </w:pPr>
      <w:r w:rsidRPr="002C2053">
        <w:rPr>
          <w:rFonts w:cs="Calibri"/>
          <w:b/>
          <w:bCs/>
          <w:noProof/>
        </w:rPr>
        <w:t>Daftar Distribusi Dokumen</w:t>
      </w:r>
    </w:p>
    <w:p w14:paraId="407EE944" w14:textId="77777777" w:rsidR="00EE07DD" w:rsidRPr="002C2053" w:rsidRDefault="00EE07DD" w:rsidP="00EE07DD">
      <w:pPr>
        <w:pStyle w:val="ListParagraph"/>
        <w:spacing w:after="0" w:line="276" w:lineRule="auto"/>
        <w:ind w:left="426"/>
        <w:rPr>
          <w:rFonts w:cs="Calibri"/>
          <w:noProof/>
        </w:rPr>
      </w:pPr>
      <w:r w:rsidRPr="002C2053">
        <w:rPr>
          <w:rFonts w:cs="Calibri"/>
          <w:noProof/>
        </w:rPr>
        <w:t>Asli : SSDR</w:t>
      </w:r>
    </w:p>
    <w:p w14:paraId="5FC7ABF2" w14:textId="77777777" w:rsidR="00EE07DD" w:rsidRPr="002C2053" w:rsidRDefault="00EE07DD" w:rsidP="00EE07DD">
      <w:pPr>
        <w:pStyle w:val="ListParagraph"/>
        <w:spacing w:after="0" w:line="276" w:lineRule="auto"/>
        <w:ind w:left="426"/>
        <w:rPr>
          <w:rFonts w:cs="Calibri"/>
          <w:noProof/>
        </w:rPr>
      </w:pPr>
      <w:r w:rsidRPr="002C2053">
        <w:rPr>
          <w:rFonts w:cs="Calibri"/>
          <w:noProof/>
        </w:rPr>
        <w:t>Controlled Copy :</w:t>
      </w:r>
    </w:p>
    <w:p w14:paraId="0A1C3F61" w14:textId="77777777" w:rsidR="00EE07DD" w:rsidRPr="002C2053" w:rsidRDefault="00EE07DD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noProof/>
        </w:rPr>
      </w:pPr>
      <w:bookmarkStart w:id="2" w:name="_Hlk151360356"/>
      <w:r w:rsidRPr="002C2053">
        <w:rPr>
          <w:rFonts w:cs="Calibri"/>
          <w:noProof/>
        </w:rPr>
        <w:t>AMPM</w:t>
      </w:r>
    </w:p>
    <w:p w14:paraId="78B82541" w14:textId="1505BAFA" w:rsidR="00EE07DD" w:rsidRPr="002C2053" w:rsidRDefault="004F29EF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b/>
          <w:bCs/>
          <w:i/>
          <w:iCs/>
          <w:noProof/>
        </w:rPr>
      </w:pPr>
      <w:r w:rsidRPr="002C2053">
        <w:rPr>
          <w:rFonts w:cs="Calibri"/>
          <w:b/>
          <w:bCs/>
          <w:i/>
          <w:iCs/>
          <w:noProof/>
        </w:rPr>
        <w:t>SPAR</w:t>
      </w:r>
    </w:p>
    <w:p w14:paraId="4B7A3795" w14:textId="77777777" w:rsidR="00EE07DD" w:rsidRPr="002C2053" w:rsidRDefault="00EE07DD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noProof/>
        </w:rPr>
      </w:pPr>
      <w:r w:rsidRPr="002C2053">
        <w:rPr>
          <w:rFonts w:cs="Calibri"/>
          <w:noProof/>
        </w:rPr>
        <w:t>SSCP</w:t>
      </w:r>
    </w:p>
    <w:p w14:paraId="30640F52" w14:textId="6F5D7B32" w:rsidR="004F29EF" w:rsidRPr="002C2053" w:rsidRDefault="004F29EF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b/>
          <w:bCs/>
          <w:i/>
          <w:iCs/>
          <w:noProof/>
        </w:rPr>
      </w:pPr>
      <w:r w:rsidRPr="002C2053">
        <w:rPr>
          <w:rFonts w:cs="Calibri"/>
          <w:b/>
          <w:bCs/>
          <w:i/>
          <w:iCs/>
          <w:noProof/>
        </w:rPr>
        <w:t>SPPP</w:t>
      </w:r>
    </w:p>
    <w:p w14:paraId="3671012E" w14:textId="77777777" w:rsidR="00EE07DD" w:rsidRPr="002C2053" w:rsidRDefault="00EE07DD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noProof/>
        </w:rPr>
      </w:pPr>
      <w:r w:rsidRPr="002C2053">
        <w:rPr>
          <w:rFonts w:cs="Calibri"/>
          <w:noProof/>
        </w:rPr>
        <w:t>AMPO</w:t>
      </w:r>
    </w:p>
    <w:p w14:paraId="28471568" w14:textId="77777777" w:rsidR="00EE07DD" w:rsidRPr="002C2053" w:rsidRDefault="00EE07DD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noProof/>
        </w:rPr>
      </w:pPr>
      <w:r w:rsidRPr="002C2053">
        <w:rPr>
          <w:rFonts w:cs="Calibri"/>
          <w:noProof/>
        </w:rPr>
        <w:t>SPB</w:t>
      </w:r>
    </w:p>
    <w:p w14:paraId="6FDC3CBA" w14:textId="77777777" w:rsidR="00EE07DD" w:rsidRPr="002C2053" w:rsidRDefault="00EE07DD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b/>
          <w:bCs/>
          <w:i/>
          <w:iCs/>
          <w:noProof/>
        </w:rPr>
      </w:pPr>
      <w:r w:rsidRPr="002C2053">
        <w:rPr>
          <w:rFonts w:cs="Calibri"/>
          <w:b/>
          <w:bCs/>
          <w:i/>
          <w:iCs/>
          <w:noProof/>
        </w:rPr>
        <w:t>SVPP</w:t>
      </w:r>
    </w:p>
    <w:p w14:paraId="518AC291" w14:textId="0BBEDD27" w:rsidR="004F29EF" w:rsidRPr="002C2053" w:rsidRDefault="004F29EF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b/>
          <w:bCs/>
          <w:i/>
          <w:iCs/>
          <w:noProof/>
        </w:rPr>
      </w:pPr>
      <w:r w:rsidRPr="002C2053">
        <w:rPr>
          <w:rFonts w:cs="Calibri"/>
          <w:b/>
          <w:bCs/>
          <w:i/>
          <w:iCs/>
          <w:noProof/>
        </w:rPr>
        <w:t>AMPR</w:t>
      </w:r>
    </w:p>
    <w:p w14:paraId="36A26E73" w14:textId="5DEAE7FC" w:rsidR="004F29EF" w:rsidRPr="002C2053" w:rsidRDefault="004F29EF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b/>
          <w:bCs/>
          <w:i/>
          <w:iCs/>
          <w:noProof/>
        </w:rPr>
      </w:pPr>
      <w:r w:rsidRPr="002C2053">
        <w:rPr>
          <w:rFonts w:cs="Calibri"/>
          <w:b/>
          <w:bCs/>
          <w:i/>
          <w:iCs/>
          <w:noProof/>
        </w:rPr>
        <w:t>SPMP</w:t>
      </w:r>
    </w:p>
    <w:bookmarkEnd w:id="0"/>
    <w:bookmarkEnd w:id="2"/>
    <w:p w14:paraId="6DD93914" w14:textId="7C2D3611" w:rsidR="00041FF1" w:rsidRPr="00A120B2" w:rsidRDefault="00041FF1" w:rsidP="00EE07DD">
      <w:pPr>
        <w:pStyle w:val="ListParagraph"/>
        <w:tabs>
          <w:tab w:val="left" w:pos="8068"/>
        </w:tabs>
        <w:spacing w:after="0" w:line="240" w:lineRule="auto"/>
        <w:ind w:left="709"/>
        <w:rPr>
          <w:rFonts w:cs="Calibri"/>
        </w:rPr>
      </w:pPr>
    </w:p>
    <w:p w14:paraId="667CDD4F" w14:textId="77777777" w:rsidR="00EA3C68" w:rsidRPr="00A120B2" w:rsidRDefault="00EA3C68" w:rsidP="00041FF1">
      <w:pPr>
        <w:spacing w:after="0" w:line="240" w:lineRule="auto"/>
        <w:rPr>
          <w:rFonts w:cs="Calibri"/>
          <w:lang w:val="en-US"/>
        </w:rPr>
      </w:pPr>
    </w:p>
    <w:sectPr w:rsidR="00EA3C68" w:rsidRPr="00A120B2" w:rsidSect="002C2053">
      <w:headerReference w:type="even" r:id="rId11"/>
      <w:headerReference w:type="default" r:id="rId12"/>
      <w:footerReference w:type="default" r:id="rId13"/>
      <w:pgSz w:w="11906" w:h="16838"/>
      <w:pgMar w:top="1134" w:right="851" w:bottom="176" w:left="1077" w:header="567" w:footer="1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FBBFCC" w14:textId="77777777" w:rsidR="002608E4" w:rsidRDefault="002608E4" w:rsidP="00082DDB">
      <w:pPr>
        <w:spacing w:after="0" w:line="240" w:lineRule="auto"/>
      </w:pPr>
      <w:r>
        <w:separator/>
      </w:r>
    </w:p>
  </w:endnote>
  <w:endnote w:type="continuationSeparator" w:id="0">
    <w:p w14:paraId="0467A535" w14:textId="77777777" w:rsidR="002608E4" w:rsidRDefault="002608E4" w:rsidP="00082DDB">
      <w:pPr>
        <w:spacing w:after="0" w:line="240" w:lineRule="auto"/>
      </w:pPr>
      <w:r>
        <w:continuationSeparator/>
      </w:r>
    </w:p>
  </w:endnote>
  <w:endnote w:type="continuationNotice" w:id="1">
    <w:p w14:paraId="16298482" w14:textId="77777777" w:rsidR="002608E4" w:rsidRDefault="002608E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BC3706" w:rsidRPr="0009458C" w14:paraId="289BBDE8" w14:textId="77777777" w:rsidTr="008C35B8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E6FBAB1" w14:textId="77777777" w:rsidR="00BC3706" w:rsidRDefault="00BC3706" w:rsidP="00BC3706">
          <w:pPr>
            <w:spacing w:after="0"/>
            <w:ind w:hanging="2"/>
            <w:jc w:val="center"/>
            <w:rPr>
              <w:b/>
              <w:bCs/>
              <w:iCs/>
            </w:rPr>
          </w:pPr>
          <w:r w:rsidRPr="009A265A">
            <w:rPr>
              <w:b/>
              <w:bCs/>
              <w:iCs/>
            </w:rPr>
            <w:t xml:space="preserve">Disiapkan </w:t>
          </w:r>
          <w:r w:rsidRPr="009A265A">
            <w:rPr>
              <w:b/>
              <w:bCs/>
              <w:iCs/>
            </w:rPr>
            <w:t>oleh:</w:t>
          </w:r>
        </w:p>
        <w:p w14:paraId="7F5A10B5" w14:textId="77777777" w:rsidR="00BC3706" w:rsidRPr="009D73F4" w:rsidRDefault="00BC3706" w:rsidP="00BC3706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3D3FEBFC" w14:textId="77777777" w:rsidR="00BC3706" w:rsidRPr="009A265A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lang w:val="pt-BR"/>
            </w:rPr>
          </w:pPr>
        </w:p>
        <w:p w14:paraId="584D02AE" w14:textId="77777777" w:rsidR="00BC3706" w:rsidRPr="0009458C" w:rsidRDefault="00BC3706" w:rsidP="00BC3706">
          <w:pPr>
            <w:pStyle w:val="Footer"/>
            <w:ind w:hanging="2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1D6CA8C7" w14:textId="77777777" w:rsidR="00BC3706" w:rsidRPr="0009458C" w:rsidRDefault="00BC3706" w:rsidP="00BC3706">
          <w:pPr>
            <w:pStyle w:val="Footer"/>
            <w:ind w:hanging="2"/>
            <w:rPr>
              <w:rFonts w:cs="Arial"/>
              <w:sz w:val="23"/>
              <w:szCs w:val="23"/>
              <w:lang w:val="pt-BR"/>
            </w:rPr>
          </w:pPr>
        </w:p>
        <w:p w14:paraId="6C938C6B" w14:textId="77777777" w:rsidR="00BC3706" w:rsidRPr="0009458C" w:rsidRDefault="00BC3706" w:rsidP="00BC3706">
          <w:pPr>
            <w:pStyle w:val="Footer"/>
            <w:ind w:hanging="2"/>
            <w:rPr>
              <w:rFonts w:cs="Arial"/>
              <w:sz w:val="23"/>
              <w:szCs w:val="23"/>
              <w:lang w:val="pt-BR"/>
            </w:rPr>
          </w:pPr>
        </w:p>
        <w:p w14:paraId="737ED290" w14:textId="77777777" w:rsidR="00BC3706" w:rsidRPr="0009458C" w:rsidRDefault="00BC3706" w:rsidP="00BC3706">
          <w:pPr>
            <w:pStyle w:val="Footer"/>
            <w:ind w:hanging="2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360DB84" w14:textId="77777777" w:rsidR="00BC3706" w:rsidRPr="009A265A" w:rsidRDefault="00BC3706" w:rsidP="00BC3706">
          <w:pPr>
            <w:spacing w:after="0"/>
            <w:ind w:hanging="2"/>
            <w:jc w:val="center"/>
            <w:rPr>
              <w:b/>
              <w:bCs/>
              <w:i/>
            </w:rPr>
          </w:pPr>
          <w:r w:rsidRPr="009A265A">
            <w:rPr>
              <w:b/>
              <w:bCs/>
              <w:iCs/>
            </w:rPr>
            <w:t>Disetujui dan Disahkan oleh</w:t>
          </w:r>
          <w:r w:rsidRPr="009A265A">
            <w:rPr>
              <w:b/>
              <w:bCs/>
              <w:i/>
            </w:rPr>
            <w:t>:</w:t>
          </w:r>
        </w:p>
        <w:p w14:paraId="15D244E0" w14:textId="77777777" w:rsidR="00BC3706" w:rsidRPr="009A265A" w:rsidRDefault="00BC3706" w:rsidP="00BC3706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r>
            <w:rPr>
              <w:b/>
              <w:bCs/>
              <w:iCs/>
              <w:sz w:val="20"/>
            </w:rPr>
            <w:t>MPM</w:t>
          </w:r>
        </w:p>
        <w:p w14:paraId="3EA90AC2" w14:textId="77777777" w:rsidR="00BC3706" w:rsidRPr="0009458C" w:rsidRDefault="00BC3706" w:rsidP="00BC3706">
          <w:pPr>
            <w:pStyle w:val="Footer"/>
            <w:snapToGrid w:val="0"/>
            <w:ind w:hanging="2"/>
            <w:jc w:val="right"/>
            <w:rPr>
              <w:lang w:val="pt-BR"/>
            </w:rPr>
          </w:pPr>
        </w:p>
        <w:p w14:paraId="760E95F5" w14:textId="77777777" w:rsidR="00BC3706" w:rsidRPr="0009458C" w:rsidRDefault="00BC3706" w:rsidP="00BC3706">
          <w:pPr>
            <w:spacing w:after="0"/>
            <w:ind w:hanging="2"/>
            <w:rPr>
              <w:rFonts w:cs="Arial"/>
              <w:sz w:val="23"/>
              <w:szCs w:val="23"/>
              <w:lang w:val="pt-BR"/>
            </w:rPr>
          </w:pPr>
        </w:p>
      </w:tc>
    </w:tr>
    <w:tr w:rsidR="00BC3706" w:rsidRPr="0009458C" w14:paraId="69CA018F" w14:textId="77777777" w:rsidTr="008C35B8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D14851" w14:textId="77777777" w:rsidR="00BC3706" w:rsidRPr="00AB5F83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CD03FDD" w14:textId="77777777" w:rsidR="00BC3706" w:rsidRPr="00DE1F18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2EE59E" w14:textId="77777777" w:rsidR="00BC3706" w:rsidRPr="00AB5F83" w:rsidRDefault="00BC3706" w:rsidP="00BC3706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2B9A43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BC3706" w:rsidRPr="0009458C" w14:paraId="7EEFB7BF" w14:textId="77777777" w:rsidTr="008C35B8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AAC9A8" w14:textId="77777777" w:rsidR="00BC3706" w:rsidRPr="00AB5F83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406EB6E" w14:textId="77777777" w:rsidR="00BC3706" w:rsidRPr="00B303ED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88293AF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468674E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4500729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D2F71FB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0348BF8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AEA5E24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C2A7C00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4E3C3AC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D675C0" w14:textId="77777777" w:rsidR="00BC3706" w:rsidRPr="00AB5F83" w:rsidRDefault="00BC3706" w:rsidP="00BC3706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701F89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76D457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FBCD3F7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1C73B6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08FE3D0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B235C1B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9164D5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D5FDDF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791A38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tr w:rsidR="00BC3706" w:rsidRPr="0009458C" w14:paraId="50444DCD" w14:textId="77777777" w:rsidTr="008C35B8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4D691FAF" w14:textId="77777777" w:rsidR="00BC3706" w:rsidRPr="00AB5F83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4F15BCF" w14:textId="77777777" w:rsidR="00BC3706" w:rsidRPr="00B303ED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A5BE8DE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301703A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293B4A45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29D13CE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F0D9E67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882A3B9" w14:textId="77777777" w:rsidR="00BC3706" w:rsidRPr="006F7982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6"/>
              <w:szCs w:val="16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6CF9C91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5B62E88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2923F8AA" w14:textId="77777777" w:rsidR="00BC3706" w:rsidRPr="00AB5F83" w:rsidRDefault="00BC3706" w:rsidP="00BC3706">
          <w:pPr>
            <w:pStyle w:val="Footer"/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40762C1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A646D85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9CA2DE7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C4FE5A9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02A7011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71A16C5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EE827D6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B4CECEB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129EBB5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397F7FC" w14:textId="77777777" w:rsidR="00BC3706" w:rsidRPr="00BC3706" w:rsidRDefault="00BC3706">
    <w:pPr>
      <w:pStyle w:val="Footer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4EAB72" w14:textId="77777777" w:rsidR="00BC3706" w:rsidRPr="00BC3706" w:rsidRDefault="00BC3706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7C3376" w14:textId="77777777" w:rsidR="002608E4" w:rsidRDefault="002608E4" w:rsidP="00082DDB">
      <w:pPr>
        <w:spacing w:after="0" w:line="240" w:lineRule="auto"/>
      </w:pPr>
      <w:r>
        <w:separator/>
      </w:r>
    </w:p>
  </w:footnote>
  <w:footnote w:type="continuationSeparator" w:id="0">
    <w:p w14:paraId="4B2CFDD4" w14:textId="77777777" w:rsidR="002608E4" w:rsidRDefault="002608E4" w:rsidP="00082DDB">
      <w:pPr>
        <w:spacing w:after="0" w:line="240" w:lineRule="auto"/>
      </w:pPr>
      <w:r>
        <w:continuationSeparator/>
      </w:r>
    </w:p>
  </w:footnote>
  <w:footnote w:type="continuationNotice" w:id="1">
    <w:p w14:paraId="1CE0EC7B" w14:textId="77777777" w:rsidR="002608E4" w:rsidRDefault="002608E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701"/>
      <w:gridCol w:w="1984"/>
    </w:tblGrid>
    <w:tr w:rsidR="00BC3706" w:rsidRPr="00585F10" w14:paraId="0023B2D7" w14:textId="77777777" w:rsidTr="008C35B8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CB7238D" w14:textId="77777777" w:rsidR="00BC3706" w:rsidRPr="00585F10" w:rsidRDefault="00BC3706" w:rsidP="00BC3706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6EA778E2" wp14:editId="29D57435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4" name="Picture 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8DB99B5" w14:textId="77777777" w:rsidR="00BC3706" w:rsidRPr="0060144D" w:rsidRDefault="00BC3706" w:rsidP="00BC3706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4BA4AB84" w14:textId="0816A85E" w:rsidR="00BC3706" w:rsidRPr="00C22C9B" w:rsidRDefault="00A120B2" w:rsidP="00BC3706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TINCTURE </w:t>
          </w:r>
          <w:r w:rsidR="00391730">
            <w:rPr>
              <w:rFonts w:cstheme="minorHAnsi"/>
              <w:b/>
              <w:sz w:val="28"/>
              <w:szCs w:val="28"/>
              <w:lang w:val="en-US"/>
            </w:rPr>
            <w:t>DAUN SIRIH</w:t>
          </w:r>
          <w:r w:rsidR="00BC3706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54BCF9" w14:textId="77777777" w:rsidR="00BC3706" w:rsidRPr="00585F10" w:rsidRDefault="00BC3706" w:rsidP="00BC370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E26403" w14:textId="4E7019C8" w:rsidR="00BC3706" w:rsidRPr="00BC3706" w:rsidRDefault="00BC3706" w:rsidP="00BC370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BC3706" w:rsidRPr="00585F10" w14:paraId="44957ADC" w14:textId="77777777" w:rsidTr="008C35B8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4909D39" w14:textId="77777777" w:rsidR="00BC3706" w:rsidRPr="00585F10" w:rsidRDefault="00BC3706" w:rsidP="00BC370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AEC799C" w14:textId="77777777" w:rsidR="00BC3706" w:rsidRPr="00585F10" w:rsidRDefault="00BC3706" w:rsidP="00BC370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023F19" w14:textId="77777777" w:rsidR="00BC3706" w:rsidRPr="00585F10" w:rsidRDefault="00BC3706" w:rsidP="00BC370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3B6B70" w14:textId="7D41392C" w:rsidR="00BC3706" w:rsidRPr="00585F10" w:rsidRDefault="00BC3706" w:rsidP="00BC370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S-QC-03-07</w:t>
          </w:r>
          <w:r w:rsidR="00391730">
            <w:rPr>
              <w:rFonts w:cstheme="minorHAnsi"/>
              <w:sz w:val="20"/>
              <w:szCs w:val="20"/>
              <w:lang w:val="en-US"/>
            </w:rPr>
            <w:t>1</w:t>
          </w:r>
          <w:r>
            <w:rPr>
              <w:rFonts w:cstheme="minorHAnsi"/>
              <w:sz w:val="20"/>
              <w:szCs w:val="20"/>
              <w:lang w:val="en-US"/>
            </w:rPr>
            <w:t>/0</w:t>
          </w:r>
          <w:r w:rsidR="00391730"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  <w:tr w:rsidR="00BC3706" w:rsidRPr="00585F10" w14:paraId="4C18CE19" w14:textId="77777777" w:rsidTr="008C35B8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97153A" w14:textId="77777777" w:rsidR="00BC3706" w:rsidRPr="00585F10" w:rsidRDefault="00BC3706" w:rsidP="00BC370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161A9B" w14:textId="77777777" w:rsidR="00BC3706" w:rsidRPr="00585F10" w:rsidRDefault="00BC3706" w:rsidP="00BC370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075930" w14:textId="77777777" w:rsidR="00BC3706" w:rsidRPr="00585F10" w:rsidRDefault="00BC3706" w:rsidP="00BC370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F57F14" w14:textId="77777777" w:rsidR="00BC3706" w:rsidRPr="00585F10" w:rsidRDefault="00BC3706" w:rsidP="00BC370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1FA200D" w14:textId="77777777" w:rsidR="00BC3706" w:rsidRPr="00BC3706" w:rsidRDefault="00BC3706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701"/>
      <w:gridCol w:w="1984"/>
    </w:tblGrid>
    <w:tr w:rsidR="00885C92" w:rsidRPr="00585F10" w14:paraId="35F69C2D" w14:textId="77777777" w:rsidTr="00BC3706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0A4F9C0" w14:textId="77777777" w:rsidR="00885C92" w:rsidRPr="00585F10" w:rsidRDefault="00885C92" w:rsidP="00885C92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62FA065D" wp14:editId="2CD2F9CC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5" name="Picture 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40DF006" w14:textId="77777777" w:rsidR="00885C92" w:rsidRPr="0060144D" w:rsidRDefault="00885C92" w:rsidP="00885C9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5BDF5A4" w14:textId="453379B6" w:rsidR="00885C92" w:rsidRPr="00C22C9B" w:rsidRDefault="00593D78" w:rsidP="00885C92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TINCTURE </w:t>
          </w:r>
          <w:r w:rsidR="00391730">
            <w:rPr>
              <w:rFonts w:cstheme="minorHAnsi"/>
              <w:b/>
              <w:sz w:val="28"/>
              <w:szCs w:val="28"/>
              <w:lang w:val="en-US"/>
            </w:rPr>
            <w:t>DAUN SIRIH</w:t>
          </w:r>
          <w:r w:rsidR="00885C92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3856341" w14:textId="77777777" w:rsidR="00885C92" w:rsidRPr="00585F10" w:rsidRDefault="00885C92" w:rsidP="00885C92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3D83D0" w14:textId="4BBF7711" w:rsidR="00885C92" w:rsidRPr="002C2053" w:rsidRDefault="00885C92" w:rsidP="00885C92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2C2053">
            <w:rPr>
              <w:rFonts w:cstheme="minorHAnsi"/>
              <w:iCs/>
              <w:sz w:val="20"/>
              <w:szCs w:val="20"/>
              <w:lang w:val="en-US"/>
            </w:rPr>
            <w:t>1</w:t>
          </w:r>
        </w:p>
      </w:tc>
    </w:tr>
    <w:tr w:rsidR="00885C92" w:rsidRPr="00585F10" w14:paraId="09559BA5" w14:textId="77777777" w:rsidTr="00BC3706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0D24D7A" w14:textId="77777777" w:rsidR="00885C92" w:rsidRPr="00585F10" w:rsidRDefault="00885C92" w:rsidP="00885C9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EF32713" w14:textId="77777777" w:rsidR="00885C92" w:rsidRPr="00585F10" w:rsidRDefault="00885C92" w:rsidP="00885C9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2ED101" w14:textId="77777777" w:rsidR="00885C92" w:rsidRPr="00585F10" w:rsidRDefault="00885C92" w:rsidP="00885C92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14E9AE" w14:textId="08B0BD1B" w:rsidR="00885C92" w:rsidRPr="00585F10" w:rsidRDefault="00885C92" w:rsidP="00885C92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S-QC-03-07</w:t>
          </w:r>
          <w:r w:rsidR="00391730">
            <w:rPr>
              <w:rFonts w:cstheme="minorHAnsi"/>
              <w:sz w:val="20"/>
              <w:szCs w:val="20"/>
              <w:lang w:val="en-US"/>
            </w:rPr>
            <w:t>1</w:t>
          </w:r>
          <w:r>
            <w:rPr>
              <w:rFonts w:cstheme="minorHAnsi"/>
              <w:sz w:val="20"/>
              <w:szCs w:val="20"/>
              <w:lang w:val="en-US"/>
            </w:rPr>
            <w:t>/0</w:t>
          </w:r>
          <w:r w:rsidR="00593D78"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  <w:tr w:rsidR="00885C92" w:rsidRPr="00585F10" w14:paraId="1DCD2B12" w14:textId="77777777" w:rsidTr="00BC3706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40BDD8" w14:textId="77777777" w:rsidR="00885C92" w:rsidRPr="00585F10" w:rsidRDefault="00885C92" w:rsidP="00885C9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BFC416" w14:textId="77777777" w:rsidR="00885C92" w:rsidRPr="00585F10" w:rsidRDefault="00885C92" w:rsidP="00885C9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D257D0" w14:textId="77777777" w:rsidR="00885C92" w:rsidRPr="00585F10" w:rsidRDefault="00885C92" w:rsidP="00885C92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7F758A" w14:textId="77777777" w:rsidR="00885C92" w:rsidRPr="00585F10" w:rsidRDefault="00885C92" w:rsidP="00885C9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C061958" w14:textId="77777777" w:rsidR="00AC64F1" w:rsidRPr="00772DDE" w:rsidRDefault="00AC64F1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812"/>
      <w:gridCol w:w="2409"/>
    </w:tblGrid>
    <w:tr w:rsidR="002C2053" w:rsidRPr="00585F10" w14:paraId="16D03A3F" w14:textId="77777777" w:rsidTr="002C2053">
      <w:trPr>
        <w:trHeight w:val="1266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B0AC886" w14:textId="77777777" w:rsidR="002C2053" w:rsidRPr="00585F10" w:rsidRDefault="002C2053" w:rsidP="00BC3706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5648" behindDoc="0" locked="0" layoutInCell="1" allowOverlap="1" wp14:anchorId="34CC5614" wp14:editId="1E0F09D8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" name="Picture 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7BBBCCE" w14:textId="77777777" w:rsidR="002C2053" w:rsidRPr="0060144D" w:rsidRDefault="002C2053" w:rsidP="00BC3706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8471C0E" w14:textId="77777777" w:rsidR="002C2053" w:rsidRPr="00C22C9B" w:rsidRDefault="002C2053" w:rsidP="00BC3706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TINCTURE DAUN SIRIH </w:t>
          </w:r>
        </w:p>
      </w:tc>
      <w:tc>
        <w:tcPr>
          <w:tcW w:w="24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87C9FE4" w14:textId="77777777" w:rsidR="002C2053" w:rsidRPr="00585F10" w:rsidRDefault="002C2053" w:rsidP="00BC370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  <w:p w14:paraId="27EEFF98" w14:textId="39EBC44B" w:rsidR="002C2053" w:rsidRPr="00BC3706" w:rsidRDefault="002C2053" w:rsidP="00BC370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S-QC-03-071/01</w:t>
          </w:r>
        </w:p>
      </w:tc>
    </w:tr>
  </w:tbl>
  <w:p w14:paraId="13FB8FE7" w14:textId="77777777" w:rsidR="002C2053" w:rsidRPr="00BC3706" w:rsidRDefault="002C2053">
    <w:pPr>
      <w:pStyle w:val="Header"/>
      <w:rPr>
        <w:sz w:val="6"/>
        <w:szCs w:val="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953"/>
      <w:gridCol w:w="2268"/>
    </w:tblGrid>
    <w:tr w:rsidR="00BC3706" w:rsidRPr="00585F10" w14:paraId="7833ED5F" w14:textId="77777777" w:rsidTr="00BC3706">
      <w:trPr>
        <w:trHeight w:val="1545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DA7824D" w14:textId="77777777" w:rsidR="00BC3706" w:rsidRPr="00585F10" w:rsidRDefault="00BC3706" w:rsidP="00885C92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1DFB0BF3" wp14:editId="43063A93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3" name="Picture 13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3EA84D" w14:textId="77777777" w:rsidR="00BC3706" w:rsidRPr="0060144D" w:rsidRDefault="00BC3706" w:rsidP="00885C9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4CB7434" w14:textId="01D55AC0" w:rsidR="00BC3706" w:rsidRPr="00C22C9B" w:rsidRDefault="00BC3706" w:rsidP="00885C92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VALSARTAN </w:t>
          </w:r>
          <w:r w:rsidR="004F29EF">
            <w:rPr>
              <w:rFonts w:cstheme="minorHAnsi"/>
              <w:b/>
              <w:sz w:val="28"/>
              <w:szCs w:val="28"/>
              <w:lang w:val="en-US"/>
            </w:rPr>
            <w:t xml:space="preserve">TABLET 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80 MG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D626341" w14:textId="77777777" w:rsidR="00BC3706" w:rsidRPr="00585F10" w:rsidRDefault="00BC3706" w:rsidP="00885C92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  <w:p w14:paraId="572316F1" w14:textId="6D058178" w:rsidR="00BC3706" w:rsidRPr="00BC3706" w:rsidRDefault="00BC3706" w:rsidP="00885C92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S-QC-03-07/03</w:t>
          </w:r>
        </w:p>
      </w:tc>
    </w:tr>
  </w:tbl>
  <w:p w14:paraId="5E026C21" w14:textId="77777777" w:rsidR="00BC3706" w:rsidRPr="00772DDE" w:rsidRDefault="00BC3706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54F67"/>
    <w:multiLevelType w:val="hybridMultilevel"/>
    <w:tmpl w:val="4506794C"/>
    <w:lvl w:ilvl="0" w:tplc="FF9824FC">
      <w:start w:val="1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F5A20"/>
    <w:multiLevelType w:val="multilevel"/>
    <w:tmpl w:val="055E3D7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3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2F007A8"/>
    <w:multiLevelType w:val="hybridMultilevel"/>
    <w:tmpl w:val="9C8291F2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3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5" w15:restartNumberingAfterBreak="0">
    <w:nsid w:val="447B71C8"/>
    <w:multiLevelType w:val="hybridMultilevel"/>
    <w:tmpl w:val="C29E9A78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44B33CFD"/>
    <w:multiLevelType w:val="hybridMultilevel"/>
    <w:tmpl w:val="F39C307C"/>
    <w:lvl w:ilvl="0" w:tplc="5414EF88">
      <w:start w:val="10"/>
      <w:numFmt w:val="bullet"/>
      <w:lvlText w:val="-"/>
      <w:lvlJc w:val="left"/>
      <w:pPr>
        <w:ind w:left="536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2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96" w:hanging="360"/>
      </w:pPr>
      <w:rPr>
        <w:rFonts w:ascii="Wingdings" w:hAnsi="Wingdings" w:hint="default"/>
      </w:rPr>
    </w:lvl>
  </w:abstractNum>
  <w:abstractNum w:abstractNumId="17" w15:restartNumberingAfterBreak="0">
    <w:nsid w:val="49FE5C98"/>
    <w:multiLevelType w:val="hybridMultilevel"/>
    <w:tmpl w:val="6AB291C4"/>
    <w:lvl w:ilvl="0" w:tplc="AFE0D09C">
      <w:start w:val="4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1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3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A2261DD"/>
    <w:multiLevelType w:val="hybridMultilevel"/>
    <w:tmpl w:val="50B24E18"/>
    <w:lvl w:ilvl="0" w:tplc="C3A64310">
      <w:start w:val="19"/>
      <w:numFmt w:val="bullet"/>
      <w:lvlText w:val="-"/>
      <w:lvlJc w:val="left"/>
      <w:pPr>
        <w:ind w:left="536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2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96" w:hanging="360"/>
      </w:pPr>
      <w:rPr>
        <w:rFonts w:ascii="Wingdings" w:hAnsi="Wingdings" w:hint="default"/>
      </w:rPr>
    </w:lvl>
  </w:abstractNum>
  <w:abstractNum w:abstractNumId="25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73A72AED"/>
    <w:multiLevelType w:val="hybridMultilevel"/>
    <w:tmpl w:val="9230E480"/>
    <w:lvl w:ilvl="0" w:tplc="65B2BBA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8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832210335">
    <w:abstractNumId w:val="28"/>
  </w:num>
  <w:num w:numId="2" w16cid:durableId="954872936">
    <w:abstractNumId w:val="25"/>
  </w:num>
  <w:num w:numId="3" w16cid:durableId="1777872845">
    <w:abstractNumId w:val="3"/>
  </w:num>
  <w:num w:numId="4" w16cid:durableId="776294297">
    <w:abstractNumId w:val="29"/>
  </w:num>
  <w:num w:numId="5" w16cid:durableId="406002979">
    <w:abstractNumId w:val="2"/>
  </w:num>
  <w:num w:numId="6" w16cid:durableId="1784766923">
    <w:abstractNumId w:val="27"/>
  </w:num>
  <w:num w:numId="7" w16cid:durableId="606011452">
    <w:abstractNumId w:val="8"/>
  </w:num>
  <w:num w:numId="8" w16cid:durableId="227571845">
    <w:abstractNumId w:val="19"/>
  </w:num>
  <w:num w:numId="9" w16cid:durableId="1763718727">
    <w:abstractNumId w:val="23"/>
  </w:num>
  <w:num w:numId="10" w16cid:durableId="1174808511">
    <w:abstractNumId w:val="20"/>
  </w:num>
  <w:num w:numId="11" w16cid:durableId="930745321">
    <w:abstractNumId w:val="13"/>
  </w:num>
  <w:num w:numId="12" w16cid:durableId="1286473341">
    <w:abstractNumId w:val="22"/>
  </w:num>
  <w:num w:numId="13" w16cid:durableId="1798642726">
    <w:abstractNumId w:val="18"/>
  </w:num>
  <w:num w:numId="14" w16cid:durableId="893463602">
    <w:abstractNumId w:val="5"/>
  </w:num>
  <w:num w:numId="15" w16cid:durableId="1515798331">
    <w:abstractNumId w:val="7"/>
  </w:num>
  <w:num w:numId="16" w16cid:durableId="977148029">
    <w:abstractNumId w:val="10"/>
  </w:num>
  <w:num w:numId="17" w16cid:durableId="1892766767">
    <w:abstractNumId w:val="9"/>
  </w:num>
  <w:num w:numId="18" w16cid:durableId="170340501">
    <w:abstractNumId w:val="4"/>
  </w:num>
  <w:num w:numId="19" w16cid:durableId="475491918">
    <w:abstractNumId w:val="12"/>
  </w:num>
  <w:num w:numId="20" w16cid:durableId="2112428858">
    <w:abstractNumId w:val="6"/>
  </w:num>
  <w:num w:numId="21" w16cid:durableId="1064451115">
    <w:abstractNumId w:val="1"/>
  </w:num>
  <w:num w:numId="22" w16cid:durableId="234509132">
    <w:abstractNumId w:val="15"/>
  </w:num>
  <w:num w:numId="23" w16cid:durableId="1316880472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859391305">
    <w:abstractNumId w:val="21"/>
  </w:num>
  <w:num w:numId="25" w16cid:durableId="341128667">
    <w:abstractNumId w:val="11"/>
  </w:num>
  <w:num w:numId="26" w16cid:durableId="1504659874">
    <w:abstractNumId w:val="17"/>
  </w:num>
  <w:num w:numId="27" w16cid:durableId="1624069551">
    <w:abstractNumId w:val="26"/>
  </w:num>
  <w:num w:numId="28" w16cid:durableId="1268925025">
    <w:abstractNumId w:val="24"/>
  </w:num>
  <w:num w:numId="29" w16cid:durableId="116684113">
    <w:abstractNumId w:val="16"/>
  </w:num>
  <w:num w:numId="30" w16cid:durableId="563756460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4DA"/>
    <w:rsid w:val="00007315"/>
    <w:rsid w:val="0000740E"/>
    <w:rsid w:val="00012508"/>
    <w:rsid w:val="000242F6"/>
    <w:rsid w:val="000301A7"/>
    <w:rsid w:val="000417DF"/>
    <w:rsid w:val="00041FF1"/>
    <w:rsid w:val="00057280"/>
    <w:rsid w:val="0006033C"/>
    <w:rsid w:val="00062090"/>
    <w:rsid w:val="000761B2"/>
    <w:rsid w:val="0007642C"/>
    <w:rsid w:val="0007789D"/>
    <w:rsid w:val="0008168C"/>
    <w:rsid w:val="00082C13"/>
    <w:rsid w:val="00082DDB"/>
    <w:rsid w:val="00092301"/>
    <w:rsid w:val="000A168C"/>
    <w:rsid w:val="000A2F68"/>
    <w:rsid w:val="000A6C44"/>
    <w:rsid w:val="000B358E"/>
    <w:rsid w:val="000B55DA"/>
    <w:rsid w:val="000C0A41"/>
    <w:rsid w:val="000C48AE"/>
    <w:rsid w:val="000C5705"/>
    <w:rsid w:val="000E0D4C"/>
    <w:rsid w:val="000F0044"/>
    <w:rsid w:val="000F27BE"/>
    <w:rsid w:val="000F435F"/>
    <w:rsid w:val="000F4AE3"/>
    <w:rsid w:val="001048C0"/>
    <w:rsid w:val="00107623"/>
    <w:rsid w:val="00111D64"/>
    <w:rsid w:val="001200CF"/>
    <w:rsid w:val="001216A6"/>
    <w:rsid w:val="001226EA"/>
    <w:rsid w:val="00124514"/>
    <w:rsid w:val="0012584C"/>
    <w:rsid w:val="0012782B"/>
    <w:rsid w:val="00130FD7"/>
    <w:rsid w:val="001320E4"/>
    <w:rsid w:val="00136F3B"/>
    <w:rsid w:val="00143327"/>
    <w:rsid w:val="00143CF7"/>
    <w:rsid w:val="001452AD"/>
    <w:rsid w:val="00150E41"/>
    <w:rsid w:val="001529AE"/>
    <w:rsid w:val="00154147"/>
    <w:rsid w:val="001553DD"/>
    <w:rsid w:val="001570AC"/>
    <w:rsid w:val="00161D56"/>
    <w:rsid w:val="00161DCF"/>
    <w:rsid w:val="00164CD4"/>
    <w:rsid w:val="00171661"/>
    <w:rsid w:val="00171930"/>
    <w:rsid w:val="00171E3A"/>
    <w:rsid w:val="00176139"/>
    <w:rsid w:val="00177F9C"/>
    <w:rsid w:val="00180298"/>
    <w:rsid w:val="00180B74"/>
    <w:rsid w:val="00181458"/>
    <w:rsid w:val="00181777"/>
    <w:rsid w:val="00183050"/>
    <w:rsid w:val="0018453B"/>
    <w:rsid w:val="00191687"/>
    <w:rsid w:val="0019325F"/>
    <w:rsid w:val="00194EF9"/>
    <w:rsid w:val="00195676"/>
    <w:rsid w:val="001A2BBF"/>
    <w:rsid w:val="001A2C1E"/>
    <w:rsid w:val="001B03D6"/>
    <w:rsid w:val="001B1225"/>
    <w:rsid w:val="001B26B0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47C8"/>
    <w:rsid w:val="001E6FBA"/>
    <w:rsid w:val="001F542B"/>
    <w:rsid w:val="001F67DD"/>
    <w:rsid w:val="0020141A"/>
    <w:rsid w:val="00202C3D"/>
    <w:rsid w:val="00206E99"/>
    <w:rsid w:val="00213FAC"/>
    <w:rsid w:val="00214E43"/>
    <w:rsid w:val="00216928"/>
    <w:rsid w:val="0021698F"/>
    <w:rsid w:val="002232CE"/>
    <w:rsid w:val="0022409E"/>
    <w:rsid w:val="00225697"/>
    <w:rsid w:val="00231498"/>
    <w:rsid w:val="00240FBB"/>
    <w:rsid w:val="0024757F"/>
    <w:rsid w:val="0025457D"/>
    <w:rsid w:val="00255AA6"/>
    <w:rsid w:val="00255CDC"/>
    <w:rsid w:val="0025750B"/>
    <w:rsid w:val="00257D12"/>
    <w:rsid w:val="002608E4"/>
    <w:rsid w:val="002641E2"/>
    <w:rsid w:val="00266479"/>
    <w:rsid w:val="00266DEF"/>
    <w:rsid w:val="002731B5"/>
    <w:rsid w:val="00274036"/>
    <w:rsid w:val="0027691D"/>
    <w:rsid w:val="00277BF6"/>
    <w:rsid w:val="0028391E"/>
    <w:rsid w:val="00284C16"/>
    <w:rsid w:val="00290AAB"/>
    <w:rsid w:val="00292024"/>
    <w:rsid w:val="002922B1"/>
    <w:rsid w:val="00292B39"/>
    <w:rsid w:val="00293354"/>
    <w:rsid w:val="00295B51"/>
    <w:rsid w:val="0029731E"/>
    <w:rsid w:val="002A710F"/>
    <w:rsid w:val="002B3375"/>
    <w:rsid w:val="002B5C29"/>
    <w:rsid w:val="002B6B79"/>
    <w:rsid w:val="002C015B"/>
    <w:rsid w:val="002C2053"/>
    <w:rsid w:val="002C758E"/>
    <w:rsid w:val="002C7E32"/>
    <w:rsid w:val="002D2A7F"/>
    <w:rsid w:val="002E2D42"/>
    <w:rsid w:val="002E35E4"/>
    <w:rsid w:val="002E5F74"/>
    <w:rsid w:val="002E7C21"/>
    <w:rsid w:val="002F0BC3"/>
    <w:rsid w:val="002F4A57"/>
    <w:rsid w:val="002F781A"/>
    <w:rsid w:val="002F7BA0"/>
    <w:rsid w:val="003007E3"/>
    <w:rsid w:val="003042F7"/>
    <w:rsid w:val="003053EB"/>
    <w:rsid w:val="00313676"/>
    <w:rsid w:val="003148BC"/>
    <w:rsid w:val="00324093"/>
    <w:rsid w:val="003248B1"/>
    <w:rsid w:val="00330CF8"/>
    <w:rsid w:val="00336E08"/>
    <w:rsid w:val="00337043"/>
    <w:rsid w:val="0033716F"/>
    <w:rsid w:val="00351DD4"/>
    <w:rsid w:val="00353DAF"/>
    <w:rsid w:val="003544EE"/>
    <w:rsid w:val="00356887"/>
    <w:rsid w:val="003612D0"/>
    <w:rsid w:val="003644A3"/>
    <w:rsid w:val="00364F45"/>
    <w:rsid w:val="00371362"/>
    <w:rsid w:val="003728FA"/>
    <w:rsid w:val="0037521F"/>
    <w:rsid w:val="00377D35"/>
    <w:rsid w:val="00382600"/>
    <w:rsid w:val="00382C7F"/>
    <w:rsid w:val="00386CFE"/>
    <w:rsid w:val="00387110"/>
    <w:rsid w:val="00391730"/>
    <w:rsid w:val="00391D72"/>
    <w:rsid w:val="00392B3F"/>
    <w:rsid w:val="00393724"/>
    <w:rsid w:val="00397DED"/>
    <w:rsid w:val="003A0257"/>
    <w:rsid w:val="003A0C5E"/>
    <w:rsid w:val="003A2D2A"/>
    <w:rsid w:val="003A4535"/>
    <w:rsid w:val="003A4688"/>
    <w:rsid w:val="003A4A64"/>
    <w:rsid w:val="003B12A5"/>
    <w:rsid w:val="003B29BA"/>
    <w:rsid w:val="003B3CB2"/>
    <w:rsid w:val="003B77C4"/>
    <w:rsid w:val="003C329C"/>
    <w:rsid w:val="003D090B"/>
    <w:rsid w:val="003D1268"/>
    <w:rsid w:val="003D782B"/>
    <w:rsid w:val="003E39AB"/>
    <w:rsid w:val="003E72BA"/>
    <w:rsid w:val="003F038D"/>
    <w:rsid w:val="003F2416"/>
    <w:rsid w:val="003F3423"/>
    <w:rsid w:val="003F6B24"/>
    <w:rsid w:val="003F7C15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5215"/>
    <w:rsid w:val="0044163C"/>
    <w:rsid w:val="00445CD8"/>
    <w:rsid w:val="0044629F"/>
    <w:rsid w:val="00452C63"/>
    <w:rsid w:val="00453378"/>
    <w:rsid w:val="00455BA4"/>
    <w:rsid w:val="00460BCE"/>
    <w:rsid w:val="00461D87"/>
    <w:rsid w:val="0046345B"/>
    <w:rsid w:val="0046601D"/>
    <w:rsid w:val="004722B6"/>
    <w:rsid w:val="00472BDA"/>
    <w:rsid w:val="00477231"/>
    <w:rsid w:val="004773F5"/>
    <w:rsid w:val="00481CD3"/>
    <w:rsid w:val="00486BEE"/>
    <w:rsid w:val="00494980"/>
    <w:rsid w:val="004A06F9"/>
    <w:rsid w:val="004A1A85"/>
    <w:rsid w:val="004A47DD"/>
    <w:rsid w:val="004B0DA4"/>
    <w:rsid w:val="004B1280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E6700"/>
    <w:rsid w:val="004F29EF"/>
    <w:rsid w:val="004F47F4"/>
    <w:rsid w:val="004F7F78"/>
    <w:rsid w:val="0050081C"/>
    <w:rsid w:val="00503FA7"/>
    <w:rsid w:val="00505708"/>
    <w:rsid w:val="00510425"/>
    <w:rsid w:val="005111B5"/>
    <w:rsid w:val="005124DA"/>
    <w:rsid w:val="00512DDA"/>
    <w:rsid w:val="00516D24"/>
    <w:rsid w:val="005204D7"/>
    <w:rsid w:val="0052244B"/>
    <w:rsid w:val="0052279D"/>
    <w:rsid w:val="005237FD"/>
    <w:rsid w:val="00526908"/>
    <w:rsid w:val="005276F6"/>
    <w:rsid w:val="00527843"/>
    <w:rsid w:val="00530058"/>
    <w:rsid w:val="00531E4C"/>
    <w:rsid w:val="00534E09"/>
    <w:rsid w:val="00550548"/>
    <w:rsid w:val="00550D8B"/>
    <w:rsid w:val="00550E07"/>
    <w:rsid w:val="005570E8"/>
    <w:rsid w:val="00557AE0"/>
    <w:rsid w:val="0056133B"/>
    <w:rsid w:val="00561CAA"/>
    <w:rsid w:val="00574316"/>
    <w:rsid w:val="0057568B"/>
    <w:rsid w:val="00576333"/>
    <w:rsid w:val="00580590"/>
    <w:rsid w:val="005900EB"/>
    <w:rsid w:val="005906C8"/>
    <w:rsid w:val="00593D78"/>
    <w:rsid w:val="005968CB"/>
    <w:rsid w:val="005A48C9"/>
    <w:rsid w:val="005A5858"/>
    <w:rsid w:val="005B05E8"/>
    <w:rsid w:val="005B1674"/>
    <w:rsid w:val="005B2DB8"/>
    <w:rsid w:val="005B3FE6"/>
    <w:rsid w:val="005B544D"/>
    <w:rsid w:val="005B63A4"/>
    <w:rsid w:val="005B68A8"/>
    <w:rsid w:val="005B7D9D"/>
    <w:rsid w:val="005C00CA"/>
    <w:rsid w:val="005C0EAD"/>
    <w:rsid w:val="005C0EFD"/>
    <w:rsid w:val="005C1CE3"/>
    <w:rsid w:val="005C23AF"/>
    <w:rsid w:val="005C5945"/>
    <w:rsid w:val="005C5ADF"/>
    <w:rsid w:val="005C6744"/>
    <w:rsid w:val="005C6769"/>
    <w:rsid w:val="005D0030"/>
    <w:rsid w:val="005D28C9"/>
    <w:rsid w:val="005D3EA2"/>
    <w:rsid w:val="005E17A9"/>
    <w:rsid w:val="005E34F8"/>
    <w:rsid w:val="005E512D"/>
    <w:rsid w:val="005F2E35"/>
    <w:rsid w:val="005F6386"/>
    <w:rsid w:val="006077A4"/>
    <w:rsid w:val="006135FB"/>
    <w:rsid w:val="0061587D"/>
    <w:rsid w:val="006165FC"/>
    <w:rsid w:val="00616612"/>
    <w:rsid w:val="0061724C"/>
    <w:rsid w:val="00621E14"/>
    <w:rsid w:val="00621E5D"/>
    <w:rsid w:val="00634F32"/>
    <w:rsid w:val="00637FFA"/>
    <w:rsid w:val="006406F4"/>
    <w:rsid w:val="00641665"/>
    <w:rsid w:val="0065508F"/>
    <w:rsid w:val="00657CDB"/>
    <w:rsid w:val="00660458"/>
    <w:rsid w:val="00661881"/>
    <w:rsid w:val="00665AEC"/>
    <w:rsid w:val="00673880"/>
    <w:rsid w:val="00674A0E"/>
    <w:rsid w:val="00680756"/>
    <w:rsid w:val="006816AD"/>
    <w:rsid w:val="00684F97"/>
    <w:rsid w:val="0068598D"/>
    <w:rsid w:val="00687AA5"/>
    <w:rsid w:val="00690958"/>
    <w:rsid w:val="006909DF"/>
    <w:rsid w:val="006A490E"/>
    <w:rsid w:val="006A4A39"/>
    <w:rsid w:val="006A4A9B"/>
    <w:rsid w:val="006B0AF8"/>
    <w:rsid w:val="006B6514"/>
    <w:rsid w:val="006D0283"/>
    <w:rsid w:val="006D26F1"/>
    <w:rsid w:val="006D47D2"/>
    <w:rsid w:val="006D6E81"/>
    <w:rsid w:val="006E1DD1"/>
    <w:rsid w:val="006F0198"/>
    <w:rsid w:val="00700A68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0588"/>
    <w:rsid w:val="007242DF"/>
    <w:rsid w:val="00727606"/>
    <w:rsid w:val="007322F8"/>
    <w:rsid w:val="007344CC"/>
    <w:rsid w:val="00744197"/>
    <w:rsid w:val="007469EF"/>
    <w:rsid w:val="0075474C"/>
    <w:rsid w:val="007568A8"/>
    <w:rsid w:val="00757AE3"/>
    <w:rsid w:val="00757F64"/>
    <w:rsid w:val="00761193"/>
    <w:rsid w:val="007618F1"/>
    <w:rsid w:val="00764B5B"/>
    <w:rsid w:val="00772DDE"/>
    <w:rsid w:val="0077406A"/>
    <w:rsid w:val="007807B0"/>
    <w:rsid w:val="00783D08"/>
    <w:rsid w:val="00790696"/>
    <w:rsid w:val="0079392F"/>
    <w:rsid w:val="007A684D"/>
    <w:rsid w:val="007B3379"/>
    <w:rsid w:val="007B4067"/>
    <w:rsid w:val="007B6F0E"/>
    <w:rsid w:val="007B7126"/>
    <w:rsid w:val="007C06FE"/>
    <w:rsid w:val="007C381C"/>
    <w:rsid w:val="007C6493"/>
    <w:rsid w:val="007C7FB6"/>
    <w:rsid w:val="007D66B2"/>
    <w:rsid w:val="007E07F7"/>
    <w:rsid w:val="007E1FBD"/>
    <w:rsid w:val="007F311E"/>
    <w:rsid w:val="0081116D"/>
    <w:rsid w:val="00815042"/>
    <w:rsid w:val="00825D59"/>
    <w:rsid w:val="00831AD4"/>
    <w:rsid w:val="0083674F"/>
    <w:rsid w:val="00836897"/>
    <w:rsid w:val="008368D0"/>
    <w:rsid w:val="00846D12"/>
    <w:rsid w:val="00847D2D"/>
    <w:rsid w:val="00853936"/>
    <w:rsid w:val="00854F21"/>
    <w:rsid w:val="008559C3"/>
    <w:rsid w:val="00856DE0"/>
    <w:rsid w:val="00857DEB"/>
    <w:rsid w:val="00863011"/>
    <w:rsid w:val="00864184"/>
    <w:rsid w:val="0087197F"/>
    <w:rsid w:val="00874BAE"/>
    <w:rsid w:val="00875104"/>
    <w:rsid w:val="0087561E"/>
    <w:rsid w:val="00875A72"/>
    <w:rsid w:val="00876045"/>
    <w:rsid w:val="00881BB6"/>
    <w:rsid w:val="00882399"/>
    <w:rsid w:val="00884483"/>
    <w:rsid w:val="00885B29"/>
    <w:rsid w:val="00885C92"/>
    <w:rsid w:val="00887161"/>
    <w:rsid w:val="00892B88"/>
    <w:rsid w:val="00893599"/>
    <w:rsid w:val="008937B0"/>
    <w:rsid w:val="008946B3"/>
    <w:rsid w:val="00895A36"/>
    <w:rsid w:val="008A1A41"/>
    <w:rsid w:val="008A261E"/>
    <w:rsid w:val="008A3B45"/>
    <w:rsid w:val="008A4CF5"/>
    <w:rsid w:val="008A5539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F0779"/>
    <w:rsid w:val="008F142E"/>
    <w:rsid w:val="008F2169"/>
    <w:rsid w:val="008F2CEF"/>
    <w:rsid w:val="008F433B"/>
    <w:rsid w:val="008F495A"/>
    <w:rsid w:val="008F5D94"/>
    <w:rsid w:val="00901D27"/>
    <w:rsid w:val="00901FB2"/>
    <w:rsid w:val="009022CC"/>
    <w:rsid w:val="0090525C"/>
    <w:rsid w:val="009131C5"/>
    <w:rsid w:val="00916F64"/>
    <w:rsid w:val="00917FD3"/>
    <w:rsid w:val="00923527"/>
    <w:rsid w:val="009236BA"/>
    <w:rsid w:val="00923FC6"/>
    <w:rsid w:val="00933FD5"/>
    <w:rsid w:val="009342F4"/>
    <w:rsid w:val="00936BCA"/>
    <w:rsid w:val="00940FAF"/>
    <w:rsid w:val="00945523"/>
    <w:rsid w:val="00945EF5"/>
    <w:rsid w:val="0094761C"/>
    <w:rsid w:val="00956C36"/>
    <w:rsid w:val="0096421E"/>
    <w:rsid w:val="00966FCE"/>
    <w:rsid w:val="0096785E"/>
    <w:rsid w:val="00977E03"/>
    <w:rsid w:val="00980A7E"/>
    <w:rsid w:val="00980C27"/>
    <w:rsid w:val="00982FB8"/>
    <w:rsid w:val="00985699"/>
    <w:rsid w:val="009862C5"/>
    <w:rsid w:val="00990DCB"/>
    <w:rsid w:val="00996413"/>
    <w:rsid w:val="009974C1"/>
    <w:rsid w:val="009A12C9"/>
    <w:rsid w:val="009A36DF"/>
    <w:rsid w:val="009A46CC"/>
    <w:rsid w:val="009A788D"/>
    <w:rsid w:val="009B6429"/>
    <w:rsid w:val="009C59B5"/>
    <w:rsid w:val="009C7338"/>
    <w:rsid w:val="009D4EFE"/>
    <w:rsid w:val="009E054A"/>
    <w:rsid w:val="009E3DB7"/>
    <w:rsid w:val="009E64D7"/>
    <w:rsid w:val="009F3CC8"/>
    <w:rsid w:val="009F4988"/>
    <w:rsid w:val="009F744B"/>
    <w:rsid w:val="00A0007B"/>
    <w:rsid w:val="00A0191C"/>
    <w:rsid w:val="00A05239"/>
    <w:rsid w:val="00A054C9"/>
    <w:rsid w:val="00A06F0B"/>
    <w:rsid w:val="00A11777"/>
    <w:rsid w:val="00A120B2"/>
    <w:rsid w:val="00A132B3"/>
    <w:rsid w:val="00A2139B"/>
    <w:rsid w:val="00A23F9F"/>
    <w:rsid w:val="00A32E13"/>
    <w:rsid w:val="00A365EC"/>
    <w:rsid w:val="00A37959"/>
    <w:rsid w:val="00A413BC"/>
    <w:rsid w:val="00A441F1"/>
    <w:rsid w:val="00A47E48"/>
    <w:rsid w:val="00A501E6"/>
    <w:rsid w:val="00A5166E"/>
    <w:rsid w:val="00A5402F"/>
    <w:rsid w:val="00A63044"/>
    <w:rsid w:val="00A72C91"/>
    <w:rsid w:val="00A7346A"/>
    <w:rsid w:val="00A7435C"/>
    <w:rsid w:val="00A80A7C"/>
    <w:rsid w:val="00A874C1"/>
    <w:rsid w:val="00A878F2"/>
    <w:rsid w:val="00A90BBC"/>
    <w:rsid w:val="00A932B5"/>
    <w:rsid w:val="00A94155"/>
    <w:rsid w:val="00A9481E"/>
    <w:rsid w:val="00A97B34"/>
    <w:rsid w:val="00AA2020"/>
    <w:rsid w:val="00AA2604"/>
    <w:rsid w:val="00AA3246"/>
    <w:rsid w:val="00AB0972"/>
    <w:rsid w:val="00AB12E2"/>
    <w:rsid w:val="00AB7D4A"/>
    <w:rsid w:val="00AC6415"/>
    <w:rsid w:val="00AC64F1"/>
    <w:rsid w:val="00AC68BB"/>
    <w:rsid w:val="00AC6B8B"/>
    <w:rsid w:val="00AD1765"/>
    <w:rsid w:val="00AD3DD9"/>
    <w:rsid w:val="00AD515E"/>
    <w:rsid w:val="00AD5211"/>
    <w:rsid w:val="00AD548C"/>
    <w:rsid w:val="00AE4FD9"/>
    <w:rsid w:val="00AE6CE7"/>
    <w:rsid w:val="00AF2F50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2CA0"/>
    <w:rsid w:val="00B4403C"/>
    <w:rsid w:val="00B45CA3"/>
    <w:rsid w:val="00B477D2"/>
    <w:rsid w:val="00B5525F"/>
    <w:rsid w:val="00B55AEF"/>
    <w:rsid w:val="00B60007"/>
    <w:rsid w:val="00B614B1"/>
    <w:rsid w:val="00B6207D"/>
    <w:rsid w:val="00B63C64"/>
    <w:rsid w:val="00B64594"/>
    <w:rsid w:val="00B67FC0"/>
    <w:rsid w:val="00B70C83"/>
    <w:rsid w:val="00B717BD"/>
    <w:rsid w:val="00B73723"/>
    <w:rsid w:val="00B765B2"/>
    <w:rsid w:val="00B76A6C"/>
    <w:rsid w:val="00B8005A"/>
    <w:rsid w:val="00B805D3"/>
    <w:rsid w:val="00B80657"/>
    <w:rsid w:val="00B83D0F"/>
    <w:rsid w:val="00B8755D"/>
    <w:rsid w:val="00B92B49"/>
    <w:rsid w:val="00B94875"/>
    <w:rsid w:val="00B95C07"/>
    <w:rsid w:val="00B97564"/>
    <w:rsid w:val="00BA424E"/>
    <w:rsid w:val="00BA61E5"/>
    <w:rsid w:val="00BA75A5"/>
    <w:rsid w:val="00BB0237"/>
    <w:rsid w:val="00BB2D55"/>
    <w:rsid w:val="00BB6F3A"/>
    <w:rsid w:val="00BC19CD"/>
    <w:rsid w:val="00BC3706"/>
    <w:rsid w:val="00BC3D7B"/>
    <w:rsid w:val="00BC4958"/>
    <w:rsid w:val="00BC6C28"/>
    <w:rsid w:val="00BD29C7"/>
    <w:rsid w:val="00BD3202"/>
    <w:rsid w:val="00BD425F"/>
    <w:rsid w:val="00BE2A07"/>
    <w:rsid w:val="00BE38DD"/>
    <w:rsid w:val="00BE3C1E"/>
    <w:rsid w:val="00BF0B7F"/>
    <w:rsid w:val="00BF1FDB"/>
    <w:rsid w:val="00BF31FB"/>
    <w:rsid w:val="00C00848"/>
    <w:rsid w:val="00C06D96"/>
    <w:rsid w:val="00C07ED9"/>
    <w:rsid w:val="00C1158E"/>
    <w:rsid w:val="00C21C2A"/>
    <w:rsid w:val="00C3083A"/>
    <w:rsid w:val="00C30CB4"/>
    <w:rsid w:val="00C33BDC"/>
    <w:rsid w:val="00C41087"/>
    <w:rsid w:val="00C41565"/>
    <w:rsid w:val="00C44281"/>
    <w:rsid w:val="00C559B5"/>
    <w:rsid w:val="00C61597"/>
    <w:rsid w:val="00C62E23"/>
    <w:rsid w:val="00C712BD"/>
    <w:rsid w:val="00C72DDE"/>
    <w:rsid w:val="00C73199"/>
    <w:rsid w:val="00C73DAD"/>
    <w:rsid w:val="00C747F6"/>
    <w:rsid w:val="00C75560"/>
    <w:rsid w:val="00C75BE0"/>
    <w:rsid w:val="00C84CDB"/>
    <w:rsid w:val="00C900B5"/>
    <w:rsid w:val="00C90422"/>
    <w:rsid w:val="00C95F8D"/>
    <w:rsid w:val="00C96D37"/>
    <w:rsid w:val="00CA160A"/>
    <w:rsid w:val="00CA4D0B"/>
    <w:rsid w:val="00CB370B"/>
    <w:rsid w:val="00CB6AEA"/>
    <w:rsid w:val="00CC01CA"/>
    <w:rsid w:val="00CC14E2"/>
    <w:rsid w:val="00CC1B0B"/>
    <w:rsid w:val="00CC4B77"/>
    <w:rsid w:val="00CD3DD1"/>
    <w:rsid w:val="00CD4321"/>
    <w:rsid w:val="00CE698A"/>
    <w:rsid w:val="00CE6CD7"/>
    <w:rsid w:val="00CF05ED"/>
    <w:rsid w:val="00CF1D20"/>
    <w:rsid w:val="00CF404D"/>
    <w:rsid w:val="00D040CC"/>
    <w:rsid w:val="00D04AE7"/>
    <w:rsid w:val="00D04D99"/>
    <w:rsid w:val="00D04E84"/>
    <w:rsid w:val="00D059CA"/>
    <w:rsid w:val="00D06BF1"/>
    <w:rsid w:val="00D12640"/>
    <w:rsid w:val="00D13A80"/>
    <w:rsid w:val="00D14D6C"/>
    <w:rsid w:val="00D170D6"/>
    <w:rsid w:val="00D172D4"/>
    <w:rsid w:val="00D22A7C"/>
    <w:rsid w:val="00D274F9"/>
    <w:rsid w:val="00D27881"/>
    <w:rsid w:val="00D31808"/>
    <w:rsid w:val="00D3290A"/>
    <w:rsid w:val="00D369AD"/>
    <w:rsid w:val="00D37A04"/>
    <w:rsid w:val="00D457BF"/>
    <w:rsid w:val="00D4689E"/>
    <w:rsid w:val="00D524E1"/>
    <w:rsid w:val="00D53C49"/>
    <w:rsid w:val="00D72F4F"/>
    <w:rsid w:val="00D76708"/>
    <w:rsid w:val="00D81614"/>
    <w:rsid w:val="00D81E3A"/>
    <w:rsid w:val="00D844F9"/>
    <w:rsid w:val="00D86206"/>
    <w:rsid w:val="00D94538"/>
    <w:rsid w:val="00D95288"/>
    <w:rsid w:val="00DA46EE"/>
    <w:rsid w:val="00DA6780"/>
    <w:rsid w:val="00DB0386"/>
    <w:rsid w:val="00DB0892"/>
    <w:rsid w:val="00DB144E"/>
    <w:rsid w:val="00DB54A4"/>
    <w:rsid w:val="00DC156F"/>
    <w:rsid w:val="00DD6AFB"/>
    <w:rsid w:val="00DF155C"/>
    <w:rsid w:val="00E009DB"/>
    <w:rsid w:val="00E01A4A"/>
    <w:rsid w:val="00E0296A"/>
    <w:rsid w:val="00E02C15"/>
    <w:rsid w:val="00E076F4"/>
    <w:rsid w:val="00E105A2"/>
    <w:rsid w:val="00E11D0D"/>
    <w:rsid w:val="00E12F84"/>
    <w:rsid w:val="00E15D88"/>
    <w:rsid w:val="00E16E24"/>
    <w:rsid w:val="00E205E5"/>
    <w:rsid w:val="00E20887"/>
    <w:rsid w:val="00E21C3F"/>
    <w:rsid w:val="00E25B2A"/>
    <w:rsid w:val="00E25E1A"/>
    <w:rsid w:val="00E26AB5"/>
    <w:rsid w:val="00E3596E"/>
    <w:rsid w:val="00E37615"/>
    <w:rsid w:val="00E42DFD"/>
    <w:rsid w:val="00E43BD4"/>
    <w:rsid w:val="00E468A4"/>
    <w:rsid w:val="00E51320"/>
    <w:rsid w:val="00E5248B"/>
    <w:rsid w:val="00E54260"/>
    <w:rsid w:val="00E556E0"/>
    <w:rsid w:val="00E60795"/>
    <w:rsid w:val="00E629C7"/>
    <w:rsid w:val="00E736D6"/>
    <w:rsid w:val="00E73753"/>
    <w:rsid w:val="00E73D0E"/>
    <w:rsid w:val="00E93F7E"/>
    <w:rsid w:val="00E94CFB"/>
    <w:rsid w:val="00E9647B"/>
    <w:rsid w:val="00E97543"/>
    <w:rsid w:val="00EA1416"/>
    <w:rsid w:val="00EA1587"/>
    <w:rsid w:val="00EA182B"/>
    <w:rsid w:val="00EA201C"/>
    <w:rsid w:val="00EA3C68"/>
    <w:rsid w:val="00EA5172"/>
    <w:rsid w:val="00EA69C4"/>
    <w:rsid w:val="00EA727F"/>
    <w:rsid w:val="00EB66B6"/>
    <w:rsid w:val="00EB673C"/>
    <w:rsid w:val="00EC2242"/>
    <w:rsid w:val="00EC2BB7"/>
    <w:rsid w:val="00EC56BE"/>
    <w:rsid w:val="00EC7F1B"/>
    <w:rsid w:val="00ED1B7E"/>
    <w:rsid w:val="00ED56F7"/>
    <w:rsid w:val="00ED66CC"/>
    <w:rsid w:val="00ED6D71"/>
    <w:rsid w:val="00EE07DD"/>
    <w:rsid w:val="00EE7316"/>
    <w:rsid w:val="00EF0611"/>
    <w:rsid w:val="00F03EAE"/>
    <w:rsid w:val="00F06A22"/>
    <w:rsid w:val="00F10F3D"/>
    <w:rsid w:val="00F121C1"/>
    <w:rsid w:val="00F16CF6"/>
    <w:rsid w:val="00F230A9"/>
    <w:rsid w:val="00F32656"/>
    <w:rsid w:val="00F33A1F"/>
    <w:rsid w:val="00F4237F"/>
    <w:rsid w:val="00F42690"/>
    <w:rsid w:val="00F4356C"/>
    <w:rsid w:val="00F53A62"/>
    <w:rsid w:val="00F563FF"/>
    <w:rsid w:val="00F615CF"/>
    <w:rsid w:val="00F62785"/>
    <w:rsid w:val="00F65114"/>
    <w:rsid w:val="00F65CE1"/>
    <w:rsid w:val="00F71BD8"/>
    <w:rsid w:val="00F7546E"/>
    <w:rsid w:val="00F762EE"/>
    <w:rsid w:val="00F82FC9"/>
    <w:rsid w:val="00F84B56"/>
    <w:rsid w:val="00F87FBF"/>
    <w:rsid w:val="00FA26CB"/>
    <w:rsid w:val="00FB08A3"/>
    <w:rsid w:val="00FB1E47"/>
    <w:rsid w:val="00FB36C8"/>
    <w:rsid w:val="00FB576F"/>
    <w:rsid w:val="00FB5911"/>
    <w:rsid w:val="00FB5F7E"/>
    <w:rsid w:val="00FD4AE1"/>
    <w:rsid w:val="00FD4C42"/>
    <w:rsid w:val="00FD51EE"/>
    <w:rsid w:val="00FD5223"/>
    <w:rsid w:val="00FD5C8E"/>
    <w:rsid w:val="00FD636A"/>
    <w:rsid w:val="00FD788F"/>
    <w:rsid w:val="00FF04F1"/>
    <w:rsid w:val="00FF06E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D20FD9"/>
  <w15:chartTrackingRefBased/>
  <w15:docId w15:val="{95937857-F401-4A4D-B01B-3BE9EC52E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en-US" w:eastAsia="x-none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 w:eastAsia="x-none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ack%20up%20Komputer%20PC%2017\One%20Drive\KHUSUS%20PP\84.%20DOKUMEN%20BANJARAN\14.%20VALSARTAN%2080%20MG\REV%2000\Spesifikasi%20Valsartan%2080%20mg_upi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7E5A1-8F1B-4E02-8773-014161B87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Spesifikasi Valsartan 80 mg_upi</Template>
  <TotalTime>3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PP-PBB</dc:creator>
  <cp:keywords/>
  <cp:lastModifiedBy>kf user111</cp:lastModifiedBy>
  <cp:revision>4</cp:revision>
  <cp:lastPrinted>2021-12-03T08:09:00Z</cp:lastPrinted>
  <dcterms:created xsi:type="dcterms:W3CDTF">2024-08-07T02:11:00Z</dcterms:created>
  <dcterms:modified xsi:type="dcterms:W3CDTF">2024-08-07T02:33:00Z</dcterms:modified>
</cp:coreProperties>
</file>