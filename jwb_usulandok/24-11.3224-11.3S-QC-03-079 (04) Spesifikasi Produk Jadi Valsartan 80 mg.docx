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BDD45" w14:textId="3989252A" w:rsidR="005F6386" w:rsidRPr="00345108" w:rsidRDefault="003612D0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345108">
        <w:rPr>
          <w:rFonts w:cs="Calibri"/>
          <w:b/>
          <w:lang w:val="en-US"/>
        </w:rPr>
        <w:t>Tujuan</w:t>
      </w:r>
    </w:p>
    <w:p w14:paraId="5A649FAB" w14:textId="3CEEC727" w:rsidR="005F6386" w:rsidRPr="00345108" w:rsidRDefault="005F6386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345108">
        <w:rPr>
          <w:rFonts w:cs="Calibri"/>
          <w:color w:val="000000"/>
          <w:lang w:val="en-US"/>
        </w:rPr>
        <w:t>Menunjukkan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deskripsi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spesifik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dari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produk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r w:rsidR="000761B2" w:rsidRPr="00345108">
        <w:rPr>
          <w:rFonts w:cs="Calibri"/>
          <w:color w:val="000000"/>
          <w:lang w:val="en-ID"/>
        </w:rPr>
        <w:t xml:space="preserve">Valsartan </w:t>
      </w:r>
      <w:r w:rsidR="004F29EF" w:rsidRPr="00345108">
        <w:rPr>
          <w:rFonts w:cs="Calibri"/>
          <w:color w:val="000000"/>
          <w:lang w:val="en-ID"/>
        </w:rPr>
        <w:t xml:space="preserve">Tablet </w:t>
      </w:r>
      <w:r w:rsidR="000761B2" w:rsidRPr="00345108">
        <w:rPr>
          <w:rFonts w:cs="Calibri"/>
          <w:color w:val="000000"/>
          <w:lang w:val="en-ID"/>
        </w:rPr>
        <w:t>8</w:t>
      </w:r>
      <w:r w:rsidR="00A80A7C" w:rsidRPr="00345108">
        <w:rPr>
          <w:rFonts w:cs="Calibri"/>
          <w:color w:val="000000"/>
          <w:lang w:val="en-ID"/>
        </w:rPr>
        <w:t>0 mg</w:t>
      </w:r>
      <w:r w:rsidR="00BE38DD" w:rsidRPr="00345108">
        <w:rPr>
          <w:rFonts w:cs="Calibri"/>
          <w:color w:val="000000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untuk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digunakan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sebagai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acuan</w:t>
      </w:r>
      <w:proofErr w:type="spellEnd"/>
      <w:r w:rsidRPr="00345108">
        <w:rPr>
          <w:rFonts w:cs="Calibri"/>
          <w:color w:val="000000"/>
          <w:lang w:val="en-US"/>
        </w:rPr>
        <w:t xml:space="preserve"> pada </w:t>
      </w:r>
      <w:proofErr w:type="spellStart"/>
      <w:r w:rsidRPr="00345108">
        <w:rPr>
          <w:rFonts w:cs="Calibri"/>
          <w:color w:val="000000"/>
          <w:lang w:val="en-US"/>
        </w:rPr>
        <w:t>pemeriksaan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produk</w:t>
      </w:r>
      <w:proofErr w:type="spellEnd"/>
      <w:r w:rsidRPr="00345108">
        <w:rPr>
          <w:rFonts w:cs="Calibri"/>
          <w:color w:val="000000"/>
          <w:lang w:val="en-US"/>
        </w:rPr>
        <w:t>.</w:t>
      </w:r>
    </w:p>
    <w:p w14:paraId="6FADAFFF" w14:textId="77777777" w:rsidR="00041FF1" w:rsidRPr="00345108" w:rsidRDefault="00041FF1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color w:val="000000"/>
          <w:sz w:val="10"/>
          <w:szCs w:val="10"/>
          <w:lang w:val="en-US"/>
        </w:rPr>
      </w:pPr>
    </w:p>
    <w:p w14:paraId="1373E4CC" w14:textId="10A15B83" w:rsidR="005F6386" w:rsidRPr="00345108" w:rsidRDefault="003612D0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345108">
        <w:rPr>
          <w:rFonts w:cs="Calibri"/>
          <w:b/>
          <w:lang w:val="en-US"/>
        </w:rPr>
        <w:t xml:space="preserve">Ruang </w:t>
      </w:r>
      <w:proofErr w:type="spellStart"/>
      <w:r w:rsidRPr="00345108">
        <w:rPr>
          <w:rFonts w:cs="Calibri"/>
          <w:b/>
          <w:lang w:val="en-US"/>
        </w:rPr>
        <w:t>Lingkup</w:t>
      </w:r>
      <w:proofErr w:type="spellEnd"/>
    </w:p>
    <w:p w14:paraId="5A5C7F48" w14:textId="2672F677" w:rsidR="00FD636A" w:rsidRPr="00345108" w:rsidRDefault="005F6386" w:rsidP="00EE07DD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345108">
        <w:rPr>
          <w:rFonts w:cs="Calibri"/>
          <w:lang w:val="en-US"/>
        </w:rPr>
        <w:t>Menj</w:t>
      </w:r>
      <w:r w:rsidR="00D37A04" w:rsidRPr="00345108">
        <w:rPr>
          <w:rFonts w:cs="Calibri"/>
          <w:lang w:val="en-US"/>
        </w:rPr>
        <w:t>elaskan</w:t>
      </w:r>
      <w:proofErr w:type="spellEnd"/>
      <w:r w:rsidR="00D37A04" w:rsidRPr="00345108">
        <w:rPr>
          <w:rFonts w:cs="Calibri"/>
          <w:lang w:val="en-US"/>
        </w:rPr>
        <w:t xml:space="preserve"> </w:t>
      </w:r>
      <w:proofErr w:type="spellStart"/>
      <w:r w:rsidR="00D37A04" w:rsidRPr="00345108">
        <w:rPr>
          <w:rFonts w:cs="Calibri"/>
          <w:lang w:val="en-US"/>
        </w:rPr>
        <w:t>spesifikasi</w:t>
      </w:r>
      <w:proofErr w:type="spellEnd"/>
      <w:r w:rsidR="00D37A04" w:rsidRPr="00345108">
        <w:rPr>
          <w:rFonts w:cs="Calibri"/>
          <w:lang w:val="en-US"/>
        </w:rPr>
        <w:t xml:space="preserve"> </w:t>
      </w:r>
      <w:proofErr w:type="spellStart"/>
      <w:r w:rsidR="00D37A04" w:rsidRPr="00345108">
        <w:rPr>
          <w:rFonts w:cs="Calibri"/>
          <w:lang w:val="en-US"/>
        </w:rPr>
        <w:t>produk</w:t>
      </w:r>
      <w:proofErr w:type="spellEnd"/>
      <w:r w:rsidR="00D37A04" w:rsidRPr="00345108">
        <w:rPr>
          <w:rFonts w:cs="Calibri"/>
          <w:lang w:val="en-US"/>
        </w:rPr>
        <w:t xml:space="preserve"> </w:t>
      </w:r>
      <w:r w:rsidR="004F29EF" w:rsidRPr="00345108">
        <w:rPr>
          <w:rFonts w:cs="Calibri"/>
          <w:color w:val="000000"/>
          <w:lang w:val="en-ID"/>
        </w:rPr>
        <w:t>Valsartan Tablet 80 mg</w:t>
      </w:r>
      <w:r w:rsidR="004F29EF" w:rsidRPr="00345108">
        <w:rPr>
          <w:rFonts w:cs="Calibri"/>
          <w:color w:val="000000"/>
        </w:rPr>
        <w:t xml:space="preserve"> </w:t>
      </w:r>
      <w:r w:rsidR="00FD636A" w:rsidRPr="00345108">
        <w:rPr>
          <w:rFonts w:cs="Calibri"/>
          <w:lang w:val="en-US"/>
        </w:rPr>
        <w:t xml:space="preserve">yang </w:t>
      </w:r>
      <w:proofErr w:type="spellStart"/>
      <w:r w:rsidR="00FD636A" w:rsidRPr="00345108">
        <w:rPr>
          <w:rFonts w:cs="Calibri"/>
          <w:lang w:val="en-US"/>
        </w:rPr>
        <w:t>diproduksi</w:t>
      </w:r>
      <w:proofErr w:type="spellEnd"/>
      <w:r w:rsidR="00FD636A" w:rsidRPr="00345108">
        <w:rPr>
          <w:rFonts w:cs="Calibri"/>
          <w:lang w:val="en-US"/>
        </w:rPr>
        <w:t xml:space="preserve"> oleh</w:t>
      </w:r>
      <w:r w:rsidR="00FD636A" w:rsidRPr="00345108">
        <w:rPr>
          <w:rFonts w:cs="Calibri"/>
        </w:rPr>
        <w:t xml:space="preserve"> PT. Kimia Farma Tbk</w:t>
      </w:r>
      <w:r w:rsidR="00EE07DD" w:rsidRPr="00345108">
        <w:rPr>
          <w:rFonts w:cs="Calibri"/>
          <w:lang w:val="en-US"/>
        </w:rPr>
        <w:t>.</w:t>
      </w:r>
      <w:r w:rsidR="00202C3D" w:rsidRPr="00345108">
        <w:rPr>
          <w:rFonts w:cs="Calibri"/>
          <w:lang w:val="en-US"/>
        </w:rPr>
        <w:t xml:space="preserve"> </w:t>
      </w:r>
      <w:r w:rsidR="00FD636A" w:rsidRPr="00345108">
        <w:rPr>
          <w:rFonts w:cs="Calibri"/>
        </w:rPr>
        <w:t>Plant Banjaran</w:t>
      </w:r>
      <w:r w:rsidR="00EE07DD" w:rsidRPr="00345108">
        <w:rPr>
          <w:rFonts w:cs="Calibri"/>
          <w:lang w:val="en-US"/>
        </w:rPr>
        <w:t>.</w:t>
      </w:r>
      <w:r w:rsidR="00FD636A" w:rsidRPr="00345108">
        <w:rPr>
          <w:rFonts w:cs="Calibri"/>
        </w:rPr>
        <w:t xml:space="preserve"> </w:t>
      </w:r>
    </w:p>
    <w:p w14:paraId="1020DD15" w14:textId="77777777" w:rsidR="00041FF1" w:rsidRPr="00345108" w:rsidRDefault="00041FF1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6B08E303" w14:textId="05C19E20" w:rsidR="00AC64F1" w:rsidRPr="00345108" w:rsidRDefault="005124DA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345108">
        <w:rPr>
          <w:rFonts w:cs="Calibri"/>
          <w:b/>
          <w:lang w:val="en-US"/>
        </w:rPr>
        <w:t>Spesifikasi</w:t>
      </w:r>
      <w:proofErr w:type="spellEnd"/>
      <w:r w:rsidRPr="00345108">
        <w:rPr>
          <w:rFonts w:cs="Calibri"/>
          <w:b/>
          <w:lang w:val="en-US"/>
        </w:rPr>
        <w:t xml:space="preserve"> </w:t>
      </w:r>
      <w:proofErr w:type="spellStart"/>
      <w:r w:rsidRPr="00345108">
        <w:rPr>
          <w:rFonts w:cs="Calibri"/>
          <w:b/>
          <w:lang w:val="en-US"/>
        </w:rPr>
        <w:t>Produk</w:t>
      </w:r>
      <w:proofErr w:type="spellEnd"/>
    </w:p>
    <w:p w14:paraId="4EF9D6A9" w14:textId="3791588A" w:rsidR="005124DA" w:rsidRPr="00345108" w:rsidRDefault="005124DA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  <w:r w:rsidRPr="00345108">
        <w:rPr>
          <w:rFonts w:cs="Calibri"/>
          <w:b/>
          <w:lang w:val="en-US"/>
        </w:rPr>
        <w:t xml:space="preserve">Tablet Inti </w:t>
      </w:r>
    </w:p>
    <w:p w14:paraId="61ACF2E0" w14:textId="77777777" w:rsidR="004B0DA4" w:rsidRPr="00345108" w:rsidRDefault="004B0DA4" w:rsidP="00041FF1">
      <w:pPr>
        <w:spacing w:after="0" w:line="240" w:lineRule="auto"/>
        <w:rPr>
          <w:rFonts w:cs="Calibri"/>
          <w:vanish/>
        </w:rPr>
      </w:pPr>
    </w:p>
    <w:tbl>
      <w:tblPr>
        <w:tblW w:w="10206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709"/>
        <w:gridCol w:w="2410"/>
        <w:gridCol w:w="1134"/>
        <w:gridCol w:w="3260"/>
        <w:gridCol w:w="2693"/>
      </w:tblGrid>
      <w:tr w:rsidR="004B0DA4" w:rsidRPr="00345108" w14:paraId="3DEF3113" w14:textId="77777777" w:rsidTr="00BC3706">
        <w:trPr>
          <w:trHeight w:val="37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42EE6147" w14:textId="77777777" w:rsidR="003A2D2A" w:rsidRPr="00345108" w:rsidRDefault="003A2D2A" w:rsidP="00041FF1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t>No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930A874" w14:textId="0DD7BC84" w:rsidR="003A2D2A" w:rsidRPr="00345108" w:rsidRDefault="003A2D2A" w:rsidP="00EE07D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EB87402" w14:textId="05B54216" w:rsidR="003A2D2A" w:rsidRPr="00345108" w:rsidRDefault="003A2D2A" w:rsidP="00EE07DD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proofErr w:type="spellStart"/>
            <w:r w:rsidRPr="00345108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BF5E37C" w14:textId="7014EC5F" w:rsidR="003A2D2A" w:rsidRPr="00345108" w:rsidRDefault="003A2D2A" w:rsidP="00EE07D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id-ID"/>
              </w:rPr>
            </w:pPr>
            <w:r w:rsidRPr="00345108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9604977" w14:textId="01824591" w:rsidR="003A2D2A" w:rsidRPr="00345108" w:rsidRDefault="003A2D2A" w:rsidP="00EE07D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t>Referensi</w:t>
            </w:r>
          </w:p>
        </w:tc>
      </w:tr>
      <w:tr w:rsidR="004B0DA4" w:rsidRPr="00345108" w14:paraId="0A106B61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C3A8464" w14:textId="77777777" w:rsidR="003A2D2A" w:rsidRPr="00345108" w:rsidRDefault="003A2D2A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1</w:t>
            </w:r>
            <w:r w:rsidR="003E72BA"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9E1C446" w14:textId="1BDFEA59" w:rsidR="003A2D2A" w:rsidRPr="00345108" w:rsidRDefault="003A2D2A" w:rsidP="00EE07DD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Pemerian</w:t>
            </w:r>
            <w:r w:rsidR="00A365EC" w:rsidRPr="00345108">
              <w:rPr>
                <w:rFonts w:cs="Calibri"/>
                <w:i/>
              </w:rPr>
              <w:tab/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3396E3" w14:textId="77777777" w:rsidR="003A2D2A" w:rsidRPr="00345108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73033B1" w14:textId="77777777" w:rsidR="003A2D2A" w:rsidRPr="00345108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F3BF41B" w14:textId="77777777" w:rsidR="003A2D2A" w:rsidRPr="00345108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</w:tr>
      <w:tr w:rsidR="004B0DA4" w:rsidRPr="00345108" w14:paraId="3BFD0FB4" w14:textId="77777777" w:rsidTr="00BC3706">
        <w:tc>
          <w:tcPr>
            <w:tcW w:w="709" w:type="dxa"/>
            <w:vMerge w:val="restar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2F42B3A" w14:textId="77777777" w:rsidR="001B659A" w:rsidRPr="00345108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B6D09EC" w14:textId="19AA5452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1229826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5C8FAEE" w14:textId="40EF3565" w:rsidR="008368D0" w:rsidRPr="00345108" w:rsidRDefault="003B12A5" w:rsidP="00041FF1">
            <w:pPr>
              <w:spacing w:after="0" w:line="240" w:lineRule="auto"/>
              <w:rPr>
                <w:rFonts w:cs="Calibri"/>
                <w:i/>
                <w:color w:val="000000"/>
                <w:lang w:val="en-ID"/>
              </w:rPr>
            </w:pPr>
            <w:proofErr w:type="spellStart"/>
            <w:r w:rsidRPr="00345108">
              <w:rPr>
                <w:rFonts w:cs="Calibri"/>
                <w:i/>
                <w:color w:val="000000"/>
                <w:lang w:val="en-ID"/>
              </w:rPr>
              <w:t>K</w:t>
            </w:r>
            <w:r w:rsidR="002922B1" w:rsidRPr="00345108">
              <w:rPr>
                <w:rFonts w:cs="Calibri"/>
                <w:i/>
                <w:color w:val="000000"/>
                <w:lang w:val="en-ID"/>
              </w:rPr>
              <w:t>aplet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A4F36FB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6F831D14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504208" w14:textId="77777777" w:rsidR="001B659A" w:rsidRPr="00345108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C531678" w14:textId="3F83B0D1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A91E724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2AAF337" w14:textId="5A755A31" w:rsidR="004B570D" w:rsidRPr="00345108" w:rsidRDefault="005B7D9D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Putih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34169C3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6643B418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3FF6DCC" w14:textId="77777777" w:rsidR="001B659A" w:rsidRPr="00345108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D6E9E4" w14:textId="71BEAAEC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Muka atas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FD787A6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A7BD183" w14:textId="77777777" w:rsidR="001B659A" w:rsidRPr="00345108" w:rsidRDefault="003F7C15" w:rsidP="00041FF1">
            <w:pPr>
              <w:spacing w:after="0" w:line="240" w:lineRule="auto"/>
              <w:rPr>
                <w:rFonts w:cs="Calibri"/>
                <w:color w:val="000000"/>
                <w:lang w:val="en-ID"/>
              </w:rPr>
            </w:pPr>
            <w:r w:rsidRPr="00345108">
              <w:rPr>
                <w:rFonts w:cs="Calibri"/>
                <w:color w:val="000000"/>
                <w:lang w:val="en-ID"/>
              </w:rPr>
              <w:t>kf</w:t>
            </w:r>
            <w:r w:rsidR="00EF0611" w:rsidRPr="00345108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B21443E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5722B140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60F80D" w14:textId="77777777" w:rsidR="001B659A" w:rsidRPr="00345108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AE87B47" w14:textId="0F64A75B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Muka bawah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3CE2F07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7EF1063" w14:textId="77777777" w:rsidR="001B659A" w:rsidRPr="00345108" w:rsidRDefault="003F7C15" w:rsidP="00041FF1">
            <w:pPr>
              <w:spacing w:after="0" w:line="240" w:lineRule="auto"/>
              <w:rPr>
                <w:rFonts w:cs="Calibri"/>
                <w:color w:val="000000"/>
                <w:lang w:val="en-ID"/>
              </w:rPr>
            </w:pPr>
            <w:r w:rsidRPr="00345108">
              <w:rPr>
                <w:rFonts w:cs="Calibri"/>
                <w:color w:val="000000"/>
                <w:lang w:val="en-ID"/>
              </w:rPr>
              <w:t>polos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9546E93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252F5F5A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8F6D8C3" w14:textId="77777777" w:rsidR="003A2D2A" w:rsidRPr="00345108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2</w:t>
            </w:r>
            <w:r w:rsidR="003E72BA"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9FB0903" w14:textId="3E57688D" w:rsidR="003B3CB2" w:rsidRPr="00345108" w:rsidRDefault="00FD5223" w:rsidP="00041FF1">
            <w:pPr>
              <w:spacing w:after="0" w:line="240" w:lineRule="auto"/>
              <w:rPr>
                <w:rFonts w:cs="Calibri"/>
                <w:lang w:val="en-ID"/>
              </w:rPr>
            </w:pPr>
            <w:proofErr w:type="spellStart"/>
            <w:r w:rsidRPr="00345108">
              <w:rPr>
                <w:rFonts w:cs="Calibr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95723B" w14:textId="77777777" w:rsidR="003A2D2A" w:rsidRPr="00345108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64C3FD6" w14:textId="77777777" w:rsidR="003A2D2A" w:rsidRPr="00345108" w:rsidRDefault="003A2D2A" w:rsidP="00041FF1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39DF10" w14:textId="77777777" w:rsidR="003A2D2A" w:rsidRPr="00345108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</w:tr>
      <w:tr w:rsidR="004B0DA4" w:rsidRPr="00345108" w14:paraId="517F63F6" w14:textId="77777777" w:rsidTr="004F29EF">
        <w:trPr>
          <w:trHeight w:val="249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2569C0F6" w14:textId="77777777" w:rsidR="005D28C9" w:rsidRPr="00345108" w:rsidRDefault="005D28C9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89D24E" w14:textId="51074B72" w:rsidR="005D28C9" w:rsidRPr="00345108" w:rsidRDefault="002922B1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Panjang</w:t>
            </w:r>
            <w:r w:rsidR="005D28C9" w:rsidRPr="00345108">
              <w:rPr>
                <w:rFonts w:cs="Calibri"/>
                <w:i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55C0C5" w14:textId="77777777" w:rsidR="005D28C9" w:rsidRPr="00345108" w:rsidRDefault="002731B5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  <w:lang w:val="en-ID"/>
              </w:rPr>
              <w:t>m</w:t>
            </w:r>
            <w:r w:rsidR="005D28C9" w:rsidRPr="00345108">
              <w:rPr>
                <w:rFonts w:cs="Calibri"/>
              </w:rPr>
              <w:t>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1D11585" w14:textId="759664C1" w:rsidR="005D28C9" w:rsidRPr="00345108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9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90 – 10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10</w:t>
            </w:r>
            <w:r w:rsidR="005D28C9" w:rsidRPr="00345108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D333B87" w14:textId="77777777" w:rsidR="005D28C9" w:rsidRPr="00345108" w:rsidRDefault="005D28C9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1E02FBB5" w14:textId="77777777" w:rsidTr="004F29EF">
        <w:trPr>
          <w:trHeight w:val="270"/>
        </w:trPr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14:paraId="1F2ABDDE" w14:textId="77777777" w:rsidR="002922B1" w:rsidRPr="00345108" w:rsidRDefault="002922B1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AFBE8A2" w14:textId="5F9CE1D9" w:rsidR="002922B1" w:rsidRPr="00345108" w:rsidRDefault="002922B1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D188504" w14:textId="77777777" w:rsidR="002922B1" w:rsidRPr="00345108" w:rsidRDefault="002922B1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B3AF17" w14:textId="1E198303" w:rsidR="002922B1" w:rsidRPr="00345108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5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10 – 5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30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850C785" w14:textId="77777777" w:rsidR="002922B1" w:rsidRPr="00345108" w:rsidRDefault="002922B1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4C7D9E5A" w14:textId="77777777" w:rsidTr="004F29EF">
        <w:trPr>
          <w:trHeight w:val="273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737F0B2E" w14:textId="77777777" w:rsidR="003F7C15" w:rsidRPr="00345108" w:rsidRDefault="003F7C15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4164A2C" w14:textId="3F27F81D" w:rsidR="003F7C15" w:rsidRPr="00345108" w:rsidRDefault="003F7C15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6283EFF" w14:textId="77777777" w:rsidR="003F7C15" w:rsidRPr="00345108" w:rsidRDefault="00E105A2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057B47" w14:textId="0FCBE8E4" w:rsidR="003F7C15" w:rsidRPr="00345108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3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50 – 3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70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A5726F1" w14:textId="77777777" w:rsidR="003F7C15" w:rsidRPr="00345108" w:rsidRDefault="00E105A2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63472D8A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A30C262" w14:textId="77777777" w:rsidR="003A2D2A" w:rsidRPr="00345108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3</w:t>
            </w:r>
            <w:r w:rsidR="003E72BA"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F4FCEA" w14:textId="1AE77D17" w:rsidR="0029731E" w:rsidRPr="00345108" w:rsidRDefault="003A2D2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Bobot rata-rata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976217" w14:textId="77777777" w:rsidR="003A2D2A" w:rsidRPr="00345108" w:rsidRDefault="002731B5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  <w:lang w:val="en-ID"/>
              </w:rPr>
              <w:t>m</w:t>
            </w:r>
            <w:r w:rsidR="003A2D2A" w:rsidRPr="00345108">
              <w:rPr>
                <w:rFonts w:cs="Calibri"/>
              </w:rPr>
              <w:t>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9AF854" w14:textId="06653DE5" w:rsidR="00BE38DD" w:rsidRPr="00345108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15</w:t>
            </w:r>
            <w:r w:rsidR="0019325F" w:rsidRPr="00345108">
              <w:rPr>
                <w:rFonts w:cs="Calibri"/>
                <w:lang w:val="en-ID"/>
              </w:rPr>
              <w:t>2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="0019325F" w:rsidRPr="00345108">
              <w:rPr>
                <w:rFonts w:cs="Calibri"/>
                <w:lang w:val="en-ID"/>
              </w:rPr>
              <w:t>0</w:t>
            </w:r>
            <w:r w:rsidRPr="00345108">
              <w:rPr>
                <w:rFonts w:cs="Calibri"/>
                <w:lang w:val="en-ID"/>
              </w:rPr>
              <w:t>0 – 1</w:t>
            </w:r>
            <w:r w:rsidR="0019325F" w:rsidRPr="00345108">
              <w:rPr>
                <w:rFonts w:cs="Calibri"/>
                <w:lang w:val="en-ID"/>
              </w:rPr>
              <w:t>68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4357E9E" w14:textId="77777777" w:rsidR="003A2D2A" w:rsidRPr="00345108" w:rsidRDefault="00F82FC9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5C389C16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CAB058A" w14:textId="77777777" w:rsidR="00DD6AFB" w:rsidRPr="00345108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4</w:t>
            </w:r>
            <w:r w:rsidR="003E72BA"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D17E006" w14:textId="1F92530E" w:rsidR="00DD6AFB" w:rsidRPr="00345108" w:rsidRDefault="00DD6AFB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Kekerasan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7FA0B69" w14:textId="77777777" w:rsidR="00DD6AFB" w:rsidRPr="00345108" w:rsidRDefault="00DD6AFB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N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94B50D" w14:textId="2751F9D2" w:rsidR="00DD6AFB" w:rsidRPr="00345108" w:rsidRDefault="00D172D4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70</w:t>
            </w:r>
            <w:r w:rsidR="00EE07DD" w:rsidRPr="00345108">
              <w:rPr>
                <w:rFonts w:cs="Calibri"/>
                <w:lang w:val="en-ID"/>
              </w:rPr>
              <w:t>,00</w:t>
            </w:r>
            <w:r w:rsidRPr="00345108">
              <w:rPr>
                <w:rFonts w:cs="Calibri"/>
                <w:lang w:val="en-ID"/>
              </w:rPr>
              <w:t xml:space="preserve"> </w:t>
            </w:r>
            <w:r w:rsidR="00EE07DD" w:rsidRPr="00345108">
              <w:rPr>
                <w:rFonts w:cs="Calibri"/>
                <w:lang w:val="en-ID"/>
              </w:rPr>
              <w:t>–</w:t>
            </w:r>
            <w:r w:rsidRPr="00345108">
              <w:rPr>
                <w:rFonts w:cs="Calibri"/>
                <w:lang w:val="en-ID"/>
              </w:rPr>
              <w:t xml:space="preserve"> 1</w:t>
            </w:r>
            <w:r w:rsidR="0019325F" w:rsidRPr="00345108">
              <w:rPr>
                <w:rFonts w:cs="Calibri"/>
                <w:lang w:val="en-ID"/>
              </w:rPr>
              <w:t>3</w:t>
            </w:r>
            <w:r w:rsidRPr="00345108">
              <w:rPr>
                <w:rFonts w:cs="Calibri"/>
                <w:lang w:val="en-ID"/>
              </w:rPr>
              <w:t>0</w:t>
            </w:r>
            <w:r w:rsidR="00EE07DD" w:rsidRPr="00345108">
              <w:rPr>
                <w:rFonts w:cs="Calibri"/>
                <w:lang w:val="en-ID"/>
              </w:rPr>
              <w:t>,00</w:t>
            </w:r>
            <w:r w:rsidR="00057280" w:rsidRPr="00345108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9F2A1DE" w14:textId="77777777" w:rsidR="00DD6AFB" w:rsidRPr="00345108" w:rsidRDefault="00DD6AFB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6E13EF11" w14:textId="77777777" w:rsidTr="00BC3706">
        <w:trPr>
          <w:trHeight w:val="876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2C8DB0D" w14:textId="77777777" w:rsidR="00DD6AFB" w:rsidRPr="00345108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5</w:t>
            </w:r>
            <w:r w:rsidR="003E72BA"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B2B6EAA" w14:textId="38BA17F9" w:rsidR="00DD6AFB" w:rsidRPr="00345108" w:rsidRDefault="00DD6AFB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C415CC7" w14:textId="030C58A6" w:rsidR="0019325F" w:rsidRPr="00345108" w:rsidRDefault="0019325F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M</w:t>
            </w:r>
            <w:r w:rsidR="00DD6AFB" w:rsidRPr="00345108">
              <w:rPr>
                <w:rFonts w:cs="Calibri"/>
              </w:rPr>
              <w:t>enit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010EE3" w14:textId="36B0B94B" w:rsidR="00DD6AFB" w:rsidRPr="00345108" w:rsidRDefault="00DD6AFB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Tidak lebih dari </w:t>
            </w:r>
            <w:r w:rsidR="001C72DC" w:rsidRPr="00345108">
              <w:rPr>
                <w:rFonts w:cs="Calibri"/>
              </w:rPr>
              <w:t>15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4A4D163" w14:textId="77777777" w:rsidR="003E72BA" w:rsidRPr="00345108" w:rsidRDefault="003E72BA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USP 40 (2017)</w:t>
            </w:r>
          </w:p>
          <w:p w14:paraId="2201B947" w14:textId="77777777" w:rsidR="003E72BA" w:rsidRPr="00345108" w:rsidRDefault="003E72BA" w:rsidP="00041FF1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hal</w:t>
            </w:r>
            <w:proofErr w:type="spellEnd"/>
            <w:r w:rsidRPr="00345108">
              <w:rPr>
                <w:rFonts w:cs="Calibri"/>
                <w:lang w:val="en-US"/>
              </w:rPr>
              <w:t xml:space="preserve">. 701, </w:t>
            </w:r>
          </w:p>
          <w:p w14:paraId="372DAB5D" w14:textId="77777777" w:rsidR="00DD6AFB" w:rsidRPr="00345108" w:rsidRDefault="003E72BA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PT. Kimia Farma</w:t>
            </w:r>
          </w:p>
        </w:tc>
      </w:tr>
      <w:tr w:rsidR="00901FB2" w:rsidRPr="00345108" w14:paraId="63AF2388" w14:textId="77777777" w:rsidTr="00BC3706">
        <w:trPr>
          <w:trHeight w:val="683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DC748AE" w14:textId="77777777" w:rsidR="00901FB2" w:rsidRPr="00345108" w:rsidRDefault="00901FB2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6.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1D0B829" w14:textId="1F1451FC" w:rsidR="00901FB2" w:rsidRPr="00345108" w:rsidRDefault="00901FB2" w:rsidP="00041FF1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F35F30F" w14:textId="77777777" w:rsidR="00901FB2" w:rsidRPr="00345108" w:rsidRDefault="00901FB2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CDF4D27" w14:textId="18226C6B" w:rsidR="00901FB2" w:rsidRPr="00345108" w:rsidRDefault="00901FB2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 xml:space="preserve">Tidak </w:t>
            </w:r>
            <w:proofErr w:type="spellStart"/>
            <w:r w:rsidRPr="00345108">
              <w:rPr>
                <w:rFonts w:cs="Calibri"/>
                <w:lang w:val="en-US"/>
              </w:rPr>
              <w:t>lebih</w:t>
            </w:r>
            <w:proofErr w:type="spellEnd"/>
            <w:r w:rsidRPr="00345108">
              <w:rPr>
                <w:rFonts w:cs="Calibri"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lang w:val="en-US"/>
              </w:rPr>
              <w:t>dari</w:t>
            </w:r>
            <w:proofErr w:type="spellEnd"/>
            <w:r w:rsidRPr="00345108">
              <w:rPr>
                <w:rFonts w:cs="Calibri"/>
                <w:lang w:val="en-US"/>
              </w:rPr>
              <w:t xml:space="preserve"> 1</w:t>
            </w:r>
            <w:r w:rsidR="00885C92" w:rsidRPr="00345108">
              <w:rPr>
                <w:rFonts w:cs="Calibri"/>
                <w:lang w:val="en-US"/>
              </w:rPr>
              <w:t>,</w:t>
            </w:r>
            <w:r w:rsidR="005B7D9D" w:rsidRPr="00345108">
              <w:rPr>
                <w:rFonts w:cs="Calibri"/>
                <w:lang w:val="en-US"/>
              </w:rPr>
              <w:t>0</w:t>
            </w:r>
            <w:r w:rsidR="00EE07DD" w:rsidRPr="00345108">
              <w:rPr>
                <w:rFonts w:cs="Calibri"/>
                <w:lang w:val="en-US"/>
              </w:rPr>
              <w:t>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D9FB9FE" w14:textId="77777777" w:rsidR="00901FB2" w:rsidRPr="00345108" w:rsidRDefault="00901FB2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526908" w:rsidRPr="00345108" w14:paraId="6F7B634C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90B6F3" w14:textId="77777777" w:rsidR="00526908" w:rsidRPr="00345108" w:rsidRDefault="00526908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7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69B4D2A" w14:textId="4F888EF4" w:rsidR="00526908" w:rsidRPr="00345108" w:rsidRDefault="00526908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Identifikasi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EEBEB60" w14:textId="77777777" w:rsidR="00526908" w:rsidRPr="00345108" w:rsidRDefault="00526908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B16E50" w14:textId="77777777" w:rsidR="00526908" w:rsidRPr="00345108" w:rsidRDefault="005124DA" w:rsidP="00041FF1">
            <w:pPr>
              <w:spacing w:after="0" w:line="240" w:lineRule="auto"/>
              <w:rPr>
                <w:rFonts w:cs="Calibri"/>
                <w:i/>
              </w:rPr>
            </w:pPr>
            <w:r w:rsidRPr="00345108">
              <w:rPr>
                <w:rFonts w:cs="Calibri"/>
                <w:lang w:val="en-US"/>
              </w:rPr>
              <w:t xml:space="preserve">Valsartan </w:t>
            </w:r>
            <w:proofErr w:type="spellStart"/>
            <w:r w:rsidRPr="00345108">
              <w:rPr>
                <w:rFonts w:cs="Calibri"/>
                <w:lang w:val="en-US"/>
              </w:rPr>
              <w:t>positif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0E19B86" w14:textId="77777777" w:rsidR="00526908" w:rsidRPr="00345108" w:rsidRDefault="00526908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USP 40 (2017)</w:t>
            </w:r>
          </w:p>
          <w:p w14:paraId="5A1840D0" w14:textId="77777777" w:rsidR="00526908" w:rsidRPr="00345108" w:rsidRDefault="00526908" w:rsidP="00041FF1">
            <w:pPr>
              <w:spacing w:after="0" w:line="240" w:lineRule="auto"/>
              <w:rPr>
                <w:rFonts w:cs="Calibri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hal</w:t>
            </w:r>
            <w:proofErr w:type="spellEnd"/>
            <w:r w:rsidRPr="00345108">
              <w:rPr>
                <w:rFonts w:cs="Calibri"/>
                <w:lang w:val="en-US"/>
              </w:rPr>
              <w:t>. 5742</w:t>
            </w:r>
          </w:p>
        </w:tc>
      </w:tr>
      <w:tr w:rsidR="00526908" w:rsidRPr="00345108" w14:paraId="6FE97EBC" w14:textId="77777777" w:rsidTr="00BC3706">
        <w:trPr>
          <w:trHeight w:val="835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B9D3E7D" w14:textId="77777777" w:rsidR="00526908" w:rsidRPr="00345108" w:rsidRDefault="00526908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8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DA6EF75" w14:textId="0A1DDADB" w:rsidR="00526908" w:rsidRPr="00345108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83D5EC8" w14:textId="77777777" w:rsidR="00526908" w:rsidRPr="00345108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569DB20" w14:textId="5D627427" w:rsidR="00526908" w:rsidRPr="00345108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95</w:t>
            </w:r>
            <w:r w:rsidR="00EE07DD" w:rsidRPr="00345108">
              <w:rPr>
                <w:rFonts w:cs="Calibri"/>
                <w:lang w:val="en-ID"/>
              </w:rPr>
              <w:t>,0</w:t>
            </w:r>
            <w:r w:rsidRPr="00345108">
              <w:rPr>
                <w:rFonts w:cs="Calibri"/>
                <w:lang w:val="en-ID"/>
              </w:rPr>
              <w:t>0 – 10</w:t>
            </w:r>
            <w:r w:rsidR="00EE07DD" w:rsidRPr="00345108">
              <w:rPr>
                <w:rFonts w:cs="Calibri"/>
                <w:lang w:val="en-ID"/>
              </w:rPr>
              <w:t>5,00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9082481" w14:textId="77777777" w:rsidR="00526908" w:rsidRPr="00345108" w:rsidRDefault="00526908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USP 40 (2017)</w:t>
            </w:r>
          </w:p>
          <w:p w14:paraId="086D4674" w14:textId="77777777" w:rsidR="00526908" w:rsidRPr="00345108" w:rsidRDefault="00526908" w:rsidP="00041FF1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hal</w:t>
            </w:r>
            <w:proofErr w:type="spellEnd"/>
            <w:r w:rsidRPr="00345108">
              <w:rPr>
                <w:rFonts w:cs="Calibri"/>
                <w:lang w:val="en-US"/>
              </w:rPr>
              <w:t xml:space="preserve">. 5742, </w:t>
            </w:r>
          </w:p>
          <w:p w14:paraId="63347E98" w14:textId="77777777" w:rsidR="00526908" w:rsidRPr="00345108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US"/>
              </w:rPr>
              <w:t>PT. Kimia Farma</w:t>
            </w:r>
          </w:p>
        </w:tc>
      </w:tr>
      <w:tr w:rsidR="00526908" w:rsidRPr="00345108" w14:paraId="19452373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BAFD340" w14:textId="77777777" w:rsidR="00526908" w:rsidRPr="00345108" w:rsidRDefault="00526908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9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D5B6C9" w14:textId="49ACE8ED" w:rsidR="00526908" w:rsidRPr="00345108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proofErr w:type="spellStart"/>
            <w:r w:rsidRPr="00345108">
              <w:rPr>
                <w:rFonts w:cs="Calibri"/>
                <w:lang w:val="en-ID"/>
              </w:rPr>
              <w:t>Keragaman</w:t>
            </w:r>
            <w:proofErr w:type="spellEnd"/>
            <w:r w:rsidRPr="00345108">
              <w:rPr>
                <w:rFonts w:cs="Calibri"/>
                <w:lang w:val="en-ID"/>
              </w:rPr>
              <w:t xml:space="preserve"> </w:t>
            </w:r>
            <w:proofErr w:type="spellStart"/>
            <w:r w:rsidRPr="00345108">
              <w:rPr>
                <w:rFonts w:cs="Calibri"/>
                <w:lang w:val="en-ID"/>
              </w:rPr>
              <w:t>bobot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2D20733" w14:textId="77777777" w:rsidR="00526908" w:rsidRPr="00345108" w:rsidRDefault="00526908" w:rsidP="00041FF1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E6B02A0" w14:textId="77777777" w:rsidR="00526908" w:rsidRPr="00345108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 xml:space="preserve">Nilai </w:t>
            </w:r>
            <w:proofErr w:type="spellStart"/>
            <w:r w:rsidRPr="00345108">
              <w:rPr>
                <w:rFonts w:cs="Calibri"/>
                <w:lang w:val="en-ID"/>
              </w:rPr>
              <w:t>penerimaan</w:t>
            </w:r>
            <w:proofErr w:type="spellEnd"/>
            <w:r w:rsidRPr="00345108">
              <w:rPr>
                <w:rFonts w:cs="Calibri"/>
                <w:lang w:val="en-ID"/>
              </w:rPr>
              <w:t xml:space="preserve"> 10 tablet</w:t>
            </w:r>
          </w:p>
          <w:p w14:paraId="3C2A1385" w14:textId="42F3AA57" w:rsidR="00526908" w:rsidRPr="00345108" w:rsidRDefault="00526908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Tidak lebih dari 15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81698E" w14:textId="77777777" w:rsidR="00112380" w:rsidRPr="00345108" w:rsidRDefault="00112380" w:rsidP="00041FF1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345108">
              <w:rPr>
                <w:rFonts w:cs="Calibri"/>
                <w:b/>
                <w:bCs/>
                <w:i/>
                <w:iCs/>
                <w:lang w:val="en-ID"/>
              </w:rPr>
              <w:t xml:space="preserve">FI VI </w:t>
            </w:r>
            <w:proofErr w:type="spellStart"/>
            <w:r w:rsidRPr="00345108">
              <w:rPr>
                <w:rFonts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345108">
              <w:rPr>
                <w:rFonts w:cs="Calibri"/>
                <w:b/>
                <w:bCs/>
                <w:i/>
                <w:iCs/>
                <w:lang w:val="en-ID"/>
              </w:rPr>
              <w:t xml:space="preserve"> 2020 </w:t>
            </w:r>
          </w:p>
          <w:p w14:paraId="4CB00F3B" w14:textId="21EAA324" w:rsidR="00526908" w:rsidRPr="00345108" w:rsidRDefault="001123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b/>
                <w:bCs/>
                <w:i/>
                <w:iCs/>
                <w:lang w:val="en-ID"/>
              </w:rPr>
              <w:t>(Hal. 2025 – 2028)</w:t>
            </w:r>
          </w:p>
        </w:tc>
      </w:tr>
      <w:tr w:rsidR="00AD515E" w:rsidRPr="00345108" w14:paraId="3381F184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ABB4DD5" w14:textId="268481B1" w:rsidR="00AD515E" w:rsidRPr="00345108" w:rsidRDefault="00AD515E" w:rsidP="00AD515E">
            <w:pPr>
              <w:spacing w:after="0" w:line="240" w:lineRule="auto"/>
              <w:jc w:val="center"/>
              <w:rPr>
                <w:rFonts w:cs="Calibri"/>
              </w:rPr>
            </w:pPr>
            <w:r w:rsidRPr="00345108">
              <w:rPr>
                <w:rFonts w:cs="Calibri"/>
              </w:rPr>
              <w:t>10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A5B6F3" w14:textId="44702563" w:rsidR="00AD515E" w:rsidRPr="00345108" w:rsidRDefault="00AD515E" w:rsidP="00AD515E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</w:rPr>
              <w:t xml:space="preserve">Disolusi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668688F" w14:textId="77777777" w:rsidR="00AD515E" w:rsidRPr="00345108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801F86" w14:textId="77777777" w:rsidR="00AD515E" w:rsidRPr="00345108" w:rsidRDefault="00AD515E" w:rsidP="00AD515E">
            <w:pPr>
              <w:spacing w:after="0" w:line="240" w:lineRule="auto"/>
              <w:rPr>
                <w:rFonts w:cs="Calibri"/>
                <w:lang w:val="en-ID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4462EE6" w14:textId="77777777" w:rsidR="00AD515E" w:rsidRPr="00345108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</w:tr>
      <w:tr w:rsidR="00AD515E" w:rsidRPr="00345108" w14:paraId="34EDAB24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1876E9C" w14:textId="77777777" w:rsidR="00AD515E" w:rsidRPr="00345108" w:rsidRDefault="00AD515E" w:rsidP="00AD515E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078323A" w14:textId="77777777" w:rsidR="00AD515E" w:rsidRPr="00345108" w:rsidRDefault="00AD515E" w:rsidP="00AD515E">
            <w:pPr>
              <w:spacing w:after="0" w:line="24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345108">
              <w:rPr>
                <w:rFonts w:cs="Calibri"/>
                <w:lang w:val="en-US"/>
              </w:rPr>
              <w:t>Media :</w:t>
            </w:r>
            <w:proofErr w:type="gramEnd"/>
            <w:r w:rsidRPr="00345108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345108">
              <w:rPr>
                <w:rFonts w:cs="Calibri"/>
                <w:lang w:val="en-US"/>
              </w:rPr>
              <w:t>larutan</w:t>
            </w:r>
            <w:proofErr w:type="spellEnd"/>
            <w:r w:rsidRPr="00345108">
              <w:rPr>
                <w:rFonts w:cs="Calibri"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lang w:val="en-US"/>
              </w:rPr>
              <w:t>Dapar</w:t>
            </w:r>
            <w:proofErr w:type="spellEnd"/>
            <w:r w:rsidRPr="00345108">
              <w:rPr>
                <w:rFonts w:cs="Calibri"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lang w:val="en-US"/>
              </w:rPr>
              <w:t>fosfat</w:t>
            </w:r>
            <w:proofErr w:type="spellEnd"/>
            <w:r w:rsidRPr="00345108">
              <w:rPr>
                <w:rFonts w:cs="Calibri"/>
                <w:lang w:val="en-US"/>
              </w:rPr>
              <w:t xml:space="preserve"> pH 6.8</w:t>
            </w:r>
          </w:p>
          <w:p w14:paraId="6E2B8481" w14:textId="77777777" w:rsidR="00AD515E" w:rsidRPr="00345108" w:rsidRDefault="00AD515E" w:rsidP="00AD515E">
            <w:pPr>
              <w:spacing w:after="0" w:line="24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345108">
              <w:rPr>
                <w:rFonts w:cs="Calibri"/>
                <w:lang w:val="en-US"/>
              </w:rPr>
              <w:t>Alat :</w:t>
            </w:r>
            <w:proofErr w:type="gramEnd"/>
            <w:r w:rsidRPr="00345108">
              <w:rPr>
                <w:rFonts w:cs="Calibri"/>
                <w:lang w:val="en-US"/>
              </w:rPr>
              <w:t xml:space="preserve"> Paddle, 50 rpm</w:t>
            </w:r>
          </w:p>
          <w:p w14:paraId="23AB2F04" w14:textId="168733DD" w:rsidR="00AD515E" w:rsidRPr="00345108" w:rsidRDefault="00AD515E" w:rsidP="00AD515E">
            <w:pPr>
              <w:spacing w:after="0" w:line="240" w:lineRule="auto"/>
              <w:rPr>
                <w:rFonts w:cs="Calibri"/>
                <w:lang w:val="en-ID"/>
              </w:rPr>
            </w:pPr>
            <w:proofErr w:type="gramStart"/>
            <w:r w:rsidRPr="00345108">
              <w:rPr>
                <w:rFonts w:cs="Calibri"/>
                <w:lang w:val="en-US"/>
              </w:rPr>
              <w:t>Waktu :</w:t>
            </w:r>
            <w:proofErr w:type="gramEnd"/>
            <w:r w:rsidRPr="00345108">
              <w:rPr>
                <w:rFonts w:cs="Calibri"/>
                <w:lang w:val="en-US"/>
              </w:rPr>
              <w:t xml:space="preserve"> 30 </w:t>
            </w:r>
            <w:proofErr w:type="spellStart"/>
            <w:r w:rsidRPr="00345108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93765D8" w14:textId="5BDD6772" w:rsidR="00AD515E" w:rsidRPr="00345108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D4B14EA" w14:textId="7B992830" w:rsidR="00AD515E" w:rsidRPr="00345108" w:rsidRDefault="00AD515E" w:rsidP="00AD515E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</w:rPr>
              <w:t xml:space="preserve">Tidak kurang dari </w:t>
            </w:r>
            <w:r w:rsidRPr="00345108">
              <w:rPr>
                <w:rFonts w:cs="Calibri"/>
                <w:lang w:val="en-ID"/>
              </w:rPr>
              <w:t>85 (Q=80)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9C14190" w14:textId="77777777" w:rsidR="00AD515E" w:rsidRPr="00345108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USP 40 (2017)</w:t>
            </w:r>
          </w:p>
          <w:p w14:paraId="45FD0755" w14:textId="77777777" w:rsidR="00AD515E" w:rsidRPr="00345108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hal</w:t>
            </w:r>
            <w:proofErr w:type="spellEnd"/>
            <w:r w:rsidRPr="00345108">
              <w:rPr>
                <w:rFonts w:cs="Calibri"/>
                <w:lang w:val="en-US"/>
              </w:rPr>
              <w:t xml:space="preserve">. 5743, </w:t>
            </w:r>
          </w:p>
          <w:p w14:paraId="246E422E" w14:textId="170F0F70" w:rsidR="00AD515E" w:rsidRPr="00345108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PT. Kimia Farma</w:t>
            </w:r>
          </w:p>
        </w:tc>
      </w:tr>
      <w:tr w:rsidR="00AD515E" w:rsidRPr="00345108" w14:paraId="6A587274" w14:textId="77777777" w:rsidTr="00BC3706">
        <w:trPr>
          <w:trHeight w:val="314"/>
        </w:trPr>
        <w:tc>
          <w:tcPr>
            <w:tcW w:w="10206" w:type="dxa"/>
            <w:gridSpan w:val="5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7738C9E" w14:textId="77777777" w:rsidR="00BC3706" w:rsidRPr="00345108" w:rsidRDefault="00BC3706" w:rsidP="00AD515E">
            <w:pPr>
              <w:spacing w:after="0" w:line="240" w:lineRule="auto"/>
              <w:rPr>
                <w:rFonts w:cs="Calibri"/>
                <w:b/>
                <w:lang w:val="en-US"/>
              </w:rPr>
            </w:pPr>
          </w:p>
          <w:p w14:paraId="4FA7EAC3" w14:textId="77777777" w:rsidR="00BC3706" w:rsidRPr="00345108" w:rsidRDefault="00BC3706" w:rsidP="00AD515E">
            <w:pPr>
              <w:spacing w:after="0" w:line="240" w:lineRule="auto"/>
              <w:rPr>
                <w:rFonts w:cs="Calibri"/>
                <w:b/>
                <w:lang w:val="en-US"/>
              </w:rPr>
            </w:pPr>
          </w:p>
          <w:p w14:paraId="3D73C298" w14:textId="77777777" w:rsidR="004F29EF" w:rsidRPr="00345108" w:rsidRDefault="004F29EF" w:rsidP="00AD515E">
            <w:pPr>
              <w:spacing w:after="0" w:line="240" w:lineRule="auto"/>
              <w:rPr>
                <w:rFonts w:cs="Calibri"/>
                <w:b/>
                <w:lang w:val="en-US"/>
              </w:rPr>
            </w:pPr>
          </w:p>
          <w:p w14:paraId="0F9F38F3" w14:textId="06E66471" w:rsidR="00AD515E" w:rsidRPr="00345108" w:rsidRDefault="00AD515E" w:rsidP="00AD515E">
            <w:pPr>
              <w:spacing w:after="0" w:line="240" w:lineRule="auto"/>
              <w:rPr>
                <w:rFonts w:cs="Calibri"/>
                <w:b/>
                <w:lang w:val="en-US"/>
              </w:rPr>
            </w:pPr>
            <w:r w:rsidRPr="00345108">
              <w:rPr>
                <w:rFonts w:cs="Calibri"/>
                <w:b/>
                <w:lang w:val="en-US"/>
              </w:rPr>
              <w:lastRenderedPageBreak/>
              <w:t>Tablet Salut</w:t>
            </w:r>
          </w:p>
        </w:tc>
      </w:tr>
      <w:tr w:rsidR="00AD515E" w:rsidRPr="00345108" w14:paraId="17767DBB" w14:textId="77777777" w:rsidTr="00BC3706">
        <w:trPr>
          <w:trHeight w:val="601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E2BC479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lastRenderedPageBreak/>
              <w:t>No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0EDB8774" w14:textId="6E19E761" w:rsidR="00AD515E" w:rsidRPr="00345108" w:rsidRDefault="00AD515E" w:rsidP="00C75560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605534CC" w14:textId="718490C4" w:rsidR="00AD515E" w:rsidRPr="00345108" w:rsidRDefault="00AD515E" w:rsidP="00C75560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345108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4256AC9F" w14:textId="313F8EB4" w:rsidR="00AD515E" w:rsidRPr="00345108" w:rsidRDefault="00AD515E" w:rsidP="00C75560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345108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07E46FF" w14:textId="6A3172E3" w:rsidR="00AD515E" w:rsidRPr="00345108" w:rsidRDefault="00AD515E" w:rsidP="00C75560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t>Referensi</w:t>
            </w:r>
          </w:p>
        </w:tc>
      </w:tr>
      <w:tr w:rsidR="00AD515E" w:rsidRPr="00345108" w14:paraId="3013722F" w14:textId="77777777" w:rsidTr="00BC3706">
        <w:trPr>
          <w:trHeight w:val="47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7C22149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1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3DFE1F5" w14:textId="659BAA1E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Pemerian</w:t>
            </w:r>
            <w:r w:rsidRPr="00345108">
              <w:rPr>
                <w:rFonts w:cs="Calibri"/>
                <w:i/>
              </w:rPr>
              <w:tab/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EEC3C9C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7DE06E3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BB009D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</w:tr>
      <w:tr w:rsidR="00AD515E" w:rsidRPr="00345108" w14:paraId="4DAB0C99" w14:textId="77777777" w:rsidTr="00BC3706">
        <w:tc>
          <w:tcPr>
            <w:tcW w:w="709" w:type="dxa"/>
            <w:vMerge w:val="restar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510452B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CB97ED1" w14:textId="53A750A9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342DBD0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86E1CE" w14:textId="08D3442B" w:rsidR="00AD515E" w:rsidRPr="00345108" w:rsidRDefault="00AD515E" w:rsidP="00C75560">
            <w:pPr>
              <w:spacing w:after="0" w:line="276" w:lineRule="auto"/>
              <w:rPr>
                <w:rFonts w:cs="Calibri"/>
                <w:i/>
                <w:color w:val="000000"/>
                <w:lang w:val="en-ID"/>
              </w:rPr>
            </w:pPr>
            <w:proofErr w:type="spellStart"/>
            <w:r w:rsidRPr="00345108">
              <w:rPr>
                <w:rFonts w:cs="Calibri"/>
                <w:i/>
                <w:color w:val="000000"/>
                <w:lang w:val="en-ID"/>
              </w:rPr>
              <w:t>Kaplet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1914904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AD515E" w:rsidRPr="00345108" w14:paraId="19252052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60F2F56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C2DDD48" w14:textId="16C1BDDE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68F1CF4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517DFB" w14:textId="6C4C7D9B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Salem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75B003F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AD515E" w:rsidRPr="00345108" w14:paraId="0CACCC15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559C71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DDAE77" w14:textId="365DC441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Muka atas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57AFBB3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16CE3A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345108">
              <w:rPr>
                <w:rFonts w:cs="Calibri"/>
                <w:color w:val="000000"/>
                <w:lang w:val="en-ID"/>
              </w:rPr>
              <w:t>kf</w:t>
            </w:r>
            <w:r w:rsidRPr="00345108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7F27CDB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AD515E" w:rsidRPr="00345108" w14:paraId="269A218D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C1DF208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42CF88F" w14:textId="738E419C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Muka bawah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C4844D0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84C89E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345108">
              <w:rPr>
                <w:rFonts w:cs="Calibri"/>
                <w:color w:val="000000"/>
                <w:lang w:val="en-ID"/>
              </w:rPr>
              <w:t>polos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10FBD7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AD515E" w:rsidRPr="00345108" w14:paraId="6C31E7B2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205EBC7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2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8773D6" w14:textId="1B9B7FFC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45108">
              <w:rPr>
                <w:rFonts w:cs="Calibr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87391C4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ABC872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D3598C0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</w:tr>
      <w:tr w:rsidR="00AD515E" w:rsidRPr="00345108" w14:paraId="56E55D0E" w14:textId="77777777" w:rsidTr="00BC3706">
        <w:trPr>
          <w:trHeight w:val="467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519291B9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23A503" w14:textId="396D15BC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Panjang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87E5C33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  <w:lang w:val="en-ID"/>
              </w:rPr>
              <w:t>m</w:t>
            </w:r>
            <w:r w:rsidRPr="00345108">
              <w:rPr>
                <w:rFonts w:cs="Calibri"/>
              </w:rPr>
              <w:t>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2A3F0F6" w14:textId="19BF9CB6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 xml:space="preserve">9,80 – 10,20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5FDE70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AD515E" w:rsidRPr="00345108" w14:paraId="707C9E90" w14:textId="77777777" w:rsidTr="00BC3706">
        <w:trPr>
          <w:trHeight w:val="467"/>
        </w:trPr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14:paraId="382FD15B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A8A5FB0" w14:textId="58462F6E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985A938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7B9B1B8" w14:textId="7BEB8AFA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 xml:space="preserve">5,00 – 5,40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9E3BAA8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AD515E" w:rsidRPr="00345108" w14:paraId="0DEA3C0A" w14:textId="77777777" w:rsidTr="00BC3706">
        <w:trPr>
          <w:trHeight w:val="467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77DBEADA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84FF2E" w14:textId="03EB47DC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F3E7973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C626A3" w14:textId="22AD1808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 xml:space="preserve">3,60 – 4,20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EC530B4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AD515E" w:rsidRPr="00345108" w14:paraId="3A26E4FF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0E0C85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3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149905D" w14:textId="016EE1EA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Bobot rata-rata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340B50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  <w:lang w:val="en-ID"/>
              </w:rPr>
              <w:t>m</w:t>
            </w:r>
            <w:r w:rsidRPr="00345108">
              <w:rPr>
                <w:rFonts w:cs="Calibri"/>
              </w:rPr>
              <w:t>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DA2D980" w14:textId="7B3C5584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156,60 – 173,00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B7ECA62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AD515E" w:rsidRPr="00345108" w14:paraId="7645EC7A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012BEAD9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4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1F602B5F" w14:textId="6B89DD11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Kekerasan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476CAEB8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N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2F77AAD0" w14:textId="1D2C6126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70,00 – 140,00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1CE0C72E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AD515E" w:rsidRPr="00345108" w14:paraId="516308B2" w14:textId="77777777" w:rsidTr="00BC3706">
        <w:trPr>
          <w:trHeight w:val="900"/>
        </w:trPr>
        <w:tc>
          <w:tcPr>
            <w:tcW w:w="7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738DEA12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5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894C47F" w14:textId="5529778A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E431E4B" w14:textId="362C611A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  <w:lang w:val="en-US"/>
              </w:rPr>
              <w:t>M</w:t>
            </w:r>
            <w:r w:rsidRPr="00345108">
              <w:rPr>
                <w:rFonts w:cs="Calibri"/>
              </w:rPr>
              <w:t>enit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77C84A06" w14:textId="15530CD8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 xml:space="preserve">Tidak lebih dari </w:t>
            </w:r>
            <w:r w:rsidRPr="00345108">
              <w:rPr>
                <w:rFonts w:cs="Calibri"/>
                <w:lang w:val="en-US"/>
              </w:rPr>
              <w:t>60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9CCBFFD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USP 40 (2017)</w:t>
            </w:r>
          </w:p>
          <w:p w14:paraId="1EEE37D6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hal</w:t>
            </w:r>
            <w:proofErr w:type="spellEnd"/>
            <w:r w:rsidRPr="00345108">
              <w:rPr>
                <w:rFonts w:cs="Calibri"/>
                <w:lang w:val="en-US"/>
              </w:rPr>
              <w:t xml:space="preserve">. 701, </w:t>
            </w:r>
          </w:p>
          <w:p w14:paraId="33E0C7F0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PT. Kimia Farma</w:t>
            </w:r>
          </w:p>
        </w:tc>
      </w:tr>
      <w:tr w:rsidR="00AD515E" w:rsidRPr="00345108" w14:paraId="38676F15" w14:textId="77777777" w:rsidTr="00BC3706">
        <w:trPr>
          <w:trHeight w:val="601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F516B94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6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5DE6B6C" w14:textId="56FFC3CD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Identifikas</w:t>
            </w:r>
            <w:proofErr w:type="spellStart"/>
            <w:r w:rsidRPr="00345108">
              <w:rPr>
                <w:rFonts w:cs="Calibri"/>
                <w:lang w:val="en-US"/>
              </w:rPr>
              <w:t>i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0CBF436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649DB2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  <w:lang w:val="en-US"/>
              </w:rPr>
              <w:t xml:space="preserve">Valsartan </w:t>
            </w:r>
            <w:proofErr w:type="spellStart"/>
            <w:r w:rsidRPr="00345108">
              <w:rPr>
                <w:rFonts w:cs="Calibri"/>
                <w:lang w:val="en-US"/>
              </w:rPr>
              <w:t>positif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E02AD06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USP 40 (2017)</w:t>
            </w:r>
          </w:p>
          <w:p w14:paraId="07B4A696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hal</w:t>
            </w:r>
            <w:proofErr w:type="spellEnd"/>
            <w:r w:rsidRPr="00345108">
              <w:rPr>
                <w:rFonts w:cs="Calibri"/>
                <w:lang w:val="en-US"/>
              </w:rPr>
              <w:t>. 5742</w:t>
            </w:r>
          </w:p>
        </w:tc>
      </w:tr>
      <w:tr w:rsidR="00AD515E" w:rsidRPr="00345108" w14:paraId="19F14DF1" w14:textId="77777777" w:rsidTr="00BC3706">
        <w:trPr>
          <w:trHeight w:val="855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C4FA4E2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7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AA1E8BB" w14:textId="104614E7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06A4E82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952C5BD" w14:textId="1B1406A1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95,00 – 105,00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778CECF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USP 40 (2017)</w:t>
            </w:r>
          </w:p>
          <w:p w14:paraId="60A2AB4C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hal</w:t>
            </w:r>
            <w:proofErr w:type="spellEnd"/>
            <w:r w:rsidRPr="00345108">
              <w:rPr>
                <w:rFonts w:cs="Calibri"/>
                <w:lang w:val="en-US"/>
              </w:rPr>
              <w:t xml:space="preserve">. 5742, </w:t>
            </w:r>
          </w:p>
          <w:p w14:paraId="5B92631E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US"/>
              </w:rPr>
              <w:t>PT. Kimia Farma</w:t>
            </w:r>
          </w:p>
        </w:tc>
      </w:tr>
      <w:tr w:rsidR="00AD515E" w:rsidRPr="00345108" w14:paraId="59015E69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947DA6F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8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3CEED6D" w14:textId="734D7AEF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45108">
              <w:rPr>
                <w:rFonts w:cs="Calibri"/>
                <w:lang w:val="en-ID"/>
              </w:rPr>
              <w:t>Keragaman</w:t>
            </w:r>
            <w:proofErr w:type="spellEnd"/>
            <w:r w:rsidRPr="00345108">
              <w:rPr>
                <w:rFonts w:cs="Calibri"/>
                <w:lang w:val="en-ID"/>
              </w:rPr>
              <w:t xml:space="preserve"> </w:t>
            </w:r>
            <w:proofErr w:type="spellStart"/>
            <w:r w:rsidRPr="00345108">
              <w:rPr>
                <w:rFonts w:cs="Calibri"/>
                <w:lang w:val="en-ID"/>
              </w:rPr>
              <w:t>bobot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774224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C5ED4D5" w14:textId="6D467041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 xml:space="preserve">Nilai </w:t>
            </w:r>
            <w:proofErr w:type="spellStart"/>
            <w:r w:rsidRPr="00345108">
              <w:rPr>
                <w:rFonts w:cs="Calibri"/>
                <w:lang w:val="en-ID"/>
              </w:rPr>
              <w:t>penerimaan</w:t>
            </w:r>
            <w:proofErr w:type="spellEnd"/>
            <w:r w:rsidRPr="00345108">
              <w:rPr>
                <w:rFonts w:cs="Calibri"/>
                <w:lang w:val="en-ID"/>
              </w:rPr>
              <w:t xml:space="preserve"> 10 tablet t</w:t>
            </w:r>
            <w:r w:rsidRPr="00345108">
              <w:rPr>
                <w:rFonts w:cs="Calibri"/>
              </w:rPr>
              <w:t>idak lebih dari 15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6AC50AC" w14:textId="77777777" w:rsidR="00112380" w:rsidRPr="00345108" w:rsidRDefault="00112380" w:rsidP="00112380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345108">
              <w:rPr>
                <w:rFonts w:cs="Calibri"/>
                <w:b/>
                <w:bCs/>
                <w:i/>
                <w:iCs/>
                <w:lang w:val="en-ID"/>
              </w:rPr>
              <w:t xml:space="preserve">FI VI </w:t>
            </w:r>
            <w:proofErr w:type="spellStart"/>
            <w:r w:rsidRPr="00345108">
              <w:rPr>
                <w:rFonts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345108">
              <w:rPr>
                <w:rFonts w:cs="Calibri"/>
                <w:b/>
                <w:bCs/>
                <w:i/>
                <w:iCs/>
                <w:lang w:val="en-ID"/>
              </w:rPr>
              <w:t xml:space="preserve"> 2020 </w:t>
            </w:r>
          </w:p>
          <w:p w14:paraId="01D4BA72" w14:textId="3B9F9400" w:rsidR="00AD515E" w:rsidRPr="00345108" w:rsidRDefault="00112380" w:rsidP="0011238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b/>
                <w:bCs/>
                <w:i/>
                <w:iCs/>
                <w:lang w:val="en-ID"/>
              </w:rPr>
              <w:t>(Hal. 2025 – 2028)</w:t>
            </w:r>
          </w:p>
        </w:tc>
      </w:tr>
      <w:tr w:rsidR="00AD515E" w:rsidRPr="00345108" w14:paraId="229BF9C6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48FC86D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9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A9753E1" w14:textId="1EC034B0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Disolusi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79C59D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C9F00F0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AF3B60D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</w:tr>
      <w:tr w:rsidR="00AD515E" w:rsidRPr="00345108" w14:paraId="21FB6B4E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C9EDE1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1B7BF7B" w14:textId="19EDF842" w:rsidR="00AD515E" w:rsidRPr="00345108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345108">
              <w:rPr>
                <w:rFonts w:cs="Calibri"/>
                <w:lang w:val="en-US"/>
              </w:rPr>
              <w:t>Media :</w:t>
            </w:r>
            <w:proofErr w:type="gramEnd"/>
            <w:r w:rsidRPr="00345108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345108">
              <w:rPr>
                <w:rFonts w:cs="Calibri"/>
                <w:lang w:val="en-US"/>
              </w:rPr>
              <w:t>larutan</w:t>
            </w:r>
            <w:proofErr w:type="spellEnd"/>
            <w:r w:rsidRPr="00345108">
              <w:rPr>
                <w:rFonts w:cs="Calibri"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lang w:val="en-US"/>
              </w:rPr>
              <w:t>Dapar</w:t>
            </w:r>
            <w:proofErr w:type="spellEnd"/>
            <w:r w:rsidRPr="00345108">
              <w:rPr>
                <w:rFonts w:cs="Calibri"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lang w:val="en-US"/>
              </w:rPr>
              <w:t>fosfat</w:t>
            </w:r>
            <w:proofErr w:type="spellEnd"/>
            <w:r w:rsidRPr="00345108">
              <w:rPr>
                <w:rFonts w:cs="Calibri"/>
                <w:lang w:val="en-US"/>
              </w:rPr>
              <w:t xml:space="preserve"> pH 6.8</w:t>
            </w:r>
          </w:p>
          <w:p w14:paraId="6139BD5B" w14:textId="1434CBF5" w:rsidR="00AD515E" w:rsidRPr="00345108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345108">
              <w:rPr>
                <w:rFonts w:cs="Calibri"/>
                <w:lang w:val="en-US"/>
              </w:rPr>
              <w:t>Alat :</w:t>
            </w:r>
            <w:proofErr w:type="gramEnd"/>
            <w:r w:rsidRPr="00345108">
              <w:rPr>
                <w:rFonts w:cs="Calibri"/>
                <w:lang w:val="en-US"/>
              </w:rPr>
              <w:t xml:space="preserve"> Paddle, 50 rpm</w:t>
            </w:r>
          </w:p>
          <w:p w14:paraId="21B75ACA" w14:textId="1CAF8C35" w:rsidR="00AD515E" w:rsidRPr="00345108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345108">
              <w:rPr>
                <w:rFonts w:cs="Calibri"/>
                <w:lang w:val="en-US"/>
              </w:rPr>
              <w:t>Waktu :</w:t>
            </w:r>
            <w:proofErr w:type="gramEnd"/>
            <w:r w:rsidRPr="00345108">
              <w:rPr>
                <w:rFonts w:cs="Calibri"/>
                <w:lang w:val="en-US"/>
              </w:rPr>
              <w:t xml:space="preserve"> 30 </w:t>
            </w:r>
            <w:proofErr w:type="spellStart"/>
            <w:r w:rsidRPr="00345108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222C5B0" w14:textId="77777777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B3FACC4" w14:textId="3157A9C6" w:rsidR="00AD515E" w:rsidRPr="00345108" w:rsidRDefault="00AD515E" w:rsidP="00C75560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Tidak kurang dari </w:t>
            </w:r>
            <w:r w:rsidRPr="00345108">
              <w:rPr>
                <w:rFonts w:cs="Calibri"/>
                <w:lang w:val="en-ID"/>
              </w:rPr>
              <w:t>85 (Q=80)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4D396EC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USP 40 (2017)</w:t>
            </w:r>
          </w:p>
          <w:p w14:paraId="0451ACA9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hal</w:t>
            </w:r>
            <w:proofErr w:type="spellEnd"/>
            <w:r w:rsidRPr="00345108">
              <w:rPr>
                <w:rFonts w:cs="Calibri"/>
                <w:lang w:val="en-US"/>
              </w:rPr>
              <w:t xml:space="preserve">. 5743, </w:t>
            </w:r>
          </w:p>
          <w:p w14:paraId="4C598977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PT. Kimia Farma</w:t>
            </w:r>
          </w:p>
        </w:tc>
      </w:tr>
      <w:tr w:rsidR="00AD515E" w:rsidRPr="00345108" w14:paraId="35C50CA9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5505758" w14:textId="77777777" w:rsidR="00AD515E" w:rsidRPr="00345108" w:rsidRDefault="00AD515E" w:rsidP="00C75560">
            <w:pPr>
              <w:spacing w:after="0" w:line="276" w:lineRule="auto"/>
              <w:jc w:val="center"/>
              <w:rPr>
                <w:rFonts w:cs="Calibri"/>
                <w:bCs/>
                <w:lang w:val="en-US"/>
              </w:rPr>
            </w:pPr>
            <w:r w:rsidRPr="00345108">
              <w:rPr>
                <w:rFonts w:cs="Calibri"/>
                <w:bCs/>
                <w:lang w:val="en-US"/>
              </w:rPr>
              <w:t>10.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3B9E83A" w14:textId="7F0BDCFB" w:rsidR="00AD515E" w:rsidRPr="00345108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Kemurnian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E0EE139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E30DC3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093EBAD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AD515E" w:rsidRPr="00345108" w14:paraId="612DF2E1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3838DCD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AF7D450" w14:textId="274BB856" w:rsidR="00AD515E" w:rsidRPr="00345108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 xml:space="preserve">Masing-masing </w:t>
            </w:r>
            <w:proofErr w:type="spellStart"/>
            <w:r w:rsidRPr="00345108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98E624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A12E2B7" w14:textId="574698A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 xml:space="preserve">Tidak </w:t>
            </w:r>
            <w:proofErr w:type="spellStart"/>
            <w:r w:rsidRPr="00345108">
              <w:rPr>
                <w:rFonts w:cs="Calibri"/>
                <w:lang w:val="en-US"/>
              </w:rPr>
              <w:t>lebih</w:t>
            </w:r>
            <w:proofErr w:type="spellEnd"/>
            <w:r w:rsidRPr="00345108">
              <w:rPr>
                <w:rFonts w:cs="Calibri"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lang w:val="en-US"/>
              </w:rPr>
              <w:t>dari</w:t>
            </w:r>
            <w:proofErr w:type="spellEnd"/>
            <w:r w:rsidRPr="00345108">
              <w:rPr>
                <w:rFonts w:cs="Calibri"/>
                <w:lang w:val="en-US"/>
              </w:rPr>
              <w:t xml:space="preserve"> 0,2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190626B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USP 40 (2017)</w:t>
            </w:r>
          </w:p>
          <w:p w14:paraId="3B1C77D7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hal</w:t>
            </w:r>
            <w:proofErr w:type="spellEnd"/>
            <w:r w:rsidRPr="00345108">
              <w:rPr>
                <w:rFonts w:cs="Calibri"/>
                <w:lang w:val="en-US"/>
              </w:rPr>
              <w:t xml:space="preserve">. 5742, </w:t>
            </w:r>
          </w:p>
          <w:p w14:paraId="4E2E4C32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PT. Kimia Farma</w:t>
            </w:r>
          </w:p>
        </w:tc>
      </w:tr>
      <w:tr w:rsidR="00AD515E" w:rsidRPr="00345108" w14:paraId="57BF59D3" w14:textId="77777777" w:rsidTr="00BC3706">
        <w:trPr>
          <w:trHeight w:val="63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ACB7DFA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A0E1495" w14:textId="49B8725E" w:rsidR="00AD515E" w:rsidRPr="00345108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 xml:space="preserve">Total </w:t>
            </w:r>
            <w:proofErr w:type="spellStart"/>
            <w:r w:rsidRPr="00345108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9384BFB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9DE6A06" w14:textId="27CFF679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 xml:space="preserve">Tidak </w:t>
            </w:r>
            <w:proofErr w:type="spellStart"/>
            <w:r w:rsidRPr="00345108">
              <w:rPr>
                <w:rFonts w:cs="Calibri"/>
                <w:lang w:val="en-US"/>
              </w:rPr>
              <w:t>lebih</w:t>
            </w:r>
            <w:proofErr w:type="spellEnd"/>
            <w:r w:rsidRPr="00345108">
              <w:rPr>
                <w:rFonts w:cs="Calibri"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lang w:val="en-US"/>
              </w:rPr>
              <w:t>dari</w:t>
            </w:r>
            <w:proofErr w:type="spellEnd"/>
            <w:r w:rsidRPr="00345108">
              <w:rPr>
                <w:rFonts w:cs="Calibri"/>
                <w:lang w:val="en-US"/>
              </w:rPr>
              <w:t xml:space="preserve"> 0,4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738A295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USP 40 (2017)</w:t>
            </w:r>
          </w:p>
          <w:p w14:paraId="02C21FA6" w14:textId="77777777" w:rsidR="00AD515E" w:rsidRPr="00345108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hal</w:t>
            </w:r>
            <w:proofErr w:type="spellEnd"/>
            <w:r w:rsidRPr="00345108">
              <w:rPr>
                <w:rFonts w:cs="Calibri"/>
                <w:lang w:val="en-US"/>
              </w:rPr>
              <w:t xml:space="preserve">. 5742, </w:t>
            </w:r>
          </w:p>
          <w:p w14:paraId="44965ECB" w14:textId="6C44DDE5" w:rsidR="00AD515E" w:rsidRPr="00345108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US"/>
              </w:rPr>
              <w:t>PT. Kimia Farma</w:t>
            </w:r>
          </w:p>
        </w:tc>
      </w:tr>
      <w:tr w:rsidR="00E7401C" w:rsidRPr="00345108" w14:paraId="49F05620" w14:textId="77777777" w:rsidTr="00BE7E0B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E35682" w14:textId="7D163E99" w:rsidR="00E7401C" w:rsidRPr="00345108" w:rsidRDefault="00E7401C" w:rsidP="00E7401C">
            <w:pPr>
              <w:spacing w:after="0" w:line="276" w:lineRule="auto"/>
              <w:ind w:hanging="19"/>
              <w:rPr>
                <w:rFonts w:cs="Calibri"/>
                <w:bCs/>
                <w:lang w:val="en-US"/>
              </w:rPr>
            </w:pPr>
            <w:r w:rsidRPr="00345108">
              <w:rPr>
                <w:rFonts w:cs="Calibri"/>
                <w:bCs/>
                <w:lang w:val="en-US"/>
              </w:rPr>
              <w:t>11.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27A9F82" w14:textId="1ADA691E" w:rsidR="00E7401C" w:rsidRPr="00345108" w:rsidRDefault="00E7401C" w:rsidP="00E7401C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345108">
              <w:rPr>
                <w:rFonts w:cs="Calibr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345108">
              <w:rPr>
                <w:rFonts w:cs="Calibr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545EF61" w14:textId="77777777" w:rsidR="00E7401C" w:rsidRPr="00345108" w:rsidRDefault="00E7401C" w:rsidP="00E7401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6FD3C13" w14:textId="77777777" w:rsidR="00E7401C" w:rsidRPr="00345108" w:rsidRDefault="00E7401C" w:rsidP="00E7401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BF67B98" w14:textId="77777777" w:rsidR="00E7401C" w:rsidRPr="00345108" w:rsidRDefault="00E7401C" w:rsidP="00E7401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</w:tr>
      <w:tr w:rsidR="00E7401C" w:rsidRPr="00345108" w14:paraId="14D0D2FF" w14:textId="77777777" w:rsidTr="00BE7E0B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044A68" w14:textId="77777777" w:rsidR="00E7401C" w:rsidRPr="00345108" w:rsidRDefault="00E7401C" w:rsidP="00E7401C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1A776A3" w14:textId="2AF5A1F8" w:rsidR="00E7401C" w:rsidRPr="00345108" w:rsidRDefault="00E7401C" w:rsidP="00E7401C">
            <w:pPr>
              <w:pStyle w:val="ListParagraph"/>
              <w:numPr>
                <w:ilvl w:val="0"/>
                <w:numId w:val="32"/>
              </w:numPr>
              <w:tabs>
                <w:tab w:val="left" w:pos="457"/>
              </w:tabs>
              <w:spacing w:after="0" w:line="276" w:lineRule="auto"/>
              <w:ind w:left="315" w:hanging="283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345108">
              <w:rPr>
                <w:rFonts w:cs="Calibr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345108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07F129F" w14:textId="77777777" w:rsidR="00E7401C" w:rsidRPr="00345108" w:rsidRDefault="00E7401C" w:rsidP="00E7401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5FA3B93" w14:textId="77777777" w:rsidR="00E7401C" w:rsidRPr="00345108" w:rsidRDefault="00E7401C" w:rsidP="00E7401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BCC39C3" w14:textId="77777777" w:rsidR="00E7401C" w:rsidRPr="00345108" w:rsidRDefault="00E7401C" w:rsidP="00E7401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</w:tr>
      <w:tr w:rsidR="00E7401C" w:rsidRPr="00345108" w14:paraId="6E7CD681" w14:textId="77777777" w:rsidTr="00BE7E0B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2EAE05D" w14:textId="77777777" w:rsidR="00E7401C" w:rsidRPr="00345108" w:rsidRDefault="00E7401C" w:rsidP="00E7401C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7AE3A1C" w14:textId="18D9D5C5" w:rsidR="00E7401C" w:rsidRPr="00345108" w:rsidRDefault="00E7401C" w:rsidP="00E7401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15" w:hanging="28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Total (ALT)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1F81459" w14:textId="7E1BCA0D" w:rsidR="00E7401C" w:rsidRPr="00345108" w:rsidRDefault="00E7401C" w:rsidP="00E7401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2360EB" w14:textId="77777777" w:rsidR="00E7401C" w:rsidRPr="00345108" w:rsidRDefault="00E7401C" w:rsidP="00E7401C">
            <w:pPr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345108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25315B72" w14:textId="77777777" w:rsidR="00E7401C" w:rsidRPr="00345108" w:rsidRDefault="00E7401C" w:rsidP="00E7401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18DF855" w14:textId="141D4256" w:rsidR="00E7401C" w:rsidRPr="00345108" w:rsidRDefault="00E7401C" w:rsidP="00E7401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BE7E0B" w:rsidRPr="00345108" w14:paraId="5A105F32" w14:textId="77777777" w:rsidTr="00CA7F7C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62821B84" w14:textId="79B74C1A" w:rsidR="00BE7E0B" w:rsidRPr="00345108" w:rsidRDefault="00BE7E0B" w:rsidP="00BE7E0B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345108">
              <w:rPr>
                <w:rFonts w:cs="Calibri"/>
                <w:b/>
                <w:bCs/>
              </w:rPr>
              <w:lastRenderedPageBreak/>
              <w:t>No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4667B82" w14:textId="07EF6913" w:rsidR="00BE7E0B" w:rsidRPr="00345108" w:rsidRDefault="00BE7E0B" w:rsidP="00BE7E0B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345108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A9CFAEC" w14:textId="069EB979" w:rsidR="00BE7E0B" w:rsidRPr="00345108" w:rsidRDefault="00BE7E0B" w:rsidP="00BE7E0B">
            <w:pPr>
              <w:spacing w:after="0" w:line="276" w:lineRule="auto"/>
              <w:rPr>
                <w:rFonts w:cstheme="minorHAnsi"/>
                <w:lang w:val="en-ID"/>
              </w:rPr>
            </w:pPr>
            <w:proofErr w:type="spellStart"/>
            <w:r w:rsidRPr="00345108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35321A0" w14:textId="123E19F2" w:rsidR="00BE7E0B" w:rsidRPr="00345108" w:rsidRDefault="00BE7E0B" w:rsidP="00BE7E0B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345108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73DD490" w14:textId="73761B39" w:rsidR="00BE7E0B" w:rsidRPr="00345108" w:rsidRDefault="00BE7E0B" w:rsidP="00BE7E0B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b/>
                <w:bCs/>
              </w:rPr>
              <w:t>Referensi</w:t>
            </w:r>
          </w:p>
        </w:tc>
      </w:tr>
      <w:tr w:rsidR="00BE7E0B" w:rsidRPr="00345108" w14:paraId="2E31AA77" w14:textId="77777777" w:rsidTr="00BE7E0B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F833996" w14:textId="77777777" w:rsidR="00BE7E0B" w:rsidRPr="00345108" w:rsidRDefault="00BE7E0B" w:rsidP="00BE7E0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845062F" w14:textId="15A20F19" w:rsidR="00BE7E0B" w:rsidRPr="00345108" w:rsidRDefault="00BE7E0B" w:rsidP="00BE7E0B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ind w:left="457" w:hanging="283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345108">
              <w:rPr>
                <w:rFonts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345108">
              <w:rPr>
                <w:rFonts w:cs="Calibr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345108">
              <w:rPr>
                <w:rFonts w:cs="Calibr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B0B18FB" w14:textId="028FC16D" w:rsidR="00BE7E0B" w:rsidRPr="00345108" w:rsidRDefault="00BE7E0B" w:rsidP="00BE7E0B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3CA4235" w14:textId="7DBCE7B2" w:rsidR="00BE7E0B" w:rsidRPr="00345108" w:rsidRDefault="00BE7E0B" w:rsidP="00BE7E0B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345108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15AA9D2" w14:textId="600F3EE3" w:rsidR="00BE7E0B" w:rsidRPr="00345108" w:rsidRDefault="00BE7E0B" w:rsidP="00BE7E0B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BE7E0B" w:rsidRPr="00345108" w14:paraId="06B95CB4" w14:textId="77777777" w:rsidTr="00BE7E0B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CA74C9D" w14:textId="77777777" w:rsidR="00BE7E0B" w:rsidRPr="00345108" w:rsidRDefault="00BE7E0B" w:rsidP="00BE7E0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C1CA21" w14:textId="77777777" w:rsidR="00BE7E0B" w:rsidRPr="00345108" w:rsidRDefault="00BE7E0B" w:rsidP="00BE7E0B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left="453" w:hanging="283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345108">
              <w:rPr>
                <w:rFonts w:cs="Calibr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345108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  <w:p w14:paraId="49331440" w14:textId="6BFC1008" w:rsidR="00BE7E0B" w:rsidRPr="00345108" w:rsidRDefault="00BE7E0B" w:rsidP="00BE7E0B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ind w:left="453" w:hanging="283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79CC6B2" w14:textId="77777777" w:rsidR="00BE7E0B" w:rsidRPr="00345108" w:rsidRDefault="00BE7E0B" w:rsidP="00BE7E0B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47F86A2" w14:textId="08609677" w:rsidR="00BE7E0B" w:rsidRPr="00345108" w:rsidRDefault="00BE7E0B" w:rsidP="00BE7E0B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5CEB3E" w14:textId="6337EA0D" w:rsidR="00BE7E0B" w:rsidRPr="00345108" w:rsidRDefault="00BE7E0B" w:rsidP="00BE7E0B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345108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BE7E0B" w:rsidRPr="00345108" w14:paraId="5BDCC60B" w14:textId="77777777" w:rsidTr="00BC3706">
        <w:trPr>
          <w:trHeight w:val="123"/>
        </w:trPr>
        <w:tc>
          <w:tcPr>
            <w:tcW w:w="10206" w:type="dxa"/>
            <w:gridSpan w:val="5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72BD1BB4" w14:textId="77777777" w:rsidR="00BE7E0B" w:rsidRPr="00345108" w:rsidRDefault="00BE7E0B" w:rsidP="00BE7E0B">
            <w:pPr>
              <w:spacing w:after="0" w:line="240" w:lineRule="auto"/>
              <w:rPr>
                <w:rFonts w:cs="Calibri"/>
                <w:bCs/>
                <w:lang w:val="en-US"/>
              </w:rPr>
            </w:pPr>
          </w:p>
        </w:tc>
      </w:tr>
    </w:tbl>
    <w:p w14:paraId="3FA6855D" w14:textId="77777777" w:rsidR="004B0DA4" w:rsidRPr="00345108" w:rsidRDefault="004B0DA4" w:rsidP="00041FF1">
      <w:pPr>
        <w:spacing w:after="0" w:line="240" w:lineRule="auto"/>
        <w:rPr>
          <w:rFonts w:cs="Calibri"/>
        </w:rPr>
      </w:pPr>
    </w:p>
    <w:p w14:paraId="6044BEEE" w14:textId="77777777" w:rsidR="00EE07DD" w:rsidRPr="00345108" w:rsidRDefault="00EE07DD" w:rsidP="00041FF1">
      <w:pPr>
        <w:spacing w:after="0" w:line="240" w:lineRule="auto"/>
        <w:rPr>
          <w:rFonts w:cs="Calibri"/>
        </w:rPr>
      </w:pPr>
    </w:p>
    <w:p w14:paraId="5AA8BDF5" w14:textId="77777777" w:rsidR="00AD515E" w:rsidRPr="00345108" w:rsidRDefault="00AD515E" w:rsidP="00041FF1">
      <w:pPr>
        <w:spacing w:after="0" w:line="240" w:lineRule="auto"/>
        <w:rPr>
          <w:rFonts w:cs="Calibri"/>
        </w:rPr>
      </w:pPr>
    </w:p>
    <w:p w14:paraId="1E6B4FEF" w14:textId="77777777" w:rsidR="00AD515E" w:rsidRPr="00345108" w:rsidRDefault="00AD515E" w:rsidP="00041FF1">
      <w:pPr>
        <w:spacing w:after="0" w:line="240" w:lineRule="auto"/>
        <w:rPr>
          <w:rFonts w:cs="Calibri"/>
        </w:rPr>
      </w:pPr>
    </w:p>
    <w:p w14:paraId="5F133B92" w14:textId="77777777" w:rsidR="00BC3706" w:rsidRPr="00345108" w:rsidRDefault="00BC3706" w:rsidP="00041FF1">
      <w:pPr>
        <w:spacing w:after="0" w:line="240" w:lineRule="auto"/>
        <w:rPr>
          <w:rFonts w:cs="Calibri"/>
          <w:vanish/>
          <w:lang w:val="en-US"/>
        </w:rPr>
        <w:sectPr w:rsidR="00BC3706" w:rsidRPr="00345108" w:rsidSect="0028476C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1" w:bottom="176" w:left="1077" w:header="567" w:footer="187" w:gutter="0"/>
          <w:cols w:space="708"/>
          <w:docGrid w:linePitch="360"/>
        </w:sectPr>
      </w:pPr>
    </w:p>
    <w:p w14:paraId="021BF6FA" w14:textId="3A836DAC" w:rsidR="00EE07DD" w:rsidRPr="00345108" w:rsidRDefault="00EE07DD" w:rsidP="00041FF1">
      <w:pPr>
        <w:spacing w:after="0" w:line="240" w:lineRule="auto"/>
        <w:rPr>
          <w:rFonts w:cs="Calibri"/>
          <w:vanish/>
          <w:lang w:val="en-US"/>
        </w:rPr>
      </w:pPr>
    </w:p>
    <w:p w14:paraId="6D80261B" w14:textId="77777777" w:rsidR="00EE07DD" w:rsidRPr="00345108" w:rsidRDefault="00EE07DD" w:rsidP="00EE07DD">
      <w:pPr>
        <w:pStyle w:val="ListParagraph"/>
        <w:numPr>
          <w:ilvl w:val="0"/>
          <w:numId w:val="26"/>
        </w:numPr>
        <w:spacing w:after="0" w:line="276" w:lineRule="auto"/>
        <w:ind w:left="426" w:hanging="426"/>
        <w:rPr>
          <w:rFonts w:cs="Calibri"/>
          <w:noProof/>
        </w:rPr>
      </w:pPr>
      <w:bookmarkStart w:id="0" w:name="_Hlk156391991"/>
      <w:r w:rsidRPr="00345108">
        <w:rPr>
          <w:rFonts w:cs="Calibri"/>
          <w:b/>
          <w:bCs/>
          <w:noProof/>
        </w:rPr>
        <w:t>Sejarah Revisi dan Review</w:t>
      </w:r>
    </w:p>
    <w:tbl>
      <w:tblPr>
        <w:tblpPr w:leftFromText="180" w:rightFromText="180" w:vertAnchor="text" w:tblpX="461" w:tblpY="1"/>
        <w:tblOverlap w:val="never"/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2"/>
        <w:gridCol w:w="1075"/>
        <w:gridCol w:w="2110"/>
        <w:gridCol w:w="2486"/>
        <w:gridCol w:w="1988"/>
      </w:tblGrid>
      <w:tr w:rsidR="00EE07DD" w:rsidRPr="00345108" w14:paraId="7FF99018" w14:textId="77777777" w:rsidTr="00BC3706"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42C46E" w14:textId="77777777" w:rsidR="00EE07DD" w:rsidRPr="00345108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bookmarkStart w:id="1" w:name="_Hlk114650247"/>
            <w:r w:rsidRPr="00345108">
              <w:rPr>
                <w:rFonts w:cs="Calibri"/>
                <w:b/>
                <w:noProof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769C15" w14:textId="77777777" w:rsidR="00EE07DD" w:rsidRPr="00345108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345108">
              <w:rPr>
                <w:rFonts w:cs="Calibri"/>
                <w:b/>
                <w:noProof/>
              </w:rPr>
              <w:t>Revisi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4EAF97" w14:textId="77777777" w:rsidR="00EE07DD" w:rsidRPr="00345108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345108">
              <w:rPr>
                <w:rFonts w:cs="Calibri"/>
                <w:b/>
                <w:noProof/>
              </w:rPr>
              <w:t>Tanggal Efektif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B30528" w14:textId="77777777" w:rsidR="00EE07DD" w:rsidRPr="00345108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345108">
              <w:rPr>
                <w:rFonts w:cs="Calibri"/>
                <w:b/>
                <w:noProof/>
              </w:rPr>
              <w:t>Perubahan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D98614" w14:textId="77777777" w:rsidR="00EE07DD" w:rsidRPr="00345108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345108">
              <w:rPr>
                <w:rFonts w:cs="Calibri"/>
                <w:b/>
                <w:noProof/>
              </w:rPr>
              <w:t>Alasan</w:t>
            </w:r>
          </w:p>
        </w:tc>
      </w:tr>
      <w:tr w:rsidR="00EE07DD" w:rsidRPr="00345108" w14:paraId="5CFCCB19" w14:textId="77777777" w:rsidTr="00BC3706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9D8F7" w14:textId="64D8DDFC" w:rsidR="00EE07DD" w:rsidRPr="00345108" w:rsidRDefault="00EE07DD" w:rsidP="00BC3706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331B" w14:textId="77777777" w:rsidR="00EE07DD" w:rsidRPr="00345108" w:rsidRDefault="00EE07DD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345108">
              <w:rPr>
                <w:rFonts w:cs="Calibri"/>
                <w:noProof/>
              </w:rPr>
              <w:t>00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64F33" w14:textId="7148D8A7" w:rsidR="00EE07DD" w:rsidRPr="00345108" w:rsidRDefault="00D04AE7" w:rsidP="00BC3706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345108">
              <w:rPr>
                <w:rFonts w:cs="Calibri"/>
                <w:iCs/>
                <w:noProof/>
                <w:lang w:val="en-US"/>
              </w:rPr>
              <w:t>28 JAN 2021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40CD" w14:textId="77777777" w:rsidR="00EE07DD" w:rsidRPr="00345108" w:rsidRDefault="00EE07DD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345108">
              <w:rPr>
                <w:rFonts w:cs="Calibri"/>
                <w:noProof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DA41" w14:textId="77777777" w:rsidR="00EE07DD" w:rsidRPr="00345108" w:rsidRDefault="00EE07DD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345108">
              <w:rPr>
                <w:rFonts w:cs="Calibri"/>
                <w:noProof/>
              </w:rPr>
              <w:t>Dokumen Baru</w:t>
            </w:r>
          </w:p>
        </w:tc>
      </w:tr>
      <w:tr w:rsidR="00EE07DD" w:rsidRPr="00345108" w14:paraId="3AC234F2" w14:textId="77777777" w:rsidTr="00BC3706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875F7" w14:textId="0B67F3B9" w:rsidR="00EE07DD" w:rsidRPr="00345108" w:rsidRDefault="00EE07DD" w:rsidP="00BC3706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2768D" w14:textId="77777777" w:rsidR="00EE07DD" w:rsidRPr="00345108" w:rsidRDefault="00EE07DD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345108">
              <w:rPr>
                <w:rFonts w:cs="Calibri"/>
                <w:noProof/>
              </w:rPr>
              <w:t>01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AAF53" w14:textId="5F164A76" w:rsidR="00EE07DD" w:rsidRPr="00345108" w:rsidRDefault="00D04AE7" w:rsidP="00BC3706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345108">
              <w:rPr>
                <w:rFonts w:cs="Calibri"/>
                <w:iCs/>
                <w:noProof/>
                <w:lang w:val="en-US"/>
              </w:rPr>
              <w:t>02 JUN 2021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924C6" w14:textId="482379E7" w:rsidR="00EE07DD" w:rsidRPr="00345108" w:rsidRDefault="001226EA" w:rsidP="001226EA">
            <w:pPr>
              <w:spacing w:after="0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format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7D9FB" w14:textId="4191DAED" w:rsidR="00EE07DD" w:rsidRPr="00345108" w:rsidRDefault="001226EA" w:rsidP="001226EA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Review Dokumen</w:t>
            </w:r>
          </w:p>
        </w:tc>
      </w:tr>
      <w:tr w:rsidR="00EE07DD" w:rsidRPr="00345108" w14:paraId="2F368B1C" w14:textId="77777777" w:rsidTr="00BC3706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A875B" w14:textId="7F2BD54A" w:rsidR="00EE07DD" w:rsidRPr="00345108" w:rsidRDefault="00EE07DD" w:rsidP="00BC3706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78FC3" w14:textId="31EA8A90" w:rsidR="00EE07DD" w:rsidRPr="00345108" w:rsidRDefault="00EE07DD" w:rsidP="00BC3706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02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326A5" w14:textId="55F4B0DC" w:rsidR="00EE07DD" w:rsidRPr="00345108" w:rsidRDefault="00720588" w:rsidP="00BC3706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345108">
              <w:rPr>
                <w:rFonts w:cs="Calibri"/>
                <w:iCs/>
                <w:noProof/>
                <w:lang w:val="en-US"/>
              </w:rPr>
              <w:t>10 DEC 2021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FDC75" w14:textId="77777777" w:rsidR="00EE07DD" w:rsidRPr="00345108" w:rsidRDefault="00720588" w:rsidP="00BC3706">
            <w:pPr>
              <w:pStyle w:val="ListParagraph"/>
              <w:numPr>
                <w:ilvl w:val="0"/>
                <w:numId w:val="29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kekerasan dan bobot rata-rata tablet inti</w:t>
            </w:r>
          </w:p>
          <w:p w14:paraId="4AC83732" w14:textId="77777777" w:rsidR="00720588" w:rsidRPr="00345108" w:rsidRDefault="00720588" w:rsidP="00BC3706">
            <w:pPr>
              <w:pStyle w:val="ListParagraph"/>
              <w:numPr>
                <w:ilvl w:val="0"/>
                <w:numId w:val="29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kekerasan tablet salut</w:t>
            </w:r>
          </w:p>
          <w:p w14:paraId="531E7D0E" w14:textId="1AD96B54" w:rsidR="00720588" w:rsidRPr="00345108" w:rsidRDefault="00720588" w:rsidP="00BC3706">
            <w:pPr>
              <w:pStyle w:val="ListParagraph"/>
              <w:numPr>
                <w:ilvl w:val="0"/>
                <w:numId w:val="29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syarat waktu hancur tablet salut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5841" w14:textId="7ECB5773" w:rsidR="00EE07DD" w:rsidRPr="00345108" w:rsidRDefault="001226EA" w:rsidP="00BC3706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Review Dokumen</w:t>
            </w:r>
          </w:p>
        </w:tc>
      </w:tr>
      <w:tr w:rsidR="00EE07DD" w:rsidRPr="00345108" w14:paraId="58384315" w14:textId="77777777" w:rsidTr="00BC3706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EC3C0" w14:textId="4FA27D1B" w:rsidR="00EE07DD" w:rsidRPr="00345108" w:rsidRDefault="00EE07DD" w:rsidP="00BC3706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86416" w14:textId="62BA30C9" w:rsidR="00EE07DD" w:rsidRPr="00345108" w:rsidRDefault="00EE07DD" w:rsidP="00BC3706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03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677A" w14:textId="03BB3C97" w:rsidR="00EE07DD" w:rsidRPr="00345108" w:rsidRDefault="001A5A72" w:rsidP="00BC3706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345108">
              <w:rPr>
                <w:rFonts w:cs="Calibri"/>
                <w:iCs/>
                <w:noProof/>
              </w:rPr>
              <w:t>04 JUN 2024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55F6B" w14:textId="77777777" w:rsidR="00EE07DD" w:rsidRPr="00345108" w:rsidRDefault="00EE07DD" w:rsidP="00BC3706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templet dokumen</w:t>
            </w:r>
          </w:p>
          <w:p w14:paraId="064271BD" w14:textId="25047FC5" w:rsidR="00EE07DD" w:rsidRPr="00345108" w:rsidRDefault="00EE07DD" w:rsidP="00BC3706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pada daftar distribusi dokumen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1EE6" w14:textId="790658A3" w:rsidR="00EE07DD" w:rsidRPr="00345108" w:rsidRDefault="00D369AD" w:rsidP="00BC3706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dokumen</w:t>
            </w:r>
            <w:proofErr w:type="spellEnd"/>
            <w:r w:rsidR="004F29EF" w:rsidRPr="00345108">
              <w:rPr>
                <w:rFonts w:cs="Calibri"/>
                <w:iCs/>
                <w:lang w:val="en-US"/>
              </w:rPr>
              <w:t xml:space="preserve"> 3 </w:t>
            </w:r>
            <w:proofErr w:type="spellStart"/>
            <w:r w:rsidR="004F29EF" w:rsidRPr="00345108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  <w:tr w:rsidR="00ED0AE6" w:rsidRPr="00345108" w14:paraId="5B82DF9A" w14:textId="77777777" w:rsidTr="00BC3706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F381" w14:textId="3024B2E0" w:rsidR="00ED0AE6" w:rsidRPr="00345108" w:rsidRDefault="00ED0AE6" w:rsidP="00ED0AE6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584D8" w14:textId="2F090D26" w:rsidR="00ED0AE6" w:rsidRPr="00345108" w:rsidRDefault="00ED0AE6" w:rsidP="00ED0AE6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04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5F203" w14:textId="77777777" w:rsidR="00ED0AE6" w:rsidRPr="00345108" w:rsidRDefault="00ED0AE6" w:rsidP="00ED0AE6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CD13" w14:textId="4BBF405C" w:rsidR="00ED0AE6" w:rsidRPr="00345108" w:rsidRDefault="00ED0AE6" w:rsidP="00ED0AE6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referensi pada parameter Keragaman Bobot.</w:t>
            </w:r>
          </w:p>
          <w:p w14:paraId="2029CB35" w14:textId="77777777" w:rsidR="00ED0AE6" w:rsidRPr="00345108" w:rsidRDefault="00ED0AE6" w:rsidP="00ED0AE6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Penambahan parameter Uji Batas Mikroba.</w:t>
            </w:r>
          </w:p>
          <w:p w14:paraId="275248FD" w14:textId="2B765672" w:rsidR="002D76FE" w:rsidRPr="00345108" w:rsidRDefault="002D76FE" w:rsidP="00ED0AE6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daftar distribusi dokumen.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6E66F" w14:textId="24FE43BE" w:rsidR="00ED0AE6" w:rsidRPr="00345108" w:rsidRDefault="00ED0AE6" w:rsidP="00ED0AE6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proofErr w:type="spellStart"/>
            <w:r w:rsidRPr="00345108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2020 </w:t>
            </w:r>
            <w:proofErr w:type="gramStart"/>
            <w:r w:rsidRPr="00345108">
              <w:rPr>
                <w:rFonts w:cs="Calibri"/>
                <w:iCs/>
                <w:lang w:val="en-US"/>
              </w:rPr>
              <w:t xml:space="preserve">( </w:t>
            </w:r>
            <w:r w:rsidRPr="00D95E79">
              <w:rPr>
                <w:rFonts w:cs="Calibri"/>
                <w:iCs/>
                <w:highlight w:val="yellow"/>
                <w:lang w:val="en-US"/>
              </w:rPr>
              <w:t>H</w:t>
            </w:r>
            <w:r w:rsidR="00D95E79" w:rsidRPr="00D95E79">
              <w:rPr>
                <w:rFonts w:cs="Calibri"/>
                <w:iCs/>
                <w:highlight w:val="yellow"/>
                <w:lang w:val="en-US"/>
              </w:rPr>
              <w:t>a</w:t>
            </w:r>
            <w:r w:rsidRPr="00D95E79">
              <w:rPr>
                <w:rFonts w:cs="Calibri"/>
                <w:iCs/>
                <w:highlight w:val="yellow"/>
                <w:lang w:val="en-US"/>
              </w:rPr>
              <w:t>l</w:t>
            </w:r>
            <w:proofErr w:type="gramEnd"/>
            <w:r w:rsidRPr="00345108">
              <w:rPr>
                <w:rFonts w:cs="Calibri"/>
                <w:iCs/>
                <w:lang w:val="en-US"/>
              </w:rPr>
              <w:t xml:space="preserve">. 2025 – 2028) dan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Suplemen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I FI VI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2022 (Hal. 290) &lt;54&gt;</w:t>
            </w:r>
          </w:p>
        </w:tc>
      </w:tr>
      <w:bookmarkEnd w:id="1"/>
    </w:tbl>
    <w:p w14:paraId="4775FBAF" w14:textId="77777777" w:rsidR="00EE07DD" w:rsidRPr="00345108" w:rsidRDefault="00EE07DD" w:rsidP="00EE07DD">
      <w:pPr>
        <w:spacing w:after="0" w:line="276" w:lineRule="auto"/>
        <w:rPr>
          <w:rFonts w:cs="Calibri"/>
          <w:b/>
          <w:bCs/>
          <w:noProof/>
          <w:sz w:val="10"/>
          <w:szCs w:val="10"/>
        </w:rPr>
      </w:pPr>
    </w:p>
    <w:p w14:paraId="14454543" w14:textId="77777777" w:rsidR="00EE07DD" w:rsidRPr="00345108" w:rsidRDefault="00EE07DD" w:rsidP="00EE07DD">
      <w:pPr>
        <w:pStyle w:val="ListParagraph"/>
        <w:numPr>
          <w:ilvl w:val="0"/>
          <w:numId w:val="26"/>
        </w:numPr>
        <w:spacing w:after="0" w:line="276" w:lineRule="auto"/>
        <w:ind w:left="426" w:hanging="426"/>
        <w:rPr>
          <w:rFonts w:cs="Calibri"/>
          <w:b/>
          <w:bCs/>
          <w:noProof/>
        </w:rPr>
      </w:pPr>
      <w:r w:rsidRPr="00345108">
        <w:rPr>
          <w:rFonts w:cs="Calibri"/>
          <w:b/>
          <w:bCs/>
          <w:noProof/>
        </w:rPr>
        <w:t>Daftar Distribusi Dokumen</w:t>
      </w:r>
    </w:p>
    <w:p w14:paraId="407EE944" w14:textId="77777777" w:rsidR="00EE07DD" w:rsidRPr="00345108" w:rsidRDefault="00EE07DD" w:rsidP="00EE07DD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345108">
        <w:rPr>
          <w:rFonts w:cs="Calibri"/>
          <w:noProof/>
        </w:rPr>
        <w:t>Asli : SSDR</w:t>
      </w:r>
    </w:p>
    <w:p w14:paraId="5FC7ABF2" w14:textId="77777777" w:rsidR="00EE07DD" w:rsidRPr="00345108" w:rsidRDefault="00EE07DD" w:rsidP="00EE07DD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345108">
        <w:rPr>
          <w:rFonts w:cs="Calibri"/>
          <w:noProof/>
        </w:rPr>
        <w:t>Controlled Copy :</w:t>
      </w:r>
    </w:p>
    <w:p w14:paraId="0A1C3F61" w14:textId="77777777" w:rsidR="00EE07DD" w:rsidRPr="00345108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bookmarkStart w:id="2" w:name="_Hlk151360356"/>
      <w:r w:rsidRPr="00345108">
        <w:rPr>
          <w:rFonts w:cs="Calibri"/>
          <w:noProof/>
        </w:rPr>
        <w:t>AMPM</w:t>
      </w:r>
    </w:p>
    <w:p w14:paraId="78B82541" w14:textId="1505BAFA" w:rsidR="00EE07DD" w:rsidRPr="00345108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345108">
        <w:rPr>
          <w:rFonts w:cs="Calibri"/>
          <w:noProof/>
        </w:rPr>
        <w:t>SPAR</w:t>
      </w:r>
    </w:p>
    <w:p w14:paraId="65D59994" w14:textId="77777777" w:rsidR="00D77B75" w:rsidRPr="00345108" w:rsidRDefault="00EE07DD" w:rsidP="00F13C52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345108">
        <w:rPr>
          <w:rFonts w:cs="Calibri"/>
          <w:noProof/>
        </w:rPr>
        <w:t>SSCP</w:t>
      </w:r>
    </w:p>
    <w:p w14:paraId="594DA26A" w14:textId="77777777" w:rsidR="00D77B75" w:rsidRPr="00345108" w:rsidRDefault="00D77B75" w:rsidP="00F13C52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</w:rPr>
      </w:pPr>
      <w:r w:rsidRPr="00345108">
        <w:rPr>
          <w:rFonts w:cs="Calibri"/>
          <w:b/>
          <w:bCs/>
          <w:i/>
          <w:iCs/>
          <w:noProof/>
        </w:rPr>
        <w:t>SPML</w:t>
      </w:r>
    </w:p>
    <w:p w14:paraId="30640F52" w14:textId="1A661558" w:rsidR="004F29EF" w:rsidRPr="00345108" w:rsidRDefault="004F29EF" w:rsidP="00F13C52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345108">
        <w:rPr>
          <w:rFonts w:cs="Calibri"/>
          <w:noProof/>
        </w:rPr>
        <w:t>SPPP</w:t>
      </w:r>
    </w:p>
    <w:p w14:paraId="3671012E" w14:textId="77777777" w:rsidR="00EE07DD" w:rsidRPr="00345108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345108">
        <w:rPr>
          <w:rFonts w:cs="Calibri"/>
          <w:noProof/>
        </w:rPr>
        <w:t>AMPO</w:t>
      </w:r>
    </w:p>
    <w:p w14:paraId="28471568" w14:textId="77777777" w:rsidR="00EE07DD" w:rsidRPr="00345108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345108">
        <w:rPr>
          <w:rFonts w:cs="Calibri"/>
          <w:noProof/>
        </w:rPr>
        <w:t>SPB</w:t>
      </w:r>
    </w:p>
    <w:p w14:paraId="6FDC3CBA" w14:textId="77777777" w:rsidR="00EE07DD" w:rsidRPr="00345108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345108">
        <w:rPr>
          <w:rFonts w:cs="Calibri"/>
          <w:noProof/>
        </w:rPr>
        <w:t>SVPP</w:t>
      </w:r>
    </w:p>
    <w:p w14:paraId="518AC291" w14:textId="0BBEDD27" w:rsidR="004F29EF" w:rsidRPr="00345108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345108">
        <w:rPr>
          <w:rFonts w:cs="Calibri"/>
          <w:noProof/>
        </w:rPr>
        <w:t>AMPR</w:t>
      </w:r>
    </w:p>
    <w:p w14:paraId="36A26E73" w14:textId="5DEAE7FC" w:rsidR="004F29EF" w:rsidRPr="00345108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345108">
        <w:rPr>
          <w:rFonts w:cs="Calibri"/>
          <w:noProof/>
        </w:rPr>
        <w:t>SPMP</w:t>
      </w:r>
    </w:p>
    <w:bookmarkEnd w:id="0"/>
    <w:bookmarkEnd w:id="2"/>
    <w:p w14:paraId="6DD93914" w14:textId="7C2D3611" w:rsidR="00041FF1" w:rsidRPr="00F10F3D" w:rsidRDefault="00041FF1" w:rsidP="00EE07DD">
      <w:pPr>
        <w:pStyle w:val="ListParagraph"/>
        <w:tabs>
          <w:tab w:val="left" w:pos="8068"/>
        </w:tabs>
        <w:spacing w:after="0" w:line="240" w:lineRule="auto"/>
        <w:ind w:left="709"/>
        <w:rPr>
          <w:rFonts w:cs="Calibri"/>
        </w:rPr>
      </w:pPr>
    </w:p>
    <w:p w14:paraId="667CDD4F" w14:textId="77777777" w:rsidR="00EA3C68" w:rsidRPr="00F10F3D" w:rsidRDefault="00EA3C68" w:rsidP="00041FF1">
      <w:pPr>
        <w:spacing w:after="0" w:line="240" w:lineRule="auto"/>
        <w:rPr>
          <w:rFonts w:cs="Calibri"/>
          <w:lang w:val="en-US"/>
        </w:rPr>
      </w:pPr>
    </w:p>
    <w:sectPr w:rsidR="00EA3C68" w:rsidRPr="00F10F3D" w:rsidSect="0028476C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134" w:right="851" w:bottom="176" w:left="1077" w:header="567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D9790" w14:textId="77777777" w:rsidR="00442B28" w:rsidRDefault="00442B28" w:rsidP="00082DDB">
      <w:pPr>
        <w:spacing w:after="0" w:line="240" w:lineRule="auto"/>
      </w:pPr>
      <w:r>
        <w:separator/>
      </w:r>
    </w:p>
  </w:endnote>
  <w:endnote w:type="continuationSeparator" w:id="0">
    <w:p w14:paraId="6232AA5F" w14:textId="77777777" w:rsidR="00442B28" w:rsidRDefault="00442B28" w:rsidP="00082DDB">
      <w:pPr>
        <w:spacing w:after="0" w:line="240" w:lineRule="auto"/>
      </w:pPr>
      <w:r>
        <w:continuationSeparator/>
      </w:r>
    </w:p>
  </w:endnote>
  <w:endnote w:type="continuationNotice" w:id="1">
    <w:p w14:paraId="51DA96B8" w14:textId="77777777" w:rsidR="00442B28" w:rsidRDefault="00442B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BC3706" w14:paraId="3601F4DA" w14:textId="77777777" w:rsidTr="008C35B8">
      <w:trPr>
        <w:trHeight w:val="776"/>
      </w:trPr>
      <w:tc>
        <w:tcPr>
          <w:tcW w:w="992" w:type="dxa"/>
          <w:shd w:val="clear" w:color="auto" w:fill="auto"/>
        </w:tcPr>
        <w:p w14:paraId="479D2937" w14:textId="77777777" w:rsidR="00BC3706" w:rsidRDefault="00BC3706" w:rsidP="00BC3706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342FC11" w14:textId="77777777" w:rsidR="00BC3706" w:rsidRDefault="00BC3706" w:rsidP="00BC3706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6BCD1740" w14:textId="77777777" w:rsidR="00BC3706" w:rsidRDefault="00BC3706" w:rsidP="00BC3706">
          <w:pPr>
            <w:pStyle w:val="Footer"/>
            <w:ind w:hanging="2"/>
          </w:pPr>
        </w:p>
      </w:tc>
    </w:tr>
  </w:tbl>
  <w:p w14:paraId="54D9CF82" w14:textId="77777777" w:rsidR="00BC3706" w:rsidRDefault="00BC37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C3706" w:rsidRPr="0009458C" w14:paraId="289BBDE8" w14:textId="77777777" w:rsidTr="008C35B8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E6FBAB1" w14:textId="77777777" w:rsidR="00BC3706" w:rsidRDefault="00BC3706" w:rsidP="00BC3706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7F5A10B5" w14:textId="77777777" w:rsidR="00BC3706" w:rsidRPr="009D73F4" w:rsidRDefault="00BC3706" w:rsidP="00BC370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D3FEBFC" w14:textId="77777777" w:rsidR="00BC3706" w:rsidRPr="009A265A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584D02AE" w14:textId="77777777" w:rsidR="00BC3706" w:rsidRPr="0009458C" w:rsidRDefault="00BC3706" w:rsidP="00BC3706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1D6CA8C7" w14:textId="77777777" w:rsidR="00BC3706" w:rsidRPr="0009458C" w:rsidRDefault="00BC3706" w:rsidP="00BC37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6C938C6B" w14:textId="77777777" w:rsidR="00BC3706" w:rsidRPr="0009458C" w:rsidRDefault="00BC3706" w:rsidP="00BC37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737ED290" w14:textId="77777777" w:rsidR="00BC3706" w:rsidRPr="0009458C" w:rsidRDefault="00BC3706" w:rsidP="00BC37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360DB84" w14:textId="77777777" w:rsidR="00BC3706" w:rsidRPr="009A265A" w:rsidRDefault="00BC3706" w:rsidP="00BC3706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15D244E0" w14:textId="77777777" w:rsidR="00BC3706" w:rsidRPr="009A265A" w:rsidRDefault="00BC3706" w:rsidP="00BC3706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  <w:p w14:paraId="3EA90AC2" w14:textId="77777777" w:rsidR="00BC3706" w:rsidRPr="0009458C" w:rsidRDefault="00BC3706" w:rsidP="00BC3706">
          <w:pPr>
            <w:pStyle w:val="Footer"/>
            <w:snapToGrid w:val="0"/>
            <w:ind w:hanging="2"/>
            <w:jc w:val="right"/>
            <w:rPr>
              <w:lang w:val="pt-BR"/>
            </w:rPr>
          </w:pPr>
        </w:p>
        <w:p w14:paraId="760E95F5" w14:textId="77777777" w:rsidR="00BC3706" w:rsidRPr="0009458C" w:rsidRDefault="00BC3706" w:rsidP="00BC3706">
          <w:pPr>
            <w:spacing w:after="0"/>
            <w:ind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BC3706" w:rsidRPr="0009458C" w14:paraId="69CA018F" w14:textId="77777777" w:rsidTr="008C35B8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D14851" w14:textId="77777777" w:rsidR="00BC3706" w:rsidRPr="00AB5F83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D03FDD" w14:textId="77777777" w:rsidR="00BC3706" w:rsidRPr="00DE1F18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2EE59E" w14:textId="77777777" w:rsidR="00BC3706" w:rsidRPr="00AB5F83" w:rsidRDefault="00BC3706" w:rsidP="00BC370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2B9A43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BC3706" w:rsidRPr="0009458C" w14:paraId="7EEFB7BF" w14:textId="77777777" w:rsidTr="008C35B8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AAC9A8" w14:textId="77777777" w:rsidR="00BC3706" w:rsidRPr="00AB5F83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06EB6E" w14:textId="77777777" w:rsidR="00BC3706" w:rsidRPr="00B303ED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8293AF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468674E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500729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D2F71FB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348BF8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EA5E24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2A7C00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E3C3AC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D675C0" w14:textId="77777777" w:rsidR="00BC3706" w:rsidRPr="00AB5F83" w:rsidRDefault="00BC3706" w:rsidP="00BC370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701F89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76D457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BCD3F7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1C73B6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08FE3D0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235C1B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9164D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D5FDDF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791A38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BC3706" w:rsidRPr="0009458C" w14:paraId="50444DCD" w14:textId="77777777" w:rsidTr="008C35B8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D691FAF" w14:textId="77777777" w:rsidR="00BC3706" w:rsidRPr="00AB5F83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F15BCF" w14:textId="77777777" w:rsidR="00BC3706" w:rsidRPr="00B303ED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5BE8DE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301703A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93B4A45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29D13CE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0D9E67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882A3B9" w14:textId="77777777" w:rsidR="00BC3706" w:rsidRPr="006F7982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6CF9C91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B62E88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923F8AA" w14:textId="77777777" w:rsidR="00BC3706" w:rsidRPr="00AB5F83" w:rsidRDefault="00BC3706" w:rsidP="00BC3706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40762C1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A646D8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CA2DE7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C4FE5A9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02A7011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71A16C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EE827D6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4CECEB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129EBB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397F7FC" w14:textId="77777777" w:rsidR="00BC3706" w:rsidRPr="00BC3706" w:rsidRDefault="00BC3706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B8715" w14:textId="77777777" w:rsidR="0028476C" w:rsidRDefault="0028476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EAB72" w14:textId="77777777" w:rsidR="00BC3706" w:rsidRPr="00BC3706" w:rsidRDefault="00BC3706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CE44D6" w14:textId="77777777" w:rsidR="00442B28" w:rsidRDefault="00442B28" w:rsidP="00082DDB">
      <w:pPr>
        <w:spacing w:after="0" w:line="240" w:lineRule="auto"/>
      </w:pPr>
      <w:r>
        <w:separator/>
      </w:r>
    </w:p>
  </w:footnote>
  <w:footnote w:type="continuationSeparator" w:id="0">
    <w:p w14:paraId="795273B8" w14:textId="77777777" w:rsidR="00442B28" w:rsidRDefault="00442B28" w:rsidP="00082DDB">
      <w:pPr>
        <w:spacing w:after="0" w:line="240" w:lineRule="auto"/>
      </w:pPr>
      <w:r>
        <w:continuationSeparator/>
      </w:r>
    </w:p>
  </w:footnote>
  <w:footnote w:type="continuationNotice" w:id="1">
    <w:p w14:paraId="6941D28F" w14:textId="77777777" w:rsidR="00442B28" w:rsidRDefault="00442B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300533" w:rsidRPr="00585F10" w14:paraId="73489230" w14:textId="77777777" w:rsidTr="0099247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2D0021B" w14:textId="77777777" w:rsidR="00300533" w:rsidRPr="00585F10" w:rsidRDefault="00300533" w:rsidP="0030053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59659DCB" wp14:editId="2A636211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745589611" name="Picture 17455896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ED7850" w14:textId="77777777" w:rsidR="00300533" w:rsidRPr="0060144D" w:rsidRDefault="00300533" w:rsidP="0030053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12D58E0" w14:textId="77777777" w:rsidR="00300533" w:rsidRPr="00C22C9B" w:rsidRDefault="00300533" w:rsidP="0030053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TABLET 80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B7629C" w14:textId="77777777" w:rsidR="00300533" w:rsidRPr="00345108" w:rsidRDefault="00300533" w:rsidP="0030053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4510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4ECE2F" w14:textId="13EEB34B" w:rsidR="00300533" w:rsidRPr="00345108" w:rsidRDefault="00300533" w:rsidP="0030053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45108">
            <w:rPr>
              <w:rFonts w:cstheme="minorHAnsi"/>
              <w:iCs/>
              <w:sz w:val="20"/>
              <w:szCs w:val="20"/>
            </w:rPr>
            <w:fldChar w:fldCharType="begin"/>
          </w:r>
          <w:r w:rsidRPr="0034510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4510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45108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45108">
            <w:rPr>
              <w:rFonts w:cstheme="minorHAnsi"/>
              <w:iCs/>
              <w:sz w:val="20"/>
              <w:szCs w:val="20"/>
            </w:rPr>
            <w:fldChar w:fldCharType="end"/>
          </w:r>
          <w:r w:rsidRPr="00345108">
            <w:rPr>
              <w:rFonts w:cstheme="minorHAnsi"/>
              <w:iCs/>
              <w:sz w:val="20"/>
              <w:szCs w:val="20"/>
            </w:rPr>
            <w:t xml:space="preserve"> dari </w:t>
          </w:r>
          <w:r w:rsidR="00345108">
            <w:rPr>
              <w:rFonts w:cstheme="minorHAnsi"/>
              <w:iCs/>
              <w:sz w:val="20"/>
              <w:szCs w:val="20"/>
              <w:lang w:val="en-US"/>
            </w:rPr>
            <w:t>3</w:t>
          </w:r>
        </w:p>
      </w:tc>
    </w:tr>
    <w:tr w:rsidR="00300533" w:rsidRPr="00585F10" w14:paraId="05DE0409" w14:textId="77777777" w:rsidTr="0099247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1D2AF8" w14:textId="77777777" w:rsidR="00300533" w:rsidRPr="00585F10" w:rsidRDefault="00300533" w:rsidP="0030053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064122" w14:textId="77777777" w:rsidR="00300533" w:rsidRPr="00585F10" w:rsidRDefault="00300533" w:rsidP="0030053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FDBBC6" w14:textId="77777777" w:rsidR="00300533" w:rsidRPr="00345108" w:rsidRDefault="00300533" w:rsidP="0030053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4510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196FAC" w14:textId="77777777" w:rsidR="00300533" w:rsidRPr="00345108" w:rsidRDefault="00300533" w:rsidP="0030053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45108">
            <w:rPr>
              <w:rFonts w:cstheme="minorHAnsi"/>
              <w:sz w:val="20"/>
              <w:szCs w:val="20"/>
              <w:lang w:val="en-US"/>
            </w:rPr>
            <w:t>S-QC-03-079/04</w:t>
          </w:r>
        </w:p>
      </w:tc>
    </w:tr>
    <w:tr w:rsidR="00300533" w:rsidRPr="00585F10" w14:paraId="510574FB" w14:textId="77777777" w:rsidTr="0099247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4D8BFC" w14:textId="77777777" w:rsidR="00300533" w:rsidRPr="00585F10" w:rsidRDefault="00300533" w:rsidP="0030053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001DAA" w14:textId="77777777" w:rsidR="00300533" w:rsidRPr="00585F10" w:rsidRDefault="00300533" w:rsidP="0030053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7EB171" w14:textId="77777777" w:rsidR="00300533" w:rsidRPr="00345108" w:rsidRDefault="00300533" w:rsidP="0030053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45108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69F5BF" w14:textId="77777777" w:rsidR="00300533" w:rsidRPr="00345108" w:rsidRDefault="00300533" w:rsidP="0030053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1FA200D" w14:textId="77777777" w:rsidR="00BC3706" w:rsidRPr="00BC3706" w:rsidRDefault="00BC370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885C92" w:rsidRPr="00585F10" w14:paraId="35F69C2D" w14:textId="77777777" w:rsidTr="00BC370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A4F9C0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62FA065D" wp14:editId="2CD2F9CC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2" name="Picture 1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0DF006" w14:textId="77777777" w:rsidR="00885C92" w:rsidRPr="0060144D" w:rsidRDefault="00885C92" w:rsidP="00885C9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5BDF5A4" w14:textId="23ADF156" w:rsidR="00885C92" w:rsidRPr="00C22C9B" w:rsidRDefault="00885C92" w:rsidP="00885C9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4F29EF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80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856341" w14:textId="77777777" w:rsidR="00885C92" w:rsidRPr="00345108" w:rsidRDefault="00885C92" w:rsidP="00885C9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4510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3D83D0" w14:textId="46E24E18" w:rsidR="00885C92" w:rsidRPr="00345108" w:rsidRDefault="00885C92" w:rsidP="00885C92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45108">
            <w:rPr>
              <w:rFonts w:cstheme="minorHAnsi"/>
              <w:iCs/>
              <w:sz w:val="20"/>
              <w:szCs w:val="20"/>
            </w:rPr>
            <w:fldChar w:fldCharType="begin"/>
          </w:r>
          <w:r w:rsidRPr="0034510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4510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45108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45108">
            <w:rPr>
              <w:rFonts w:cstheme="minorHAnsi"/>
              <w:iCs/>
              <w:sz w:val="20"/>
              <w:szCs w:val="20"/>
            </w:rPr>
            <w:fldChar w:fldCharType="end"/>
          </w:r>
          <w:r w:rsidRPr="00345108">
            <w:rPr>
              <w:rFonts w:cstheme="minorHAnsi"/>
              <w:iCs/>
              <w:sz w:val="20"/>
              <w:szCs w:val="20"/>
            </w:rPr>
            <w:t xml:space="preserve"> dari </w:t>
          </w:r>
          <w:r w:rsidR="00813ECB" w:rsidRPr="00345108">
            <w:rPr>
              <w:rFonts w:cstheme="minorHAnsi"/>
              <w:iCs/>
              <w:sz w:val="20"/>
              <w:szCs w:val="20"/>
              <w:lang w:val="en-US"/>
            </w:rPr>
            <w:t>3</w:t>
          </w:r>
        </w:p>
      </w:tc>
    </w:tr>
    <w:tr w:rsidR="00885C92" w:rsidRPr="00585F10" w14:paraId="09559BA5" w14:textId="77777777" w:rsidTr="00BC370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D24D7A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F32713" w14:textId="77777777" w:rsidR="00885C92" w:rsidRPr="00585F10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2ED101" w14:textId="77777777" w:rsidR="00885C92" w:rsidRPr="00345108" w:rsidRDefault="00885C92" w:rsidP="00885C9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4510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14E9AE" w14:textId="68376524" w:rsidR="00885C92" w:rsidRPr="00345108" w:rsidRDefault="00885C92" w:rsidP="00885C9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45108">
            <w:rPr>
              <w:rFonts w:cstheme="minorHAnsi"/>
              <w:sz w:val="20"/>
              <w:szCs w:val="20"/>
              <w:lang w:val="en-US"/>
            </w:rPr>
            <w:t>S-QC-03-07</w:t>
          </w:r>
          <w:r w:rsidR="00CA090E" w:rsidRPr="00345108">
            <w:rPr>
              <w:rFonts w:cstheme="minorHAnsi"/>
              <w:sz w:val="20"/>
              <w:szCs w:val="20"/>
              <w:lang w:val="en-US"/>
            </w:rPr>
            <w:t>9</w:t>
          </w:r>
          <w:r w:rsidRPr="00345108">
            <w:rPr>
              <w:rFonts w:cstheme="minorHAnsi"/>
              <w:sz w:val="20"/>
              <w:szCs w:val="20"/>
              <w:lang w:val="en-US"/>
            </w:rPr>
            <w:t>/</w:t>
          </w:r>
          <w:r w:rsidR="00AC1EE8" w:rsidRPr="00345108">
            <w:rPr>
              <w:rFonts w:cstheme="minorHAnsi"/>
              <w:sz w:val="20"/>
              <w:szCs w:val="20"/>
              <w:lang w:val="en-US"/>
            </w:rPr>
            <w:t>04</w:t>
          </w:r>
        </w:p>
      </w:tc>
    </w:tr>
    <w:tr w:rsidR="00885C92" w:rsidRPr="00585F10" w14:paraId="1DCD2B12" w14:textId="77777777" w:rsidTr="00BC370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40BDD8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BFC416" w14:textId="77777777" w:rsidR="00885C92" w:rsidRPr="00585F10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D257D0" w14:textId="77777777" w:rsidR="00885C92" w:rsidRPr="00345108" w:rsidRDefault="00885C92" w:rsidP="00885C9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45108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7F758A" w14:textId="77777777" w:rsidR="00885C92" w:rsidRPr="00345108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C061958" w14:textId="77777777" w:rsidR="00AC64F1" w:rsidRPr="00772DDE" w:rsidRDefault="00AC64F1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812"/>
      <w:gridCol w:w="2409"/>
    </w:tblGrid>
    <w:tr w:rsidR="00345108" w:rsidRPr="00585F10" w14:paraId="6EC3DC76" w14:textId="77777777" w:rsidTr="00345108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D9B2FA2" w14:textId="77777777" w:rsidR="00345108" w:rsidRPr="00585F10" w:rsidRDefault="00345108" w:rsidP="0030053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5648" behindDoc="0" locked="0" layoutInCell="1" allowOverlap="1" wp14:anchorId="38AFACE5" wp14:editId="46889C2A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7F4380" w14:textId="77777777" w:rsidR="00345108" w:rsidRPr="0060144D" w:rsidRDefault="00345108" w:rsidP="0030053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E4D63D6" w14:textId="77777777" w:rsidR="00345108" w:rsidRPr="00C22C9B" w:rsidRDefault="00345108" w:rsidP="0030053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TABLET 80 MG 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962863" w14:textId="77777777" w:rsidR="00345108" w:rsidRPr="00345108" w:rsidRDefault="00345108" w:rsidP="0030053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45108">
            <w:rPr>
              <w:rFonts w:cstheme="minorHAnsi"/>
              <w:b/>
              <w:sz w:val="20"/>
              <w:szCs w:val="20"/>
            </w:rPr>
            <w:t>Kode Dokumen</w:t>
          </w:r>
        </w:p>
        <w:p w14:paraId="0D6174A0" w14:textId="7EAC0148" w:rsidR="00345108" w:rsidRPr="00345108" w:rsidRDefault="00345108" w:rsidP="0030053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45108">
            <w:rPr>
              <w:rFonts w:cstheme="minorHAnsi"/>
              <w:sz w:val="20"/>
              <w:szCs w:val="20"/>
              <w:lang w:val="en-US"/>
            </w:rPr>
            <w:t>S-QC-03-079/04</w:t>
          </w:r>
        </w:p>
      </w:tc>
    </w:tr>
  </w:tbl>
  <w:p w14:paraId="046F30CC" w14:textId="77777777" w:rsidR="00345108" w:rsidRPr="00BC3706" w:rsidRDefault="00345108">
    <w:pPr>
      <w:pStyle w:val="Header"/>
      <w:rPr>
        <w:sz w:val="6"/>
        <w:szCs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268"/>
    </w:tblGrid>
    <w:tr w:rsidR="00BC3706" w:rsidRPr="00585F10" w14:paraId="7833ED5F" w14:textId="77777777" w:rsidTr="00BC3706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A7824D" w14:textId="77777777" w:rsidR="00BC3706" w:rsidRPr="00585F10" w:rsidRDefault="00BC3706" w:rsidP="00885C9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1DFB0BF3" wp14:editId="43063A93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3" name="Picture 1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EA84D" w14:textId="77777777" w:rsidR="00BC3706" w:rsidRPr="0060144D" w:rsidRDefault="00BC3706" w:rsidP="00885C9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4CB7434" w14:textId="01D55AC0" w:rsidR="00BC3706" w:rsidRPr="00C22C9B" w:rsidRDefault="00BC3706" w:rsidP="00885C9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4F29EF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80 MG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626341" w14:textId="77777777" w:rsidR="00BC3706" w:rsidRPr="00585F10" w:rsidRDefault="00BC3706" w:rsidP="00885C9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572316F1" w14:textId="03E52E0B" w:rsidR="00BC3706" w:rsidRPr="00BC3706" w:rsidRDefault="00BC3706" w:rsidP="00885C9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S-QC-03-07</w:t>
          </w:r>
          <w:r w:rsidR="00BE7E0B">
            <w:rPr>
              <w:rFonts w:cstheme="minorHAnsi"/>
              <w:sz w:val="20"/>
              <w:szCs w:val="20"/>
              <w:lang w:val="en-US"/>
            </w:rPr>
            <w:t>9</w:t>
          </w:r>
          <w:r>
            <w:rPr>
              <w:rFonts w:cstheme="minorHAnsi"/>
              <w:sz w:val="20"/>
              <w:szCs w:val="20"/>
              <w:lang w:val="en-US"/>
            </w:rPr>
            <w:t>/</w:t>
          </w:r>
          <w:r w:rsidR="00BE7E0B" w:rsidRPr="00BE7E0B">
            <w:rPr>
              <w:rFonts w:cstheme="minorHAnsi"/>
              <w:sz w:val="20"/>
              <w:szCs w:val="20"/>
              <w:highlight w:val="yellow"/>
              <w:lang w:val="en-US"/>
            </w:rPr>
            <w:t>04</w:t>
          </w:r>
        </w:p>
      </w:tc>
    </w:tr>
  </w:tbl>
  <w:p w14:paraId="5E026C21" w14:textId="77777777" w:rsidR="00BC3706" w:rsidRPr="00772DDE" w:rsidRDefault="00BC3706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F0603"/>
    <w:multiLevelType w:val="hybridMultilevel"/>
    <w:tmpl w:val="6B1EC4C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5A20"/>
    <w:multiLevelType w:val="multilevel"/>
    <w:tmpl w:val="055E3D7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4086203"/>
    <w:multiLevelType w:val="hybridMultilevel"/>
    <w:tmpl w:val="5898435C"/>
    <w:lvl w:ilvl="0" w:tplc="9536B4E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4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47B71C8"/>
    <w:multiLevelType w:val="hybridMultilevel"/>
    <w:tmpl w:val="C29E9A78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4B33CFD"/>
    <w:multiLevelType w:val="hybridMultilevel"/>
    <w:tmpl w:val="F39C307C"/>
    <w:lvl w:ilvl="0" w:tplc="5414EF88">
      <w:start w:val="10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18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2261DD"/>
    <w:multiLevelType w:val="hybridMultilevel"/>
    <w:tmpl w:val="50B24E18"/>
    <w:lvl w:ilvl="0" w:tplc="C3A64310">
      <w:start w:val="19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0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154174970">
    <w:abstractNumId w:val="31"/>
  </w:num>
  <w:num w:numId="2" w16cid:durableId="171535125">
    <w:abstractNumId w:val="27"/>
  </w:num>
  <w:num w:numId="3" w16cid:durableId="912934256">
    <w:abstractNumId w:val="3"/>
  </w:num>
  <w:num w:numId="4" w16cid:durableId="732698238">
    <w:abstractNumId w:val="32"/>
  </w:num>
  <w:num w:numId="5" w16cid:durableId="2119830311">
    <w:abstractNumId w:val="2"/>
  </w:num>
  <w:num w:numId="6" w16cid:durableId="1025596913">
    <w:abstractNumId w:val="29"/>
  </w:num>
  <w:num w:numId="7" w16cid:durableId="1595868522">
    <w:abstractNumId w:val="8"/>
  </w:num>
  <w:num w:numId="8" w16cid:durableId="171453490">
    <w:abstractNumId w:val="20"/>
  </w:num>
  <w:num w:numId="9" w16cid:durableId="117533175">
    <w:abstractNumId w:val="25"/>
  </w:num>
  <w:num w:numId="10" w16cid:durableId="1700163465">
    <w:abstractNumId w:val="21"/>
  </w:num>
  <w:num w:numId="11" w16cid:durableId="2102484681">
    <w:abstractNumId w:val="14"/>
  </w:num>
  <w:num w:numId="12" w16cid:durableId="1966891130">
    <w:abstractNumId w:val="23"/>
  </w:num>
  <w:num w:numId="13" w16cid:durableId="2002463349">
    <w:abstractNumId w:val="19"/>
  </w:num>
  <w:num w:numId="14" w16cid:durableId="1873027868">
    <w:abstractNumId w:val="5"/>
  </w:num>
  <w:num w:numId="15" w16cid:durableId="2077704605">
    <w:abstractNumId w:val="7"/>
  </w:num>
  <w:num w:numId="16" w16cid:durableId="1431510483">
    <w:abstractNumId w:val="10"/>
  </w:num>
  <w:num w:numId="17" w16cid:durableId="1189829069">
    <w:abstractNumId w:val="9"/>
  </w:num>
  <w:num w:numId="18" w16cid:durableId="1977180672">
    <w:abstractNumId w:val="4"/>
  </w:num>
  <w:num w:numId="19" w16cid:durableId="803081799">
    <w:abstractNumId w:val="13"/>
  </w:num>
  <w:num w:numId="20" w16cid:durableId="10494552">
    <w:abstractNumId w:val="6"/>
  </w:num>
  <w:num w:numId="21" w16cid:durableId="1730104832">
    <w:abstractNumId w:val="1"/>
  </w:num>
  <w:num w:numId="22" w16cid:durableId="1132598546">
    <w:abstractNumId w:val="16"/>
  </w:num>
  <w:num w:numId="23" w16cid:durableId="1180237982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924531728">
    <w:abstractNumId w:val="22"/>
  </w:num>
  <w:num w:numId="25" w16cid:durableId="1515613669">
    <w:abstractNumId w:val="11"/>
  </w:num>
  <w:num w:numId="26" w16cid:durableId="1214387970">
    <w:abstractNumId w:val="18"/>
  </w:num>
  <w:num w:numId="27" w16cid:durableId="1251232167">
    <w:abstractNumId w:val="28"/>
  </w:num>
  <w:num w:numId="28" w16cid:durableId="1816604731">
    <w:abstractNumId w:val="26"/>
  </w:num>
  <w:num w:numId="29" w16cid:durableId="581526365">
    <w:abstractNumId w:val="17"/>
  </w:num>
  <w:num w:numId="30" w16cid:durableId="656035618">
    <w:abstractNumId w:val="24"/>
  </w:num>
  <w:num w:numId="31" w16cid:durableId="1642267592">
    <w:abstractNumId w:val="30"/>
  </w:num>
  <w:num w:numId="32" w16cid:durableId="833642511">
    <w:abstractNumId w:val="0"/>
  </w:num>
  <w:num w:numId="33" w16cid:durableId="570965930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4DA"/>
    <w:rsid w:val="00007315"/>
    <w:rsid w:val="0000740E"/>
    <w:rsid w:val="00012508"/>
    <w:rsid w:val="0001362D"/>
    <w:rsid w:val="000242F6"/>
    <w:rsid w:val="00027FB6"/>
    <w:rsid w:val="000301A7"/>
    <w:rsid w:val="000417DF"/>
    <w:rsid w:val="00041FF1"/>
    <w:rsid w:val="00057280"/>
    <w:rsid w:val="0006033C"/>
    <w:rsid w:val="00062090"/>
    <w:rsid w:val="000761B2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11D64"/>
    <w:rsid w:val="00112380"/>
    <w:rsid w:val="001200CF"/>
    <w:rsid w:val="001216A6"/>
    <w:rsid w:val="001226EA"/>
    <w:rsid w:val="00124514"/>
    <w:rsid w:val="0012584C"/>
    <w:rsid w:val="0012782B"/>
    <w:rsid w:val="00130FD7"/>
    <w:rsid w:val="001320E4"/>
    <w:rsid w:val="001321ED"/>
    <w:rsid w:val="00136F3B"/>
    <w:rsid w:val="00143327"/>
    <w:rsid w:val="00143CF7"/>
    <w:rsid w:val="001452AD"/>
    <w:rsid w:val="00150E41"/>
    <w:rsid w:val="001525FA"/>
    <w:rsid w:val="001529AE"/>
    <w:rsid w:val="00154147"/>
    <w:rsid w:val="001553DD"/>
    <w:rsid w:val="001570AC"/>
    <w:rsid w:val="00161D56"/>
    <w:rsid w:val="00164CD4"/>
    <w:rsid w:val="00171661"/>
    <w:rsid w:val="00171930"/>
    <w:rsid w:val="00171E3A"/>
    <w:rsid w:val="00176139"/>
    <w:rsid w:val="00177F9C"/>
    <w:rsid w:val="00180298"/>
    <w:rsid w:val="00180B74"/>
    <w:rsid w:val="00181458"/>
    <w:rsid w:val="00181777"/>
    <w:rsid w:val="00183050"/>
    <w:rsid w:val="0018453B"/>
    <w:rsid w:val="00184D78"/>
    <w:rsid w:val="00191687"/>
    <w:rsid w:val="0019325F"/>
    <w:rsid w:val="00194EF9"/>
    <w:rsid w:val="00195676"/>
    <w:rsid w:val="001A2BBF"/>
    <w:rsid w:val="001A2C1E"/>
    <w:rsid w:val="001A5A72"/>
    <w:rsid w:val="001B03D6"/>
    <w:rsid w:val="001B1225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22D8"/>
    <w:rsid w:val="001E47C8"/>
    <w:rsid w:val="001E6FBA"/>
    <w:rsid w:val="001F542B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76C"/>
    <w:rsid w:val="00284C16"/>
    <w:rsid w:val="00290AAB"/>
    <w:rsid w:val="00292024"/>
    <w:rsid w:val="002922B1"/>
    <w:rsid w:val="00292B39"/>
    <w:rsid w:val="00293354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D76FE"/>
    <w:rsid w:val="002E2D42"/>
    <w:rsid w:val="002E35E4"/>
    <w:rsid w:val="002E5F74"/>
    <w:rsid w:val="002E7C21"/>
    <w:rsid w:val="002F0BC3"/>
    <w:rsid w:val="002F43A7"/>
    <w:rsid w:val="002F4A57"/>
    <w:rsid w:val="002F781A"/>
    <w:rsid w:val="002F7BA0"/>
    <w:rsid w:val="00300533"/>
    <w:rsid w:val="003007E3"/>
    <w:rsid w:val="003042F7"/>
    <w:rsid w:val="003053EB"/>
    <w:rsid w:val="00313676"/>
    <w:rsid w:val="003148BC"/>
    <w:rsid w:val="00324093"/>
    <w:rsid w:val="003248B1"/>
    <w:rsid w:val="00330CF8"/>
    <w:rsid w:val="00336E08"/>
    <w:rsid w:val="00337043"/>
    <w:rsid w:val="0033716F"/>
    <w:rsid w:val="00345108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6CFE"/>
    <w:rsid w:val="00387110"/>
    <w:rsid w:val="00391D72"/>
    <w:rsid w:val="00392B3F"/>
    <w:rsid w:val="00393724"/>
    <w:rsid w:val="00397DED"/>
    <w:rsid w:val="003A0257"/>
    <w:rsid w:val="003A0C5E"/>
    <w:rsid w:val="003A2D2A"/>
    <w:rsid w:val="003A4535"/>
    <w:rsid w:val="003A4688"/>
    <w:rsid w:val="003A4A64"/>
    <w:rsid w:val="003B12A5"/>
    <w:rsid w:val="003B29BA"/>
    <w:rsid w:val="003B3CB2"/>
    <w:rsid w:val="003B77C4"/>
    <w:rsid w:val="003C329C"/>
    <w:rsid w:val="003D1268"/>
    <w:rsid w:val="003D782B"/>
    <w:rsid w:val="003E39AB"/>
    <w:rsid w:val="003E72BA"/>
    <w:rsid w:val="003F038D"/>
    <w:rsid w:val="003F2416"/>
    <w:rsid w:val="003F3423"/>
    <w:rsid w:val="003F6B24"/>
    <w:rsid w:val="003F7C15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2B28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0DA4"/>
    <w:rsid w:val="004B1280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29EF"/>
    <w:rsid w:val="004F47F4"/>
    <w:rsid w:val="004F7F78"/>
    <w:rsid w:val="0050081C"/>
    <w:rsid w:val="00503FA7"/>
    <w:rsid w:val="00505708"/>
    <w:rsid w:val="00510425"/>
    <w:rsid w:val="005111B5"/>
    <w:rsid w:val="005124DA"/>
    <w:rsid w:val="00512DDA"/>
    <w:rsid w:val="00516D24"/>
    <w:rsid w:val="005204D7"/>
    <w:rsid w:val="0052244B"/>
    <w:rsid w:val="0052279D"/>
    <w:rsid w:val="005237FD"/>
    <w:rsid w:val="00526908"/>
    <w:rsid w:val="005276F6"/>
    <w:rsid w:val="00527843"/>
    <w:rsid w:val="00530058"/>
    <w:rsid w:val="00531E4C"/>
    <w:rsid w:val="00534E09"/>
    <w:rsid w:val="00550548"/>
    <w:rsid w:val="00550D8B"/>
    <w:rsid w:val="00550E07"/>
    <w:rsid w:val="005570E8"/>
    <w:rsid w:val="00557AE0"/>
    <w:rsid w:val="0056133B"/>
    <w:rsid w:val="00561CAA"/>
    <w:rsid w:val="00574316"/>
    <w:rsid w:val="0057568B"/>
    <w:rsid w:val="00576333"/>
    <w:rsid w:val="00580590"/>
    <w:rsid w:val="005900EB"/>
    <w:rsid w:val="005906C8"/>
    <w:rsid w:val="005968CB"/>
    <w:rsid w:val="005A48C9"/>
    <w:rsid w:val="005B05E8"/>
    <w:rsid w:val="005B1674"/>
    <w:rsid w:val="005B2DB8"/>
    <w:rsid w:val="005B3FE6"/>
    <w:rsid w:val="005B544D"/>
    <w:rsid w:val="005B63A4"/>
    <w:rsid w:val="005B68A8"/>
    <w:rsid w:val="005B7D9D"/>
    <w:rsid w:val="005C00CA"/>
    <w:rsid w:val="005C0EAD"/>
    <w:rsid w:val="005C0EFD"/>
    <w:rsid w:val="005C1CE3"/>
    <w:rsid w:val="005C23AF"/>
    <w:rsid w:val="005C5945"/>
    <w:rsid w:val="005C5ADF"/>
    <w:rsid w:val="005C6744"/>
    <w:rsid w:val="005C6769"/>
    <w:rsid w:val="005D0030"/>
    <w:rsid w:val="005D28C9"/>
    <w:rsid w:val="005E17A9"/>
    <w:rsid w:val="005E34F8"/>
    <w:rsid w:val="005E512D"/>
    <w:rsid w:val="005F2E35"/>
    <w:rsid w:val="005F6386"/>
    <w:rsid w:val="00601937"/>
    <w:rsid w:val="006077A4"/>
    <w:rsid w:val="006135FB"/>
    <w:rsid w:val="0061587D"/>
    <w:rsid w:val="006165FC"/>
    <w:rsid w:val="00616612"/>
    <w:rsid w:val="0061724C"/>
    <w:rsid w:val="006212E3"/>
    <w:rsid w:val="00621E14"/>
    <w:rsid w:val="00621E5D"/>
    <w:rsid w:val="00634F32"/>
    <w:rsid w:val="00637FFA"/>
    <w:rsid w:val="006406F4"/>
    <w:rsid w:val="00641665"/>
    <w:rsid w:val="00647404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F0198"/>
    <w:rsid w:val="006F2527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0588"/>
    <w:rsid w:val="007242DF"/>
    <w:rsid w:val="00727606"/>
    <w:rsid w:val="007322F8"/>
    <w:rsid w:val="007344CC"/>
    <w:rsid w:val="00744197"/>
    <w:rsid w:val="007469EF"/>
    <w:rsid w:val="00750051"/>
    <w:rsid w:val="0075474C"/>
    <w:rsid w:val="007568A8"/>
    <w:rsid w:val="00757AE3"/>
    <w:rsid w:val="00757F64"/>
    <w:rsid w:val="00761193"/>
    <w:rsid w:val="007618F1"/>
    <w:rsid w:val="00764B5B"/>
    <w:rsid w:val="007666D6"/>
    <w:rsid w:val="00772DDE"/>
    <w:rsid w:val="0077406A"/>
    <w:rsid w:val="00780753"/>
    <w:rsid w:val="007807B0"/>
    <w:rsid w:val="00783D08"/>
    <w:rsid w:val="00790696"/>
    <w:rsid w:val="0079392F"/>
    <w:rsid w:val="007A684D"/>
    <w:rsid w:val="007B3379"/>
    <w:rsid w:val="007B4067"/>
    <w:rsid w:val="007B6F0E"/>
    <w:rsid w:val="007B7126"/>
    <w:rsid w:val="007C06FE"/>
    <w:rsid w:val="007C381C"/>
    <w:rsid w:val="007C6493"/>
    <w:rsid w:val="007C7FB6"/>
    <w:rsid w:val="007D66B2"/>
    <w:rsid w:val="007E07F7"/>
    <w:rsid w:val="007E1FBD"/>
    <w:rsid w:val="0081116D"/>
    <w:rsid w:val="00813ECB"/>
    <w:rsid w:val="00815042"/>
    <w:rsid w:val="00825D59"/>
    <w:rsid w:val="00831AD4"/>
    <w:rsid w:val="0083674F"/>
    <w:rsid w:val="00836897"/>
    <w:rsid w:val="008368D0"/>
    <w:rsid w:val="00843716"/>
    <w:rsid w:val="00846D12"/>
    <w:rsid w:val="00847D2D"/>
    <w:rsid w:val="00853936"/>
    <w:rsid w:val="00854F21"/>
    <w:rsid w:val="008559C3"/>
    <w:rsid w:val="00856DE0"/>
    <w:rsid w:val="00857DEB"/>
    <w:rsid w:val="00863011"/>
    <w:rsid w:val="00864184"/>
    <w:rsid w:val="00865265"/>
    <w:rsid w:val="0087197F"/>
    <w:rsid w:val="00874BAE"/>
    <w:rsid w:val="00875104"/>
    <w:rsid w:val="0087561E"/>
    <w:rsid w:val="00875A72"/>
    <w:rsid w:val="00876045"/>
    <w:rsid w:val="00881BB6"/>
    <w:rsid w:val="00882399"/>
    <w:rsid w:val="00884483"/>
    <w:rsid w:val="00885B29"/>
    <w:rsid w:val="00885C92"/>
    <w:rsid w:val="00887161"/>
    <w:rsid w:val="00892B88"/>
    <w:rsid w:val="00893599"/>
    <w:rsid w:val="008937B0"/>
    <w:rsid w:val="008946B3"/>
    <w:rsid w:val="00895A36"/>
    <w:rsid w:val="008A1A41"/>
    <w:rsid w:val="008A261E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1FB2"/>
    <w:rsid w:val="009022CC"/>
    <w:rsid w:val="0090525C"/>
    <w:rsid w:val="009131C5"/>
    <w:rsid w:val="00916F64"/>
    <w:rsid w:val="00917FD3"/>
    <w:rsid w:val="00923527"/>
    <w:rsid w:val="009236BA"/>
    <w:rsid w:val="00923FC6"/>
    <w:rsid w:val="00933FD5"/>
    <w:rsid w:val="009342F4"/>
    <w:rsid w:val="00936BCA"/>
    <w:rsid w:val="00940FAF"/>
    <w:rsid w:val="00945523"/>
    <w:rsid w:val="00945EF5"/>
    <w:rsid w:val="0094761C"/>
    <w:rsid w:val="00947793"/>
    <w:rsid w:val="00956C36"/>
    <w:rsid w:val="0096421E"/>
    <w:rsid w:val="00966FCE"/>
    <w:rsid w:val="0096785E"/>
    <w:rsid w:val="00977E03"/>
    <w:rsid w:val="00980A7E"/>
    <w:rsid w:val="00980C27"/>
    <w:rsid w:val="00982FB8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59B5"/>
    <w:rsid w:val="009C7338"/>
    <w:rsid w:val="009C7402"/>
    <w:rsid w:val="009D4EFE"/>
    <w:rsid w:val="009E054A"/>
    <w:rsid w:val="009E3DB7"/>
    <w:rsid w:val="009E64D7"/>
    <w:rsid w:val="009F3CC8"/>
    <w:rsid w:val="009F4988"/>
    <w:rsid w:val="009F744B"/>
    <w:rsid w:val="00A0007B"/>
    <w:rsid w:val="00A0191C"/>
    <w:rsid w:val="00A03652"/>
    <w:rsid w:val="00A05239"/>
    <w:rsid w:val="00A054C9"/>
    <w:rsid w:val="00A06F0B"/>
    <w:rsid w:val="00A11777"/>
    <w:rsid w:val="00A132B3"/>
    <w:rsid w:val="00A2139B"/>
    <w:rsid w:val="00A23F9F"/>
    <w:rsid w:val="00A32E13"/>
    <w:rsid w:val="00A365EC"/>
    <w:rsid w:val="00A37959"/>
    <w:rsid w:val="00A413BC"/>
    <w:rsid w:val="00A441F1"/>
    <w:rsid w:val="00A47E48"/>
    <w:rsid w:val="00A501E6"/>
    <w:rsid w:val="00A5166E"/>
    <w:rsid w:val="00A5402F"/>
    <w:rsid w:val="00A63044"/>
    <w:rsid w:val="00A72C91"/>
    <w:rsid w:val="00A7346A"/>
    <w:rsid w:val="00A7435C"/>
    <w:rsid w:val="00A80A7C"/>
    <w:rsid w:val="00A84FE8"/>
    <w:rsid w:val="00A874C1"/>
    <w:rsid w:val="00A90BBC"/>
    <w:rsid w:val="00A932B5"/>
    <w:rsid w:val="00A94155"/>
    <w:rsid w:val="00A9481E"/>
    <w:rsid w:val="00A97B34"/>
    <w:rsid w:val="00AA2020"/>
    <w:rsid w:val="00AA2604"/>
    <w:rsid w:val="00AA3246"/>
    <w:rsid w:val="00AA7577"/>
    <w:rsid w:val="00AB0972"/>
    <w:rsid w:val="00AB12E2"/>
    <w:rsid w:val="00AB7D4A"/>
    <w:rsid w:val="00AC1EE8"/>
    <w:rsid w:val="00AC6415"/>
    <w:rsid w:val="00AC64F1"/>
    <w:rsid w:val="00AC68BB"/>
    <w:rsid w:val="00AC6B8B"/>
    <w:rsid w:val="00AD1765"/>
    <w:rsid w:val="00AD3DD9"/>
    <w:rsid w:val="00AD515E"/>
    <w:rsid w:val="00AD5211"/>
    <w:rsid w:val="00AD548C"/>
    <w:rsid w:val="00AE4FD9"/>
    <w:rsid w:val="00AE6CE7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76A6C"/>
    <w:rsid w:val="00B8005A"/>
    <w:rsid w:val="00B805D3"/>
    <w:rsid w:val="00B80657"/>
    <w:rsid w:val="00B83D0F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19CD"/>
    <w:rsid w:val="00BC3706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E7E0B"/>
    <w:rsid w:val="00BF0B7F"/>
    <w:rsid w:val="00BF1FDB"/>
    <w:rsid w:val="00BF31F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560"/>
    <w:rsid w:val="00C75BE0"/>
    <w:rsid w:val="00C84CDB"/>
    <w:rsid w:val="00C900B5"/>
    <w:rsid w:val="00C90422"/>
    <w:rsid w:val="00C95F8D"/>
    <w:rsid w:val="00C96D37"/>
    <w:rsid w:val="00CA090E"/>
    <w:rsid w:val="00CA160A"/>
    <w:rsid w:val="00CA4D0B"/>
    <w:rsid w:val="00CB370B"/>
    <w:rsid w:val="00CB6AEA"/>
    <w:rsid w:val="00CC01CA"/>
    <w:rsid w:val="00CC14E2"/>
    <w:rsid w:val="00CC1B0B"/>
    <w:rsid w:val="00CC4B77"/>
    <w:rsid w:val="00CD3DD1"/>
    <w:rsid w:val="00CD4321"/>
    <w:rsid w:val="00CE698A"/>
    <w:rsid w:val="00CE6CD7"/>
    <w:rsid w:val="00CF05ED"/>
    <w:rsid w:val="00CF1D20"/>
    <w:rsid w:val="00CF404D"/>
    <w:rsid w:val="00D040CC"/>
    <w:rsid w:val="00D04AE7"/>
    <w:rsid w:val="00D04D99"/>
    <w:rsid w:val="00D04E84"/>
    <w:rsid w:val="00D059CA"/>
    <w:rsid w:val="00D06BF1"/>
    <w:rsid w:val="00D12640"/>
    <w:rsid w:val="00D13A80"/>
    <w:rsid w:val="00D14D6C"/>
    <w:rsid w:val="00D170D6"/>
    <w:rsid w:val="00D172D4"/>
    <w:rsid w:val="00D22A7C"/>
    <w:rsid w:val="00D274F9"/>
    <w:rsid w:val="00D27881"/>
    <w:rsid w:val="00D31808"/>
    <w:rsid w:val="00D3290A"/>
    <w:rsid w:val="00D369AD"/>
    <w:rsid w:val="00D37A04"/>
    <w:rsid w:val="00D457BF"/>
    <w:rsid w:val="00D4689E"/>
    <w:rsid w:val="00D524E1"/>
    <w:rsid w:val="00D72F4F"/>
    <w:rsid w:val="00D76708"/>
    <w:rsid w:val="00D77B75"/>
    <w:rsid w:val="00D81614"/>
    <w:rsid w:val="00D81E3A"/>
    <w:rsid w:val="00D844F9"/>
    <w:rsid w:val="00D86206"/>
    <w:rsid w:val="00D94538"/>
    <w:rsid w:val="00D95288"/>
    <w:rsid w:val="00D95E79"/>
    <w:rsid w:val="00DA46EE"/>
    <w:rsid w:val="00DA6780"/>
    <w:rsid w:val="00DB0386"/>
    <w:rsid w:val="00DB0892"/>
    <w:rsid w:val="00DB144E"/>
    <w:rsid w:val="00DB54A4"/>
    <w:rsid w:val="00DC156F"/>
    <w:rsid w:val="00DD6AFB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B2A"/>
    <w:rsid w:val="00E25E1A"/>
    <w:rsid w:val="00E26AB5"/>
    <w:rsid w:val="00E3596E"/>
    <w:rsid w:val="00E36933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7401C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66B6"/>
    <w:rsid w:val="00EB673C"/>
    <w:rsid w:val="00EC2242"/>
    <w:rsid w:val="00EC2BB7"/>
    <w:rsid w:val="00EC56BE"/>
    <w:rsid w:val="00EC7F1B"/>
    <w:rsid w:val="00ED0AE6"/>
    <w:rsid w:val="00ED1B7E"/>
    <w:rsid w:val="00ED56F7"/>
    <w:rsid w:val="00ED66CC"/>
    <w:rsid w:val="00ED6B66"/>
    <w:rsid w:val="00ED6D71"/>
    <w:rsid w:val="00EE07DD"/>
    <w:rsid w:val="00EE7316"/>
    <w:rsid w:val="00EF0611"/>
    <w:rsid w:val="00F03EAE"/>
    <w:rsid w:val="00F10F3D"/>
    <w:rsid w:val="00F121C1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4B56"/>
    <w:rsid w:val="00F85FB0"/>
    <w:rsid w:val="00F87FBF"/>
    <w:rsid w:val="00FA26CB"/>
    <w:rsid w:val="00FB08A3"/>
    <w:rsid w:val="00FB1E47"/>
    <w:rsid w:val="00FB36C8"/>
    <w:rsid w:val="00FB576F"/>
    <w:rsid w:val="00FB5911"/>
    <w:rsid w:val="00FB5F7E"/>
    <w:rsid w:val="00FC54CF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20FD9"/>
  <w15:chartTrackingRefBased/>
  <w15:docId w15:val="{95937857-F401-4A4D-B01B-3BE9EC52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k%20up%20Komputer%20PC%2017\One%20Drive\KHUSUS%20PP\84.%20DOKUMEN%20BANJARAN\14.%20VALSARTAN%2080%20MG\REV%2000\Spesifikasi%20Valsartan%2080%20mg_up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7E5A1-8F1B-4E02-8773-014161B87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Spesifikasi Valsartan 80 mg_upi</Template>
  <TotalTime>3</TotalTime>
  <Pages>4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PP-PBB</dc:creator>
  <cp:keywords/>
  <cp:lastModifiedBy>kf user101</cp:lastModifiedBy>
  <cp:revision>3</cp:revision>
  <cp:lastPrinted>2024-06-04T01:47:00Z</cp:lastPrinted>
  <dcterms:created xsi:type="dcterms:W3CDTF">2024-11-18T01:46:00Z</dcterms:created>
  <dcterms:modified xsi:type="dcterms:W3CDTF">2024-11-18T02:58:00Z</dcterms:modified>
</cp:coreProperties>
</file>