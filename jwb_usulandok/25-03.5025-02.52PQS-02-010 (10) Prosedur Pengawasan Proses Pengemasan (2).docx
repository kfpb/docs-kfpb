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2635A0" w14:textId="20888AF4" w:rsidR="00C341BB" w:rsidRPr="003A5E35" w:rsidRDefault="00C341BB" w:rsidP="003A412E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3A5E35">
        <w:rPr>
          <w:rFonts w:ascii="Calibri" w:hAnsi="Calibri" w:cs="Calibri"/>
          <w:b/>
          <w:sz w:val="22"/>
          <w:szCs w:val="22"/>
        </w:rPr>
        <w:t>Tujuan</w:t>
      </w:r>
    </w:p>
    <w:p w14:paraId="58D1C3B3" w14:textId="482B9B4E" w:rsidR="004060F5" w:rsidRPr="003A5E35" w:rsidRDefault="003C38FD" w:rsidP="003A5E35">
      <w:pPr>
        <w:pStyle w:val="ListParagraph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Untuk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memastikan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tata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cara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pengawasan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dalam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proses</w:t>
      </w:r>
      <w:r w:rsidR="00F74425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74425" w:rsidRPr="003A5E35">
        <w:rPr>
          <w:rFonts w:ascii="Calibri" w:hAnsi="Calibri" w:cs="Calibri"/>
          <w:sz w:val="22"/>
          <w:szCs w:val="22"/>
        </w:rPr>
        <w:t>pengemasan</w:t>
      </w:r>
      <w:proofErr w:type="spellEnd"/>
      <w:r w:rsidR="00F74425"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sz w:val="22"/>
          <w:szCs w:val="22"/>
        </w:rPr>
        <w:t xml:space="preserve">di Plant </w:t>
      </w:r>
      <w:proofErr w:type="spellStart"/>
      <w:r w:rsidRPr="003A5E35">
        <w:rPr>
          <w:rFonts w:ascii="Calibri" w:hAnsi="Calibri" w:cs="Calibri"/>
          <w:sz w:val="22"/>
          <w:szCs w:val="22"/>
        </w:rPr>
        <w:t>Banjaran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dilakukan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dengan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baik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dan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benar</w:t>
      </w:r>
      <w:proofErr w:type="spellEnd"/>
      <w:r w:rsidR="00867563" w:rsidRPr="003A5E35">
        <w:rPr>
          <w:rFonts w:ascii="Calibri" w:hAnsi="Calibri" w:cs="Calibri"/>
          <w:sz w:val="22"/>
          <w:szCs w:val="22"/>
        </w:rPr>
        <w:t>.</w:t>
      </w:r>
    </w:p>
    <w:p w14:paraId="29E483F4" w14:textId="77777777" w:rsidR="003A5E35" w:rsidRPr="003A5E35" w:rsidRDefault="003A5E35" w:rsidP="003A5E35">
      <w:pPr>
        <w:pStyle w:val="ListParagraph"/>
        <w:ind w:left="426"/>
        <w:jc w:val="both"/>
        <w:rPr>
          <w:rFonts w:ascii="Calibri" w:hAnsi="Calibri" w:cs="Calibri"/>
          <w:sz w:val="10"/>
          <w:szCs w:val="10"/>
        </w:rPr>
      </w:pPr>
    </w:p>
    <w:p w14:paraId="4CFEE252" w14:textId="1D9AE240" w:rsidR="00C341BB" w:rsidRPr="003A5E35" w:rsidRDefault="00C341BB" w:rsidP="003A412E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A5E35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3A5E3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3555EF74" w14:textId="31AD0A2D" w:rsidR="004060F5" w:rsidRPr="003A5E35" w:rsidRDefault="003C38FD" w:rsidP="003A5E35">
      <w:pPr>
        <w:pStyle w:val="ListParagraph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Semua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kegiatan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A5E35">
        <w:rPr>
          <w:rFonts w:ascii="Calibri" w:hAnsi="Calibri" w:cs="Calibri"/>
          <w:sz w:val="22"/>
          <w:szCs w:val="22"/>
        </w:rPr>
        <w:t>berhubungan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dengan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="00F74425" w:rsidRPr="003A5E35">
        <w:rPr>
          <w:rFonts w:ascii="Calibri" w:hAnsi="Calibri" w:cs="Calibri"/>
          <w:sz w:val="22"/>
          <w:szCs w:val="22"/>
          <w:lang w:val="en-ID"/>
        </w:rPr>
        <w:t xml:space="preserve">pengawasan proses </w:t>
      </w:r>
      <w:proofErr w:type="spellStart"/>
      <w:r w:rsidR="00F74425" w:rsidRPr="003A5E35">
        <w:rPr>
          <w:rFonts w:ascii="Calibri" w:hAnsi="Calibri" w:cs="Calibri"/>
          <w:sz w:val="22"/>
          <w:szCs w:val="22"/>
          <w:lang w:val="en-ID"/>
        </w:rPr>
        <w:t>pengemasan</w:t>
      </w:r>
      <w:proofErr w:type="spellEnd"/>
      <w:r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sz w:val="22"/>
          <w:szCs w:val="22"/>
        </w:rPr>
        <w:t xml:space="preserve">di PT. Kimia </w:t>
      </w:r>
      <w:proofErr w:type="spellStart"/>
      <w:proofErr w:type="gramStart"/>
      <w:r w:rsidRPr="003A5E35">
        <w:rPr>
          <w:rFonts w:ascii="Calibri" w:hAnsi="Calibri" w:cs="Calibri"/>
          <w:sz w:val="22"/>
          <w:szCs w:val="22"/>
        </w:rPr>
        <w:t>Farma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="00BB2C38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B2C38" w:rsidRPr="003A5E35">
        <w:rPr>
          <w:rFonts w:ascii="Calibri" w:hAnsi="Calibri" w:cs="Calibri"/>
          <w:sz w:val="22"/>
          <w:szCs w:val="22"/>
        </w:rPr>
        <w:t>Tbk</w:t>
      </w:r>
      <w:proofErr w:type="spellEnd"/>
      <w:proofErr w:type="gramEnd"/>
      <w:r w:rsidRPr="003A5E35">
        <w:rPr>
          <w:rFonts w:ascii="Calibri" w:hAnsi="Calibri" w:cs="Calibri"/>
          <w:sz w:val="22"/>
          <w:szCs w:val="22"/>
        </w:rPr>
        <w:t xml:space="preserve"> </w:t>
      </w:r>
      <w:bookmarkStart w:id="0" w:name="_Hlk119918176"/>
      <w:r w:rsidRPr="003A5E35">
        <w:rPr>
          <w:rFonts w:ascii="Calibri" w:hAnsi="Calibri" w:cs="Calibri"/>
          <w:sz w:val="22"/>
          <w:szCs w:val="22"/>
        </w:rPr>
        <w:t>Plant</w:t>
      </w:r>
      <w:bookmarkEnd w:id="0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Banjaran</w:t>
      </w:r>
      <w:proofErr w:type="spellEnd"/>
      <w:r w:rsidRPr="003A5E35">
        <w:rPr>
          <w:rFonts w:ascii="Calibri" w:hAnsi="Calibri" w:cs="Calibri"/>
          <w:sz w:val="22"/>
          <w:szCs w:val="22"/>
          <w:lang w:val="id-ID"/>
        </w:rPr>
        <w:t>.</w:t>
      </w:r>
    </w:p>
    <w:p w14:paraId="256F9A32" w14:textId="77777777" w:rsidR="003A5E35" w:rsidRPr="003A5E35" w:rsidRDefault="003A5E35" w:rsidP="003A5E35">
      <w:pPr>
        <w:pStyle w:val="ListParagraph"/>
        <w:ind w:left="426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71A1FD06" w14:textId="39372394" w:rsidR="006E7B57" w:rsidRPr="003A5E35" w:rsidRDefault="00C341BB" w:rsidP="003A412E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A5E35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6511FA98" w14:textId="23EFE990" w:rsidR="004755C3" w:rsidRPr="003A5E35" w:rsidRDefault="00A00B22" w:rsidP="003A412E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Manager Pemastian Mutu menyetujui dan mengesahkan prosedur ini</w:t>
      </w:r>
    </w:p>
    <w:p w14:paraId="580D8C60" w14:textId="65ABC5D8" w:rsidR="004755C3" w:rsidRPr="003A5E35" w:rsidRDefault="003C38FD" w:rsidP="003A412E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3A5E35">
        <w:rPr>
          <w:rFonts w:ascii="Calibri" w:hAnsi="Calibri" w:cs="Calibri"/>
          <w:sz w:val="22"/>
          <w:szCs w:val="22"/>
          <w:lang w:val="en-ID"/>
        </w:rPr>
        <w:t>A</w:t>
      </w:r>
      <w:r w:rsidR="00A00B22" w:rsidRPr="003A5E35">
        <w:rPr>
          <w:rFonts w:ascii="Calibri" w:hAnsi="Calibri" w:cs="Calibri"/>
          <w:sz w:val="22"/>
          <w:szCs w:val="22"/>
          <w:lang w:val="en-ID"/>
        </w:rPr>
        <w:t xml:space="preserve">sisten Manager </w:t>
      </w:r>
      <w:r w:rsidR="005E5B30" w:rsidRPr="003A5E35">
        <w:rPr>
          <w:rFonts w:ascii="Calibri" w:hAnsi="Calibri" w:cs="Calibri"/>
          <w:sz w:val="22"/>
          <w:szCs w:val="22"/>
          <w:lang w:val="id-ID"/>
        </w:rPr>
        <w:t>Pengawasan Mutu dan S</w:t>
      </w:r>
      <w:r w:rsidR="002F1C6B" w:rsidRPr="003A5E35">
        <w:rPr>
          <w:rFonts w:ascii="Calibri" w:hAnsi="Calibri" w:cs="Calibri"/>
          <w:sz w:val="22"/>
          <w:szCs w:val="22"/>
          <w:lang w:val="id-ID"/>
        </w:rPr>
        <w:t xml:space="preserve">upervisor </w:t>
      </w:r>
      <w:r w:rsidR="005E5B30" w:rsidRPr="003A5E35">
        <w:rPr>
          <w:rFonts w:ascii="Calibri" w:hAnsi="Calibri" w:cs="Calibri"/>
          <w:sz w:val="22"/>
          <w:szCs w:val="22"/>
          <w:lang w:val="id-ID"/>
        </w:rPr>
        <w:t xml:space="preserve">Pengawasan Proses Pengemasan Produk </w:t>
      </w:r>
      <w:r w:rsidRPr="003A5E35">
        <w:rPr>
          <w:rFonts w:ascii="Calibri" w:hAnsi="Calibri" w:cs="Calibri"/>
          <w:sz w:val="22"/>
          <w:szCs w:val="22"/>
        </w:rPr>
        <w:t xml:space="preserve">bertanggung </w:t>
      </w:r>
      <w:proofErr w:type="spellStart"/>
      <w:r w:rsidRPr="003A5E35">
        <w:rPr>
          <w:rFonts w:ascii="Calibri" w:hAnsi="Calibri" w:cs="Calibri"/>
          <w:sz w:val="22"/>
          <w:szCs w:val="22"/>
        </w:rPr>
        <w:t>jawab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B2C38" w:rsidRPr="003A5E35">
        <w:rPr>
          <w:rFonts w:ascii="Calibri" w:hAnsi="Calibri" w:cs="Calibri"/>
          <w:sz w:val="22"/>
          <w:szCs w:val="22"/>
        </w:rPr>
        <w:t>untuk</w:t>
      </w:r>
      <w:proofErr w:type="spellEnd"/>
      <w:r w:rsidR="00BB2C38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F1C6B" w:rsidRPr="003A5E35">
        <w:rPr>
          <w:rFonts w:ascii="Calibri" w:hAnsi="Calibri" w:cs="Calibri"/>
          <w:sz w:val="22"/>
          <w:szCs w:val="22"/>
        </w:rPr>
        <w:t>menyiapkan</w:t>
      </w:r>
      <w:proofErr w:type="spellEnd"/>
      <w:r w:rsidR="002F1C6B" w:rsidRPr="003A5E3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2F1C6B" w:rsidRPr="003A5E35">
        <w:rPr>
          <w:rFonts w:ascii="Calibri" w:hAnsi="Calibri" w:cs="Calibri"/>
          <w:sz w:val="22"/>
          <w:szCs w:val="22"/>
        </w:rPr>
        <w:t>memeriksa</w:t>
      </w:r>
      <w:proofErr w:type="spellEnd"/>
      <w:r w:rsidR="002F1C6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F1C6B" w:rsidRPr="003A5E35">
        <w:rPr>
          <w:rFonts w:ascii="Calibri" w:hAnsi="Calibri" w:cs="Calibri"/>
          <w:sz w:val="22"/>
          <w:szCs w:val="22"/>
        </w:rPr>
        <w:t>dan</w:t>
      </w:r>
      <w:proofErr w:type="spellEnd"/>
      <w:r w:rsidR="002F1C6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F1C6B" w:rsidRPr="003A5E35">
        <w:rPr>
          <w:rFonts w:ascii="Calibri" w:hAnsi="Calibri" w:cs="Calibri"/>
          <w:sz w:val="22"/>
          <w:szCs w:val="22"/>
        </w:rPr>
        <w:t>memastikan</w:t>
      </w:r>
      <w:proofErr w:type="spellEnd"/>
      <w:r w:rsidR="002F1C6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F1C6B" w:rsidRPr="003A5E35">
        <w:rPr>
          <w:rFonts w:ascii="Calibri" w:hAnsi="Calibri" w:cs="Calibri"/>
          <w:sz w:val="22"/>
          <w:szCs w:val="22"/>
        </w:rPr>
        <w:t>prosedur</w:t>
      </w:r>
      <w:proofErr w:type="spellEnd"/>
      <w:r w:rsidR="002F1C6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F1C6B" w:rsidRPr="003A5E35">
        <w:rPr>
          <w:rFonts w:ascii="Calibri" w:hAnsi="Calibri" w:cs="Calibri"/>
          <w:sz w:val="22"/>
          <w:szCs w:val="22"/>
        </w:rPr>
        <w:t>ini</w:t>
      </w:r>
      <w:proofErr w:type="spellEnd"/>
      <w:r w:rsidR="002F1C6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F1C6B" w:rsidRPr="003A5E35">
        <w:rPr>
          <w:rFonts w:ascii="Calibri" w:hAnsi="Calibri" w:cs="Calibri"/>
          <w:sz w:val="22"/>
          <w:szCs w:val="22"/>
        </w:rPr>
        <w:t>dilaksanakan</w:t>
      </w:r>
      <w:proofErr w:type="spellEnd"/>
    </w:p>
    <w:p w14:paraId="12B95D6E" w14:textId="59FD8DF3" w:rsidR="004060F5" w:rsidRPr="003A5E35" w:rsidRDefault="005E5B30" w:rsidP="003A5E35">
      <w:pPr>
        <w:numPr>
          <w:ilvl w:val="1"/>
          <w:numId w:val="3"/>
        </w:numPr>
        <w:ind w:left="993" w:hanging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Pelaksana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Pengawasan Mutu </w:t>
      </w:r>
      <w:proofErr w:type="spellStart"/>
      <w:r w:rsidR="004E08EE" w:rsidRPr="003A5E35">
        <w:rPr>
          <w:rFonts w:ascii="Calibri" w:hAnsi="Calibri" w:cs="Calibri"/>
          <w:sz w:val="22"/>
          <w:szCs w:val="22"/>
        </w:rPr>
        <w:t>bertanggung</w:t>
      </w:r>
      <w:proofErr w:type="spellEnd"/>
      <w:r w:rsidR="004E08EE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E08EE" w:rsidRPr="003A5E35">
        <w:rPr>
          <w:rFonts w:ascii="Calibri" w:hAnsi="Calibri" w:cs="Calibri"/>
          <w:sz w:val="22"/>
          <w:szCs w:val="22"/>
        </w:rPr>
        <w:t>jawab</w:t>
      </w:r>
      <w:proofErr w:type="spellEnd"/>
      <w:r w:rsidR="003C38FD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38FD" w:rsidRPr="003A5E35">
        <w:rPr>
          <w:rFonts w:ascii="Calibri" w:hAnsi="Calibri" w:cs="Calibri"/>
          <w:sz w:val="22"/>
          <w:szCs w:val="22"/>
        </w:rPr>
        <w:t>untuk</w:t>
      </w:r>
      <w:proofErr w:type="spellEnd"/>
      <w:r w:rsidR="003C38FD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38FD" w:rsidRPr="003A5E35">
        <w:rPr>
          <w:rFonts w:ascii="Calibri" w:hAnsi="Calibri" w:cs="Calibri"/>
          <w:sz w:val="22"/>
          <w:szCs w:val="22"/>
        </w:rPr>
        <w:t>melaksanakan</w:t>
      </w:r>
      <w:proofErr w:type="spellEnd"/>
      <w:r w:rsidR="003C38FD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38FD" w:rsidRPr="003A5E35">
        <w:rPr>
          <w:rFonts w:ascii="Calibri" w:hAnsi="Calibri" w:cs="Calibri"/>
          <w:sz w:val="22"/>
          <w:szCs w:val="22"/>
        </w:rPr>
        <w:t>prosedur</w:t>
      </w:r>
      <w:proofErr w:type="spellEnd"/>
      <w:r w:rsidR="003C38FD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003C38FD" w:rsidRPr="003A5E35">
        <w:rPr>
          <w:rFonts w:ascii="Calibri" w:hAnsi="Calibri" w:cs="Calibri"/>
          <w:sz w:val="22"/>
          <w:szCs w:val="22"/>
        </w:rPr>
        <w:t>ini</w:t>
      </w:r>
      <w:proofErr w:type="spellEnd"/>
      <w:r w:rsidR="00BB2C38" w:rsidRPr="003A5E35">
        <w:rPr>
          <w:rFonts w:ascii="Calibri" w:hAnsi="Calibri" w:cs="Calibri"/>
          <w:sz w:val="22"/>
          <w:szCs w:val="22"/>
        </w:rPr>
        <w:t xml:space="preserve"> </w:t>
      </w:r>
      <w:r w:rsidR="00ED5906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B2C38" w:rsidRPr="003A5E35">
        <w:rPr>
          <w:rFonts w:ascii="Calibri" w:hAnsi="Calibri" w:cs="Calibri"/>
          <w:sz w:val="22"/>
          <w:szCs w:val="22"/>
        </w:rPr>
        <w:t>dengan</w:t>
      </w:r>
      <w:proofErr w:type="spellEnd"/>
      <w:proofErr w:type="gramEnd"/>
      <w:r w:rsidR="00BB2C38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B2C38" w:rsidRPr="003A5E35">
        <w:rPr>
          <w:rFonts w:ascii="Calibri" w:hAnsi="Calibri" w:cs="Calibri"/>
          <w:sz w:val="22"/>
          <w:szCs w:val="22"/>
        </w:rPr>
        <w:t>baik</w:t>
      </w:r>
      <w:proofErr w:type="spellEnd"/>
      <w:r w:rsidR="00BB2C38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B2C38" w:rsidRPr="003A5E35">
        <w:rPr>
          <w:rFonts w:ascii="Calibri" w:hAnsi="Calibri" w:cs="Calibri"/>
          <w:sz w:val="22"/>
          <w:szCs w:val="22"/>
        </w:rPr>
        <w:t>dan</w:t>
      </w:r>
      <w:proofErr w:type="spellEnd"/>
      <w:r w:rsidR="00BB2C38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B2C38" w:rsidRPr="003A5E35">
        <w:rPr>
          <w:rFonts w:ascii="Calibri" w:hAnsi="Calibri" w:cs="Calibri"/>
          <w:sz w:val="22"/>
          <w:szCs w:val="22"/>
        </w:rPr>
        <w:t>benar</w:t>
      </w:r>
      <w:proofErr w:type="spellEnd"/>
      <w:r w:rsidR="00EC1FFA" w:rsidRPr="003A5E35">
        <w:rPr>
          <w:rFonts w:ascii="Calibri" w:hAnsi="Calibri" w:cs="Calibri"/>
          <w:sz w:val="22"/>
          <w:szCs w:val="22"/>
        </w:rPr>
        <w:t>.</w:t>
      </w:r>
    </w:p>
    <w:p w14:paraId="257F7DCA" w14:textId="77777777" w:rsidR="003A5E35" w:rsidRPr="003A5E35" w:rsidRDefault="003A5E35" w:rsidP="003A5E35">
      <w:pPr>
        <w:ind w:left="993"/>
        <w:jc w:val="both"/>
        <w:rPr>
          <w:rFonts w:ascii="Calibri" w:hAnsi="Calibri" w:cs="Calibri"/>
          <w:sz w:val="10"/>
          <w:szCs w:val="10"/>
        </w:rPr>
      </w:pPr>
    </w:p>
    <w:p w14:paraId="2E45E338" w14:textId="222CF521" w:rsidR="000C7E9A" w:rsidRPr="003A5E35" w:rsidRDefault="00C341BB" w:rsidP="003A412E">
      <w:pPr>
        <w:pStyle w:val="ListParagraph"/>
        <w:numPr>
          <w:ilvl w:val="0"/>
          <w:numId w:val="15"/>
        </w:numPr>
        <w:spacing w:after="6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A5E35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4A2AA406" w14:textId="77777777" w:rsidR="00CA7DF2" w:rsidRPr="003A5E35" w:rsidRDefault="00CA7DF2" w:rsidP="003A412E">
      <w:pPr>
        <w:pStyle w:val="ListParagraph"/>
        <w:numPr>
          <w:ilvl w:val="0"/>
          <w:numId w:val="15"/>
        </w:numPr>
        <w:spacing w:after="100"/>
        <w:jc w:val="both"/>
        <w:rPr>
          <w:rFonts w:ascii="Calibri" w:hAnsi="Calibri" w:cs="Calibri"/>
          <w:i/>
          <w:vanish/>
          <w:sz w:val="22"/>
          <w:szCs w:val="22"/>
          <w:lang w:val="id-ID"/>
        </w:rPr>
      </w:pPr>
    </w:p>
    <w:p w14:paraId="60E35B5C" w14:textId="77777777" w:rsidR="00CA7DF2" w:rsidRPr="003A5E35" w:rsidRDefault="00CA7DF2" w:rsidP="003A412E">
      <w:pPr>
        <w:pStyle w:val="ListParagraph"/>
        <w:numPr>
          <w:ilvl w:val="0"/>
          <w:numId w:val="15"/>
        </w:numPr>
        <w:spacing w:after="100"/>
        <w:jc w:val="both"/>
        <w:rPr>
          <w:rFonts w:ascii="Calibri" w:hAnsi="Calibri" w:cs="Calibri"/>
          <w:i/>
          <w:vanish/>
          <w:sz w:val="22"/>
          <w:szCs w:val="22"/>
          <w:lang w:val="id-ID"/>
        </w:rPr>
      </w:pPr>
    </w:p>
    <w:p w14:paraId="0D34C8D1" w14:textId="77777777" w:rsidR="00CA7DF2" w:rsidRPr="003A5E35" w:rsidRDefault="00CA7DF2" w:rsidP="003A412E">
      <w:pPr>
        <w:pStyle w:val="ListParagraph"/>
        <w:numPr>
          <w:ilvl w:val="0"/>
          <w:numId w:val="15"/>
        </w:numPr>
        <w:spacing w:after="100"/>
        <w:jc w:val="both"/>
        <w:rPr>
          <w:rFonts w:ascii="Calibri" w:hAnsi="Calibri" w:cs="Calibri"/>
          <w:i/>
          <w:vanish/>
          <w:sz w:val="22"/>
          <w:szCs w:val="22"/>
          <w:lang w:val="id-ID"/>
        </w:rPr>
      </w:pPr>
    </w:p>
    <w:p w14:paraId="3D08BF16" w14:textId="77777777" w:rsidR="00CA7DF2" w:rsidRPr="003A5E35" w:rsidRDefault="00CA7DF2" w:rsidP="003A412E">
      <w:pPr>
        <w:pStyle w:val="ListParagraph"/>
        <w:numPr>
          <w:ilvl w:val="0"/>
          <w:numId w:val="15"/>
        </w:numPr>
        <w:spacing w:after="100"/>
        <w:jc w:val="both"/>
        <w:rPr>
          <w:rFonts w:ascii="Calibri" w:hAnsi="Calibri" w:cs="Calibri"/>
          <w:i/>
          <w:vanish/>
          <w:sz w:val="22"/>
          <w:szCs w:val="22"/>
          <w:lang w:val="id-ID"/>
        </w:rPr>
      </w:pPr>
    </w:p>
    <w:p w14:paraId="13977B92" w14:textId="3771F682" w:rsidR="003D6153" w:rsidRPr="003A5E35" w:rsidRDefault="003D6153" w:rsidP="003A412E">
      <w:pPr>
        <w:pStyle w:val="ListParagraph"/>
        <w:numPr>
          <w:ilvl w:val="1"/>
          <w:numId w:val="16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Pemeriksaan selama proses </w:t>
      </w:r>
      <w:proofErr w:type="spellStart"/>
      <w:r w:rsidR="002E226D" w:rsidRPr="003A5E35">
        <w:rPr>
          <w:rFonts w:ascii="Calibri" w:hAnsi="Calibri" w:cs="Calibri"/>
          <w:sz w:val="22"/>
          <w:szCs w:val="22"/>
        </w:rPr>
        <w:t>pengemasan</w:t>
      </w:r>
      <w:proofErr w:type="spellEnd"/>
      <w:r w:rsidR="002E226D"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sz w:val="22"/>
          <w:szCs w:val="22"/>
          <w:lang w:val="id-ID"/>
        </w:rPr>
        <w:t>merupakan aktifitas pemeriksaan pada tahapan-tahapa</w:t>
      </w:r>
      <w:r w:rsidR="002E226D" w:rsidRPr="003A5E35">
        <w:rPr>
          <w:rFonts w:ascii="Calibri" w:hAnsi="Calibri" w:cs="Calibri"/>
          <w:sz w:val="22"/>
          <w:szCs w:val="22"/>
          <w:lang w:val="id-ID"/>
        </w:rPr>
        <w:t>n tertentu dalam proses pengemasan</w:t>
      </w:r>
      <w:r w:rsidRPr="003A5E35">
        <w:rPr>
          <w:rFonts w:ascii="Calibri" w:hAnsi="Calibri" w:cs="Calibri"/>
          <w:sz w:val="22"/>
          <w:szCs w:val="22"/>
          <w:lang w:val="id-ID"/>
        </w:rPr>
        <w:t>.</w:t>
      </w:r>
    </w:p>
    <w:p w14:paraId="137B9356" w14:textId="63209A59" w:rsidR="00641C62" w:rsidRPr="003A5E35" w:rsidRDefault="003D6153" w:rsidP="003A412E">
      <w:pPr>
        <w:pStyle w:val="ListParagraph"/>
        <w:numPr>
          <w:ilvl w:val="1"/>
          <w:numId w:val="16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Pengawasan adalah kegiatan untuk memastikan bahwa produk yang sedang diproses sesuai spesifikasi yang telah ditentukan.</w:t>
      </w:r>
    </w:p>
    <w:p w14:paraId="0689FA08" w14:textId="77777777" w:rsidR="004755C3" w:rsidRPr="003A5E35" w:rsidRDefault="00DD6F1E" w:rsidP="003A412E">
      <w:pPr>
        <w:pStyle w:val="ListParagraph"/>
        <w:numPr>
          <w:ilvl w:val="1"/>
          <w:numId w:val="16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Bets adalah sejumlah produk obat yang mempunyai sifat dan mutu yang seragam yang dihasilkan dalam satu siklus pembuatan atas suatuperintah pembuatan tertentu</w:t>
      </w:r>
    </w:p>
    <w:p w14:paraId="612B2185" w14:textId="77777777" w:rsidR="004755C3" w:rsidRPr="003A5E35" w:rsidRDefault="00A37B2C" w:rsidP="003A412E">
      <w:pPr>
        <w:pStyle w:val="ListParagraph"/>
        <w:numPr>
          <w:ilvl w:val="1"/>
          <w:numId w:val="16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Nomor bets/No Lot Penandaan yang terdiri dari angka atau huruf atau gabungan keduanya, yang merupakan tanda pengenal suatu bets/lot , yang memungkinkan penelusuran kembali riwayat lengkap pembuatan bets/lot tersebut, termasuk tahap - tahap produksi, pengawasan dan distribusi.</w:t>
      </w:r>
    </w:p>
    <w:p w14:paraId="569C73FA" w14:textId="77777777" w:rsidR="004755C3" w:rsidRPr="003A5E35" w:rsidRDefault="005A6080" w:rsidP="003A412E">
      <w:pPr>
        <w:pStyle w:val="ListParagraph"/>
        <w:numPr>
          <w:ilvl w:val="1"/>
          <w:numId w:val="16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Tablet adalah sediaan padat mengandung bahan obat dengan atau tanpa bahan pengisi</w:t>
      </w:r>
    </w:p>
    <w:p w14:paraId="43ADCE4D" w14:textId="77777777" w:rsidR="004755C3" w:rsidRPr="003A5E35" w:rsidRDefault="005A6080" w:rsidP="003A412E">
      <w:pPr>
        <w:pStyle w:val="ListParagraph"/>
        <w:numPr>
          <w:ilvl w:val="1"/>
          <w:numId w:val="16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Serbuk adalah campuran kering bahan obat atau zat kimia yang dihaluskan, ditujukan untuk pemakaian oral atau untuk pemakaian luar</w:t>
      </w:r>
    </w:p>
    <w:p w14:paraId="11D887F8" w14:textId="77777777" w:rsidR="004755C3" w:rsidRPr="003A5E35" w:rsidRDefault="005A6080" w:rsidP="003A412E">
      <w:pPr>
        <w:pStyle w:val="ListParagraph"/>
        <w:numPr>
          <w:ilvl w:val="1"/>
          <w:numId w:val="16"/>
        </w:numPr>
        <w:spacing w:after="100"/>
        <w:ind w:left="993" w:hanging="567"/>
        <w:jc w:val="both"/>
        <w:rPr>
          <w:rFonts w:ascii="Calibri" w:hAnsi="Calibri" w:cs="Calibri"/>
          <w:i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Kapsul adalah sediaan padat yang terdiri dari obat dalam cangkang keras atau lunak yang dapat laru</w:t>
      </w:r>
      <w:r w:rsidRPr="003A5E35">
        <w:rPr>
          <w:rFonts w:ascii="Calibri" w:hAnsi="Calibri" w:cs="Calibri"/>
          <w:i/>
          <w:iCs/>
          <w:sz w:val="22"/>
          <w:szCs w:val="22"/>
          <w:lang w:val="id-ID"/>
        </w:rPr>
        <w:t>t</w:t>
      </w:r>
    </w:p>
    <w:p w14:paraId="56E2859A" w14:textId="77777777" w:rsidR="004755C3" w:rsidRPr="003A5E35" w:rsidRDefault="00B737FA" w:rsidP="003A412E">
      <w:pPr>
        <w:pStyle w:val="ListParagraph"/>
        <w:numPr>
          <w:ilvl w:val="1"/>
          <w:numId w:val="16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Suspensi adalah sediaan cair yang mengandung partikel padat tidak larut yang terdispersidalam fase cair</w:t>
      </w:r>
    </w:p>
    <w:p w14:paraId="3C2F17FA" w14:textId="63DCFF70" w:rsidR="004060F5" w:rsidRPr="003A5E35" w:rsidRDefault="00B737FA" w:rsidP="003A412E">
      <w:pPr>
        <w:pStyle w:val="ListParagraph"/>
        <w:numPr>
          <w:ilvl w:val="1"/>
          <w:numId w:val="16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Sirup adalah sediaan cair yang mengandung satu atau lebih zat kimia yang terlarut dalam pelarut atau campuran pelarut yang saling bercampur</w:t>
      </w:r>
    </w:p>
    <w:p w14:paraId="30405483" w14:textId="0F9FFEEA" w:rsidR="007F661A" w:rsidRPr="003A5E35" w:rsidRDefault="007F661A" w:rsidP="003A5E35">
      <w:pPr>
        <w:pStyle w:val="ListParagraph"/>
        <w:numPr>
          <w:ilvl w:val="1"/>
          <w:numId w:val="16"/>
        </w:numPr>
        <w:ind w:left="993" w:hanging="567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Qr Code (Quick Response Code) adalah kode matriks 2 (dua) dimensi yang dapat menyimpan dan memindai informasi</w:t>
      </w:r>
    </w:p>
    <w:p w14:paraId="2ADC9F1B" w14:textId="77777777" w:rsidR="003A5E35" w:rsidRPr="003A5E35" w:rsidRDefault="003A5E35" w:rsidP="003A5E35">
      <w:pPr>
        <w:pStyle w:val="ListParagraph"/>
        <w:ind w:left="993"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6D4DBE0" w14:textId="63F19E32" w:rsidR="00AD3BCB" w:rsidRPr="003A5E35" w:rsidRDefault="00C341BB" w:rsidP="003A412E">
      <w:pPr>
        <w:pStyle w:val="ListParagraph"/>
        <w:numPr>
          <w:ilvl w:val="0"/>
          <w:numId w:val="13"/>
        </w:numPr>
        <w:spacing w:after="60"/>
        <w:ind w:hanging="50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A5E35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2ADFBAEB" w14:textId="440A08FA" w:rsidR="004755C3" w:rsidRPr="003A5E35" w:rsidRDefault="00AD49BD" w:rsidP="003A412E">
      <w:pPr>
        <w:pStyle w:val="ListParagraph"/>
        <w:numPr>
          <w:ilvl w:val="1"/>
          <w:numId w:val="17"/>
        </w:numPr>
        <w:spacing w:after="100"/>
        <w:ind w:left="993" w:hanging="567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3A5E35">
        <w:rPr>
          <w:rFonts w:ascii="Calibri" w:hAnsi="Calibri" w:cs="Calibri"/>
          <w:bCs/>
          <w:iCs/>
          <w:sz w:val="22"/>
          <w:szCs w:val="22"/>
        </w:rPr>
        <w:t>Pedoman</w:t>
      </w:r>
      <w:proofErr w:type="spellEnd"/>
      <w:r w:rsidRPr="003A5E35">
        <w:rPr>
          <w:rFonts w:ascii="Calibri" w:hAnsi="Calibri" w:cs="Calibri"/>
          <w:bCs/>
          <w:iCs/>
          <w:sz w:val="22"/>
          <w:szCs w:val="22"/>
        </w:rPr>
        <w:t xml:space="preserve"> Cara </w:t>
      </w:r>
      <w:proofErr w:type="spellStart"/>
      <w:r w:rsidRPr="003A5E35">
        <w:rPr>
          <w:rFonts w:ascii="Calibri" w:hAnsi="Calibri" w:cs="Calibri"/>
          <w:bCs/>
          <w:iCs/>
          <w:sz w:val="22"/>
          <w:szCs w:val="22"/>
        </w:rPr>
        <w:t>Pembuatan</w:t>
      </w:r>
      <w:proofErr w:type="spellEnd"/>
      <w:r w:rsidR="00D1422C"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D1422C" w:rsidRPr="003A5E35">
        <w:rPr>
          <w:rFonts w:ascii="Calibri" w:hAnsi="Calibri" w:cs="Calibri"/>
          <w:bCs/>
          <w:iCs/>
          <w:sz w:val="22"/>
          <w:szCs w:val="22"/>
        </w:rPr>
        <w:t>Obat</w:t>
      </w:r>
      <w:proofErr w:type="spellEnd"/>
      <w:r w:rsidR="00D1422C" w:rsidRPr="003A5E3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D1422C" w:rsidRPr="003A5E35">
        <w:rPr>
          <w:rFonts w:ascii="Calibri" w:hAnsi="Calibri" w:cs="Calibri"/>
          <w:bCs/>
          <w:iCs/>
          <w:sz w:val="22"/>
          <w:szCs w:val="22"/>
        </w:rPr>
        <w:t>Baik</w:t>
      </w:r>
      <w:proofErr w:type="spellEnd"/>
      <w:r w:rsidR="00D1422C" w:rsidRPr="003A5E35">
        <w:rPr>
          <w:rFonts w:ascii="Calibri" w:hAnsi="Calibri" w:cs="Calibri"/>
          <w:bCs/>
          <w:iCs/>
          <w:sz w:val="22"/>
          <w:szCs w:val="22"/>
        </w:rPr>
        <w:t xml:space="preserve"> (CPOB) </w:t>
      </w:r>
      <w:proofErr w:type="spellStart"/>
      <w:r w:rsidR="00D1422C" w:rsidRPr="003A5E35">
        <w:rPr>
          <w:rFonts w:ascii="Calibri" w:hAnsi="Calibri" w:cs="Calibri"/>
          <w:bCs/>
          <w:iCs/>
          <w:sz w:val="22"/>
          <w:szCs w:val="22"/>
        </w:rPr>
        <w:t>tahun</w:t>
      </w:r>
      <w:proofErr w:type="spellEnd"/>
      <w:r w:rsidR="00D1422C" w:rsidRPr="003A5E35">
        <w:rPr>
          <w:rFonts w:ascii="Calibri" w:hAnsi="Calibri" w:cs="Calibri"/>
          <w:bCs/>
          <w:iCs/>
          <w:sz w:val="22"/>
          <w:szCs w:val="22"/>
        </w:rPr>
        <w:t xml:space="preserve"> 20</w:t>
      </w:r>
      <w:r w:rsidR="00D1422C" w:rsidRPr="003A5E35">
        <w:rPr>
          <w:rFonts w:ascii="Calibri" w:hAnsi="Calibri" w:cs="Calibri"/>
          <w:bCs/>
          <w:iCs/>
          <w:sz w:val="22"/>
          <w:szCs w:val="22"/>
          <w:lang w:val="id-ID"/>
        </w:rPr>
        <w:t>24</w:t>
      </w:r>
    </w:p>
    <w:p w14:paraId="34AEFFDB" w14:textId="562B2BE3" w:rsidR="004755C3" w:rsidRPr="003A5E35" w:rsidRDefault="00577B96" w:rsidP="003A412E">
      <w:pPr>
        <w:pStyle w:val="ListParagraph"/>
        <w:numPr>
          <w:ilvl w:val="1"/>
          <w:numId w:val="17"/>
        </w:numPr>
        <w:spacing w:after="100"/>
        <w:ind w:left="993" w:hanging="567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3A5E35">
        <w:rPr>
          <w:rFonts w:ascii="Calibri" w:hAnsi="Calibri" w:cs="Calibri"/>
          <w:bCs/>
          <w:iCs/>
          <w:sz w:val="22"/>
          <w:szCs w:val="22"/>
        </w:rPr>
        <w:t>Pedoman</w:t>
      </w:r>
      <w:proofErr w:type="spellEnd"/>
      <w:r w:rsidRPr="003A5E35">
        <w:rPr>
          <w:rFonts w:ascii="Calibri" w:hAnsi="Calibri" w:cs="Calibri"/>
          <w:bCs/>
          <w:iCs/>
          <w:sz w:val="22"/>
          <w:szCs w:val="22"/>
        </w:rPr>
        <w:t xml:space="preserve"> Cara </w:t>
      </w:r>
      <w:proofErr w:type="spellStart"/>
      <w:r w:rsidR="0059742D" w:rsidRPr="003A5E35">
        <w:rPr>
          <w:rFonts w:ascii="Calibri" w:hAnsi="Calibri" w:cs="Calibri"/>
          <w:bCs/>
          <w:iCs/>
          <w:sz w:val="22"/>
          <w:szCs w:val="22"/>
        </w:rPr>
        <w:t>Pembuatan</w:t>
      </w:r>
      <w:proofErr w:type="spellEnd"/>
      <w:r w:rsidR="00D1422C"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D1422C" w:rsidRPr="003A5E35">
        <w:rPr>
          <w:rFonts w:ascii="Calibri" w:hAnsi="Calibri" w:cs="Calibri"/>
          <w:bCs/>
          <w:iCs/>
          <w:sz w:val="22"/>
          <w:szCs w:val="22"/>
        </w:rPr>
        <w:t>Obat</w:t>
      </w:r>
      <w:proofErr w:type="spellEnd"/>
      <w:r w:rsidR="00D1422C"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D1422C" w:rsidRPr="003A5E35">
        <w:rPr>
          <w:rFonts w:ascii="Calibri" w:hAnsi="Calibri" w:cs="Calibri"/>
          <w:bCs/>
          <w:iCs/>
          <w:sz w:val="22"/>
          <w:szCs w:val="22"/>
        </w:rPr>
        <w:t>Tradisional</w:t>
      </w:r>
      <w:proofErr w:type="spellEnd"/>
      <w:r w:rsidR="00D1422C" w:rsidRPr="003A5E35">
        <w:rPr>
          <w:rFonts w:ascii="Calibri" w:hAnsi="Calibri" w:cs="Calibri"/>
          <w:bCs/>
          <w:iCs/>
          <w:sz w:val="22"/>
          <w:szCs w:val="22"/>
        </w:rPr>
        <w:t xml:space="preserve"> yang</w:t>
      </w:r>
      <w:r w:rsidR="00D1422C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proofErr w:type="spellStart"/>
      <w:r w:rsidRPr="003A5E35">
        <w:rPr>
          <w:rFonts w:ascii="Calibri" w:hAnsi="Calibri" w:cs="Calibri"/>
          <w:bCs/>
          <w:iCs/>
          <w:sz w:val="22"/>
          <w:szCs w:val="22"/>
        </w:rPr>
        <w:t>Baik</w:t>
      </w:r>
      <w:proofErr w:type="spellEnd"/>
      <w:r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Cs/>
          <w:iCs/>
          <w:sz w:val="22"/>
          <w:szCs w:val="22"/>
        </w:rPr>
        <w:t>Tahun</w:t>
      </w:r>
      <w:proofErr w:type="spellEnd"/>
      <w:r w:rsidRPr="003A5E35">
        <w:rPr>
          <w:rFonts w:ascii="Calibri" w:hAnsi="Calibri" w:cs="Calibri"/>
          <w:bCs/>
          <w:iCs/>
          <w:sz w:val="22"/>
          <w:szCs w:val="22"/>
        </w:rPr>
        <w:t xml:space="preserve"> 202</w:t>
      </w:r>
      <w:r w:rsidR="003A412E" w:rsidRPr="003A5E35">
        <w:rPr>
          <w:rFonts w:ascii="Calibri" w:hAnsi="Calibri" w:cs="Calibri"/>
          <w:bCs/>
          <w:iCs/>
          <w:sz w:val="22"/>
          <w:szCs w:val="22"/>
          <w:lang w:val="en-GB"/>
        </w:rPr>
        <w:t>1</w:t>
      </w:r>
    </w:p>
    <w:p w14:paraId="0BA6C8FF" w14:textId="77777777" w:rsidR="0059742D" w:rsidRPr="003A5E35" w:rsidRDefault="0059742D" w:rsidP="003A412E">
      <w:pPr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  <w:sectPr w:rsidR="0059742D" w:rsidRPr="003A5E35" w:rsidSect="003A5E35">
          <w:headerReference w:type="default" r:id="rId8"/>
          <w:footerReference w:type="default" r:id="rId9"/>
          <w:pgSz w:w="11909" w:h="16834" w:code="9"/>
          <w:pgMar w:top="993" w:right="852" w:bottom="993" w:left="709" w:header="567" w:footer="365" w:gutter="0"/>
          <w:cols w:space="720"/>
          <w:docGrid w:linePitch="272"/>
        </w:sectPr>
      </w:pPr>
    </w:p>
    <w:p w14:paraId="3A6E9DDD" w14:textId="68227565" w:rsidR="00A17D62" w:rsidRPr="003A5E35" w:rsidRDefault="004B4DBE" w:rsidP="00A82B52">
      <w:pPr>
        <w:pStyle w:val="ListParagraph"/>
        <w:numPr>
          <w:ilvl w:val="0"/>
          <w:numId w:val="6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3A5E35">
        <w:rPr>
          <w:rFonts w:ascii="Calibri" w:hAnsi="Calibri" w:cs="Calibri"/>
          <w:b/>
          <w:sz w:val="22"/>
          <w:szCs w:val="22"/>
        </w:rPr>
        <w:lastRenderedPageBreak/>
        <w:t>Prosedur</w:t>
      </w:r>
    </w:p>
    <w:p w14:paraId="2B445113" w14:textId="3E15D72F" w:rsidR="00430705" w:rsidRPr="003A5E35" w:rsidRDefault="00F43BC9" w:rsidP="000349C1">
      <w:pPr>
        <w:pStyle w:val="ListParagraph"/>
        <w:numPr>
          <w:ilvl w:val="1"/>
          <w:numId w:val="8"/>
        </w:numPr>
        <w:spacing w:after="60"/>
        <w:ind w:left="993" w:hanging="567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Pemeriksaan Penandaan Bahan Kemas </w:t>
      </w:r>
    </w:p>
    <w:p w14:paraId="7E9189AD" w14:textId="420D596C" w:rsidR="00AA56AA" w:rsidRPr="003A5E35" w:rsidRDefault="00AA56AA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Periksa formulir Perintah Pembuatan untuk proses penandaan sesuai PGI dan Inspection Report ( Laporan Analisa )</w:t>
      </w:r>
      <w:r w:rsidR="007B5F5C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. Jika sesuai paraf di </w:t>
      </w:r>
      <w:r w:rsidR="00554E65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bagian </w:t>
      </w:r>
      <w:r w:rsidR="007B5F5C" w:rsidRPr="003A5E35">
        <w:rPr>
          <w:rFonts w:ascii="Calibri" w:hAnsi="Calibri" w:cs="Calibri"/>
          <w:bCs/>
          <w:iCs/>
          <w:sz w:val="22"/>
          <w:szCs w:val="22"/>
          <w:lang w:val="id-ID"/>
        </w:rPr>
        <w:t>”</w:t>
      </w:r>
      <w:r w:rsidR="00554E65" w:rsidRPr="003A5E35">
        <w:rPr>
          <w:rFonts w:ascii="Calibri" w:hAnsi="Calibri" w:cs="Calibri"/>
          <w:bCs/>
          <w:iCs/>
          <w:sz w:val="22"/>
          <w:szCs w:val="22"/>
          <w:lang w:val="id-ID"/>
        </w:rPr>
        <w:t>Yang Memeriksa</w:t>
      </w:r>
      <w:r w:rsidR="007B5F5C" w:rsidRPr="003A5E35">
        <w:rPr>
          <w:rFonts w:ascii="Calibri" w:hAnsi="Calibri" w:cs="Calibri"/>
          <w:bCs/>
          <w:iCs/>
          <w:sz w:val="22"/>
          <w:szCs w:val="22"/>
          <w:lang w:val="id-ID"/>
        </w:rPr>
        <w:t>”</w:t>
      </w:r>
    </w:p>
    <w:p w14:paraId="15D32910" w14:textId="79F23614" w:rsidR="004755C3" w:rsidRPr="003A5E35" w:rsidRDefault="009C6108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Periksa </w:t>
      </w:r>
      <w:proofErr w:type="spellStart"/>
      <w:r w:rsidR="00E67A67" w:rsidRPr="003A5E35">
        <w:rPr>
          <w:rFonts w:ascii="Calibri" w:hAnsi="Calibri" w:cs="Calibri"/>
          <w:sz w:val="22"/>
          <w:szCs w:val="22"/>
        </w:rPr>
        <w:t>Kesiapan</w:t>
      </w:r>
      <w:proofErr w:type="spellEnd"/>
      <w:r w:rsidR="00E67A67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67A67" w:rsidRPr="003A5E35">
        <w:rPr>
          <w:rFonts w:ascii="Calibri" w:hAnsi="Calibri" w:cs="Calibri"/>
          <w:sz w:val="22"/>
          <w:szCs w:val="22"/>
        </w:rPr>
        <w:t>jalur</w:t>
      </w:r>
      <w:proofErr w:type="spellEnd"/>
      <w:r w:rsidR="00E67A67" w:rsidRPr="003A5E35">
        <w:rPr>
          <w:rFonts w:ascii="Calibri" w:hAnsi="Calibri" w:cs="Calibri"/>
          <w:sz w:val="22"/>
          <w:szCs w:val="22"/>
        </w:rPr>
        <w:t xml:space="preserve"> (line clearance) </w:t>
      </w:r>
      <w:proofErr w:type="spellStart"/>
      <w:r w:rsidR="00E67A67" w:rsidRPr="003A5E35">
        <w:rPr>
          <w:rFonts w:ascii="Calibri" w:hAnsi="Calibri" w:cs="Calibri"/>
          <w:sz w:val="22"/>
          <w:szCs w:val="22"/>
        </w:rPr>
        <w:t>mengacu</w:t>
      </w:r>
      <w:proofErr w:type="spellEnd"/>
      <w:r w:rsidR="00E67A67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67A67" w:rsidRPr="003A5E35">
        <w:rPr>
          <w:rFonts w:ascii="Calibri" w:hAnsi="Calibri" w:cs="Calibri"/>
          <w:sz w:val="22"/>
          <w:szCs w:val="22"/>
        </w:rPr>
        <w:t>pada</w:t>
      </w:r>
      <w:proofErr w:type="spellEnd"/>
      <w:r w:rsidR="00E67A67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67A67" w:rsidRPr="003A5E35">
        <w:rPr>
          <w:rFonts w:ascii="Calibri" w:hAnsi="Calibri" w:cs="Calibri"/>
          <w:sz w:val="22"/>
          <w:szCs w:val="22"/>
        </w:rPr>
        <w:t>Prosedur</w:t>
      </w:r>
      <w:proofErr w:type="spellEnd"/>
      <w:r w:rsidR="00E67A67" w:rsidRPr="003A5E35">
        <w:rPr>
          <w:rFonts w:ascii="Calibri" w:hAnsi="Calibri" w:cs="Calibri"/>
          <w:sz w:val="22"/>
          <w:szCs w:val="22"/>
        </w:rPr>
        <w:t xml:space="preserve"> Line Clearance </w:t>
      </w:r>
      <w:r w:rsidR="00E67A67" w:rsidRPr="003A5E35">
        <w:rPr>
          <w:rFonts w:ascii="Calibri" w:hAnsi="Calibri" w:cs="Calibri"/>
          <w:bCs/>
          <w:sz w:val="22"/>
          <w:szCs w:val="22"/>
        </w:rPr>
        <w:t>(PQS-02-004)</w:t>
      </w:r>
      <w:r w:rsidR="002B107C" w:rsidRPr="003A5E35">
        <w:rPr>
          <w:rFonts w:ascii="Calibri" w:hAnsi="Calibri" w:cs="Calibri"/>
          <w:bCs/>
          <w:sz w:val="22"/>
          <w:szCs w:val="22"/>
        </w:rPr>
        <w:t>,</w:t>
      </w:r>
      <w:r w:rsidR="00CF7555" w:rsidRPr="003A5E35">
        <w:rPr>
          <w:rFonts w:ascii="Calibri" w:hAnsi="Calibri" w:cs="Calibri"/>
          <w:bCs/>
          <w:sz w:val="22"/>
          <w:szCs w:val="22"/>
        </w:rPr>
        <w:t xml:space="preserve"> </w:t>
      </w:r>
      <w:r w:rsidR="002B107C" w:rsidRPr="003A5E35">
        <w:rPr>
          <w:rFonts w:ascii="Calibri" w:hAnsi="Calibri" w:cs="Calibri"/>
          <w:bCs/>
          <w:sz w:val="22"/>
          <w:szCs w:val="22"/>
        </w:rPr>
        <w:t>c</w:t>
      </w:r>
      <w:r w:rsidR="00CF7555" w:rsidRPr="003A5E35">
        <w:rPr>
          <w:rFonts w:ascii="Calibri" w:hAnsi="Calibri" w:cs="Calibri"/>
          <w:bCs/>
          <w:sz w:val="22"/>
          <w:szCs w:val="22"/>
          <w:lang w:val="id-ID"/>
        </w:rPr>
        <w:t>atat di PGI</w:t>
      </w:r>
      <w:r w:rsidR="002B107C" w:rsidRPr="003A5E35">
        <w:rPr>
          <w:rFonts w:ascii="Calibri" w:hAnsi="Calibri" w:cs="Calibri"/>
          <w:bCs/>
          <w:sz w:val="22"/>
          <w:szCs w:val="22"/>
        </w:rPr>
        <w:t>.</w:t>
      </w:r>
    </w:p>
    <w:p w14:paraId="0A21FE71" w14:textId="0C748AC5" w:rsidR="004755C3" w:rsidRPr="003A5E35" w:rsidRDefault="00813520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i/>
          <w:sz w:val="22"/>
          <w:szCs w:val="22"/>
        </w:rPr>
        <w:t>Periksa</w:t>
      </w:r>
      <w:proofErr w:type="spellEnd"/>
      <w:r w:rsidR="004E00CB" w:rsidRPr="003A5E35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="004E00CB" w:rsidRPr="003A5E35">
        <w:rPr>
          <w:rFonts w:ascii="Calibri" w:hAnsi="Calibri" w:cs="Calibri"/>
          <w:i/>
          <w:sz w:val="22"/>
          <w:szCs w:val="22"/>
        </w:rPr>
        <w:t>kesesuaian</w:t>
      </w:r>
      <w:proofErr w:type="spellEnd"/>
      <w:r w:rsidRPr="003A5E35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i/>
          <w:sz w:val="22"/>
          <w:szCs w:val="22"/>
        </w:rPr>
        <w:t>id</w:t>
      </w:r>
      <w:r w:rsidR="008E5EF8" w:rsidRPr="003A5E35">
        <w:rPr>
          <w:rFonts w:ascii="Calibri" w:hAnsi="Calibri" w:cs="Calibri"/>
          <w:i/>
          <w:sz w:val="22"/>
          <w:szCs w:val="22"/>
        </w:rPr>
        <w:t>entitas</w:t>
      </w:r>
      <w:proofErr w:type="spellEnd"/>
      <w:r w:rsidR="008E5EF8" w:rsidRPr="003A5E35">
        <w:rPr>
          <w:rFonts w:ascii="Calibri" w:hAnsi="Calibri" w:cs="Calibri"/>
          <w:i/>
          <w:sz w:val="22"/>
          <w:szCs w:val="22"/>
          <w:lang w:val="id-ID"/>
        </w:rPr>
        <w:t xml:space="preserve"> </w:t>
      </w:r>
      <w:proofErr w:type="spellStart"/>
      <w:r w:rsidRPr="003A5E35">
        <w:rPr>
          <w:rFonts w:ascii="Calibri" w:hAnsi="Calibri" w:cs="Calibri"/>
          <w:i/>
          <w:sz w:val="22"/>
          <w:szCs w:val="22"/>
        </w:rPr>
        <w:t>bahan</w:t>
      </w:r>
      <w:proofErr w:type="spellEnd"/>
      <w:r w:rsidRPr="003A5E35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i/>
          <w:sz w:val="22"/>
          <w:szCs w:val="22"/>
        </w:rPr>
        <w:t>kemas</w:t>
      </w:r>
      <w:proofErr w:type="spellEnd"/>
      <w:r w:rsidRPr="003A5E35">
        <w:rPr>
          <w:rFonts w:ascii="Calibri" w:hAnsi="Calibri" w:cs="Calibri"/>
          <w:i/>
          <w:sz w:val="22"/>
          <w:szCs w:val="22"/>
          <w:lang w:val="id-ID"/>
        </w:rPr>
        <w:t xml:space="preserve"> dan dokumen yang digunakan (PGI dan Laporan Analisa)</w:t>
      </w:r>
      <w:r w:rsidR="004D7BD0" w:rsidRPr="003A5E35">
        <w:rPr>
          <w:rFonts w:ascii="Calibri" w:hAnsi="Calibri" w:cs="Calibri"/>
          <w:i/>
          <w:sz w:val="22"/>
          <w:szCs w:val="22"/>
          <w:lang w:val="id-ID"/>
        </w:rPr>
        <w:t>.</w:t>
      </w:r>
    </w:p>
    <w:p w14:paraId="41AD235B" w14:textId="3F34F2F3" w:rsidR="004D7BD0" w:rsidRPr="003A5E35" w:rsidRDefault="004D7BD0" w:rsidP="000349C1">
      <w:pPr>
        <w:pStyle w:val="ListParagraph"/>
        <w:numPr>
          <w:ilvl w:val="2"/>
          <w:numId w:val="8"/>
        </w:numPr>
        <w:tabs>
          <w:tab w:val="left" w:pos="1701"/>
        </w:tabs>
        <w:spacing w:after="100"/>
        <w:ind w:left="1276" w:hanging="295"/>
        <w:jc w:val="both"/>
        <w:rPr>
          <w:rFonts w:ascii="Calibri" w:hAnsi="Calibri" w:cs="Calibri"/>
          <w:bCs/>
          <w:i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/>
          <w:iCs/>
          <w:sz w:val="22"/>
          <w:szCs w:val="22"/>
          <w:lang w:val="id-ID"/>
        </w:rPr>
        <w:t xml:space="preserve">Tempel label Line Clearance jika point </w:t>
      </w:r>
      <w:r w:rsidR="000349C1" w:rsidRPr="003A5E35">
        <w:rPr>
          <w:rFonts w:ascii="Calibri" w:hAnsi="Calibri" w:cs="Calibri"/>
          <w:bCs/>
          <w:i/>
          <w:iCs/>
          <w:sz w:val="22"/>
          <w:szCs w:val="22"/>
          <w:lang w:val="en-GB"/>
        </w:rPr>
        <w:t>b</w:t>
      </w:r>
      <w:r w:rsidRPr="003A5E35">
        <w:rPr>
          <w:rFonts w:ascii="Calibri" w:hAnsi="Calibri" w:cs="Calibri"/>
          <w:bCs/>
          <w:i/>
          <w:iCs/>
          <w:sz w:val="22"/>
          <w:szCs w:val="22"/>
          <w:lang w:val="id-ID"/>
        </w:rPr>
        <w:t xml:space="preserve"> dan point </w:t>
      </w:r>
      <w:r w:rsidR="000349C1" w:rsidRPr="003A5E35">
        <w:rPr>
          <w:rFonts w:ascii="Calibri" w:hAnsi="Calibri" w:cs="Calibri"/>
          <w:bCs/>
          <w:i/>
          <w:iCs/>
          <w:sz w:val="22"/>
          <w:szCs w:val="22"/>
          <w:lang w:val="en-GB"/>
        </w:rPr>
        <w:t>c</w:t>
      </w:r>
      <w:r w:rsidRPr="003A5E35">
        <w:rPr>
          <w:rFonts w:ascii="Calibri" w:hAnsi="Calibri" w:cs="Calibri"/>
          <w:bCs/>
          <w:i/>
          <w:iCs/>
          <w:sz w:val="22"/>
          <w:szCs w:val="22"/>
          <w:lang w:val="id-ID"/>
        </w:rPr>
        <w:t xml:space="preserve"> sesuai</w:t>
      </w:r>
    </w:p>
    <w:p w14:paraId="01CC1DF5" w14:textId="56721FB3" w:rsidR="00A61339" w:rsidRPr="00D10B0B" w:rsidRDefault="002E226D" w:rsidP="000349C1">
      <w:pPr>
        <w:pStyle w:val="ListParagraph"/>
        <w:numPr>
          <w:ilvl w:val="2"/>
          <w:numId w:val="8"/>
        </w:numPr>
        <w:tabs>
          <w:tab w:val="left" w:pos="1701"/>
        </w:tabs>
        <w:spacing w:after="100"/>
        <w:ind w:left="1276" w:hanging="295"/>
        <w:jc w:val="both"/>
        <w:rPr>
          <w:rFonts w:ascii="Calibri" w:hAnsi="Calibri" w:cs="Calibri"/>
          <w:b/>
          <w:i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/>
          <w:i/>
          <w:sz w:val="22"/>
          <w:szCs w:val="22"/>
        </w:rPr>
        <w:t xml:space="preserve">Periksa </w:t>
      </w:r>
      <w:r w:rsidR="009C6108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hasil set up penandaan </w:t>
      </w:r>
      <w:proofErr w:type="spellStart"/>
      <w:r w:rsidR="009C6108" w:rsidRPr="003A5E35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="009C6108"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9C6108" w:rsidRPr="003A5E35">
        <w:rPr>
          <w:rFonts w:ascii="Calibri" w:hAnsi="Calibri" w:cs="Calibri"/>
          <w:b/>
          <w:i/>
          <w:sz w:val="22"/>
          <w:szCs w:val="22"/>
        </w:rPr>
        <w:t>kemas</w:t>
      </w:r>
      <w:proofErr w:type="spellEnd"/>
      <w:r w:rsidR="00213C4D"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213C4D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(termasuk QR code jika ada) </w:t>
      </w:r>
      <w:r w:rsidRPr="003A5E35">
        <w:rPr>
          <w:rFonts w:ascii="Calibri" w:hAnsi="Calibri" w:cs="Calibri"/>
          <w:b/>
          <w:i/>
          <w:sz w:val="22"/>
          <w:szCs w:val="22"/>
        </w:rPr>
        <w:t xml:space="preserve">yang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sudah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ditandai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122773" w:rsidRPr="003A5E35">
        <w:rPr>
          <w:rFonts w:ascii="Calibri" w:hAnsi="Calibri" w:cs="Calibri"/>
          <w:b/>
          <w:i/>
          <w:sz w:val="22"/>
          <w:szCs w:val="22"/>
          <w:lang w:val="id-ID"/>
        </w:rPr>
        <w:t>sesuai Prosedur Pengemasan Induk (PGI)</w:t>
      </w:r>
      <w:r w:rsidR="00D10B0B">
        <w:rPr>
          <w:rFonts w:ascii="Calibri" w:hAnsi="Calibri" w:cs="Calibri"/>
          <w:b/>
          <w:i/>
          <w:sz w:val="22"/>
          <w:szCs w:val="22"/>
          <w:lang w:val="id-ID"/>
        </w:rPr>
        <w:t xml:space="preserve"> </w:t>
      </w:r>
    </w:p>
    <w:p w14:paraId="114D1714" w14:textId="77777777" w:rsidR="00D10B0B" w:rsidRPr="00E07932" w:rsidRDefault="00D10B0B" w:rsidP="00E07932">
      <w:pPr>
        <w:pStyle w:val="ListParagraph"/>
        <w:numPr>
          <w:ilvl w:val="0"/>
          <w:numId w:val="36"/>
        </w:numPr>
        <w:spacing w:after="100"/>
        <w:jc w:val="both"/>
        <w:rPr>
          <w:rFonts w:ascii="Calibri" w:hAnsi="Calibri" w:cs="Calibri"/>
          <w:b/>
          <w:i/>
          <w:sz w:val="22"/>
          <w:szCs w:val="22"/>
          <w:highlight w:val="yellow"/>
          <w:lang w:val="id-ID"/>
        </w:rPr>
      </w:pPr>
      <w:r w:rsidRPr="00E07932">
        <w:rPr>
          <w:rFonts w:ascii="Calibri" w:hAnsi="Calibri" w:cs="Calibri"/>
          <w:b/>
          <w:i/>
          <w:sz w:val="22"/>
          <w:szCs w:val="22"/>
          <w:highlight w:val="yellow"/>
          <w:lang w:val="id-ID"/>
        </w:rPr>
        <w:t>Periksa QR Code (jika ada) pada dus menggunakan Handphone dengan panduan sebagai berikut :</w:t>
      </w:r>
    </w:p>
    <w:p w14:paraId="7336E91F" w14:textId="0B1E16ED" w:rsidR="00D10B0B" w:rsidRPr="00E07932" w:rsidRDefault="00D10B0B" w:rsidP="00E07932">
      <w:pPr>
        <w:pStyle w:val="ListParagraph"/>
        <w:spacing w:after="100"/>
        <w:ind w:left="1276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E07932">
        <w:rPr>
          <w:rFonts w:ascii="Calibri" w:hAnsi="Calibri" w:cs="Calibri"/>
          <w:b/>
          <w:i/>
          <w:sz w:val="22"/>
          <w:szCs w:val="22"/>
          <w:highlight w:val="yellow"/>
          <w:lang w:val="id-ID"/>
        </w:rPr>
        <w:t>(90)No. Registrasi – (10)No batch – (17)Expire Date (Tahun Bulan tanggal) – (21)No. Seri</w:t>
      </w:r>
    </w:p>
    <w:p w14:paraId="12C65655" w14:textId="5302D37D" w:rsidR="006C26A1" w:rsidRPr="003A5E35" w:rsidRDefault="00D87465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A5E35">
        <w:rPr>
          <w:rFonts w:ascii="Calibri" w:hAnsi="Calibri" w:cs="Calibri"/>
          <w:i/>
          <w:sz w:val="22"/>
          <w:szCs w:val="22"/>
          <w:lang w:val="id-ID"/>
        </w:rPr>
        <w:t>Bubuhkan paraf dan tanggal pada bahan kemas yang sudah sesuai penandaanny</w:t>
      </w:r>
      <w:r w:rsidR="006C26A1" w:rsidRPr="003A5E35">
        <w:rPr>
          <w:rFonts w:ascii="Calibri" w:hAnsi="Calibri" w:cs="Calibri"/>
          <w:i/>
          <w:sz w:val="22"/>
          <w:szCs w:val="22"/>
        </w:rPr>
        <w:t>a</w:t>
      </w:r>
      <w:r w:rsidR="00554E65" w:rsidRPr="003A5E35">
        <w:rPr>
          <w:rFonts w:ascii="Calibri" w:hAnsi="Calibri" w:cs="Calibri"/>
          <w:i/>
          <w:sz w:val="22"/>
          <w:szCs w:val="22"/>
          <w:lang w:val="id-ID"/>
        </w:rPr>
        <w:t xml:space="preserve"> dan di Formulir Perintah Pembuatan di bagian “ Paraf PPM “</w:t>
      </w:r>
    </w:p>
    <w:p w14:paraId="5B45727C" w14:textId="77777777" w:rsidR="002B107C" w:rsidRPr="003A5E35" w:rsidRDefault="009C2271" w:rsidP="000349C1">
      <w:pPr>
        <w:pStyle w:val="ListParagraph"/>
        <w:numPr>
          <w:ilvl w:val="1"/>
          <w:numId w:val="8"/>
        </w:numPr>
        <w:spacing w:after="6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Pemeriksaan</w:t>
      </w:r>
      <w:proofErr w:type="spellEnd"/>
      <w:r w:rsidR="003D6B54" w:rsidRPr="003A5E35">
        <w:rPr>
          <w:rFonts w:ascii="Calibri" w:hAnsi="Calibri" w:cs="Calibri"/>
          <w:sz w:val="22"/>
          <w:szCs w:val="22"/>
        </w:rPr>
        <w:t xml:space="preserve"> </w:t>
      </w:r>
      <w:r w:rsidR="00FA5681" w:rsidRPr="003A5E35">
        <w:rPr>
          <w:rFonts w:ascii="Calibri" w:hAnsi="Calibri" w:cs="Calibri"/>
          <w:sz w:val="22"/>
          <w:szCs w:val="22"/>
          <w:lang w:val="id-ID"/>
        </w:rPr>
        <w:t xml:space="preserve">Selama Proses </w:t>
      </w:r>
      <w:proofErr w:type="spellStart"/>
      <w:r w:rsidR="003D6B54" w:rsidRPr="003A5E35">
        <w:rPr>
          <w:rFonts w:ascii="Calibri" w:hAnsi="Calibri" w:cs="Calibri"/>
          <w:sz w:val="22"/>
          <w:szCs w:val="22"/>
        </w:rPr>
        <w:t>Pengemasan</w:t>
      </w:r>
      <w:proofErr w:type="spellEnd"/>
      <w:r w:rsidR="000906FF" w:rsidRPr="003A5E35">
        <w:rPr>
          <w:rFonts w:ascii="Calibri" w:hAnsi="Calibri" w:cs="Calibri"/>
          <w:sz w:val="22"/>
          <w:szCs w:val="22"/>
        </w:rPr>
        <w:t xml:space="preserve"> </w:t>
      </w:r>
      <w:r w:rsidR="00F1115D" w:rsidRPr="003A5E35">
        <w:rPr>
          <w:rFonts w:ascii="Calibri" w:hAnsi="Calibri" w:cs="Calibri"/>
          <w:sz w:val="22"/>
          <w:szCs w:val="22"/>
        </w:rPr>
        <w:t>Strip/</w:t>
      </w:r>
      <w:r w:rsidR="00D11A5C" w:rsidRPr="003A5E35">
        <w:rPr>
          <w:rFonts w:ascii="Calibri" w:hAnsi="Calibri" w:cs="Calibri"/>
          <w:sz w:val="22"/>
          <w:szCs w:val="22"/>
        </w:rPr>
        <w:t xml:space="preserve"> </w:t>
      </w:r>
      <w:r w:rsidR="00F1115D" w:rsidRPr="003A5E35">
        <w:rPr>
          <w:rFonts w:ascii="Calibri" w:hAnsi="Calibri" w:cs="Calibri"/>
          <w:sz w:val="22"/>
          <w:szCs w:val="22"/>
        </w:rPr>
        <w:t>Blister</w:t>
      </w:r>
    </w:p>
    <w:p w14:paraId="22E1F6C3" w14:textId="62B5F438" w:rsidR="00CD6C38" w:rsidRPr="003A5E35" w:rsidRDefault="00CD6C38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Periksa </w:t>
      </w:r>
      <w:proofErr w:type="spellStart"/>
      <w:r w:rsidRPr="003A5E35">
        <w:rPr>
          <w:rFonts w:ascii="Calibri" w:hAnsi="Calibri" w:cs="Calibri"/>
          <w:sz w:val="22"/>
          <w:szCs w:val="22"/>
        </w:rPr>
        <w:t>Kesiapan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jalur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i/>
          <w:iCs/>
          <w:sz w:val="22"/>
          <w:szCs w:val="22"/>
        </w:rPr>
        <w:t>(line clearance)</w:t>
      </w:r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mengacu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pada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Prosedur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i/>
          <w:iCs/>
          <w:sz w:val="22"/>
          <w:szCs w:val="22"/>
        </w:rPr>
        <w:t>Line Clearance</w:t>
      </w:r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bCs/>
          <w:iCs/>
          <w:sz w:val="22"/>
          <w:szCs w:val="22"/>
        </w:rPr>
        <w:t>(PQS-02-004)</w:t>
      </w:r>
      <w:r w:rsidR="002B107C" w:rsidRPr="003A5E35">
        <w:rPr>
          <w:rFonts w:ascii="Calibri" w:hAnsi="Calibri" w:cs="Calibri"/>
          <w:bCs/>
          <w:iCs/>
          <w:sz w:val="22"/>
          <w:szCs w:val="22"/>
        </w:rPr>
        <w:t>,</w:t>
      </w:r>
      <w:r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2B107C" w:rsidRPr="003A5E35">
        <w:rPr>
          <w:rFonts w:ascii="Calibri" w:hAnsi="Calibri" w:cs="Calibri"/>
          <w:bCs/>
          <w:iCs/>
          <w:sz w:val="22"/>
          <w:szCs w:val="22"/>
        </w:rPr>
        <w:t>c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atat di PGI</w:t>
      </w:r>
      <w:r w:rsidR="002B107C" w:rsidRPr="003A5E35">
        <w:rPr>
          <w:rFonts w:ascii="Calibri" w:hAnsi="Calibri" w:cs="Calibri"/>
          <w:bCs/>
          <w:iCs/>
          <w:sz w:val="22"/>
          <w:szCs w:val="22"/>
        </w:rPr>
        <w:t>.</w:t>
      </w:r>
    </w:p>
    <w:p w14:paraId="39D5750D" w14:textId="3E9DC48B" w:rsidR="00C943AF" w:rsidRPr="003A5E35" w:rsidRDefault="00DF0660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P</w:t>
      </w:r>
      <w:r w:rsidR="000906FF" w:rsidRPr="003A5E35">
        <w:rPr>
          <w:rFonts w:ascii="Calibri" w:hAnsi="Calibri" w:cs="Calibri"/>
          <w:sz w:val="22"/>
          <w:szCs w:val="22"/>
        </w:rPr>
        <w:t>eriksa</w:t>
      </w:r>
      <w:proofErr w:type="spellEnd"/>
      <w:r w:rsidR="000906FF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E00CB" w:rsidRPr="003A5E35">
        <w:rPr>
          <w:rFonts w:ascii="Calibri" w:hAnsi="Calibri" w:cs="Calibri"/>
          <w:sz w:val="22"/>
          <w:szCs w:val="22"/>
        </w:rPr>
        <w:t>kesesuaian</w:t>
      </w:r>
      <w:proofErr w:type="spellEnd"/>
      <w:r w:rsidR="004E00C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06FF" w:rsidRPr="003A5E35">
        <w:rPr>
          <w:rFonts w:ascii="Calibri" w:hAnsi="Calibri" w:cs="Calibri"/>
          <w:sz w:val="22"/>
          <w:szCs w:val="22"/>
        </w:rPr>
        <w:t>id</w:t>
      </w:r>
      <w:r w:rsidR="0000006C" w:rsidRPr="003A5E35">
        <w:rPr>
          <w:rFonts w:ascii="Calibri" w:hAnsi="Calibri" w:cs="Calibri"/>
          <w:sz w:val="22"/>
          <w:szCs w:val="22"/>
        </w:rPr>
        <w:t>entitas</w:t>
      </w:r>
      <w:proofErr w:type="spellEnd"/>
      <w:r w:rsidR="0000006C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0006C" w:rsidRPr="003A5E35">
        <w:rPr>
          <w:rFonts w:ascii="Calibri" w:hAnsi="Calibri" w:cs="Calibri"/>
          <w:sz w:val="22"/>
          <w:szCs w:val="22"/>
        </w:rPr>
        <w:t>produk</w:t>
      </w:r>
      <w:proofErr w:type="spellEnd"/>
      <w:r w:rsidR="0000006C" w:rsidRPr="003A5E35">
        <w:rPr>
          <w:rFonts w:ascii="Calibri" w:hAnsi="Calibri" w:cs="Calibri"/>
          <w:sz w:val="22"/>
          <w:szCs w:val="22"/>
          <w:lang w:val="id-ID"/>
        </w:rPr>
        <w:t>,</w:t>
      </w:r>
      <w:r w:rsidR="0000006C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0006C" w:rsidRPr="003A5E35">
        <w:rPr>
          <w:rFonts w:ascii="Calibri" w:hAnsi="Calibri" w:cs="Calibri"/>
          <w:sz w:val="22"/>
          <w:szCs w:val="22"/>
        </w:rPr>
        <w:t>bahan</w:t>
      </w:r>
      <w:proofErr w:type="spellEnd"/>
      <w:r w:rsidR="0000006C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0006C" w:rsidRPr="003A5E35">
        <w:rPr>
          <w:rFonts w:ascii="Calibri" w:hAnsi="Calibri" w:cs="Calibri"/>
          <w:sz w:val="22"/>
          <w:szCs w:val="22"/>
        </w:rPr>
        <w:t>kemas</w:t>
      </w:r>
      <w:proofErr w:type="spellEnd"/>
      <w:r w:rsidR="00417ED2" w:rsidRPr="003A5E35">
        <w:rPr>
          <w:rFonts w:ascii="Calibri" w:hAnsi="Calibri" w:cs="Calibri"/>
          <w:sz w:val="22"/>
          <w:szCs w:val="22"/>
          <w:lang w:val="id-ID"/>
        </w:rPr>
        <w:t>, alat</w:t>
      </w:r>
      <w:r w:rsidR="0000006C" w:rsidRPr="003A5E35">
        <w:rPr>
          <w:rFonts w:ascii="Calibri" w:hAnsi="Calibri" w:cs="Calibri"/>
          <w:sz w:val="22"/>
          <w:szCs w:val="22"/>
          <w:lang w:val="id-ID"/>
        </w:rPr>
        <w:t xml:space="preserve"> dan dokumen yang digunakan (PGI, Laporan Ana</w:t>
      </w:r>
      <w:r w:rsidR="00EE3574" w:rsidRPr="003A5E35">
        <w:rPr>
          <w:rFonts w:ascii="Calibri" w:hAnsi="Calibri" w:cs="Calibri"/>
          <w:sz w:val="22"/>
          <w:szCs w:val="22"/>
          <w:lang w:val="id-ID"/>
        </w:rPr>
        <w:t>lisa, Label Diluluskan</w:t>
      </w:r>
      <w:r w:rsidR="0000006C" w:rsidRPr="003A5E35">
        <w:rPr>
          <w:rFonts w:ascii="Calibri" w:hAnsi="Calibri" w:cs="Calibri"/>
          <w:sz w:val="22"/>
          <w:szCs w:val="22"/>
          <w:lang w:val="id-ID"/>
        </w:rPr>
        <w:t>)</w:t>
      </w:r>
      <w:r w:rsidR="00EE3574"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22773" w:rsidRPr="003A5E35">
        <w:rPr>
          <w:rFonts w:ascii="Calibri" w:hAnsi="Calibri" w:cs="Calibri"/>
          <w:sz w:val="22"/>
          <w:szCs w:val="22"/>
          <w:lang w:val="id-ID"/>
        </w:rPr>
        <w:t>sesuai Prosedur Pengemasan Induk (PGI).</w:t>
      </w:r>
    </w:p>
    <w:p w14:paraId="6F4A59DD" w14:textId="222BB79C" w:rsidR="00B42F7C" w:rsidRPr="003A5E35" w:rsidRDefault="00B42F7C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Tempel label Line Clearance jika </w:t>
      </w:r>
      <w:r w:rsidR="00EE3574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point </w:t>
      </w:r>
      <w:r w:rsidR="000349C1" w:rsidRPr="003A5E35">
        <w:rPr>
          <w:rFonts w:ascii="Calibri" w:hAnsi="Calibri" w:cs="Calibri"/>
          <w:bCs/>
          <w:iCs/>
          <w:sz w:val="22"/>
          <w:szCs w:val="22"/>
          <w:lang w:val="en-GB"/>
        </w:rPr>
        <w:t>a</w:t>
      </w:r>
      <w:r w:rsidR="00EE3574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dan point </w:t>
      </w:r>
      <w:r w:rsidR="000349C1" w:rsidRPr="003A5E35">
        <w:rPr>
          <w:rFonts w:ascii="Calibri" w:hAnsi="Calibri" w:cs="Calibri"/>
          <w:bCs/>
          <w:iCs/>
          <w:sz w:val="22"/>
          <w:szCs w:val="22"/>
          <w:lang w:val="en-GB"/>
        </w:rPr>
        <w:t>b</w:t>
      </w:r>
      <w:r w:rsidR="00EE3574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telah sesuai </w:t>
      </w:r>
    </w:p>
    <w:p w14:paraId="070D8376" w14:textId="3E8A682E" w:rsidR="004333DE" w:rsidRPr="003A5E35" w:rsidRDefault="003965B8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iCs/>
          <w:sz w:val="22"/>
          <w:szCs w:val="22"/>
        </w:rPr>
      </w:pPr>
      <w:r w:rsidRPr="003A5E35">
        <w:rPr>
          <w:rFonts w:ascii="Calibri" w:hAnsi="Calibri" w:cs="Calibri"/>
          <w:iCs/>
          <w:sz w:val="22"/>
          <w:szCs w:val="22"/>
          <w:lang w:val="id-ID"/>
        </w:rPr>
        <w:t>Gunting bahan kemas yang akan dipakai untuk proses se</w:t>
      </w:r>
      <w:r w:rsidR="00EE5540" w:rsidRPr="003A5E35">
        <w:rPr>
          <w:rFonts w:ascii="Calibri" w:hAnsi="Calibri" w:cs="Calibri"/>
          <w:iCs/>
          <w:sz w:val="22"/>
          <w:szCs w:val="22"/>
          <w:lang w:val="id-ID"/>
        </w:rPr>
        <w:t xml:space="preserve">t up mesin dan tempel di </w:t>
      </w:r>
      <w:r w:rsidR="00122773" w:rsidRPr="003A5E35">
        <w:rPr>
          <w:rFonts w:ascii="Calibri" w:hAnsi="Calibri" w:cs="Calibri"/>
          <w:iCs/>
          <w:sz w:val="22"/>
          <w:szCs w:val="22"/>
          <w:lang w:val="id-ID"/>
        </w:rPr>
        <w:t xml:space="preserve"> </w:t>
      </w:r>
      <w:r w:rsidR="00122773" w:rsidRPr="003A5E35">
        <w:rPr>
          <w:rFonts w:ascii="Calibri" w:hAnsi="Calibri" w:cs="Calibri"/>
          <w:sz w:val="22"/>
          <w:szCs w:val="22"/>
          <w:lang w:val="id-ID"/>
        </w:rPr>
        <w:t>Prosedur Pengemasan Induk (PGI).</w:t>
      </w:r>
      <w:r w:rsidR="00F977F9" w:rsidRPr="003A5E35">
        <w:rPr>
          <w:rFonts w:ascii="Calibri" w:hAnsi="Calibri" w:cs="Calibri"/>
          <w:iCs/>
          <w:sz w:val="22"/>
          <w:szCs w:val="22"/>
        </w:rPr>
        <w:t xml:space="preserve"> </w:t>
      </w:r>
    </w:p>
    <w:p w14:paraId="17429868" w14:textId="29808912" w:rsidR="0039324C" w:rsidRPr="003A5E35" w:rsidRDefault="00CF4CFE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</w:rPr>
        <w:t xml:space="preserve">Ambil </w:t>
      </w:r>
      <w:proofErr w:type="spellStart"/>
      <w:r w:rsidRPr="003A5E35">
        <w:rPr>
          <w:rFonts w:ascii="Calibri" w:hAnsi="Calibri" w:cs="Calibri"/>
          <w:bCs/>
          <w:iCs/>
          <w:sz w:val="22"/>
          <w:szCs w:val="22"/>
        </w:rPr>
        <w:t>dan</w:t>
      </w:r>
      <w:proofErr w:type="spellEnd"/>
      <w:r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D41649" w:rsidRPr="003A5E35">
        <w:rPr>
          <w:rFonts w:ascii="Calibri" w:hAnsi="Calibri" w:cs="Calibri"/>
          <w:bCs/>
          <w:iCs/>
          <w:sz w:val="22"/>
          <w:szCs w:val="22"/>
        </w:rPr>
        <w:t>P</w:t>
      </w:r>
      <w:r w:rsidR="004333DE" w:rsidRPr="003A5E35">
        <w:rPr>
          <w:rFonts w:ascii="Calibri" w:hAnsi="Calibri" w:cs="Calibri"/>
          <w:bCs/>
          <w:iCs/>
          <w:sz w:val="22"/>
          <w:szCs w:val="22"/>
        </w:rPr>
        <w:t>eriksa</w:t>
      </w:r>
      <w:proofErr w:type="spellEnd"/>
      <w:r w:rsidR="004333DE"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4333DE" w:rsidRPr="003A5E35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="004333DE" w:rsidRPr="003A5E35">
        <w:rPr>
          <w:rFonts w:ascii="Calibri" w:hAnsi="Calibri" w:cs="Calibri"/>
          <w:bCs/>
          <w:iCs/>
          <w:sz w:val="22"/>
          <w:szCs w:val="22"/>
        </w:rPr>
        <w:t xml:space="preserve"> setting strip/ blister</w:t>
      </w:r>
      <w:r w:rsidR="004333DE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proofErr w:type="gramStart"/>
      <w:r w:rsidR="004E511E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kosong </w:t>
      </w:r>
      <w:r w:rsidR="00D07316"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552E24" w:rsidRPr="003A5E35">
        <w:rPr>
          <w:rFonts w:ascii="Calibri" w:hAnsi="Calibri" w:cs="Calibri"/>
          <w:bCs/>
          <w:iCs/>
          <w:sz w:val="22"/>
          <w:szCs w:val="22"/>
          <w:lang w:val="id-ID"/>
        </w:rPr>
        <w:t>sesuai</w:t>
      </w:r>
      <w:proofErr w:type="gramEnd"/>
      <w:r w:rsidR="00552E24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="004E511E" w:rsidRPr="003A5E35">
        <w:rPr>
          <w:rFonts w:ascii="Calibri" w:hAnsi="Calibri" w:cs="Calibri"/>
          <w:bCs/>
          <w:iCs/>
          <w:sz w:val="22"/>
          <w:szCs w:val="22"/>
          <w:lang w:val="id-ID"/>
        </w:rPr>
        <w:t>Prosedur Pengemasan Induk (PGI).</w:t>
      </w:r>
    </w:p>
    <w:p w14:paraId="43172E03" w14:textId="32216302" w:rsidR="004E511E" w:rsidRPr="003A5E35" w:rsidRDefault="004E511E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Beri paraf, tanggal dan inisial jik</w:t>
      </w:r>
      <w:r w:rsidR="0058772F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a hasil setting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telah sesuai. Lakukan </w:t>
      </w:r>
      <w:r w:rsidR="00E247AF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pemeriksaan </w:t>
      </w:r>
      <w:r w:rsidR="00193545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ulang jika hasil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tidak sesuai</w:t>
      </w:r>
      <w:r w:rsidR="00251468" w:rsidRPr="003A5E35">
        <w:rPr>
          <w:rFonts w:ascii="Calibri" w:hAnsi="Calibri" w:cs="Calibri"/>
          <w:bCs/>
          <w:iCs/>
          <w:sz w:val="22"/>
          <w:szCs w:val="22"/>
          <w:lang w:val="id-ID"/>
        </w:rPr>
        <w:t>.</w:t>
      </w:r>
    </w:p>
    <w:p w14:paraId="289B22ED" w14:textId="52DD4E22" w:rsidR="00B04593" w:rsidRPr="003A5E35" w:rsidRDefault="00B04593" w:rsidP="000349C1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Lakukan pemeriksaan set up sesuai Prosedur Pengemasan Induk (PGI).</w:t>
      </w:r>
    </w:p>
    <w:p w14:paraId="2AF7D966" w14:textId="03E17EF3" w:rsidR="00251468" w:rsidRPr="003A5E35" w:rsidRDefault="00FE761C" w:rsidP="000349C1">
      <w:pPr>
        <w:pStyle w:val="ListParagraph"/>
        <w:numPr>
          <w:ilvl w:val="2"/>
          <w:numId w:val="8"/>
        </w:numPr>
        <w:spacing w:after="6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Periksa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kebocoran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="00A70025" w:rsidRPr="003A5E35">
        <w:rPr>
          <w:rFonts w:ascii="Calibri" w:hAnsi="Calibri" w:cs="Calibri"/>
          <w:sz w:val="22"/>
          <w:szCs w:val="22"/>
          <w:lang w:val="id-ID"/>
        </w:rPr>
        <w:t xml:space="preserve">untuk point </w:t>
      </w:r>
      <w:r w:rsidR="000349C1" w:rsidRPr="003A5E35">
        <w:rPr>
          <w:rFonts w:ascii="Calibri" w:hAnsi="Calibri" w:cs="Calibri"/>
          <w:sz w:val="22"/>
          <w:szCs w:val="22"/>
          <w:lang w:val="en-GB"/>
        </w:rPr>
        <w:t>g</w:t>
      </w:r>
      <w:r w:rsidR="00A70025"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sz w:val="22"/>
          <w:szCs w:val="22"/>
        </w:rPr>
        <w:t xml:space="preserve">dengan </w:t>
      </w:r>
      <w:proofErr w:type="spellStart"/>
      <w:r w:rsidR="00D2051D" w:rsidRPr="003A5E35">
        <w:rPr>
          <w:rFonts w:ascii="Calibri" w:hAnsi="Calibri" w:cs="Calibri"/>
          <w:sz w:val="22"/>
          <w:szCs w:val="22"/>
        </w:rPr>
        <w:t>alat</w:t>
      </w:r>
      <w:proofErr w:type="spellEnd"/>
      <w:r w:rsidR="00D2051D" w:rsidRPr="003A5E35">
        <w:rPr>
          <w:rFonts w:ascii="Calibri" w:hAnsi="Calibri" w:cs="Calibri"/>
          <w:sz w:val="22"/>
          <w:szCs w:val="22"/>
        </w:rPr>
        <w:t xml:space="preserve"> </w:t>
      </w:r>
      <w:r w:rsidR="00D2051D" w:rsidRPr="003A5E35">
        <w:rPr>
          <w:rFonts w:ascii="Calibri" w:hAnsi="Calibri" w:cs="Calibri"/>
          <w:bCs/>
          <w:iCs/>
          <w:sz w:val="22"/>
          <w:szCs w:val="22"/>
          <w:lang w:val="id-ID"/>
        </w:rPr>
        <w:t>Eksikator Untuk Kebocoran</w:t>
      </w:r>
      <w:r w:rsidR="00A02C31" w:rsidRPr="003A5E35">
        <w:rPr>
          <w:rFonts w:ascii="Calibri" w:hAnsi="Calibri" w:cs="Calibri"/>
          <w:iCs/>
          <w:sz w:val="22"/>
          <w:szCs w:val="22"/>
        </w:rPr>
        <w:t xml:space="preserve"> </w:t>
      </w:r>
      <w:r w:rsidR="00577B96" w:rsidRPr="003A5E35">
        <w:rPr>
          <w:rFonts w:ascii="Calibri" w:hAnsi="Calibri" w:cs="Calibri"/>
          <w:iCs/>
          <w:sz w:val="22"/>
          <w:szCs w:val="22"/>
        </w:rPr>
        <w:t>(</w:t>
      </w:r>
      <w:r w:rsidR="00A02C31" w:rsidRPr="003A5E35">
        <w:rPr>
          <w:rFonts w:ascii="Calibri" w:hAnsi="Calibri" w:cs="Calibri"/>
          <w:iCs/>
          <w:sz w:val="22"/>
          <w:szCs w:val="22"/>
        </w:rPr>
        <w:t>I-</w:t>
      </w:r>
      <w:r w:rsidR="00A02C31" w:rsidRPr="003A5E35">
        <w:rPr>
          <w:rFonts w:ascii="Calibri" w:hAnsi="Calibri" w:cs="Calibri"/>
          <w:sz w:val="22"/>
          <w:szCs w:val="22"/>
        </w:rPr>
        <w:t>QC-00-070</w:t>
      </w:r>
      <w:r w:rsidR="00577B96" w:rsidRPr="003A5E35">
        <w:rPr>
          <w:rFonts w:ascii="Calibri" w:hAnsi="Calibri" w:cs="Calibri"/>
          <w:sz w:val="22"/>
          <w:szCs w:val="22"/>
        </w:rPr>
        <w:t>)</w:t>
      </w:r>
      <w:r w:rsidR="00446A83" w:rsidRPr="003A5E35">
        <w:rPr>
          <w:rFonts w:ascii="Calibri" w:hAnsi="Calibri" w:cs="Calibri"/>
          <w:sz w:val="22"/>
          <w:szCs w:val="22"/>
          <w:lang w:val="id-ID"/>
        </w:rPr>
        <w:t xml:space="preserve"> atau </w:t>
      </w:r>
      <w:r w:rsidR="00C24907" w:rsidRPr="003A5E35">
        <w:rPr>
          <w:rFonts w:ascii="Calibri" w:hAnsi="Calibri" w:cs="Calibri"/>
          <w:sz w:val="22"/>
          <w:szCs w:val="22"/>
          <w:lang w:val="id-ID"/>
        </w:rPr>
        <w:t xml:space="preserve">Alat vacuum Leak Tester Erweka VDT/S </w:t>
      </w:r>
      <w:r w:rsidR="00251468" w:rsidRPr="003A5E35">
        <w:rPr>
          <w:rFonts w:ascii="Calibri" w:hAnsi="Calibri" w:cs="Calibri"/>
          <w:sz w:val="22"/>
          <w:szCs w:val="22"/>
          <w:lang w:val="id-ID"/>
        </w:rPr>
        <w:t>(I-QC-00-151)</w:t>
      </w:r>
      <w:r w:rsidR="00B04593" w:rsidRPr="003A5E35">
        <w:rPr>
          <w:rFonts w:ascii="Calibri" w:hAnsi="Calibri" w:cs="Calibri"/>
          <w:sz w:val="22"/>
          <w:szCs w:val="22"/>
          <w:lang w:val="id-ID"/>
        </w:rPr>
        <w:t>.</w:t>
      </w:r>
    </w:p>
    <w:p w14:paraId="32FD3893" w14:textId="2B019466" w:rsidR="006346B7" w:rsidRPr="003A5E35" w:rsidRDefault="00366DF9" w:rsidP="000349C1">
      <w:pPr>
        <w:pStyle w:val="ListParagraph"/>
        <w:numPr>
          <w:ilvl w:val="0"/>
          <w:numId w:val="23"/>
        </w:numPr>
        <w:spacing w:after="100"/>
        <w:ind w:left="1560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Jika hasil pemeriksaan </w:t>
      </w:r>
      <w:r w:rsidR="006346B7" w:rsidRPr="003A5E35">
        <w:rPr>
          <w:rFonts w:ascii="Calibri" w:hAnsi="Calibri" w:cs="Calibri"/>
          <w:sz w:val="22"/>
          <w:szCs w:val="22"/>
          <w:lang w:val="id-ID"/>
        </w:rPr>
        <w:t>Memenuhi Syarat lanjutkan ke proses selanjutnya</w:t>
      </w:r>
    </w:p>
    <w:p w14:paraId="65DE01E0" w14:textId="015B6C2B" w:rsidR="006346B7" w:rsidRPr="003A5E35" w:rsidRDefault="00366DF9" w:rsidP="000349C1">
      <w:pPr>
        <w:pStyle w:val="ListParagraph"/>
        <w:numPr>
          <w:ilvl w:val="0"/>
          <w:numId w:val="23"/>
        </w:numPr>
        <w:spacing w:after="100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Jika hasil pemeriksaan </w:t>
      </w:r>
      <w:r w:rsidR="006346B7" w:rsidRPr="003A5E35">
        <w:rPr>
          <w:rFonts w:ascii="Calibri" w:hAnsi="Calibri" w:cs="Calibri"/>
          <w:sz w:val="22"/>
          <w:szCs w:val="22"/>
          <w:lang w:val="id-ID"/>
        </w:rPr>
        <w:t>Tidak Memenuhi Syarat (TMS) lakukan koordinasi dengan operator dan Supervisor terkait untuk dilakukan perbaikan.</w:t>
      </w:r>
    </w:p>
    <w:p w14:paraId="10FAE8A9" w14:textId="77777777" w:rsidR="006346B7" w:rsidRPr="003A5E35" w:rsidRDefault="006346B7" w:rsidP="000349C1">
      <w:pPr>
        <w:pStyle w:val="ListParagraph"/>
        <w:numPr>
          <w:ilvl w:val="0"/>
          <w:numId w:val="23"/>
        </w:numPr>
        <w:spacing w:after="100"/>
        <w:ind w:left="1560" w:hanging="284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Periksa kembali hasil pengemasan yang sudah diperbaiki </w:t>
      </w:r>
    </w:p>
    <w:p w14:paraId="18249C37" w14:textId="0443561C" w:rsidR="004333DE" w:rsidRPr="003A5E35" w:rsidRDefault="006346B7" w:rsidP="000349C1">
      <w:pPr>
        <w:pStyle w:val="ListParagraph"/>
        <w:numPr>
          <w:ilvl w:val="0"/>
          <w:numId w:val="23"/>
        </w:numPr>
        <w:spacing w:after="100"/>
        <w:ind w:left="1560" w:hanging="284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Catat hasil pemeriksaan di Prosedur Pengemasan Induk (PGI)</w:t>
      </w:r>
    </w:p>
    <w:p w14:paraId="25B8281F" w14:textId="6159D498" w:rsidR="00545522" w:rsidRPr="003A5E35" w:rsidRDefault="007F3948" w:rsidP="003A412E">
      <w:pPr>
        <w:pStyle w:val="ListParagraph"/>
        <w:numPr>
          <w:ilvl w:val="2"/>
          <w:numId w:val="8"/>
        </w:numPr>
        <w:spacing w:after="100"/>
        <w:ind w:left="1276" w:hanging="29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Lakukan pemeriksaan selama proses stripping / blistering</w:t>
      </w:r>
      <w:r w:rsidR="00303FB9" w:rsidRPr="003A5E35">
        <w:rPr>
          <w:rFonts w:ascii="Calibri" w:hAnsi="Calibri" w:cs="Calibri"/>
          <w:bCs/>
          <w:iCs/>
          <w:color w:val="FF0000"/>
          <w:sz w:val="22"/>
          <w:szCs w:val="22"/>
          <w:lang w:val="id-ID"/>
        </w:rPr>
        <w:t xml:space="preserve"> </w:t>
      </w:r>
      <w:r w:rsidR="00FB456A" w:rsidRPr="003A5E35">
        <w:rPr>
          <w:rFonts w:ascii="Calibri" w:hAnsi="Calibri" w:cs="Calibri"/>
          <w:bCs/>
          <w:iCs/>
          <w:sz w:val="22"/>
          <w:szCs w:val="22"/>
          <w:lang w:val="id-ID"/>
        </w:rPr>
        <w:t>per</w:t>
      </w:r>
      <w:r w:rsidR="00EE5540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shift per </w:t>
      </w:r>
      <w:r w:rsidR="00FB456A" w:rsidRPr="003A5E35">
        <w:rPr>
          <w:rFonts w:ascii="Calibri" w:hAnsi="Calibri" w:cs="Calibri"/>
          <w:bCs/>
          <w:iCs/>
          <w:sz w:val="22"/>
          <w:szCs w:val="22"/>
          <w:lang w:val="id-ID"/>
        </w:rPr>
        <w:t>hari, catat di Formulir Pemeriksaan Harian</w:t>
      </w:r>
      <w:r w:rsidR="00EB4E40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Pengemasan Primer</w:t>
      </w:r>
      <w:r w:rsidR="00CD2E97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Strip/Blister</w:t>
      </w:r>
      <w:r w:rsidR="00372ED8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 No. F-PQS-02-010-13 </w:t>
      </w:r>
      <w:r w:rsidR="00545522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dengan jumlah sampel  </w:t>
      </w:r>
      <w:r w:rsidR="00245B10" w:rsidRPr="003A5E35">
        <w:rPr>
          <w:rFonts w:ascii="Calibri" w:hAnsi="Calibri" w:cs="Calibri"/>
          <w:bCs/>
          <w:iCs/>
          <w:sz w:val="22"/>
          <w:szCs w:val="22"/>
          <w:lang w:val="id-ID"/>
        </w:rPr>
        <w:t>sesuai tabel 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1134"/>
        <w:gridCol w:w="3402"/>
        <w:gridCol w:w="2693"/>
      </w:tblGrid>
      <w:tr w:rsidR="00245B10" w:rsidRPr="003A5E35" w14:paraId="26FD1FAA" w14:textId="77777777" w:rsidTr="000349C1">
        <w:trPr>
          <w:trHeight w:val="397"/>
        </w:trPr>
        <w:tc>
          <w:tcPr>
            <w:tcW w:w="1134" w:type="dxa"/>
            <w:vAlign w:val="center"/>
          </w:tcPr>
          <w:p w14:paraId="37C4D0F7" w14:textId="37C110A9" w:rsidR="00245B10" w:rsidRPr="003A5E35" w:rsidRDefault="00545522" w:rsidP="000349C1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No</w:t>
            </w:r>
          </w:p>
        </w:tc>
        <w:tc>
          <w:tcPr>
            <w:tcW w:w="3402" w:type="dxa"/>
            <w:vAlign w:val="center"/>
          </w:tcPr>
          <w:p w14:paraId="14916F85" w14:textId="0D6E49B0" w:rsidR="00245B10" w:rsidRPr="003A5E35" w:rsidRDefault="00545522" w:rsidP="000349C1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Kemasan</w:t>
            </w:r>
          </w:p>
        </w:tc>
        <w:tc>
          <w:tcPr>
            <w:tcW w:w="2693" w:type="dxa"/>
            <w:vAlign w:val="center"/>
          </w:tcPr>
          <w:p w14:paraId="2A70085A" w14:textId="2A9A1109" w:rsidR="00245B10" w:rsidRPr="003A5E35" w:rsidRDefault="00545522" w:rsidP="000349C1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Jumlah sampel</w:t>
            </w:r>
          </w:p>
        </w:tc>
      </w:tr>
      <w:tr w:rsidR="00245B10" w:rsidRPr="003A5E35" w14:paraId="3F31DBE1" w14:textId="77777777" w:rsidTr="000349C1">
        <w:trPr>
          <w:trHeight w:val="397"/>
        </w:trPr>
        <w:tc>
          <w:tcPr>
            <w:tcW w:w="1134" w:type="dxa"/>
            <w:vAlign w:val="center"/>
          </w:tcPr>
          <w:p w14:paraId="3545C862" w14:textId="4E985956" w:rsidR="00245B10" w:rsidRPr="003A5E35" w:rsidRDefault="00642A0A" w:rsidP="000349C1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1</w:t>
            </w:r>
          </w:p>
        </w:tc>
        <w:tc>
          <w:tcPr>
            <w:tcW w:w="3402" w:type="dxa"/>
            <w:vAlign w:val="center"/>
          </w:tcPr>
          <w:p w14:paraId="512533FD" w14:textId="6B38B38C" w:rsidR="00245B10" w:rsidRPr="003A5E35" w:rsidRDefault="00545522" w:rsidP="000349C1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Strip / blister</w:t>
            </w:r>
          </w:p>
        </w:tc>
        <w:tc>
          <w:tcPr>
            <w:tcW w:w="2693" w:type="dxa"/>
            <w:vAlign w:val="center"/>
          </w:tcPr>
          <w:p w14:paraId="1B484954" w14:textId="76577B5B" w:rsidR="00245B10" w:rsidRPr="003A5E35" w:rsidRDefault="00372ED8" w:rsidP="000349C1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35</w:t>
            </w:r>
          </w:p>
        </w:tc>
      </w:tr>
    </w:tbl>
    <w:p w14:paraId="7E702C6C" w14:textId="6D9929D0" w:rsidR="00EF5188" w:rsidRPr="00E07932" w:rsidRDefault="00EB4E40" w:rsidP="00D10B0B">
      <w:pPr>
        <w:pStyle w:val="ListParagraph"/>
        <w:numPr>
          <w:ilvl w:val="2"/>
          <w:numId w:val="35"/>
        </w:numPr>
        <w:spacing w:before="120" w:after="100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r w:rsidRPr="00E0793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A</w:t>
      </w:r>
      <w:r w:rsidR="00303FB9" w:rsidRPr="00E0793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mbil contoh sebanyak 1 (satu) strip atau 1 (satu) blister pada setiap pemeriksaan</w:t>
      </w:r>
      <w:r w:rsidR="005678AF" w:rsidRPr="00E0793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. Tempel di PGI</w:t>
      </w:r>
      <w:r w:rsidR="00D10B0B" w:rsidRPr="00E0793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 / di Formulir Pemeriksaan Harian Pengemasan Primer Strip/Blister  No. F-PQS-02-010-13</w:t>
      </w:r>
    </w:p>
    <w:p w14:paraId="4B0F8EEA" w14:textId="3DB3E1DA" w:rsidR="00CD253E" w:rsidRPr="003A5E35" w:rsidRDefault="008D6AEB" w:rsidP="00D10B0B">
      <w:pPr>
        <w:pStyle w:val="ListParagraph"/>
        <w:numPr>
          <w:ilvl w:val="2"/>
          <w:numId w:val="35"/>
        </w:numPr>
        <w:spacing w:after="100"/>
        <w:ind w:left="1276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lastRenderedPageBreak/>
        <w:t xml:space="preserve">Lakukan pemeriksaan saat pergantian </w:t>
      </w:r>
      <w:r w:rsidRPr="003A5E35">
        <w:rPr>
          <w:rFonts w:ascii="Calibri" w:hAnsi="Calibri" w:cs="Calibri"/>
          <w:bCs/>
          <w:iCs/>
          <w:sz w:val="22"/>
          <w:szCs w:val="22"/>
        </w:rPr>
        <w:t>R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ol </w:t>
      </w:r>
      <w:r w:rsidRPr="003A5E35">
        <w:rPr>
          <w:rFonts w:ascii="Calibri" w:hAnsi="Calibri" w:cs="Calibri"/>
          <w:bCs/>
          <w:iCs/>
          <w:sz w:val="22"/>
          <w:szCs w:val="22"/>
        </w:rPr>
        <w:t>P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olycel / </w:t>
      </w:r>
      <w:r w:rsidRPr="003A5E35">
        <w:rPr>
          <w:rFonts w:ascii="Calibri" w:hAnsi="Calibri" w:cs="Calibri"/>
          <w:bCs/>
          <w:iCs/>
          <w:sz w:val="22"/>
          <w:szCs w:val="22"/>
        </w:rPr>
        <w:t>A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lfo</w:t>
      </w:r>
      <w:r w:rsidR="0051119C" w:rsidRPr="003A5E35">
        <w:rPr>
          <w:rFonts w:ascii="Calibri" w:hAnsi="Calibri" w:cs="Calibri"/>
          <w:bCs/>
          <w:iCs/>
          <w:sz w:val="22"/>
          <w:szCs w:val="22"/>
          <w:lang w:val="en-GB"/>
        </w:rPr>
        <w:t>/ PVC/ PVDC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sesuai Prosedur Pengemasan Induk (PGI</w:t>
      </w:r>
      <w:r w:rsidR="00BB37C2" w:rsidRPr="003A5E35">
        <w:rPr>
          <w:rFonts w:ascii="Calibri" w:hAnsi="Calibri" w:cs="Calibri"/>
          <w:bCs/>
          <w:iCs/>
          <w:sz w:val="22"/>
          <w:szCs w:val="22"/>
          <w:lang w:val="id-ID"/>
        </w:rPr>
        <w:t>) dan catat</w:t>
      </w:r>
    </w:p>
    <w:p w14:paraId="67255099" w14:textId="77777777" w:rsidR="00CF368A" w:rsidRPr="003A5E35" w:rsidRDefault="00CF368A" w:rsidP="00CF368A">
      <w:pPr>
        <w:pStyle w:val="ListParagraph"/>
        <w:spacing w:after="100"/>
        <w:ind w:left="1276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</w:p>
    <w:p w14:paraId="081331E2" w14:textId="77777777" w:rsidR="004352AF" w:rsidRPr="003A5E35" w:rsidRDefault="009C2271" w:rsidP="00D10B0B">
      <w:pPr>
        <w:pStyle w:val="ListParagraph"/>
        <w:numPr>
          <w:ilvl w:val="1"/>
          <w:numId w:val="35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</w:rPr>
        <w:t>Pemeriksaan</w:t>
      </w:r>
      <w:r w:rsidR="003648C2" w:rsidRPr="003A5E35">
        <w:rPr>
          <w:rFonts w:ascii="Calibri" w:hAnsi="Calibri" w:cs="Calibri"/>
          <w:sz w:val="22"/>
          <w:szCs w:val="22"/>
        </w:rPr>
        <w:t xml:space="preserve"> </w:t>
      </w:r>
      <w:r w:rsidR="009F1762" w:rsidRPr="003A5E35">
        <w:rPr>
          <w:rFonts w:ascii="Calibri" w:hAnsi="Calibri" w:cs="Calibri"/>
          <w:sz w:val="22"/>
          <w:szCs w:val="22"/>
          <w:lang w:val="id-ID"/>
        </w:rPr>
        <w:t xml:space="preserve">Selama Proses </w:t>
      </w:r>
      <w:proofErr w:type="spellStart"/>
      <w:r w:rsidR="003648C2" w:rsidRPr="003A5E35">
        <w:rPr>
          <w:rFonts w:ascii="Calibri" w:hAnsi="Calibri" w:cs="Calibri"/>
          <w:sz w:val="22"/>
          <w:szCs w:val="22"/>
        </w:rPr>
        <w:t>Pengemasan</w:t>
      </w:r>
      <w:proofErr w:type="spellEnd"/>
      <w:r w:rsidR="009A6035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E3AD2" w:rsidRPr="003A5E35">
        <w:rPr>
          <w:rFonts w:ascii="Calibri" w:hAnsi="Calibri" w:cs="Calibri"/>
          <w:sz w:val="22"/>
          <w:szCs w:val="22"/>
        </w:rPr>
        <w:t>Serbuk</w:t>
      </w:r>
      <w:proofErr w:type="spellEnd"/>
    </w:p>
    <w:p w14:paraId="46D8806E" w14:textId="0F4E0F62" w:rsidR="004352AF" w:rsidRPr="003A5E35" w:rsidRDefault="004352AF" w:rsidP="000E5AF4">
      <w:pPr>
        <w:pStyle w:val="ListParagraph"/>
        <w:numPr>
          <w:ilvl w:val="2"/>
          <w:numId w:val="10"/>
        </w:numPr>
        <w:spacing w:after="100"/>
        <w:ind w:left="1276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Periksa </w:t>
      </w:r>
      <w:proofErr w:type="spellStart"/>
      <w:r w:rsidRPr="003A5E35">
        <w:rPr>
          <w:rFonts w:ascii="Calibri" w:hAnsi="Calibri" w:cs="Calibri"/>
          <w:sz w:val="22"/>
          <w:szCs w:val="22"/>
        </w:rPr>
        <w:t>Kesiapan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jalur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i/>
          <w:iCs/>
          <w:sz w:val="22"/>
          <w:szCs w:val="22"/>
        </w:rPr>
        <w:t>(line clearance)</w:t>
      </w:r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mengacu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pada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Prosedur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Line Clearance </w:t>
      </w:r>
      <w:r w:rsidRPr="003A5E35">
        <w:rPr>
          <w:rFonts w:ascii="Calibri" w:hAnsi="Calibri" w:cs="Calibri"/>
          <w:bCs/>
          <w:sz w:val="22"/>
          <w:szCs w:val="22"/>
        </w:rPr>
        <w:t>(PQS-02-004), c</w:t>
      </w:r>
      <w:r w:rsidRPr="003A5E35">
        <w:rPr>
          <w:rFonts w:ascii="Calibri" w:hAnsi="Calibri" w:cs="Calibri"/>
          <w:bCs/>
          <w:sz w:val="22"/>
          <w:szCs w:val="22"/>
          <w:lang w:val="id-ID"/>
        </w:rPr>
        <w:t>atat di PGI</w:t>
      </w:r>
      <w:r w:rsidRPr="003A5E35">
        <w:rPr>
          <w:rFonts w:ascii="Calibri" w:hAnsi="Calibri" w:cs="Calibri"/>
          <w:bCs/>
          <w:sz w:val="22"/>
          <w:szCs w:val="22"/>
        </w:rPr>
        <w:t>.</w:t>
      </w:r>
    </w:p>
    <w:p w14:paraId="40B0C8E4" w14:textId="0ED5784C" w:rsidR="004352AF" w:rsidRPr="003A5E35" w:rsidRDefault="004352AF" w:rsidP="000E5AF4">
      <w:pPr>
        <w:pStyle w:val="ListParagraph"/>
        <w:numPr>
          <w:ilvl w:val="2"/>
          <w:numId w:val="10"/>
        </w:numPr>
        <w:spacing w:after="100"/>
        <w:ind w:left="1276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Periksa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E00CB" w:rsidRPr="003A5E35">
        <w:rPr>
          <w:rFonts w:ascii="Calibri" w:hAnsi="Calibri" w:cs="Calibri"/>
          <w:sz w:val="22"/>
          <w:szCs w:val="22"/>
        </w:rPr>
        <w:t>kesesuaian</w:t>
      </w:r>
      <w:proofErr w:type="spellEnd"/>
      <w:r w:rsidR="004E00C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identitas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produk</w:t>
      </w:r>
      <w:proofErr w:type="spellEnd"/>
      <w:r w:rsidRPr="003A5E35">
        <w:rPr>
          <w:rFonts w:ascii="Calibri" w:hAnsi="Calibri" w:cs="Calibri"/>
          <w:sz w:val="22"/>
          <w:szCs w:val="22"/>
          <w:lang w:val="id-ID"/>
        </w:rPr>
        <w:t>,</w:t>
      </w:r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bahan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kemas</w:t>
      </w:r>
      <w:proofErr w:type="spellEnd"/>
      <w:r w:rsidRPr="003A5E35">
        <w:rPr>
          <w:rFonts w:ascii="Calibri" w:hAnsi="Calibri" w:cs="Calibri"/>
          <w:sz w:val="22"/>
          <w:szCs w:val="22"/>
          <w:lang w:val="id-ID"/>
        </w:rPr>
        <w:t xml:space="preserve">, alat dan dokumen yang digunakan (PGI, Laporan </w:t>
      </w:r>
      <w:r w:rsidR="00372ED8" w:rsidRPr="003A5E35">
        <w:rPr>
          <w:rFonts w:ascii="Calibri" w:hAnsi="Calibri" w:cs="Calibri"/>
          <w:sz w:val="22"/>
          <w:szCs w:val="22"/>
          <w:lang w:val="id-ID"/>
        </w:rPr>
        <w:t>Analisa, Label Diluluskan)</w:t>
      </w:r>
      <w:r w:rsidR="004E00CB" w:rsidRPr="003A5E35">
        <w:rPr>
          <w:rFonts w:ascii="Calibri" w:hAnsi="Calibri" w:cs="Calibri"/>
          <w:sz w:val="22"/>
          <w:szCs w:val="22"/>
          <w:lang w:val="id-ID"/>
        </w:rPr>
        <w:t>.</w:t>
      </w:r>
    </w:p>
    <w:p w14:paraId="06474595" w14:textId="369E660C" w:rsidR="00903271" w:rsidRPr="003A5E35" w:rsidRDefault="000F78B9" w:rsidP="000E5AF4">
      <w:pPr>
        <w:pStyle w:val="ListParagraph"/>
        <w:numPr>
          <w:ilvl w:val="2"/>
          <w:numId w:val="10"/>
        </w:numPr>
        <w:spacing w:after="100"/>
        <w:ind w:left="1276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Tempel label Line Clearance jika point </w:t>
      </w:r>
      <w:r w:rsidR="004352AF" w:rsidRPr="003A5E35">
        <w:rPr>
          <w:rFonts w:ascii="Calibri" w:hAnsi="Calibri" w:cs="Calibri"/>
          <w:bCs/>
          <w:iCs/>
          <w:sz w:val="22"/>
          <w:szCs w:val="22"/>
          <w:lang w:val="en-GB"/>
        </w:rPr>
        <w:t>a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dan point </w:t>
      </w:r>
      <w:r w:rsidR="004352AF" w:rsidRPr="003A5E35">
        <w:rPr>
          <w:rFonts w:ascii="Calibri" w:hAnsi="Calibri" w:cs="Calibri"/>
          <w:bCs/>
          <w:iCs/>
          <w:sz w:val="22"/>
          <w:szCs w:val="22"/>
          <w:lang w:val="en-GB"/>
        </w:rPr>
        <w:t>b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="00CD253E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telah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sesuai.</w:t>
      </w:r>
    </w:p>
    <w:p w14:paraId="6D95F786" w14:textId="252CBDAF" w:rsidR="00CD2E97" w:rsidRPr="003A5E35" w:rsidRDefault="00CD2E97" w:rsidP="000E5AF4">
      <w:pPr>
        <w:pStyle w:val="ListParagraph"/>
        <w:numPr>
          <w:ilvl w:val="2"/>
          <w:numId w:val="10"/>
        </w:numPr>
        <w:spacing w:after="100"/>
        <w:ind w:left="1276" w:hanging="283"/>
        <w:jc w:val="both"/>
        <w:rPr>
          <w:rFonts w:ascii="Calibri" w:hAnsi="Calibri" w:cs="Calibri"/>
          <w:iCs/>
          <w:sz w:val="22"/>
          <w:szCs w:val="22"/>
        </w:rPr>
      </w:pPr>
      <w:r w:rsidRPr="003A5E35">
        <w:rPr>
          <w:rFonts w:ascii="Calibri" w:hAnsi="Calibri" w:cs="Calibri"/>
          <w:iCs/>
          <w:sz w:val="22"/>
          <w:szCs w:val="22"/>
          <w:lang w:val="id-ID"/>
        </w:rPr>
        <w:t xml:space="preserve">Gunting bahan kemas yang akan dipakai untuk proses set up mesin dan tempel di </w:t>
      </w:r>
      <w:r w:rsidRPr="003A5E35">
        <w:rPr>
          <w:rFonts w:ascii="Calibri" w:hAnsi="Calibri" w:cs="Calibri"/>
          <w:sz w:val="22"/>
          <w:szCs w:val="22"/>
          <w:lang w:val="id-ID"/>
        </w:rPr>
        <w:t>Prosedur Pengemasan Induk (PGI).</w:t>
      </w:r>
      <w:r w:rsidRPr="003A5E35">
        <w:rPr>
          <w:rFonts w:ascii="Calibri" w:hAnsi="Calibri" w:cs="Calibri"/>
          <w:iCs/>
          <w:sz w:val="22"/>
          <w:szCs w:val="22"/>
        </w:rPr>
        <w:t xml:space="preserve"> </w:t>
      </w:r>
    </w:p>
    <w:p w14:paraId="472911AA" w14:textId="128A366E" w:rsidR="0058772F" w:rsidRPr="003A5E35" w:rsidRDefault="0058772F" w:rsidP="000E5AF4">
      <w:pPr>
        <w:pStyle w:val="ListParagraph"/>
        <w:numPr>
          <w:ilvl w:val="2"/>
          <w:numId w:val="10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</w:rPr>
        <w:t xml:space="preserve">Ambil </w:t>
      </w:r>
      <w:proofErr w:type="spellStart"/>
      <w:r w:rsidRPr="003A5E35">
        <w:rPr>
          <w:rFonts w:ascii="Calibri" w:hAnsi="Calibri" w:cs="Calibri"/>
          <w:bCs/>
          <w:iCs/>
          <w:sz w:val="22"/>
          <w:szCs w:val="22"/>
        </w:rPr>
        <w:t>dan</w:t>
      </w:r>
      <w:proofErr w:type="spellEnd"/>
      <w:r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Cs/>
          <w:iCs/>
          <w:sz w:val="22"/>
          <w:szCs w:val="22"/>
        </w:rPr>
        <w:t>Periksa</w:t>
      </w:r>
      <w:proofErr w:type="spellEnd"/>
      <w:r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Pr="003A5E35">
        <w:rPr>
          <w:rFonts w:ascii="Calibri" w:hAnsi="Calibri" w:cs="Calibri"/>
          <w:bCs/>
          <w:iCs/>
          <w:sz w:val="22"/>
          <w:szCs w:val="22"/>
        </w:rPr>
        <w:t xml:space="preserve"> setting sachet </w:t>
      </w:r>
      <w:proofErr w:type="gramStart"/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kosong </w:t>
      </w:r>
      <w:r w:rsidRPr="003A5E3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sesuai</w:t>
      </w:r>
      <w:proofErr w:type="gramEnd"/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Prosedur Pengemasan Induk (PGI).</w:t>
      </w:r>
    </w:p>
    <w:p w14:paraId="0D9789F7" w14:textId="7EB2E0D2" w:rsidR="0058772F" w:rsidRPr="003A5E35" w:rsidRDefault="0058772F" w:rsidP="000E5AF4">
      <w:pPr>
        <w:pStyle w:val="ListParagraph"/>
        <w:numPr>
          <w:ilvl w:val="2"/>
          <w:numId w:val="10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Beri paraf, tanggal dan inisial jika hasil setting telah sesuai. Lakukan pemeriksaan ulang jika hasil  tidak sesuai.</w:t>
      </w:r>
    </w:p>
    <w:p w14:paraId="09948F17" w14:textId="77777777" w:rsidR="0058772F" w:rsidRPr="003A5E35" w:rsidRDefault="0058772F" w:rsidP="000E5AF4">
      <w:pPr>
        <w:pStyle w:val="ListParagraph"/>
        <w:numPr>
          <w:ilvl w:val="2"/>
          <w:numId w:val="10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Lakukan pemeriksaan set up sesuai Prosedur Pengemasan Induk (PGI).</w:t>
      </w:r>
    </w:p>
    <w:p w14:paraId="23422E56" w14:textId="3F047840" w:rsidR="0058772F" w:rsidRPr="003A5E35" w:rsidRDefault="0058772F" w:rsidP="000E5AF4">
      <w:pPr>
        <w:pStyle w:val="ListParagraph"/>
        <w:numPr>
          <w:ilvl w:val="2"/>
          <w:numId w:val="10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Periksa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kebocoran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untuk point </w:t>
      </w:r>
      <w:r w:rsidR="004352AF" w:rsidRPr="003A5E35">
        <w:rPr>
          <w:rFonts w:ascii="Calibri" w:hAnsi="Calibri" w:cs="Calibri"/>
          <w:sz w:val="22"/>
          <w:szCs w:val="22"/>
          <w:lang w:val="en-GB"/>
        </w:rPr>
        <w:t>g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sz w:val="22"/>
          <w:szCs w:val="22"/>
        </w:rPr>
        <w:t xml:space="preserve">dengan </w:t>
      </w:r>
      <w:proofErr w:type="spellStart"/>
      <w:r w:rsidRPr="003A5E35">
        <w:rPr>
          <w:rFonts w:ascii="Calibri" w:hAnsi="Calibri" w:cs="Calibri"/>
          <w:sz w:val="22"/>
          <w:szCs w:val="22"/>
        </w:rPr>
        <w:t>alat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Eksikator Untuk Kebocoran</w:t>
      </w:r>
      <w:r w:rsidRPr="003A5E35">
        <w:rPr>
          <w:rFonts w:ascii="Calibri" w:hAnsi="Calibri" w:cs="Calibri"/>
          <w:iCs/>
          <w:sz w:val="22"/>
          <w:szCs w:val="22"/>
        </w:rPr>
        <w:t xml:space="preserve"> (I-</w:t>
      </w:r>
      <w:r w:rsidRPr="003A5E35">
        <w:rPr>
          <w:rFonts w:ascii="Calibri" w:hAnsi="Calibri" w:cs="Calibri"/>
          <w:sz w:val="22"/>
          <w:szCs w:val="22"/>
        </w:rPr>
        <w:t>QC-00-070)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 atau Alat vacuum Leak Tester Erweka VDT/S (I-QC-00-151).</w:t>
      </w:r>
    </w:p>
    <w:p w14:paraId="3CF86FEF" w14:textId="77777777" w:rsidR="0058772F" w:rsidRPr="003A5E35" w:rsidRDefault="0058772F" w:rsidP="000E5AF4">
      <w:pPr>
        <w:pStyle w:val="ListParagraph"/>
        <w:numPr>
          <w:ilvl w:val="0"/>
          <w:numId w:val="23"/>
        </w:numPr>
        <w:spacing w:after="100"/>
        <w:ind w:left="1560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Jika hasil pemeriksaan Memenuhi Syarat lanjutkan ke proses selanjutnya</w:t>
      </w:r>
    </w:p>
    <w:p w14:paraId="21EB03BC" w14:textId="77777777" w:rsidR="0058772F" w:rsidRPr="003A5E35" w:rsidRDefault="0058772F" w:rsidP="000E5AF4">
      <w:pPr>
        <w:pStyle w:val="ListParagraph"/>
        <w:numPr>
          <w:ilvl w:val="0"/>
          <w:numId w:val="23"/>
        </w:numPr>
        <w:spacing w:after="100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Jika hasil pemeriksaan Tidak Memenuhi Syarat (TMS) lakukan koordinasi dengan operator dan Supervisor terkait untuk dilakukan perbaikan.</w:t>
      </w:r>
    </w:p>
    <w:p w14:paraId="4FFB09F4" w14:textId="77777777" w:rsidR="0058772F" w:rsidRPr="003A5E35" w:rsidRDefault="0058772F" w:rsidP="000E5AF4">
      <w:pPr>
        <w:pStyle w:val="ListParagraph"/>
        <w:numPr>
          <w:ilvl w:val="0"/>
          <w:numId w:val="23"/>
        </w:numPr>
        <w:spacing w:after="100"/>
        <w:ind w:left="1560" w:hanging="284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Periksa kembali hasil pengemasan yang sudah diperbaiki </w:t>
      </w:r>
    </w:p>
    <w:p w14:paraId="6CB9BA7E" w14:textId="77777777" w:rsidR="0058772F" w:rsidRPr="003A5E35" w:rsidRDefault="0058772F" w:rsidP="000E5AF4">
      <w:pPr>
        <w:pStyle w:val="ListParagraph"/>
        <w:numPr>
          <w:ilvl w:val="0"/>
          <w:numId w:val="23"/>
        </w:numPr>
        <w:spacing w:after="100"/>
        <w:ind w:left="1560" w:hanging="284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Catat hasil pemeriksaan di Prosedur Pengemasan Induk (PGI)</w:t>
      </w:r>
    </w:p>
    <w:p w14:paraId="1089312F" w14:textId="33EC4FA8" w:rsidR="008311A7" w:rsidRPr="003A5E35" w:rsidRDefault="0058772F" w:rsidP="000E5AF4">
      <w:pPr>
        <w:pStyle w:val="ListParagraph"/>
        <w:numPr>
          <w:ilvl w:val="2"/>
          <w:numId w:val="10"/>
        </w:numPr>
        <w:spacing w:after="100"/>
        <w:ind w:left="1276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Lakuka</w:t>
      </w:r>
      <w:r w:rsidR="005211E0" w:rsidRPr="003A5E35">
        <w:rPr>
          <w:rFonts w:ascii="Calibri" w:hAnsi="Calibri" w:cs="Calibri"/>
          <w:bCs/>
          <w:iCs/>
          <w:sz w:val="22"/>
          <w:szCs w:val="22"/>
          <w:lang w:val="id-ID"/>
        </w:rPr>
        <w:t>n pemeriksaan selama proses sacheting</w:t>
      </w:r>
      <w:r w:rsidRPr="003A5E35">
        <w:rPr>
          <w:rFonts w:ascii="Calibri" w:hAnsi="Calibri" w:cs="Calibri"/>
          <w:bCs/>
          <w:iCs/>
          <w:color w:val="FF0000"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per shift per hari, catat di Formulir Pemeriksaan Harian Pengemasan primer serbuk No. F-PQS-02-010-</w:t>
      </w:r>
      <w:r w:rsidR="005211E0" w:rsidRPr="003A5E35">
        <w:rPr>
          <w:rFonts w:ascii="Calibri" w:hAnsi="Calibri" w:cs="Calibri"/>
          <w:bCs/>
          <w:iCs/>
          <w:sz w:val="22"/>
          <w:szCs w:val="22"/>
          <w:lang w:val="id-ID"/>
        </w:rPr>
        <w:t>15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dengan jumlah sampel  sesuai tabel :</w:t>
      </w:r>
    </w:p>
    <w:tbl>
      <w:tblPr>
        <w:tblStyle w:val="TableGrid"/>
        <w:tblpPr w:leftFromText="180" w:rightFromText="180" w:vertAnchor="text" w:horzAnchor="margin" w:tblpXSpec="center" w:tblpY="-13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2693"/>
      </w:tblGrid>
      <w:tr w:rsidR="00C55E19" w:rsidRPr="003A5E35" w14:paraId="1F6235DB" w14:textId="77777777" w:rsidTr="00CF368A">
        <w:trPr>
          <w:trHeight w:val="276"/>
        </w:trPr>
        <w:tc>
          <w:tcPr>
            <w:tcW w:w="1134" w:type="dxa"/>
            <w:vAlign w:val="center"/>
          </w:tcPr>
          <w:p w14:paraId="1B14B510" w14:textId="77777777" w:rsidR="00C55E19" w:rsidRPr="003A5E35" w:rsidRDefault="00C55E19" w:rsidP="00C55E19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No</w:t>
            </w:r>
          </w:p>
        </w:tc>
        <w:tc>
          <w:tcPr>
            <w:tcW w:w="3402" w:type="dxa"/>
            <w:vAlign w:val="center"/>
          </w:tcPr>
          <w:p w14:paraId="0472E349" w14:textId="77777777" w:rsidR="00C55E19" w:rsidRPr="003A5E35" w:rsidRDefault="00C55E19" w:rsidP="00C55E19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Kemasan</w:t>
            </w:r>
          </w:p>
        </w:tc>
        <w:tc>
          <w:tcPr>
            <w:tcW w:w="2693" w:type="dxa"/>
            <w:vAlign w:val="center"/>
          </w:tcPr>
          <w:p w14:paraId="46860B09" w14:textId="77777777" w:rsidR="00C55E19" w:rsidRPr="003A5E35" w:rsidRDefault="00C55E19" w:rsidP="00C55E19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Jumlah sampel</w:t>
            </w:r>
          </w:p>
        </w:tc>
      </w:tr>
      <w:tr w:rsidR="00C55E19" w:rsidRPr="003A5E35" w14:paraId="7E928C27" w14:textId="77777777" w:rsidTr="00CF368A">
        <w:trPr>
          <w:trHeight w:val="267"/>
        </w:trPr>
        <w:tc>
          <w:tcPr>
            <w:tcW w:w="1134" w:type="dxa"/>
            <w:vAlign w:val="center"/>
          </w:tcPr>
          <w:p w14:paraId="15B8E761" w14:textId="77777777" w:rsidR="00C55E19" w:rsidRPr="003A5E35" w:rsidRDefault="00C55E19" w:rsidP="00C55E19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1</w:t>
            </w:r>
          </w:p>
        </w:tc>
        <w:tc>
          <w:tcPr>
            <w:tcW w:w="3402" w:type="dxa"/>
            <w:vAlign w:val="center"/>
          </w:tcPr>
          <w:p w14:paraId="71913F63" w14:textId="77777777" w:rsidR="00C55E19" w:rsidRPr="003A5E35" w:rsidRDefault="00C55E19" w:rsidP="00C55E19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sachet</w:t>
            </w:r>
          </w:p>
        </w:tc>
        <w:tc>
          <w:tcPr>
            <w:tcW w:w="2693" w:type="dxa"/>
            <w:vAlign w:val="center"/>
          </w:tcPr>
          <w:p w14:paraId="6C39C048" w14:textId="0A2C49EB" w:rsidR="00C55E19" w:rsidRPr="003A5E35" w:rsidRDefault="005211E0" w:rsidP="00C55E19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28</w:t>
            </w:r>
          </w:p>
        </w:tc>
      </w:tr>
    </w:tbl>
    <w:p w14:paraId="22955AF2" w14:textId="77777777" w:rsidR="00C55E19" w:rsidRPr="003A5E35" w:rsidRDefault="00C55E19" w:rsidP="00C55E19">
      <w:pPr>
        <w:pStyle w:val="ListParagraph"/>
        <w:spacing w:after="100"/>
        <w:ind w:left="1418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</w:p>
    <w:p w14:paraId="1A4405A9" w14:textId="13E1120C" w:rsidR="00C55E19" w:rsidRPr="003A5E35" w:rsidRDefault="00C55E19" w:rsidP="00C55E19">
      <w:pPr>
        <w:pStyle w:val="ListParagraph"/>
        <w:spacing w:before="120" w:after="100"/>
        <w:ind w:left="1418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</w:p>
    <w:p w14:paraId="2B462903" w14:textId="5BAB8E7E" w:rsidR="008D6AEB" w:rsidRPr="00E07932" w:rsidRDefault="008D6AEB" w:rsidP="00D10B0B">
      <w:pPr>
        <w:pStyle w:val="ListParagraph"/>
        <w:numPr>
          <w:ilvl w:val="2"/>
          <w:numId w:val="34"/>
        </w:numPr>
        <w:spacing w:before="120" w:after="100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r w:rsidRPr="00E0793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Ambil contoh sebanyak 1 (satu) sachet pada setiap pemeriksaan. Tempel di PGI</w:t>
      </w:r>
      <w:r w:rsidR="00D10B0B" w:rsidRPr="00E0793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 / di Formulir Pemeriksaan Harian Pengemasan primer serbuk No. F-PQS-02-010-15</w:t>
      </w:r>
    </w:p>
    <w:p w14:paraId="61BEED2C" w14:textId="08FA6397" w:rsidR="00CB29E0" w:rsidRPr="003A5E35" w:rsidRDefault="008D6AEB" w:rsidP="00D10B0B">
      <w:pPr>
        <w:pStyle w:val="ListParagraph"/>
        <w:numPr>
          <w:ilvl w:val="2"/>
          <w:numId w:val="34"/>
        </w:numPr>
        <w:spacing w:after="100"/>
        <w:ind w:left="1276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Lakukan pemeriksaan saat pergantian </w:t>
      </w:r>
      <w:r w:rsidRPr="003A5E35">
        <w:rPr>
          <w:rFonts w:ascii="Calibri" w:hAnsi="Calibri" w:cs="Calibri"/>
          <w:bCs/>
          <w:iCs/>
          <w:sz w:val="22"/>
          <w:szCs w:val="22"/>
        </w:rPr>
        <w:t>R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ol </w:t>
      </w:r>
      <w:r w:rsidRPr="003A5E35">
        <w:rPr>
          <w:rFonts w:ascii="Calibri" w:hAnsi="Calibri" w:cs="Calibri"/>
          <w:bCs/>
          <w:iCs/>
          <w:sz w:val="22"/>
          <w:szCs w:val="22"/>
        </w:rPr>
        <w:t>P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olycel sesuai Prosedur Pengemasan Induk (PGI)</w:t>
      </w:r>
    </w:p>
    <w:p w14:paraId="355A36E8" w14:textId="6D1BE136" w:rsidR="001547EB" w:rsidRPr="003A5E35" w:rsidRDefault="0091317F" w:rsidP="00D10B0B">
      <w:pPr>
        <w:pStyle w:val="ListParagraph"/>
        <w:numPr>
          <w:ilvl w:val="2"/>
          <w:numId w:val="34"/>
        </w:numPr>
        <w:spacing w:after="100"/>
        <w:ind w:left="1276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Ambil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6 </w:t>
      </w:r>
      <w:proofErr w:type="spellStart"/>
      <w:r w:rsidRPr="003A5E35">
        <w:rPr>
          <w:rFonts w:ascii="Calibri" w:hAnsi="Calibri" w:cs="Calibri"/>
          <w:sz w:val="22"/>
          <w:szCs w:val="22"/>
        </w:rPr>
        <w:t>sase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sz w:val="22"/>
          <w:szCs w:val="22"/>
          <w:lang w:val="id-ID"/>
        </w:rPr>
        <w:t>dan kirim ke</w:t>
      </w:r>
      <w:r w:rsidR="00072BB5" w:rsidRPr="003A5E35">
        <w:rPr>
          <w:rFonts w:ascii="Calibri" w:hAnsi="Calibri" w:cs="Calibri"/>
          <w:sz w:val="22"/>
          <w:szCs w:val="22"/>
        </w:rPr>
        <w:t xml:space="preserve"> </w:t>
      </w:r>
      <w:r w:rsidR="00072BB5" w:rsidRPr="003A5E35">
        <w:rPr>
          <w:rFonts w:ascii="Calibri" w:hAnsi="Calibri" w:cs="Calibri"/>
          <w:sz w:val="22"/>
          <w:szCs w:val="22"/>
          <w:lang w:val="id-ID"/>
        </w:rPr>
        <w:t>Spv Pemeriksaan Produk Antara dan Ruahan</w:t>
      </w:r>
    </w:p>
    <w:p w14:paraId="5FDC2270" w14:textId="77777777" w:rsidR="004352AF" w:rsidRPr="003A5E35" w:rsidRDefault="004352AF" w:rsidP="00D10B0B">
      <w:pPr>
        <w:pStyle w:val="ListParagraph"/>
        <w:numPr>
          <w:ilvl w:val="1"/>
          <w:numId w:val="35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bCs/>
          <w:sz w:val="22"/>
          <w:szCs w:val="22"/>
        </w:rPr>
        <w:t>Pemeriksaan</w:t>
      </w:r>
      <w:proofErr w:type="spellEnd"/>
      <w:r w:rsidRPr="003A5E35">
        <w:rPr>
          <w:rFonts w:ascii="Calibri" w:hAnsi="Calibri" w:cs="Calibri"/>
          <w:bCs/>
          <w:sz w:val="22"/>
          <w:szCs w:val="22"/>
        </w:rPr>
        <w:t xml:space="preserve"> </w:t>
      </w:r>
      <w:r w:rsidRPr="003A5E35">
        <w:rPr>
          <w:rFonts w:ascii="Calibri" w:hAnsi="Calibri" w:cs="Calibri"/>
          <w:bCs/>
          <w:sz w:val="22"/>
          <w:szCs w:val="22"/>
          <w:lang w:val="id-ID"/>
        </w:rPr>
        <w:t>Selama Proses</w:t>
      </w:r>
      <w:r w:rsidRPr="003A5E35">
        <w:rPr>
          <w:rFonts w:ascii="Calibri" w:hAnsi="Calibri" w:cs="Calibri"/>
          <w:bCs/>
          <w:sz w:val="22"/>
          <w:szCs w:val="22"/>
        </w:rPr>
        <w:t xml:space="preserve"> </w:t>
      </w:r>
      <w:r w:rsidRPr="003A5E35">
        <w:rPr>
          <w:rFonts w:ascii="Calibri" w:hAnsi="Calibri" w:cs="Calibri"/>
          <w:bCs/>
          <w:sz w:val="22"/>
          <w:szCs w:val="22"/>
          <w:lang w:val="id-ID"/>
        </w:rPr>
        <w:t>Pengemasan Primer sirup, suspensi dan cairan Herbal</w:t>
      </w:r>
    </w:p>
    <w:p w14:paraId="0A1DB20A" w14:textId="77777777" w:rsidR="000E5AF4" w:rsidRPr="003A5E35" w:rsidRDefault="006E7BFD" w:rsidP="000E5AF4">
      <w:pPr>
        <w:pStyle w:val="ListParagraph"/>
        <w:numPr>
          <w:ilvl w:val="2"/>
          <w:numId w:val="11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Periksa </w:t>
      </w:r>
      <w:proofErr w:type="spellStart"/>
      <w:r w:rsidRPr="003A5E35">
        <w:rPr>
          <w:rFonts w:ascii="Calibri" w:hAnsi="Calibri" w:cs="Calibri"/>
          <w:sz w:val="22"/>
          <w:szCs w:val="22"/>
        </w:rPr>
        <w:t>Kesiapan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jalur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iCs/>
          <w:sz w:val="22"/>
          <w:szCs w:val="22"/>
        </w:rPr>
        <w:t>(line clearance)</w:t>
      </w:r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mengacu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pada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Prosedur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Line Clearance </w:t>
      </w:r>
      <w:r w:rsidRPr="003A5E35">
        <w:rPr>
          <w:rFonts w:ascii="Calibri" w:hAnsi="Calibri" w:cs="Calibri"/>
          <w:bCs/>
          <w:sz w:val="22"/>
          <w:szCs w:val="22"/>
        </w:rPr>
        <w:t>(PQS-02-004), c</w:t>
      </w:r>
      <w:r w:rsidRPr="003A5E35">
        <w:rPr>
          <w:rFonts w:ascii="Calibri" w:hAnsi="Calibri" w:cs="Calibri"/>
          <w:bCs/>
          <w:sz w:val="22"/>
          <w:szCs w:val="22"/>
          <w:lang w:val="id-ID"/>
        </w:rPr>
        <w:t>atat di PGI</w:t>
      </w:r>
      <w:r w:rsidRPr="003A5E35">
        <w:rPr>
          <w:rFonts w:ascii="Calibri" w:hAnsi="Calibri" w:cs="Calibri"/>
          <w:bCs/>
          <w:sz w:val="22"/>
          <w:szCs w:val="22"/>
        </w:rPr>
        <w:t>.</w:t>
      </w:r>
    </w:p>
    <w:p w14:paraId="6E01AD6A" w14:textId="7A509FF2" w:rsidR="000E5AF4" w:rsidRPr="003A5E35" w:rsidRDefault="00912375" w:rsidP="000E5AF4">
      <w:pPr>
        <w:pStyle w:val="ListParagraph"/>
        <w:numPr>
          <w:ilvl w:val="2"/>
          <w:numId w:val="11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Periksa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E00CB" w:rsidRPr="003A5E35">
        <w:rPr>
          <w:rFonts w:ascii="Calibri" w:hAnsi="Calibri" w:cs="Calibri"/>
          <w:sz w:val="22"/>
          <w:szCs w:val="22"/>
        </w:rPr>
        <w:t>kesesuaian</w:t>
      </w:r>
      <w:proofErr w:type="spellEnd"/>
      <w:r w:rsidR="004E00C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identitas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produk</w:t>
      </w:r>
      <w:proofErr w:type="spellEnd"/>
      <w:r w:rsidRPr="003A5E35">
        <w:rPr>
          <w:rFonts w:ascii="Calibri" w:hAnsi="Calibri" w:cs="Calibri"/>
          <w:sz w:val="22"/>
          <w:szCs w:val="22"/>
          <w:lang w:val="id-ID"/>
        </w:rPr>
        <w:t>,</w:t>
      </w:r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bahan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kemas</w:t>
      </w:r>
      <w:proofErr w:type="spellEnd"/>
      <w:r w:rsidR="00417ED2" w:rsidRPr="003A5E35">
        <w:rPr>
          <w:rFonts w:ascii="Calibri" w:hAnsi="Calibri" w:cs="Calibri"/>
          <w:sz w:val="22"/>
          <w:szCs w:val="22"/>
          <w:lang w:val="id-ID"/>
        </w:rPr>
        <w:t>, alat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 dan dokumen yang digunakan (PGI, Lapor</w:t>
      </w:r>
      <w:r w:rsidR="00A51A1D" w:rsidRPr="003A5E35">
        <w:rPr>
          <w:rFonts w:ascii="Calibri" w:hAnsi="Calibri" w:cs="Calibri"/>
          <w:sz w:val="22"/>
          <w:szCs w:val="22"/>
          <w:lang w:val="id-ID"/>
        </w:rPr>
        <w:t>an Analisa, Label Diluluskan</w:t>
      </w:r>
      <w:r w:rsidRPr="003A5E35">
        <w:rPr>
          <w:rFonts w:ascii="Calibri" w:hAnsi="Calibri" w:cs="Calibri"/>
          <w:sz w:val="22"/>
          <w:szCs w:val="22"/>
          <w:lang w:val="id-ID"/>
        </w:rPr>
        <w:t>)</w:t>
      </w:r>
      <w:r w:rsidR="004E00CB" w:rsidRPr="003A5E35">
        <w:rPr>
          <w:rFonts w:ascii="Calibri" w:hAnsi="Calibri" w:cs="Calibri"/>
          <w:sz w:val="22"/>
          <w:szCs w:val="22"/>
          <w:lang w:val="en-GB"/>
        </w:rPr>
        <w:t>.</w:t>
      </w:r>
    </w:p>
    <w:p w14:paraId="19D665C3" w14:textId="77777777" w:rsidR="000E5AF4" w:rsidRPr="003A5E35" w:rsidRDefault="000F78B9" w:rsidP="000E5AF4">
      <w:pPr>
        <w:pStyle w:val="ListParagraph"/>
        <w:numPr>
          <w:ilvl w:val="2"/>
          <w:numId w:val="11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Tempel label Line Clearance jika point </w:t>
      </w:r>
      <w:r w:rsidR="000E5AF4" w:rsidRPr="003A5E35">
        <w:rPr>
          <w:rFonts w:ascii="Calibri" w:hAnsi="Calibri" w:cs="Calibri"/>
          <w:bCs/>
          <w:iCs/>
          <w:sz w:val="22"/>
          <w:szCs w:val="22"/>
          <w:lang w:val="en-GB"/>
        </w:rPr>
        <w:t>a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dan point </w:t>
      </w:r>
      <w:r w:rsidR="000E5AF4" w:rsidRPr="003A5E35">
        <w:rPr>
          <w:rFonts w:ascii="Calibri" w:hAnsi="Calibri" w:cs="Calibri"/>
          <w:bCs/>
          <w:iCs/>
          <w:sz w:val="22"/>
          <w:szCs w:val="22"/>
          <w:lang w:val="en-GB"/>
        </w:rPr>
        <w:t>b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="00AA2AE7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telah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sesuai.</w:t>
      </w:r>
    </w:p>
    <w:p w14:paraId="6A64C4B9" w14:textId="77777777" w:rsidR="000E5AF4" w:rsidRPr="003A5E35" w:rsidRDefault="00504130" w:rsidP="000E5AF4">
      <w:pPr>
        <w:pStyle w:val="ListParagraph"/>
        <w:numPr>
          <w:ilvl w:val="2"/>
          <w:numId w:val="11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Lakukan pemeriksaan set up botol sesuai Prosedur Pengemasan Induk (PGI).</w:t>
      </w:r>
    </w:p>
    <w:p w14:paraId="66B6E313" w14:textId="77777777" w:rsidR="000E5AF4" w:rsidRPr="003A5E35" w:rsidRDefault="00D52981" w:rsidP="000E5AF4">
      <w:pPr>
        <w:pStyle w:val="ListParagraph"/>
        <w:numPr>
          <w:ilvl w:val="2"/>
          <w:numId w:val="11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Ambil dan p</w:t>
      </w:r>
      <w:r w:rsidRPr="003A5E35">
        <w:rPr>
          <w:rFonts w:ascii="Calibri" w:hAnsi="Calibri" w:cs="Calibri"/>
          <w:sz w:val="22"/>
          <w:szCs w:val="22"/>
        </w:rPr>
        <w:t xml:space="preserve">eriksa </w:t>
      </w:r>
      <w:r w:rsidR="007E162A" w:rsidRPr="003A5E35">
        <w:rPr>
          <w:rFonts w:ascii="Calibri" w:hAnsi="Calibri" w:cs="Calibri"/>
          <w:sz w:val="22"/>
          <w:szCs w:val="22"/>
          <w:lang w:val="id-ID"/>
        </w:rPr>
        <w:t xml:space="preserve">hasil </w:t>
      </w:r>
      <w:r w:rsidR="00504130" w:rsidRPr="003A5E35">
        <w:rPr>
          <w:rFonts w:ascii="Calibri" w:hAnsi="Calibri" w:cs="Calibri"/>
          <w:sz w:val="22"/>
          <w:szCs w:val="22"/>
          <w:lang w:val="id-ID"/>
        </w:rPr>
        <w:t xml:space="preserve">set up </w:t>
      </w:r>
      <w:r w:rsidR="007E162A" w:rsidRPr="003A5E35">
        <w:rPr>
          <w:rFonts w:ascii="Calibri" w:hAnsi="Calibri" w:cs="Calibri"/>
          <w:sz w:val="22"/>
          <w:szCs w:val="22"/>
          <w:lang w:val="id-ID"/>
        </w:rPr>
        <w:t>filling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AA2AE7" w:rsidRPr="003A5E35">
        <w:rPr>
          <w:rFonts w:ascii="Calibri" w:hAnsi="Calibri" w:cs="Calibri"/>
          <w:sz w:val="22"/>
          <w:szCs w:val="22"/>
          <w:lang w:val="id-ID"/>
        </w:rPr>
        <w:t xml:space="preserve">sesuai </w:t>
      </w:r>
      <w:r w:rsidR="007A3155" w:rsidRPr="003A5E35">
        <w:rPr>
          <w:rFonts w:ascii="Calibri" w:hAnsi="Calibri" w:cs="Calibri"/>
          <w:sz w:val="22"/>
          <w:szCs w:val="22"/>
          <w:lang w:val="id-ID"/>
        </w:rPr>
        <w:t xml:space="preserve">Prosedur Pengemasan Induk (PGI) </w:t>
      </w:r>
    </w:p>
    <w:p w14:paraId="44ADBEA9" w14:textId="2E963868" w:rsidR="007B7FEF" w:rsidRPr="003A5E35" w:rsidRDefault="00366DF9" w:rsidP="000E5AF4">
      <w:pPr>
        <w:pStyle w:val="ListParagraph"/>
        <w:numPr>
          <w:ilvl w:val="0"/>
          <w:numId w:val="23"/>
        </w:numPr>
        <w:spacing w:after="100"/>
        <w:ind w:left="1560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Jika hasil pemeriksaan </w:t>
      </w:r>
      <w:r w:rsidR="007B7FEF" w:rsidRPr="003A5E35">
        <w:rPr>
          <w:rFonts w:ascii="Calibri" w:hAnsi="Calibri" w:cs="Calibri"/>
          <w:sz w:val="22"/>
          <w:szCs w:val="22"/>
          <w:lang w:val="id-ID"/>
        </w:rPr>
        <w:t>Memenuhi Syarat lanjutkan ke proses selanjutnya</w:t>
      </w:r>
    </w:p>
    <w:p w14:paraId="1857BF31" w14:textId="3AA7DB13" w:rsidR="007B7FEF" w:rsidRPr="003A5E35" w:rsidRDefault="00366DF9" w:rsidP="000E5AF4">
      <w:pPr>
        <w:pStyle w:val="ListParagraph"/>
        <w:numPr>
          <w:ilvl w:val="0"/>
          <w:numId w:val="23"/>
        </w:numPr>
        <w:spacing w:after="100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lastRenderedPageBreak/>
        <w:t xml:space="preserve">Jika hasil pemeriksaan </w:t>
      </w:r>
      <w:r w:rsidR="007B7FEF" w:rsidRPr="003A5E35">
        <w:rPr>
          <w:rFonts w:ascii="Calibri" w:hAnsi="Calibri" w:cs="Calibri"/>
          <w:sz w:val="22"/>
          <w:szCs w:val="22"/>
          <w:lang w:val="id-ID"/>
        </w:rPr>
        <w:t xml:space="preserve"> Tidak Memenuhi Syarat (TMS) lakukan koordinasi dengan operator dan Supervisor terkait untuk dilakukan perbaikan.</w:t>
      </w:r>
    </w:p>
    <w:p w14:paraId="794E874D" w14:textId="589D2A44" w:rsidR="007B7FEF" w:rsidRPr="003A5E35" w:rsidRDefault="007B7FEF" w:rsidP="000E5AF4">
      <w:pPr>
        <w:pStyle w:val="ListParagraph"/>
        <w:numPr>
          <w:ilvl w:val="0"/>
          <w:numId w:val="23"/>
        </w:numPr>
        <w:spacing w:after="100"/>
        <w:ind w:left="1560" w:hanging="284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P</w:t>
      </w:r>
      <w:r w:rsidR="007E162A" w:rsidRPr="003A5E35">
        <w:rPr>
          <w:rFonts w:ascii="Calibri" w:hAnsi="Calibri" w:cs="Calibri"/>
          <w:sz w:val="22"/>
          <w:szCs w:val="22"/>
          <w:lang w:val="id-ID"/>
        </w:rPr>
        <w:t>eriksa kembali hasil filling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 yang sudah diperbaiki </w:t>
      </w:r>
    </w:p>
    <w:p w14:paraId="52BA216C" w14:textId="55C2A749" w:rsidR="000E5AF4" w:rsidRPr="00F945EB" w:rsidRDefault="007B7FEF" w:rsidP="00F945EB">
      <w:pPr>
        <w:pStyle w:val="ListParagraph"/>
        <w:numPr>
          <w:ilvl w:val="0"/>
          <w:numId w:val="23"/>
        </w:numPr>
        <w:spacing w:after="100"/>
        <w:ind w:left="1560" w:hanging="284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Catat hasil pemeriksaan di Prosedur Pengemasan Induk (PGI)</w:t>
      </w:r>
    </w:p>
    <w:p w14:paraId="247B7FFB" w14:textId="00DF8A3F" w:rsidR="000E5AF4" w:rsidRPr="003A5E35" w:rsidRDefault="0067456D" w:rsidP="000E5AF4">
      <w:pPr>
        <w:pStyle w:val="ListParagraph"/>
        <w:numPr>
          <w:ilvl w:val="2"/>
          <w:numId w:val="11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Lakukan pemeriksaan</w:t>
      </w:r>
      <w:r w:rsidR="00D1422C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selama proses filling</w:t>
      </w:r>
      <w:r w:rsidR="00D1422C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per</w:t>
      </w:r>
      <w:r w:rsidR="0048029A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shift per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hari, catat di Formulir Pemeriksaan Harian</w:t>
      </w:r>
      <w:r w:rsidR="0048029A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Pengemasan Primer</w:t>
      </w:r>
      <w:r w:rsidR="00803FEB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Cairan No. F-PQS-02-010-14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dengan jumlah </w:t>
      </w:r>
      <w:r w:rsidR="0048029A" w:rsidRPr="003A5E35">
        <w:rPr>
          <w:rFonts w:ascii="Calibri" w:hAnsi="Calibri" w:cs="Calibri"/>
          <w:bCs/>
          <w:iCs/>
          <w:sz w:val="22"/>
          <w:szCs w:val="22"/>
          <w:lang w:val="id-ID"/>
        </w:rPr>
        <w:t>sampel  sesuai tabel :</w:t>
      </w:r>
    </w:p>
    <w:tbl>
      <w:tblPr>
        <w:tblStyle w:val="TableGrid"/>
        <w:tblpPr w:leftFromText="180" w:rightFromText="180" w:vertAnchor="text" w:horzAnchor="margin" w:tblpXSpec="center" w:tblpY="158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2693"/>
      </w:tblGrid>
      <w:tr w:rsidR="000E5AF4" w:rsidRPr="003A5E35" w14:paraId="255B0CB6" w14:textId="77777777" w:rsidTr="00CF368A">
        <w:trPr>
          <w:trHeight w:val="413"/>
        </w:trPr>
        <w:tc>
          <w:tcPr>
            <w:tcW w:w="1134" w:type="dxa"/>
            <w:vAlign w:val="center"/>
          </w:tcPr>
          <w:p w14:paraId="358A9FF5" w14:textId="77777777" w:rsidR="000E5AF4" w:rsidRPr="003A5E35" w:rsidRDefault="000E5AF4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No</w:t>
            </w:r>
          </w:p>
        </w:tc>
        <w:tc>
          <w:tcPr>
            <w:tcW w:w="3402" w:type="dxa"/>
            <w:vAlign w:val="center"/>
          </w:tcPr>
          <w:p w14:paraId="222746A8" w14:textId="77777777" w:rsidR="000E5AF4" w:rsidRPr="003A5E35" w:rsidRDefault="000E5AF4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Kemasan</w:t>
            </w:r>
          </w:p>
        </w:tc>
        <w:tc>
          <w:tcPr>
            <w:tcW w:w="2693" w:type="dxa"/>
            <w:vAlign w:val="center"/>
          </w:tcPr>
          <w:p w14:paraId="57CE6DE7" w14:textId="77777777" w:rsidR="000E5AF4" w:rsidRPr="003A5E35" w:rsidRDefault="000E5AF4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Jumlah sampel</w:t>
            </w:r>
          </w:p>
        </w:tc>
      </w:tr>
      <w:tr w:rsidR="000E5AF4" w:rsidRPr="003A5E35" w14:paraId="06BD9D4F" w14:textId="77777777" w:rsidTr="00CF368A">
        <w:trPr>
          <w:trHeight w:val="419"/>
        </w:trPr>
        <w:tc>
          <w:tcPr>
            <w:tcW w:w="1134" w:type="dxa"/>
            <w:vAlign w:val="center"/>
          </w:tcPr>
          <w:p w14:paraId="31037B22" w14:textId="77777777" w:rsidR="000E5AF4" w:rsidRPr="003A5E35" w:rsidRDefault="000E5AF4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1</w:t>
            </w:r>
          </w:p>
        </w:tc>
        <w:tc>
          <w:tcPr>
            <w:tcW w:w="3402" w:type="dxa"/>
            <w:vAlign w:val="center"/>
          </w:tcPr>
          <w:p w14:paraId="6D979919" w14:textId="77777777" w:rsidR="000E5AF4" w:rsidRPr="003A5E35" w:rsidRDefault="000E5AF4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botol</w:t>
            </w:r>
          </w:p>
        </w:tc>
        <w:tc>
          <w:tcPr>
            <w:tcW w:w="2693" w:type="dxa"/>
            <w:vAlign w:val="center"/>
          </w:tcPr>
          <w:p w14:paraId="6BD93470" w14:textId="00838746" w:rsidR="000E5AF4" w:rsidRPr="003A5E35" w:rsidRDefault="00803FEB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24</w:t>
            </w:r>
          </w:p>
        </w:tc>
      </w:tr>
    </w:tbl>
    <w:p w14:paraId="5267BFDB" w14:textId="1FB8846F" w:rsidR="000E5AF4" w:rsidRPr="003A5E35" w:rsidRDefault="000E5AF4" w:rsidP="000E5AF4">
      <w:pPr>
        <w:pStyle w:val="ListParagraph"/>
        <w:spacing w:after="100"/>
        <w:ind w:left="1276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04BD5ABD" w14:textId="5CB7E250" w:rsidR="000E5AF4" w:rsidRPr="003A5E35" w:rsidRDefault="000E5AF4" w:rsidP="000E5AF4">
      <w:pPr>
        <w:pStyle w:val="ListParagraph"/>
        <w:spacing w:after="100"/>
        <w:ind w:left="1276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0F8AA9AF" w14:textId="77777777" w:rsidR="00CF368A" w:rsidRPr="003A5E35" w:rsidRDefault="00CF368A" w:rsidP="00CF368A">
      <w:pPr>
        <w:pStyle w:val="ListParagraph"/>
        <w:spacing w:after="100"/>
        <w:ind w:left="1276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3E69DA55" w14:textId="284238D2" w:rsidR="000E5AF4" w:rsidRPr="003A5E35" w:rsidRDefault="000E5AF4" w:rsidP="000E5AF4">
      <w:pPr>
        <w:pStyle w:val="ListParagraph"/>
        <w:numPr>
          <w:ilvl w:val="2"/>
          <w:numId w:val="11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Catat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hasil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pemeriksaan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di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Prosedur Pengemasan Induk (PGI) atau di Formulir Pemeriksaan Pengemasan Cairan Oral No Dokumen F-PQS-02-010-06 jika produk Makloon</w:t>
      </w:r>
    </w:p>
    <w:p w14:paraId="59DB33B4" w14:textId="77777777" w:rsidR="00E07932" w:rsidRPr="005D5415" w:rsidRDefault="00E266B4" w:rsidP="00CF368A">
      <w:pPr>
        <w:pStyle w:val="ListParagraph"/>
        <w:numPr>
          <w:ilvl w:val="2"/>
          <w:numId w:val="11"/>
        </w:numPr>
        <w:ind w:left="1276" w:hanging="283"/>
        <w:jc w:val="both"/>
        <w:rPr>
          <w:rFonts w:ascii="Calibri" w:hAnsi="Calibri" w:cs="Calibri"/>
          <w:b/>
          <w:i/>
          <w:sz w:val="22"/>
          <w:szCs w:val="22"/>
          <w:highlight w:val="yellow"/>
          <w:lang w:val="id-ID"/>
        </w:rPr>
      </w:pPr>
      <w:r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Ambil </w:t>
      </w:r>
      <w:r w:rsidR="00E07932"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sampel </w:t>
      </w:r>
      <w:r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sebanyak </w:t>
      </w:r>
      <w:r w:rsidR="00E07932"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:                                                                                                                                           </w:t>
      </w:r>
    </w:p>
    <w:p w14:paraId="5B4EEBEE" w14:textId="46984AAC" w:rsidR="00E266B4" w:rsidRPr="005D5415" w:rsidRDefault="00E266B4" w:rsidP="00E07932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b/>
          <w:i/>
          <w:sz w:val="22"/>
          <w:szCs w:val="22"/>
          <w:highlight w:val="yellow"/>
          <w:lang w:val="id-ID"/>
        </w:rPr>
      </w:pPr>
      <w:r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1 botol </w:t>
      </w:r>
      <w:r w:rsidR="005D5415"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untuk pemeriksaan mikrobiologi dan 2 botol untuk pemeriksaan kimia </w:t>
      </w:r>
      <w:r w:rsidR="00620470"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(Khusus Ext</w:t>
      </w:r>
      <w:r w:rsidR="005D5415"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ralac)</w:t>
      </w:r>
    </w:p>
    <w:p w14:paraId="582BC896" w14:textId="5583750E" w:rsidR="00E07932" w:rsidRPr="005D5415" w:rsidRDefault="005D5415" w:rsidP="00E07932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b/>
          <w:i/>
          <w:sz w:val="22"/>
          <w:szCs w:val="22"/>
          <w:highlight w:val="yellow"/>
          <w:lang w:val="id-ID"/>
        </w:rPr>
      </w:pPr>
      <w:r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11 botol ( khusus untuk Fermol sirup : 10 botol untuk pemeriksaan kimia, 1 botol untuk pemeriksaan EG/DEG)</w:t>
      </w:r>
    </w:p>
    <w:p w14:paraId="2F2E8BAE" w14:textId="11DB08E4" w:rsidR="005D5415" w:rsidRPr="005D5415" w:rsidRDefault="005D5415" w:rsidP="005D5415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b/>
          <w:i/>
          <w:sz w:val="22"/>
          <w:szCs w:val="22"/>
          <w:highlight w:val="yellow"/>
          <w:lang w:val="id-ID"/>
        </w:rPr>
      </w:pPr>
      <w:r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1 botol untuk pemeriksaan mikrobiologi dan 1 botol untuk pemerik</w:t>
      </w:r>
      <w:r w:rsidR="00F945EB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saan EG/DEG</w:t>
      </w:r>
      <w:r w:rsidRPr="005D541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 ( selain produk Extralac dan Fermol sirup)</w:t>
      </w:r>
    </w:p>
    <w:p w14:paraId="72F47CE0" w14:textId="77777777" w:rsidR="00CF368A" w:rsidRPr="003A5E35" w:rsidRDefault="00CF368A" w:rsidP="00CF368A">
      <w:pPr>
        <w:pStyle w:val="ListParagraph"/>
        <w:ind w:left="1276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31D93439" w14:textId="77777777" w:rsidR="005C6F04" w:rsidRPr="003A5E35" w:rsidRDefault="006C1904" w:rsidP="005C6F04">
      <w:pPr>
        <w:pStyle w:val="ListParagraph"/>
        <w:numPr>
          <w:ilvl w:val="1"/>
          <w:numId w:val="12"/>
        </w:numPr>
        <w:spacing w:after="100"/>
        <w:ind w:left="993" w:hanging="567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3A5E35">
        <w:rPr>
          <w:rFonts w:ascii="Calibri" w:hAnsi="Calibri" w:cs="Calibri"/>
          <w:bCs/>
          <w:sz w:val="22"/>
          <w:szCs w:val="22"/>
        </w:rPr>
        <w:t>Pemeriksaan</w:t>
      </w:r>
      <w:proofErr w:type="spellEnd"/>
      <w:r w:rsidRPr="003A5E35">
        <w:rPr>
          <w:rFonts w:ascii="Calibri" w:hAnsi="Calibri" w:cs="Calibri"/>
          <w:bCs/>
          <w:sz w:val="22"/>
          <w:szCs w:val="22"/>
        </w:rPr>
        <w:t xml:space="preserve"> </w:t>
      </w:r>
      <w:r w:rsidRPr="003A5E35">
        <w:rPr>
          <w:rFonts w:ascii="Calibri" w:hAnsi="Calibri" w:cs="Calibri"/>
          <w:bCs/>
          <w:sz w:val="22"/>
          <w:szCs w:val="22"/>
          <w:lang w:val="id-ID"/>
        </w:rPr>
        <w:t xml:space="preserve">Selama Proses </w:t>
      </w:r>
      <w:proofErr w:type="spellStart"/>
      <w:r w:rsidR="00E16758" w:rsidRPr="003A5E35">
        <w:rPr>
          <w:rFonts w:ascii="Calibri" w:hAnsi="Calibri" w:cs="Calibri"/>
          <w:bCs/>
          <w:sz w:val="22"/>
          <w:szCs w:val="22"/>
        </w:rPr>
        <w:t>Pengemasan</w:t>
      </w:r>
      <w:proofErr w:type="spellEnd"/>
      <w:r w:rsidR="00E16758" w:rsidRPr="003A5E35">
        <w:rPr>
          <w:rFonts w:ascii="Calibri" w:hAnsi="Calibri" w:cs="Calibri"/>
          <w:bCs/>
          <w:sz w:val="22"/>
          <w:szCs w:val="22"/>
        </w:rPr>
        <w:t xml:space="preserve"> </w:t>
      </w:r>
      <w:r w:rsidR="004436B8" w:rsidRPr="003A5E35">
        <w:rPr>
          <w:rFonts w:ascii="Calibri" w:hAnsi="Calibri" w:cs="Calibri"/>
          <w:bCs/>
          <w:sz w:val="22"/>
          <w:szCs w:val="22"/>
          <w:lang w:val="id-ID"/>
        </w:rPr>
        <w:t xml:space="preserve">Tablet </w:t>
      </w:r>
      <w:r w:rsidR="00A470BC" w:rsidRPr="003A5E35">
        <w:rPr>
          <w:rFonts w:ascii="Calibri" w:hAnsi="Calibri" w:cs="Calibri"/>
          <w:bCs/>
          <w:sz w:val="22"/>
          <w:szCs w:val="22"/>
          <w:lang w:val="id-ID"/>
        </w:rPr>
        <w:t xml:space="preserve">/ Kapsul </w:t>
      </w:r>
      <w:r w:rsidR="004436B8" w:rsidRPr="003A5E35">
        <w:rPr>
          <w:rFonts w:ascii="Calibri" w:hAnsi="Calibri" w:cs="Calibri"/>
          <w:bCs/>
          <w:sz w:val="22"/>
          <w:szCs w:val="22"/>
          <w:lang w:val="id-ID"/>
        </w:rPr>
        <w:t>Kemasan B</w:t>
      </w:r>
      <w:r w:rsidR="00E16758" w:rsidRPr="003A5E35">
        <w:rPr>
          <w:rFonts w:ascii="Calibri" w:hAnsi="Calibri" w:cs="Calibri"/>
          <w:bCs/>
          <w:sz w:val="22"/>
          <w:szCs w:val="22"/>
          <w:lang w:val="id-ID"/>
        </w:rPr>
        <w:t>otol</w:t>
      </w:r>
      <w:r w:rsidR="005C6F04" w:rsidRPr="003A5E35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</w:p>
    <w:p w14:paraId="3263606D" w14:textId="58F4D3A3" w:rsidR="006C1904" w:rsidRPr="003A5E35" w:rsidRDefault="00C734A7" w:rsidP="00C40152">
      <w:pPr>
        <w:pStyle w:val="ListParagraph"/>
        <w:numPr>
          <w:ilvl w:val="2"/>
          <w:numId w:val="12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Periksa </w:t>
      </w:r>
      <w:proofErr w:type="spellStart"/>
      <w:r w:rsidRPr="003A5E35">
        <w:rPr>
          <w:rFonts w:ascii="Calibri" w:hAnsi="Calibri" w:cs="Calibri"/>
          <w:sz w:val="22"/>
          <w:szCs w:val="22"/>
        </w:rPr>
        <w:t>Kesiapan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jalur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iCs/>
          <w:sz w:val="22"/>
          <w:szCs w:val="22"/>
        </w:rPr>
        <w:t>(line clearance)</w:t>
      </w:r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mengacu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pada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Prosedur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Line Clearance (</w:t>
      </w:r>
      <w:r w:rsidRPr="003A5E35">
        <w:rPr>
          <w:rFonts w:ascii="Calibri" w:hAnsi="Calibri" w:cs="Calibri"/>
          <w:bCs/>
          <w:sz w:val="22"/>
          <w:szCs w:val="22"/>
        </w:rPr>
        <w:t>PQS-02-004), c</w:t>
      </w:r>
      <w:r w:rsidRPr="003A5E35">
        <w:rPr>
          <w:rFonts w:ascii="Calibri" w:hAnsi="Calibri" w:cs="Calibri"/>
          <w:bCs/>
          <w:sz w:val="22"/>
          <w:szCs w:val="22"/>
          <w:lang w:val="id-ID"/>
        </w:rPr>
        <w:t>atat di PGI</w:t>
      </w:r>
      <w:r w:rsidRPr="003A5E35">
        <w:rPr>
          <w:rFonts w:ascii="Calibri" w:hAnsi="Calibri" w:cs="Calibri"/>
          <w:bCs/>
          <w:sz w:val="22"/>
          <w:szCs w:val="22"/>
        </w:rPr>
        <w:t>.</w:t>
      </w:r>
    </w:p>
    <w:p w14:paraId="1BB6DFCA" w14:textId="23F2F0AC" w:rsidR="00395737" w:rsidRPr="003A5E35" w:rsidRDefault="006C1904" w:rsidP="00C40152">
      <w:pPr>
        <w:pStyle w:val="ListParagraph"/>
        <w:numPr>
          <w:ilvl w:val="2"/>
          <w:numId w:val="12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Periksa</w:t>
      </w:r>
      <w:proofErr w:type="spellEnd"/>
      <w:r w:rsidR="004E00C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E00CB" w:rsidRPr="003A5E35">
        <w:rPr>
          <w:rFonts w:ascii="Calibri" w:hAnsi="Calibri" w:cs="Calibri"/>
          <w:sz w:val="22"/>
          <w:szCs w:val="22"/>
        </w:rPr>
        <w:t>kesesuaian</w:t>
      </w:r>
      <w:proofErr w:type="spellEnd"/>
      <w:r w:rsidR="004E00C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identitas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produk</w:t>
      </w:r>
      <w:proofErr w:type="spellEnd"/>
      <w:r w:rsidRPr="003A5E35">
        <w:rPr>
          <w:rFonts w:ascii="Calibri" w:hAnsi="Calibri" w:cs="Calibri"/>
          <w:sz w:val="22"/>
          <w:szCs w:val="22"/>
          <w:lang w:val="id-ID"/>
        </w:rPr>
        <w:t>,</w:t>
      </w:r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bahan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kemas</w:t>
      </w:r>
      <w:proofErr w:type="spellEnd"/>
      <w:r w:rsidR="00417ED2" w:rsidRPr="003A5E35">
        <w:rPr>
          <w:rFonts w:ascii="Calibri" w:hAnsi="Calibri" w:cs="Calibri"/>
          <w:sz w:val="22"/>
          <w:szCs w:val="22"/>
          <w:lang w:val="id-ID"/>
        </w:rPr>
        <w:t>, alat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 dan dokumen yang digunakan (PGI, Laporan Analisa, Label Diluluskan)</w:t>
      </w:r>
    </w:p>
    <w:p w14:paraId="6B7C7B0A" w14:textId="63987029" w:rsidR="00C943AF" w:rsidRPr="003A5E35" w:rsidRDefault="00C943AF" w:rsidP="00C40152">
      <w:pPr>
        <w:pStyle w:val="ListParagraph"/>
        <w:numPr>
          <w:ilvl w:val="2"/>
          <w:numId w:val="12"/>
        </w:numPr>
        <w:spacing w:after="100"/>
        <w:ind w:left="1276" w:hanging="29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Tempel lab</w:t>
      </w:r>
      <w:r w:rsidR="00607F60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el Line Clearance jika point </w:t>
      </w:r>
      <w:r w:rsidR="00C40152" w:rsidRPr="003A5E35">
        <w:rPr>
          <w:rFonts w:ascii="Calibri" w:hAnsi="Calibri" w:cs="Calibri"/>
          <w:bCs/>
          <w:iCs/>
          <w:sz w:val="22"/>
          <w:szCs w:val="22"/>
          <w:lang w:val="en-GB"/>
        </w:rPr>
        <w:t>a</w:t>
      </w:r>
      <w:r w:rsidR="00607F60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dan point </w:t>
      </w:r>
      <w:r w:rsidR="00C40152" w:rsidRPr="003A5E35">
        <w:rPr>
          <w:rFonts w:ascii="Calibri" w:hAnsi="Calibri" w:cs="Calibri"/>
          <w:bCs/>
          <w:iCs/>
          <w:sz w:val="22"/>
          <w:szCs w:val="22"/>
          <w:lang w:val="en-GB"/>
        </w:rPr>
        <w:t>b</w:t>
      </w:r>
      <w:r w:rsidR="00A470BC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telah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sesuai.</w:t>
      </w:r>
      <w:bookmarkStart w:id="1" w:name="_GoBack"/>
      <w:bookmarkEnd w:id="1"/>
    </w:p>
    <w:p w14:paraId="2446BC8F" w14:textId="77777777" w:rsidR="00C40152" w:rsidRPr="003A5E35" w:rsidRDefault="0012222E" w:rsidP="00C40152">
      <w:pPr>
        <w:pStyle w:val="ListParagraph"/>
        <w:numPr>
          <w:ilvl w:val="2"/>
          <w:numId w:val="12"/>
        </w:numPr>
        <w:spacing w:after="100"/>
        <w:ind w:left="1276" w:hanging="29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Ambil</w:t>
      </w:r>
      <w:r w:rsidR="00A5102F"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6C1904" w:rsidRPr="003A5E35">
        <w:rPr>
          <w:rFonts w:ascii="Calibri" w:hAnsi="Calibri" w:cs="Calibri"/>
          <w:sz w:val="22"/>
          <w:szCs w:val="22"/>
          <w:lang w:val="id-ID"/>
        </w:rPr>
        <w:t>dan p</w:t>
      </w:r>
      <w:r w:rsidR="006C1904" w:rsidRPr="003A5E35">
        <w:rPr>
          <w:rFonts w:ascii="Calibri" w:hAnsi="Calibri" w:cs="Calibri"/>
          <w:sz w:val="22"/>
          <w:szCs w:val="22"/>
        </w:rPr>
        <w:t xml:space="preserve">eriksa </w:t>
      </w:r>
      <w:r w:rsidR="006C1904" w:rsidRPr="003A5E35">
        <w:rPr>
          <w:rFonts w:ascii="Calibri" w:hAnsi="Calibri" w:cs="Calibri"/>
          <w:sz w:val="22"/>
          <w:szCs w:val="22"/>
          <w:lang w:val="id-ID"/>
        </w:rPr>
        <w:t xml:space="preserve">hasil </w:t>
      </w:r>
      <w:r w:rsidR="005E796F" w:rsidRPr="003A5E35">
        <w:rPr>
          <w:rFonts w:ascii="Calibri" w:hAnsi="Calibri" w:cs="Calibri"/>
          <w:sz w:val="22"/>
          <w:szCs w:val="22"/>
          <w:lang w:val="id-ID"/>
        </w:rPr>
        <w:t xml:space="preserve">set up </w:t>
      </w:r>
      <w:r w:rsidR="006C1904" w:rsidRPr="003A5E35">
        <w:rPr>
          <w:rFonts w:ascii="Calibri" w:hAnsi="Calibri" w:cs="Calibri"/>
          <w:sz w:val="22"/>
          <w:szCs w:val="22"/>
          <w:lang w:val="id-ID"/>
        </w:rPr>
        <w:t xml:space="preserve">pengisian </w:t>
      </w:r>
      <w:r w:rsidR="00A470BC" w:rsidRPr="003A5E35">
        <w:rPr>
          <w:rFonts w:ascii="Calibri" w:hAnsi="Calibri" w:cs="Calibri"/>
          <w:sz w:val="22"/>
          <w:szCs w:val="22"/>
          <w:lang w:val="id-ID"/>
        </w:rPr>
        <w:t>sesuai Prosedur Pengemasan Induk (PGI)</w:t>
      </w:r>
    </w:p>
    <w:p w14:paraId="43F24A0A" w14:textId="3DD7A641" w:rsidR="007B7FEF" w:rsidRPr="003A5E35" w:rsidRDefault="00366DF9" w:rsidP="00C40152">
      <w:pPr>
        <w:pStyle w:val="ListParagraph"/>
        <w:numPr>
          <w:ilvl w:val="0"/>
          <w:numId w:val="23"/>
        </w:numPr>
        <w:spacing w:after="100"/>
        <w:ind w:left="1560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Jika hasil p</w:t>
      </w:r>
      <w:r w:rsidR="00A42DEF" w:rsidRPr="003A5E35">
        <w:rPr>
          <w:rFonts w:ascii="Calibri" w:hAnsi="Calibri" w:cs="Calibri"/>
          <w:sz w:val="22"/>
          <w:szCs w:val="22"/>
          <w:lang w:val="id-ID"/>
        </w:rPr>
        <w:t xml:space="preserve">emeriksaan 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7B7FEF" w:rsidRPr="003A5E35">
        <w:rPr>
          <w:rFonts w:ascii="Calibri" w:hAnsi="Calibri" w:cs="Calibri"/>
          <w:sz w:val="22"/>
          <w:szCs w:val="22"/>
          <w:lang w:val="id-ID"/>
        </w:rPr>
        <w:t>Memenuhi Syarat lanjutkan ke proses selanjutnya</w:t>
      </w:r>
    </w:p>
    <w:p w14:paraId="7EC89561" w14:textId="37419440" w:rsidR="007B7FEF" w:rsidRPr="003A5E35" w:rsidRDefault="00A42DEF" w:rsidP="00C40152">
      <w:pPr>
        <w:pStyle w:val="ListParagraph"/>
        <w:numPr>
          <w:ilvl w:val="0"/>
          <w:numId w:val="23"/>
        </w:numPr>
        <w:spacing w:after="100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Jika hasil pemeriksaan </w:t>
      </w:r>
      <w:r w:rsidR="007B7FEF" w:rsidRPr="003A5E35">
        <w:rPr>
          <w:rFonts w:ascii="Calibri" w:hAnsi="Calibri" w:cs="Calibri"/>
          <w:sz w:val="22"/>
          <w:szCs w:val="22"/>
          <w:lang w:val="id-ID"/>
        </w:rPr>
        <w:t>Tidak Memenuhi Syarat (TMS) lakukan koordinasi dengan operator dan Supervisor terkait untuk dilakukan perbaikan.</w:t>
      </w:r>
    </w:p>
    <w:p w14:paraId="701799BB" w14:textId="77777777" w:rsidR="007B7FEF" w:rsidRPr="003A5E35" w:rsidRDefault="007B7FEF" w:rsidP="00C40152">
      <w:pPr>
        <w:pStyle w:val="ListParagraph"/>
        <w:numPr>
          <w:ilvl w:val="0"/>
          <w:numId w:val="23"/>
        </w:numPr>
        <w:spacing w:after="100"/>
        <w:ind w:left="1560" w:hanging="284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Periksa kembali hasil pengemasan yang sudah diperbaiki </w:t>
      </w:r>
    </w:p>
    <w:p w14:paraId="1ECF1636" w14:textId="37C00ABC" w:rsidR="00ED69AE" w:rsidRPr="003A5E35" w:rsidRDefault="007B7FEF" w:rsidP="00C40152">
      <w:pPr>
        <w:pStyle w:val="ListParagraph"/>
        <w:numPr>
          <w:ilvl w:val="0"/>
          <w:numId w:val="23"/>
        </w:numPr>
        <w:spacing w:after="100"/>
        <w:ind w:left="1560" w:hanging="284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Catat hasil pemeriksaan di Prosedur Pengemasan Induk (PGI)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              </w:t>
      </w:r>
    </w:p>
    <w:p w14:paraId="47B70E3B" w14:textId="0E77D4FF" w:rsidR="00C40152" w:rsidRPr="003A5E35" w:rsidRDefault="00C40152" w:rsidP="00C40152">
      <w:pPr>
        <w:pStyle w:val="ListParagraph"/>
        <w:numPr>
          <w:ilvl w:val="2"/>
          <w:numId w:val="12"/>
        </w:numPr>
        <w:spacing w:after="100"/>
        <w:ind w:left="1276" w:hanging="29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Lakukan pemeriksaan selama proses filling per shift per hari, catat di Formulir Pemeriksaan Pengemasan Tablet Kemasan Bot</w:t>
      </w:r>
      <w:r w:rsidR="00DF2227" w:rsidRPr="003A5E35">
        <w:rPr>
          <w:rFonts w:ascii="Calibri" w:hAnsi="Calibri" w:cs="Calibri"/>
          <w:bCs/>
          <w:iCs/>
          <w:sz w:val="22"/>
          <w:szCs w:val="22"/>
          <w:lang w:val="id-ID"/>
        </w:rPr>
        <w:t>ol No</w:t>
      </w:r>
      <w:r w:rsidR="007B7977" w:rsidRPr="003A5E35">
        <w:rPr>
          <w:rFonts w:ascii="Calibri" w:hAnsi="Calibri" w:cs="Calibri"/>
          <w:bCs/>
          <w:iCs/>
          <w:sz w:val="22"/>
          <w:szCs w:val="22"/>
          <w:lang w:val="id-ID"/>
        </w:rPr>
        <w:t>. F-PQS-02-010-</w:t>
      </w:r>
      <w:r w:rsidR="004A3164" w:rsidRPr="003A5E35">
        <w:rPr>
          <w:rFonts w:ascii="Calibri" w:hAnsi="Calibri" w:cs="Calibri"/>
          <w:bCs/>
          <w:iCs/>
          <w:sz w:val="22"/>
          <w:szCs w:val="22"/>
          <w:lang w:val="en-GB"/>
        </w:rPr>
        <w:t>17</w:t>
      </w:r>
      <w:r w:rsidR="00DF2227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dengan jumlah sampel  sesuai tabel :</w:t>
      </w:r>
    </w:p>
    <w:tbl>
      <w:tblPr>
        <w:tblStyle w:val="TableGrid"/>
        <w:tblpPr w:leftFromText="180" w:rightFromText="180" w:vertAnchor="text" w:horzAnchor="margin" w:tblpXSpec="center" w:tblpY="38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2693"/>
      </w:tblGrid>
      <w:tr w:rsidR="00C40152" w:rsidRPr="003A5E35" w14:paraId="07A3E5A4" w14:textId="77777777" w:rsidTr="00CF368A">
        <w:trPr>
          <w:trHeight w:val="560"/>
        </w:trPr>
        <w:tc>
          <w:tcPr>
            <w:tcW w:w="1134" w:type="dxa"/>
            <w:vAlign w:val="center"/>
          </w:tcPr>
          <w:p w14:paraId="61A5AFEE" w14:textId="77777777" w:rsidR="00C40152" w:rsidRPr="003A5E35" w:rsidRDefault="00C40152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No</w:t>
            </w:r>
          </w:p>
        </w:tc>
        <w:tc>
          <w:tcPr>
            <w:tcW w:w="3402" w:type="dxa"/>
            <w:vAlign w:val="center"/>
          </w:tcPr>
          <w:p w14:paraId="2C5B28E9" w14:textId="77777777" w:rsidR="00C40152" w:rsidRPr="003A5E35" w:rsidRDefault="00C40152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Kemasan</w:t>
            </w:r>
          </w:p>
        </w:tc>
        <w:tc>
          <w:tcPr>
            <w:tcW w:w="2693" w:type="dxa"/>
            <w:vAlign w:val="center"/>
          </w:tcPr>
          <w:p w14:paraId="403D3841" w14:textId="77777777" w:rsidR="00C40152" w:rsidRPr="003A5E35" w:rsidRDefault="00C40152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Jumlah sampel</w:t>
            </w:r>
          </w:p>
        </w:tc>
      </w:tr>
      <w:tr w:rsidR="00C40152" w:rsidRPr="003A5E35" w14:paraId="76B4430F" w14:textId="77777777" w:rsidTr="00CF368A">
        <w:trPr>
          <w:trHeight w:val="557"/>
        </w:trPr>
        <w:tc>
          <w:tcPr>
            <w:tcW w:w="1134" w:type="dxa"/>
            <w:vAlign w:val="center"/>
          </w:tcPr>
          <w:p w14:paraId="35AD77C1" w14:textId="77777777" w:rsidR="00C40152" w:rsidRPr="003A5E35" w:rsidRDefault="00C40152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1</w:t>
            </w:r>
          </w:p>
        </w:tc>
        <w:tc>
          <w:tcPr>
            <w:tcW w:w="3402" w:type="dxa"/>
            <w:vAlign w:val="center"/>
          </w:tcPr>
          <w:p w14:paraId="5AD80346" w14:textId="77777777" w:rsidR="00C40152" w:rsidRPr="003A5E35" w:rsidRDefault="00C40152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botol</w:t>
            </w:r>
          </w:p>
        </w:tc>
        <w:tc>
          <w:tcPr>
            <w:tcW w:w="2693" w:type="dxa"/>
            <w:vAlign w:val="center"/>
          </w:tcPr>
          <w:p w14:paraId="2C027E4E" w14:textId="2714981E" w:rsidR="00C40152" w:rsidRPr="003A5E35" w:rsidRDefault="00DF2227" w:rsidP="00C40152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2</w:t>
            </w:r>
            <w:r w:rsidR="00C40152"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0</w:t>
            </w:r>
          </w:p>
        </w:tc>
      </w:tr>
    </w:tbl>
    <w:p w14:paraId="08C65FE6" w14:textId="2818B1E1" w:rsidR="00DB4AFA" w:rsidRPr="003A5E35" w:rsidRDefault="00DB4AFA" w:rsidP="003A412E">
      <w:pPr>
        <w:pStyle w:val="ListParagraph"/>
        <w:spacing w:after="100"/>
        <w:ind w:left="3140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</w:p>
    <w:p w14:paraId="566CD609" w14:textId="3C3473EA" w:rsidR="00C40152" w:rsidRPr="003A5E35" w:rsidRDefault="00C40152" w:rsidP="003A412E">
      <w:pPr>
        <w:pStyle w:val="ListParagraph"/>
        <w:spacing w:after="100"/>
        <w:ind w:left="3140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</w:p>
    <w:p w14:paraId="434FBEE2" w14:textId="77777777" w:rsidR="00C40152" w:rsidRPr="003A5E35" w:rsidRDefault="00C40152" w:rsidP="003A412E">
      <w:pPr>
        <w:pStyle w:val="ListParagraph"/>
        <w:spacing w:after="100"/>
        <w:ind w:left="3140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</w:p>
    <w:p w14:paraId="758AC1D4" w14:textId="77777777" w:rsidR="00CF368A" w:rsidRPr="003A5E35" w:rsidRDefault="00CF368A" w:rsidP="00CF368A">
      <w:pPr>
        <w:pStyle w:val="ListParagraph"/>
        <w:ind w:left="1276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</w:p>
    <w:p w14:paraId="772FB876" w14:textId="6A05A4A8" w:rsidR="00C40152" w:rsidRPr="003A5E35" w:rsidRDefault="00C40152" w:rsidP="00CF368A">
      <w:pPr>
        <w:pStyle w:val="ListParagraph"/>
        <w:numPr>
          <w:ilvl w:val="2"/>
          <w:numId w:val="12"/>
        </w:numPr>
        <w:ind w:left="1276" w:hanging="29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</w:rPr>
        <w:t xml:space="preserve">Catat 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hasil pemeriksaan di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Prosedur Pengemasan Induk (PGI) atau di Formulir Pemeriksaan Pengemasan Tablet Kemasan Tablet/Kapsul Kemasan Botol No dokumen F-PQS-02-010-10 jika produk makloon</w:t>
      </w:r>
    </w:p>
    <w:p w14:paraId="5AB2294E" w14:textId="77777777" w:rsidR="00CF368A" w:rsidRPr="003A5E35" w:rsidRDefault="00CF368A" w:rsidP="00CF368A">
      <w:pPr>
        <w:pStyle w:val="ListParagraph"/>
        <w:ind w:left="1276"/>
        <w:jc w:val="both"/>
        <w:rPr>
          <w:rFonts w:ascii="Calibri" w:hAnsi="Calibri" w:cs="Calibri"/>
          <w:bCs/>
          <w:iCs/>
          <w:sz w:val="10"/>
          <w:szCs w:val="10"/>
          <w:lang w:val="id-ID"/>
        </w:rPr>
      </w:pPr>
    </w:p>
    <w:p w14:paraId="20DB478F" w14:textId="77777777" w:rsidR="00B53FE8" w:rsidRPr="003A5E35" w:rsidRDefault="005C6F04" w:rsidP="00B53FE8">
      <w:pPr>
        <w:pStyle w:val="ListParagraph"/>
        <w:numPr>
          <w:ilvl w:val="1"/>
          <w:numId w:val="12"/>
        </w:numPr>
        <w:spacing w:after="100"/>
        <w:ind w:left="993" w:hanging="567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3A5E35">
        <w:rPr>
          <w:rFonts w:ascii="Calibri" w:hAnsi="Calibri" w:cs="Calibri"/>
          <w:bCs/>
          <w:sz w:val="22"/>
          <w:szCs w:val="22"/>
        </w:rPr>
        <w:t>Pemeriksaan</w:t>
      </w:r>
      <w:proofErr w:type="spellEnd"/>
      <w:r w:rsidRPr="003A5E35">
        <w:rPr>
          <w:rFonts w:ascii="Calibri" w:hAnsi="Calibri" w:cs="Calibri"/>
          <w:bCs/>
          <w:sz w:val="22"/>
          <w:szCs w:val="22"/>
        </w:rPr>
        <w:t xml:space="preserve"> </w:t>
      </w:r>
      <w:r w:rsidRPr="003A5E35">
        <w:rPr>
          <w:rFonts w:ascii="Calibri" w:hAnsi="Calibri" w:cs="Calibri"/>
          <w:bCs/>
          <w:sz w:val="22"/>
          <w:szCs w:val="22"/>
          <w:lang w:val="id-ID"/>
        </w:rPr>
        <w:t xml:space="preserve">Selama Proses </w:t>
      </w:r>
      <w:proofErr w:type="spellStart"/>
      <w:r w:rsidRPr="003A5E35">
        <w:rPr>
          <w:rFonts w:ascii="Calibri" w:hAnsi="Calibri" w:cs="Calibri"/>
          <w:bCs/>
          <w:sz w:val="22"/>
          <w:szCs w:val="22"/>
        </w:rPr>
        <w:t>Pengemasan</w:t>
      </w:r>
      <w:proofErr w:type="spellEnd"/>
      <w:r w:rsidRPr="003A5E3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Cs/>
          <w:sz w:val="22"/>
          <w:szCs w:val="22"/>
        </w:rPr>
        <w:t>Sekunder</w:t>
      </w:r>
      <w:proofErr w:type="spellEnd"/>
    </w:p>
    <w:p w14:paraId="08D0BE3B" w14:textId="53EB1E67" w:rsidR="00C734A7" w:rsidRPr="003A5E35" w:rsidRDefault="00C734A7" w:rsidP="005C6F04">
      <w:pPr>
        <w:pStyle w:val="ListParagraph"/>
        <w:numPr>
          <w:ilvl w:val="2"/>
          <w:numId w:val="27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lastRenderedPageBreak/>
        <w:t xml:space="preserve">Periksa </w:t>
      </w:r>
      <w:proofErr w:type="spellStart"/>
      <w:r w:rsidRPr="003A5E35">
        <w:rPr>
          <w:rFonts w:ascii="Calibri" w:hAnsi="Calibri" w:cs="Calibri"/>
          <w:sz w:val="22"/>
          <w:szCs w:val="22"/>
        </w:rPr>
        <w:t>Kesiapan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jalur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r w:rsidRPr="003A5E35">
        <w:rPr>
          <w:rFonts w:ascii="Calibri" w:hAnsi="Calibri" w:cs="Calibri"/>
          <w:iCs/>
          <w:sz w:val="22"/>
          <w:szCs w:val="22"/>
        </w:rPr>
        <w:t>(line clearance)</w:t>
      </w:r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mengacu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pada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Prosedur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Line Clearance </w:t>
      </w:r>
      <w:r w:rsidRPr="003A5E35">
        <w:rPr>
          <w:rFonts w:ascii="Calibri" w:hAnsi="Calibri" w:cs="Calibri"/>
          <w:bCs/>
          <w:sz w:val="22"/>
          <w:szCs w:val="22"/>
        </w:rPr>
        <w:t>(PQS-02-004), c</w:t>
      </w:r>
      <w:r w:rsidRPr="003A5E35">
        <w:rPr>
          <w:rFonts w:ascii="Calibri" w:hAnsi="Calibri" w:cs="Calibri"/>
          <w:bCs/>
          <w:sz w:val="22"/>
          <w:szCs w:val="22"/>
          <w:lang w:val="id-ID"/>
        </w:rPr>
        <w:t>atat di PGI</w:t>
      </w:r>
      <w:r w:rsidRPr="003A5E35">
        <w:rPr>
          <w:rFonts w:ascii="Calibri" w:hAnsi="Calibri" w:cs="Calibri"/>
          <w:bCs/>
          <w:sz w:val="22"/>
          <w:szCs w:val="22"/>
        </w:rPr>
        <w:t>.</w:t>
      </w:r>
    </w:p>
    <w:p w14:paraId="6421250A" w14:textId="00180B9D" w:rsidR="004B167B" w:rsidRPr="003A5E35" w:rsidRDefault="004B167B" w:rsidP="005C6F04">
      <w:pPr>
        <w:pStyle w:val="ListParagraph"/>
        <w:numPr>
          <w:ilvl w:val="2"/>
          <w:numId w:val="27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sz w:val="22"/>
          <w:szCs w:val="22"/>
        </w:rPr>
        <w:t>Periksa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E00CB" w:rsidRPr="003A5E35">
        <w:rPr>
          <w:rFonts w:ascii="Calibri" w:hAnsi="Calibri" w:cs="Calibri"/>
          <w:sz w:val="22"/>
          <w:szCs w:val="22"/>
        </w:rPr>
        <w:t>kesesuaian</w:t>
      </w:r>
      <w:proofErr w:type="spellEnd"/>
      <w:r w:rsidR="004E00CB"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identitas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produk</w:t>
      </w:r>
      <w:proofErr w:type="spellEnd"/>
      <w:r w:rsidRPr="003A5E35">
        <w:rPr>
          <w:rFonts w:ascii="Calibri" w:hAnsi="Calibri" w:cs="Calibri"/>
          <w:sz w:val="22"/>
          <w:szCs w:val="22"/>
          <w:lang w:val="id-ID"/>
        </w:rPr>
        <w:t>,</w:t>
      </w:r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bahan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kemas</w:t>
      </w:r>
      <w:proofErr w:type="spellEnd"/>
      <w:r w:rsidR="00417ED2" w:rsidRPr="003A5E35">
        <w:rPr>
          <w:rFonts w:ascii="Calibri" w:hAnsi="Calibri" w:cs="Calibri"/>
          <w:sz w:val="22"/>
          <w:szCs w:val="22"/>
          <w:lang w:val="id-ID"/>
        </w:rPr>
        <w:t>, alat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 dan dokumen yang digunakan (PGI, Laporan Analisa, Label Diluluskan)</w:t>
      </w:r>
      <w:r w:rsidR="00DB4AFA"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</w:p>
    <w:p w14:paraId="7D9151A6" w14:textId="3E141B75" w:rsidR="00490793" w:rsidRPr="003A5E35" w:rsidRDefault="00336A24" w:rsidP="005C6F04">
      <w:pPr>
        <w:pStyle w:val="ListParagraph"/>
        <w:numPr>
          <w:ilvl w:val="2"/>
          <w:numId w:val="27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Tempel label Li</w:t>
      </w:r>
      <w:r w:rsidR="00E436F3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ne Clearance </w:t>
      </w:r>
      <w:r w:rsidR="004B167B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jika point </w:t>
      </w:r>
      <w:r w:rsidR="00B53FE8" w:rsidRPr="003A5E35">
        <w:rPr>
          <w:rFonts w:ascii="Calibri" w:hAnsi="Calibri" w:cs="Calibri"/>
          <w:bCs/>
          <w:iCs/>
          <w:sz w:val="22"/>
          <w:szCs w:val="22"/>
          <w:lang w:val="en-GB"/>
        </w:rPr>
        <w:t>a</w:t>
      </w:r>
      <w:r w:rsidR="004B167B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dan point </w:t>
      </w:r>
      <w:r w:rsidR="00B53FE8" w:rsidRPr="003A5E35">
        <w:rPr>
          <w:rFonts w:ascii="Calibri" w:hAnsi="Calibri" w:cs="Calibri"/>
          <w:bCs/>
          <w:iCs/>
          <w:sz w:val="22"/>
          <w:szCs w:val="22"/>
          <w:lang w:val="en-GB"/>
        </w:rPr>
        <w:t>b</w:t>
      </w:r>
      <w:r w:rsidR="00E436F3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="003B65D2" w:rsidRPr="003A5E35">
        <w:rPr>
          <w:rFonts w:ascii="Calibri" w:hAnsi="Calibri" w:cs="Calibri"/>
          <w:bCs/>
          <w:iCs/>
          <w:sz w:val="22"/>
          <w:szCs w:val="22"/>
          <w:lang w:val="id-ID"/>
        </w:rPr>
        <w:t xml:space="preserve">telah </w:t>
      </w: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sesuai.</w:t>
      </w:r>
    </w:p>
    <w:p w14:paraId="7B19C436" w14:textId="69D991E3" w:rsidR="00CF368A" w:rsidRPr="00E07932" w:rsidRDefault="00683093" w:rsidP="00CF368A">
      <w:pPr>
        <w:pStyle w:val="ListParagraph"/>
        <w:numPr>
          <w:ilvl w:val="2"/>
          <w:numId w:val="27"/>
        </w:numPr>
        <w:spacing w:after="100"/>
        <w:ind w:left="1276" w:hanging="29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Ambil dan p</w:t>
      </w:r>
      <w:r w:rsidRPr="003A5E35">
        <w:rPr>
          <w:rFonts w:ascii="Calibri" w:hAnsi="Calibri" w:cs="Calibri"/>
          <w:b/>
          <w:i/>
          <w:sz w:val="22"/>
          <w:szCs w:val="22"/>
        </w:rPr>
        <w:t xml:space="preserve">eriksa </w:t>
      </w:r>
      <w:r w:rsidR="0048004A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 hasil set up</w:t>
      </w:r>
      <w:r w:rsidR="00C46DA8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 </w:t>
      </w:r>
      <w:r w:rsidR="003B65D2" w:rsidRPr="003A5E35">
        <w:rPr>
          <w:rFonts w:ascii="Calibri" w:hAnsi="Calibri" w:cs="Calibri"/>
          <w:b/>
          <w:i/>
          <w:sz w:val="22"/>
          <w:szCs w:val="22"/>
          <w:lang w:val="id-ID"/>
        </w:rPr>
        <w:t>sesuai Prosedur Pengemasan Induk (PGI)</w:t>
      </w:r>
    </w:p>
    <w:p w14:paraId="40CAC553" w14:textId="343FF3EA" w:rsidR="0048004A" w:rsidRPr="003A5E35" w:rsidRDefault="0048004A" w:rsidP="0048004A">
      <w:pPr>
        <w:pStyle w:val="ListParagraph"/>
        <w:numPr>
          <w:ilvl w:val="2"/>
          <w:numId w:val="27"/>
        </w:numPr>
        <w:spacing w:after="100"/>
        <w:ind w:left="1276" w:hanging="29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Periksa QR Code </w:t>
      </w:r>
      <w:r w:rsidR="00BA7D09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(jika ada) pada dus </w:t>
      </w: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menggunakan Handphone dengan panduan sebagai berikut :</w:t>
      </w:r>
    </w:p>
    <w:p w14:paraId="7149F99E" w14:textId="171C41DA" w:rsidR="0048004A" w:rsidRPr="003A5E35" w:rsidRDefault="002B73EB" w:rsidP="0048004A">
      <w:pPr>
        <w:pStyle w:val="ListParagraph"/>
        <w:spacing w:after="100"/>
        <w:ind w:left="1276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(90)</w:t>
      </w:r>
      <w:r w:rsidR="00BA7D09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No. Registrasi </w:t>
      </w: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–</w:t>
      </w:r>
      <w:r w:rsidR="00BA7D09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(10)</w:t>
      </w:r>
      <w:r w:rsidR="00BA7D09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No batch </w:t>
      </w: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–</w:t>
      </w:r>
      <w:r w:rsidR="00BA7D09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(17)</w:t>
      </w:r>
      <w:r w:rsidR="00BA7D09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Expire Date (Tahun Bulan tanggal) </w:t>
      </w: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–</w:t>
      </w:r>
      <w:r w:rsidR="00BA7D09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 </w:t>
      </w: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(21)</w:t>
      </w:r>
      <w:r w:rsidR="00BA7D09" w:rsidRPr="003A5E35">
        <w:rPr>
          <w:rFonts w:ascii="Calibri" w:hAnsi="Calibri" w:cs="Calibri"/>
          <w:b/>
          <w:i/>
          <w:sz w:val="22"/>
          <w:szCs w:val="22"/>
          <w:lang w:val="id-ID"/>
        </w:rPr>
        <w:t>No. Seri</w:t>
      </w:r>
    </w:p>
    <w:p w14:paraId="627EBA09" w14:textId="403D9E8E" w:rsidR="006244B6" w:rsidRPr="003A5E35" w:rsidRDefault="00417ED2" w:rsidP="005C6F04">
      <w:pPr>
        <w:pStyle w:val="ListParagraph"/>
        <w:numPr>
          <w:ilvl w:val="0"/>
          <w:numId w:val="23"/>
        </w:numPr>
        <w:spacing w:after="100"/>
        <w:ind w:left="1560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Jika hasil pemeriksaan </w:t>
      </w:r>
      <w:r w:rsidR="006244B6" w:rsidRPr="003A5E35">
        <w:rPr>
          <w:rFonts w:ascii="Calibri" w:hAnsi="Calibri" w:cs="Calibri"/>
          <w:sz w:val="22"/>
          <w:szCs w:val="22"/>
          <w:lang w:val="id-ID"/>
        </w:rPr>
        <w:t>Memenuhi Syarat lanjutkan ke proses selanjutnya</w:t>
      </w:r>
    </w:p>
    <w:p w14:paraId="5EF2840C" w14:textId="0E316651" w:rsidR="00110FC4" w:rsidRPr="003A5E35" w:rsidRDefault="00417ED2" w:rsidP="005C6F04">
      <w:pPr>
        <w:pStyle w:val="ListParagraph"/>
        <w:numPr>
          <w:ilvl w:val="0"/>
          <w:numId w:val="23"/>
        </w:numPr>
        <w:spacing w:after="100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Jika hasil pemeriksaan </w:t>
      </w:r>
      <w:r w:rsidR="006244B6" w:rsidRPr="003A5E35">
        <w:rPr>
          <w:rFonts w:ascii="Calibri" w:hAnsi="Calibri" w:cs="Calibri"/>
          <w:sz w:val="22"/>
          <w:szCs w:val="22"/>
          <w:lang w:val="id-ID"/>
        </w:rPr>
        <w:t>Tidak Memenuhi Syarat (TMS) lakukan koordinasi dengan operator dan Supervisor terkait untuk dilakukan perbaikan.</w:t>
      </w:r>
    </w:p>
    <w:p w14:paraId="2EB6C0DC" w14:textId="712C8F2C" w:rsidR="006244B6" w:rsidRPr="003A5E35" w:rsidRDefault="009C7232" w:rsidP="005C6F04">
      <w:pPr>
        <w:pStyle w:val="ListParagraph"/>
        <w:numPr>
          <w:ilvl w:val="0"/>
          <w:numId w:val="23"/>
        </w:numPr>
        <w:spacing w:after="100"/>
        <w:ind w:left="1560" w:hanging="284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Periksa kembali hasil pengemasan </w:t>
      </w:r>
      <w:r w:rsidR="006244B6" w:rsidRPr="003A5E35">
        <w:rPr>
          <w:rFonts w:ascii="Calibri" w:hAnsi="Calibri" w:cs="Calibri"/>
          <w:sz w:val="22"/>
          <w:szCs w:val="22"/>
          <w:lang w:val="id-ID"/>
        </w:rPr>
        <w:t>yang sudah diper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baiki </w:t>
      </w:r>
    </w:p>
    <w:p w14:paraId="6EE1C82C" w14:textId="7A5FE499" w:rsidR="00526629" w:rsidRPr="003A5E35" w:rsidRDefault="00090E91" w:rsidP="005C6F04">
      <w:pPr>
        <w:pStyle w:val="ListParagraph"/>
        <w:numPr>
          <w:ilvl w:val="0"/>
          <w:numId w:val="23"/>
        </w:numPr>
        <w:spacing w:after="100"/>
        <w:ind w:left="1560" w:hanging="284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Catat hasil pemeriksaan di Prosedur Pengemasan Induk (PGI)</w:t>
      </w:r>
    </w:p>
    <w:p w14:paraId="2C745B9D" w14:textId="0162D156" w:rsidR="00F47C28" w:rsidRPr="003A5E35" w:rsidRDefault="00F47C28" w:rsidP="00D41DCD">
      <w:pPr>
        <w:pStyle w:val="ListParagraph"/>
        <w:numPr>
          <w:ilvl w:val="2"/>
          <w:numId w:val="27"/>
        </w:numPr>
        <w:spacing w:after="100"/>
        <w:ind w:left="1276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bCs/>
          <w:iCs/>
          <w:sz w:val="22"/>
          <w:szCs w:val="22"/>
          <w:lang w:val="id-ID"/>
        </w:rPr>
        <w:t>Lakukan pemeriksaan selama proses pengemasan sekunder dan tersier per shift per hari, catat di Formulir Pemeriksaan Harian Pengemasan Sekunder dan Tersier No. F-PQS-02-010-16 dengan jumlah sampel  sesuai tabel :</w:t>
      </w:r>
    </w:p>
    <w:tbl>
      <w:tblPr>
        <w:tblStyle w:val="TableGrid"/>
        <w:tblpPr w:leftFromText="180" w:rightFromText="180" w:vertAnchor="text" w:horzAnchor="margin" w:tblpXSpec="center" w:tblpY="38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2693"/>
      </w:tblGrid>
      <w:tr w:rsidR="00F47C28" w:rsidRPr="003A5E35" w14:paraId="5BD191EE" w14:textId="77777777" w:rsidTr="00622B0D">
        <w:trPr>
          <w:trHeight w:val="397"/>
        </w:trPr>
        <w:tc>
          <w:tcPr>
            <w:tcW w:w="1134" w:type="dxa"/>
            <w:vAlign w:val="center"/>
          </w:tcPr>
          <w:p w14:paraId="0BF1AA44" w14:textId="77777777" w:rsidR="00F47C28" w:rsidRPr="003A5E35" w:rsidRDefault="00F47C28" w:rsidP="00622B0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No</w:t>
            </w:r>
          </w:p>
        </w:tc>
        <w:tc>
          <w:tcPr>
            <w:tcW w:w="3402" w:type="dxa"/>
            <w:vAlign w:val="center"/>
          </w:tcPr>
          <w:p w14:paraId="511DA847" w14:textId="77777777" w:rsidR="00F47C28" w:rsidRPr="003A5E35" w:rsidRDefault="00F47C28" w:rsidP="00622B0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Kemasan</w:t>
            </w:r>
          </w:p>
        </w:tc>
        <w:tc>
          <w:tcPr>
            <w:tcW w:w="2693" w:type="dxa"/>
            <w:vAlign w:val="center"/>
          </w:tcPr>
          <w:p w14:paraId="79CD80C2" w14:textId="77777777" w:rsidR="00F47C28" w:rsidRPr="003A5E35" w:rsidRDefault="00F47C28" w:rsidP="00622B0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Jumlah sampel</w:t>
            </w:r>
          </w:p>
        </w:tc>
      </w:tr>
      <w:tr w:rsidR="00F47C28" w:rsidRPr="003A5E35" w14:paraId="2634F744" w14:textId="77777777" w:rsidTr="00622B0D">
        <w:trPr>
          <w:trHeight w:val="397"/>
        </w:trPr>
        <w:tc>
          <w:tcPr>
            <w:tcW w:w="1134" w:type="dxa"/>
            <w:vAlign w:val="center"/>
          </w:tcPr>
          <w:p w14:paraId="11D83041" w14:textId="77777777" w:rsidR="00F47C28" w:rsidRPr="003A5E35" w:rsidRDefault="00F47C28" w:rsidP="00622B0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1</w:t>
            </w:r>
          </w:p>
        </w:tc>
        <w:tc>
          <w:tcPr>
            <w:tcW w:w="3402" w:type="dxa"/>
            <w:vAlign w:val="center"/>
          </w:tcPr>
          <w:p w14:paraId="2DBFEA75" w14:textId="582F22A3" w:rsidR="00F47C28" w:rsidRPr="003A5E35" w:rsidRDefault="00223342" w:rsidP="00622B0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dus</w:t>
            </w:r>
          </w:p>
        </w:tc>
        <w:tc>
          <w:tcPr>
            <w:tcW w:w="2693" w:type="dxa"/>
            <w:vAlign w:val="center"/>
          </w:tcPr>
          <w:p w14:paraId="369250DD" w14:textId="6E34F791" w:rsidR="00F47C28" w:rsidRPr="003A5E35" w:rsidRDefault="00F47C28" w:rsidP="00622B0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12</w:t>
            </w:r>
          </w:p>
        </w:tc>
      </w:tr>
    </w:tbl>
    <w:p w14:paraId="547957FF" w14:textId="2903A988" w:rsidR="005C6F04" w:rsidRPr="003A5E35" w:rsidRDefault="005C6F04" w:rsidP="00F47C28">
      <w:pPr>
        <w:spacing w:after="100"/>
        <w:ind w:left="981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0C8B9DA0" w14:textId="5F5E4EFD" w:rsidR="00F47C28" w:rsidRPr="003A5E35" w:rsidRDefault="00F47C28" w:rsidP="00F47C28">
      <w:pPr>
        <w:spacing w:after="100"/>
        <w:ind w:left="981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2916E205" w14:textId="49A81D69" w:rsidR="00F47C28" w:rsidRPr="003A5E35" w:rsidRDefault="00F47C28" w:rsidP="00F47C28">
      <w:pPr>
        <w:spacing w:after="100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0C468805" w14:textId="549659D9" w:rsidR="005C6F04" w:rsidRPr="003A5E35" w:rsidRDefault="009E7B5E" w:rsidP="005C6F04">
      <w:pPr>
        <w:pStyle w:val="ListParagraph"/>
        <w:numPr>
          <w:ilvl w:val="2"/>
          <w:numId w:val="27"/>
        </w:numPr>
        <w:spacing w:after="100"/>
        <w:ind w:left="1276" w:hanging="29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Ambil</w:t>
      </w:r>
      <w:r w:rsidRPr="003A5E35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iCs/>
          <w:sz w:val="22"/>
          <w:szCs w:val="22"/>
        </w:rPr>
        <w:t>sampel</w:t>
      </w:r>
      <w:proofErr w:type="spellEnd"/>
      <w:r w:rsidRPr="003A5E35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="00816BE4" w:rsidRPr="003A5E35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pertinggal 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dan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sampel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pembanding</w:t>
      </w:r>
      <w:proofErr w:type="spellEnd"/>
      <w:r w:rsidRPr="003A5E35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="0032429B" w:rsidRPr="003A5E35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yang sudah diberi identitas QR Code </w:t>
      </w:r>
      <w:r w:rsidR="00A32324" w:rsidRPr="003A5E35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(jika ada) </w:t>
      </w:r>
      <w:r w:rsidR="0032429B" w:rsidRPr="003A5E35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dan lakukan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sesuai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Prosedur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Pengambilan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dan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Penanganan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Sampel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Pembanding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dan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Sampel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Pert</w:t>
      </w:r>
      <w:r w:rsidR="001D223B" w:rsidRPr="003A5E35">
        <w:rPr>
          <w:rFonts w:ascii="Calibri" w:hAnsi="Calibri" w:cs="Calibri"/>
          <w:b/>
          <w:i/>
          <w:sz w:val="22"/>
          <w:szCs w:val="22"/>
        </w:rPr>
        <w:t>inggal</w:t>
      </w:r>
      <w:proofErr w:type="spellEnd"/>
      <w:r w:rsidR="001D223B"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1D223B" w:rsidRPr="003A5E35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="001D223B"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1D223B" w:rsidRPr="003A5E35">
        <w:rPr>
          <w:rFonts w:ascii="Calibri" w:hAnsi="Calibri" w:cs="Calibri"/>
          <w:b/>
          <w:i/>
          <w:sz w:val="22"/>
          <w:szCs w:val="22"/>
        </w:rPr>
        <w:t>Jadi</w:t>
      </w:r>
      <w:proofErr w:type="spellEnd"/>
      <w:r w:rsidR="001D223B" w:rsidRPr="003A5E35">
        <w:rPr>
          <w:rFonts w:ascii="Calibri" w:hAnsi="Calibri" w:cs="Calibri"/>
          <w:b/>
          <w:i/>
          <w:sz w:val="22"/>
          <w:szCs w:val="22"/>
        </w:rPr>
        <w:t xml:space="preserve"> (PQS-02-012)</w:t>
      </w:r>
    </w:p>
    <w:p w14:paraId="0EB3E304" w14:textId="06224582" w:rsidR="005C6F04" w:rsidRPr="003A5E35" w:rsidRDefault="00871F2B" w:rsidP="005C6F04">
      <w:pPr>
        <w:pStyle w:val="ListParagraph"/>
        <w:numPr>
          <w:ilvl w:val="2"/>
          <w:numId w:val="27"/>
        </w:numPr>
        <w:spacing w:after="100"/>
        <w:ind w:left="1276" w:hanging="29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Simpan sampel pertinggal d</w:t>
      </w:r>
      <w:r w:rsidR="00D26057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an sampel </w:t>
      </w:r>
      <w:r w:rsidR="00D1422C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pembanding point </w:t>
      </w:r>
      <w:r w:rsidR="0032429B" w:rsidRPr="003A5E35">
        <w:rPr>
          <w:rFonts w:ascii="Calibri" w:hAnsi="Calibri" w:cs="Calibri"/>
          <w:b/>
          <w:i/>
          <w:sz w:val="22"/>
          <w:szCs w:val="22"/>
          <w:lang w:val="en-GB"/>
        </w:rPr>
        <w:t>g</w:t>
      </w:r>
      <w:r w:rsidR="00DC67E7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 di lemari s</w:t>
      </w:r>
      <w:r w:rsidR="007B7977" w:rsidRPr="003A5E35">
        <w:rPr>
          <w:rFonts w:ascii="Calibri" w:hAnsi="Calibri" w:cs="Calibri"/>
          <w:b/>
          <w:i/>
          <w:sz w:val="22"/>
          <w:szCs w:val="22"/>
          <w:lang w:val="id-ID"/>
        </w:rPr>
        <w:t>a</w:t>
      </w: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>mpel yang terkunci sebelum dikirim ke Supervisor Pelulusan Produk</w:t>
      </w:r>
    </w:p>
    <w:p w14:paraId="1F64B248" w14:textId="167DF4B1" w:rsidR="00D95F3B" w:rsidRPr="00F945EB" w:rsidRDefault="00DC67E7" w:rsidP="00F945EB">
      <w:pPr>
        <w:pStyle w:val="ListParagraph"/>
        <w:numPr>
          <w:ilvl w:val="2"/>
          <w:numId w:val="27"/>
        </w:numPr>
        <w:spacing w:after="100"/>
        <w:ind w:left="1276" w:hanging="29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Kirim sampel point </w:t>
      </w:r>
      <w:r w:rsidR="0032429B" w:rsidRPr="003A5E35">
        <w:rPr>
          <w:rFonts w:ascii="Calibri" w:hAnsi="Calibri" w:cs="Calibri"/>
          <w:b/>
          <w:i/>
          <w:sz w:val="22"/>
          <w:szCs w:val="22"/>
          <w:lang w:val="en-GB"/>
        </w:rPr>
        <w:t>h</w:t>
      </w:r>
      <w:r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 </w:t>
      </w:r>
      <w:r w:rsidR="00D26057" w:rsidRPr="003A5E35">
        <w:rPr>
          <w:rFonts w:ascii="Calibri" w:hAnsi="Calibri" w:cs="Calibri"/>
          <w:b/>
          <w:i/>
          <w:sz w:val="22"/>
          <w:szCs w:val="22"/>
          <w:lang w:val="id-ID"/>
        </w:rPr>
        <w:t>maksimal 5 hari kerja sejak pengiriman sebelumnya ke Supervisor Pelulusan Batch</w:t>
      </w:r>
      <w:r w:rsidR="00BC38A6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  </w:t>
      </w:r>
    </w:p>
    <w:p w14:paraId="1CF1FB10" w14:textId="73A6057C" w:rsidR="00816BE4" w:rsidRPr="003A5E35" w:rsidRDefault="00B53FE8" w:rsidP="003A412E">
      <w:pPr>
        <w:pStyle w:val="ListParagraph"/>
        <w:numPr>
          <w:ilvl w:val="1"/>
          <w:numId w:val="12"/>
        </w:numPr>
        <w:spacing w:after="100"/>
        <w:ind w:left="993" w:hanging="567"/>
        <w:jc w:val="both"/>
        <w:rPr>
          <w:rFonts w:ascii="Calibri" w:hAnsi="Calibri" w:cs="Calibri"/>
          <w:b/>
          <w:bCs/>
          <w:i/>
          <w:sz w:val="22"/>
          <w:szCs w:val="22"/>
        </w:rPr>
      </w:pPr>
      <w:r w:rsidRPr="003A5E35">
        <w:rPr>
          <w:rFonts w:ascii="Calibri" w:hAnsi="Calibri" w:cs="Calibri"/>
          <w:b/>
          <w:sz w:val="22"/>
          <w:szCs w:val="22"/>
          <w:lang w:val="id-ID"/>
        </w:rPr>
        <w:t>Pemeriksaan Produk Jadi</w:t>
      </w:r>
    </w:p>
    <w:p w14:paraId="1196203C" w14:textId="77777777" w:rsidR="00B53FE8" w:rsidRPr="003A5E35" w:rsidRDefault="0092074D" w:rsidP="00B53FE8">
      <w:pPr>
        <w:pStyle w:val="ListParagraph"/>
        <w:numPr>
          <w:ilvl w:val="2"/>
          <w:numId w:val="22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</w:rPr>
        <w:t>Periksa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D26057" w:rsidRPr="003A5E35">
        <w:rPr>
          <w:rFonts w:ascii="Calibri" w:hAnsi="Calibri" w:cs="Calibri"/>
          <w:sz w:val="22"/>
          <w:szCs w:val="22"/>
          <w:lang w:val="id-ID"/>
        </w:rPr>
        <w:t xml:space="preserve">identitas </w:t>
      </w:r>
      <w:r w:rsidRPr="003A5E35">
        <w:rPr>
          <w:rFonts w:ascii="Calibri" w:hAnsi="Calibri" w:cs="Calibri"/>
          <w:sz w:val="22"/>
          <w:szCs w:val="22"/>
          <w:lang w:val="id-ID"/>
        </w:rPr>
        <w:t>produk jadi sesuai</w:t>
      </w:r>
      <w:r w:rsidR="00A22C68" w:rsidRPr="003A5E35">
        <w:rPr>
          <w:rFonts w:ascii="Calibri" w:hAnsi="Calibri" w:cs="Calibri"/>
          <w:sz w:val="22"/>
          <w:szCs w:val="22"/>
        </w:rPr>
        <w:t xml:space="preserve"> </w:t>
      </w:r>
      <w:r w:rsidR="00A22C68" w:rsidRPr="003A5E35">
        <w:rPr>
          <w:rFonts w:ascii="Calibri" w:hAnsi="Calibri" w:cs="Calibri"/>
          <w:sz w:val="22"/>
          <w:szCs w:val="22"/>
          <w:lang w:val="id-ID"/>
        </w:rPr>
        <w:t>Prosedur Pengemasan Induk (PGI)</w:t>
      </w:r>
    </w:p>
    <w:p w14:paraId="63431AF6" w14:textId="0FBF78C9" w:rsidR="00B53FE8" w:rsidRPr="003A5E35" w:rsidRDefault="00CD08AB" w:rsidP="00C06A95">
      <w:pPr>
        <w:pStyle w:val="ListParagraph"/>
        <w:numPr>
          <w:ilvl w:val="2"/>
          <w:numId w:val="22"/>
        </w:numPr>
        <w:spacing w:after="100"/>
        <w:ind w:left="1276" w:hanging="29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P</w:t>
      </w:r>
      <w:r w:rsidR="00A22C68" w:rsidRPr="003A5E35">
        <w:rPr>
          <w:rFonts w:ascii="Calibri" w:hAnsi="Calibri" w:cs="Calibri"/>
          <w:b/>
          <w:i/>
          <w:sz w:val="22"/>
          <w:szCs w:val="22"/>
        </w:rPr>
        <w:t>eriksa</w:t>
      </w:r>
      <w:proofErr w:type="spellEnd"/>
      <w:r w:rsidR="00A22C68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 </w:t>
      </w:r>
      <w:r w:rsidR="00A32324" w:rsidRPr="003A5E35">
        <w:rPr>
          <w:rFonts w:ascii="Calibri" w:hAnsi="Calibri" w:cs="Calibri"/>
          <w:b/>
          <w:i/>
          <w:sz w:val="22"/>
          <w:szCs w:val="22"/>
        </w:rPr>
        <w:t xml:space="preserve">data </w:t>
      </w:r>
      <w:proofErr w:type="spellStart"/>
      <w:r w:rsidR="00A32324" w:rsidRPr="003A5E35">
        <w:rPr>
          <w:rFonts w:ascii="Calibri" w:hAnsi="Calibri" w:cs="Calibri"/>
          <w:b/>
          <w:i/>
          <w:sz w:val="22"/>
          <w:szCs w:val="22"/>
        </w:rPr>
        <w:t>berat</w:t>
      </w:r>
      <w:proofErr w:type="spellEnd"/>
      <w:r w:rsidR="00A32324" w:rsidRPr="003A5E35">
        <w:rPr>
          <w:rFonts w:ascii="Calibri" w:hAnsi="Calibri" w:cs="Calibri"/>
          <w:b/>
          <w:i/>
          <w:sz w:val="22"/>
          <w:szCs w:val="22"/>
        </w:rPr>
        <w:t xml:space="preserve"> box, </w:t>
      </w:r>
      <w:r w:rsidR="00A32324" w:rsidRPr="003A5E35">
        <w:rPr>
          <w:rFonts w:ascii="Calibri" w:hAnsi="Calibri" w:cs="Calibri"/>
          <w:b/>
          <w:i/>
          <w:sz w:val="22"/>
          <w:szCs w:val="22"/>
          <w:lang w:val="id-ID"/>
        </w:rPr>
        <w:t xml:space="preserve">berat terendah dan tertinggi </w:t>
      </w:r>
    </w:p>
    <w:p w14:paraId="1828BD5F" w14:textId="77777777" w:rsidR="00AA3DF8" w:rsidRPr="003A5E35" w:rsidRDefault="00C8525C" w:rsidP="00AA3DF8">
      <w:pPr>
        <w:pStyle w:val="ListParagraph"/>
        <w:numPr>
          <w:ilvl w:val="2"/>
          <w:numId w:val="22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 xml:space="preserve">Periksa point </w:t>
      </w:r>
      <w:r w:rsidR="00B53FE8" w:rsidRPr="003A5E35">
        <w:rPr>
          <w:rFonts w:ascii="Calibri" w:hAnsi="Calibri" w:cs="Calibri"/>
          <w:sz w:val="22"/>
          <w:szCs w:val="22"/>
          <w:lang w:val="en-GB"/>
        </w:rPr>
        <w:t>c</w:t>
      </w:r>
      <w:r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F86914" w:rsidRPr="003A5E35">
        <w:rPr>
          <w:rFonts w:ascii="Calibri" w:hAnsi="Calibri" w:cs="Calibri"/>
          <w:sz w:val="22"/>
          <w:szCs w:val="22"/>
          <w:lang w:val="id-ID"/>
        </w:rPr>
        <w:t>meliputi :</w:t>
      </w:r>
    </w:p>
    <w:p w14:paraId="6D09452E" w14:textId="6EA28D05" w:rsidR="00F86914" w:rsidRPr="003A5E35" w:rsidRDefault="00F86914" w:rsidP="00AA3DF8">
      <w:pPr>
        <w:pStyle w:val="ListParagraph"/>
        <w:numPr>
          <w:ilvl w:val="1"/>
          <w:numId w:val="7"/>
        </w:numPr>
        <w:spacing w:after="100"/>
        <w:ind w:left="156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</w:rPr>
        <w:t xml:space="preserve">Nama </w:t>
      </w:r>
      <w:proofErr w:type="spellStart"/>
      <w:r w:rsidRPr="003A5E35">
        <w:rPr>
          <w:rFonts w:ascii="Calibri" w:hAnsi="Calibri" w:cs="Calibri"/>
          <w:sz w:val="22"/>
          <w:szCs w:val="22"/>
        </w:rPr>
        <w:t>produk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dan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kekuatan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sediaan</w:t>
      </w:r>
      <w:proofErr w:type="spellEnd"/>
    </w:p>
    <w:p w14:paraId="17AFF70A" w14:textId="7378EFE1" w:rsidR="00F86914" w:rsidRPr="003A5E35" w:rsidRDefault="00C8525C" w:rsidP="00AA3DF8">
      <w:pPr>
        <w:pStyle w:val="ListParagraph"/>
        <w:numPr>
          <w:ilvl w:val="1"/>
          <w:numId w:val="7"/>
        </w:numPr>
        <w:spacing w:after="100"/>
        <w:ind w:left="1560" w:hanging="283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iCs/>
          <w:sz w:val="22"/>
          <w:szCs w:val="22"/>
          <w:lang w:val="id-ID"/>
        </w:rPr>
        <w:t>No B</w:t>
      </w:r>
      <w:r w:rsidR="0051119C" w:rsidRPr="003A5E35">
        <w:rPr>
          <w:rFonts w:ascii="Calibri" w:hAnsi="Calibri" w:cs="Calibri"/>
          <w:iCs/>
          <w:sz w:val="22"/>
          <w:szCs w:val="22"/>
          <w:lang w:val="en-GB"/>
        </w:rPr>
        <w:t>atch</w:t>
      </w:r>
    </w:p>
    <w:p w14:paraId="594657B3" w14:textId="66C402A6" w:rsidR="00F86914" w:rsidRPr="003A5E35" w:rsidRDefault="00C8525C" w:rsidP="00AA3DF8">
      <w:pPr>
        <w:pStyle w:val="ListParagraph"/>
        <w:numPr>
          <w:ilvl w:val="1"/>
          <w:numId w:val="7"/>
        </w:numPr>
        <w:spacing w:after="100"/>
        <w:ind w:left="156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Content</w:t>
      </w:r>
    </w:p>
    <w:p w14:paraId="7A9F5FFD" w14:textId="77777777" w:rsidR="00F86914" w:rsidRPr="003A5E35" w:rsidRDefault="00F86914" w:rsidP="00AA3DF8">
      <w:pPr>
        <w:pStyle w:val="ListParagraph"/>
        <w:numPr>
          <w:ilvl w:val="1"/>
          <w:numId w:val="7"/>
        </w:numPr>
        <w:spacing w:after="100"/>
        <w:ind w:left="156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Expire Date</w:t>
      </w:r>
    </w:p>
    <w:p w14:paraId="4F3277AD" w14:textId="4B6BDF7D" w:rsidR="00F86914" w:rsidRPr="003A5E35" w:rsidRDefault="00C8525C" w:rsidP="00AA3DF8">
      <w:pPr>
        <w:pStyle w:val="ListParagraph"/>
        <w:numPr>
          <w:ilvl w:val="1"/>
          <w:numId w:val="7"/>
        </w:numPr>
        <w:spacing w:after="100"/>
        <w:ind w:left="156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Bruto</w:t>
      </w:r>
    </w:p>
    <w:p w14:paraId="1C284E33" w14:textId="74608F59" w:rsidR="00C8525C" w:rsidRPr="003A5E35" w:rsidRDefault="00F86914" w:rsidP="003A412E">
      <w:pPr>
        <w:pStyle w:val="ListParagraph"/>
        <w:numPr>
          <w:ilvl w:val="1"/>
          <w:numId w:val="7"/>
        </w:numPr>
        <w:spacing w:after="100"/>
        <w:ind w:left="156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QR Code (jika ada)</w:t>
      </w:r>
    </w:p>
    <w:p w14:paraId="376830F5" w14:textId="40DB5283" w:rsidR="00C06A95" w:rsidRPr="003A5E35" w:rsidRDefault="00C06A95" w:rsidP="00C06A95">
      <w:pPr>
        <w:pStyle w:val="ListParagraph"/>
        <w:numPr>
          <w:ilvl w:val="2"/>
          <w:numId w:val="22"/>
        </w:numPr>
        <w:spacing w:after="100"/>
        <w:ind w:left="1276" w:hanging="29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3A5E35">
        <w:rPr>
          <w:rFonts w:ascii="Calibri" w:hAnsi="Calibri" w:cs="Calibri"/>
          <w:b/>
          <w:i/>
          <w:sz w:val="22"/>
          <w:szCs w:val="22"/>
        </w:rPr>
        <w:t xml:space="preserve">Hitung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jumlah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box yang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sudah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i/>
          <w:sz w:val="22"/>
          <w:szCs w:val="22"/>
        </w:rPr>
        <w:t>ditimbang</w:t>
      </w:r>
      <w:proofErr w:type="spellEnd"/>
      <w:r w:rsidRPr="003A5E35">
        <w:rPr>
          <w:rFonts w:ascii="Calibri" w:hAnsi="Calibri" w:cs="Calibri"/>
          <w:b/>
          <w:i/>
          <w:sz w:val="22"/>
          <w:szCs w:val="22"/>
        </w:rPr>
        <w:t>.</w:t>
      </w:r>
    </w:p>
    <w:p w14:paraId="5F156381" w14:textId="77777777" w:rsidR="00AA3DF8" w:rsidRPr="003A5E35" w:rsidRDefault="00AA3DF8" w:rsidP="00AA3DF8">
      <w:pPr>
        <w:pStyle w:val="ListParagraph"/>
        <w:numPr>
          <w:ilvl w:val="2"/>
          <w:numId w:val="22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Ambil sejumlah box sesuai tabel Military Standar dan lakukan pemeriksaan sesuai spesifikasi yang ada di F</w:t>
      </w:r>
      <w:proofErr w:type="spellStart"/>
      <w:r w:rsidRPr="003A5E35">
        <w:rPr>
          <w:rFonts w:ascii="Calibri" w:hAnsi="Calibri" w:cs="Calibri"/>
          <w:sz w:val="22"/>
          <w:szCs w:val="22"/>
        </w:rPr>
        <w:t>ormulir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Pemeriksaan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Pengemasan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Akhir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Produk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Jadi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(F-PQS-02-010-04) </w:t>
      </w:r>
      <w:proofErr w:type="spellStart"/>
      <w:r w:rsidRPr="003A5E35">
        <w:rPr>
          <w:rFonts w:ascii="Calibri" w:hAnsi="Calibri" w:cs="Calibri"/>
          <w:sz w:val="22"/>
          <w:szCs w:val="22"/>
        </w:rPr>
        <w:t>dan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sz w:val="22"/>
          <w:szCs w:val="22"/>
        </w:rPr>
        <w:t>catat</w:t>
      </w:r>
      <w:proofErr w:type="spellEnd"/>
      <w:r w:rsidRPr="003A5E35">
        <w:rPr>
          <w:rFonts w:ascii="Calibri" w:hAnsi="Calibri" w:cs="Calibri"/>
          <w:sz w:val="22"/>
          <w:szCs w:val="22"/>
        </w:rPr>
        <w:t>.</w:t>
      </w:r>
    </w:p>
    <w:p w14:paraId="3E307CCD" w14:textId="77777777" w:rsidR="00AA3DF8" w:rsidRPr="003A5E35" w:rsidRDefault="007E3DBC" w:rsidP="00AA3DF8">
      <w:pPr>
        <w:pStyle w:val="ListParagraph"/>
        <w:numPr>
          <w:ilvl w:val="2"/>
          <w:numId w:val="22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lastRenderedPageBreak/>
        <w:t>C</w:t>
      </w:r>
      <w:proofErr w:type="spellStart"/>
      <w:r w:rsidR="00EF3FDE" w:rsidRPr="003A5E35">
        <w:rPr>
          <w:rFonts w:ascii="Calibri" w:hAnsi="Calibri" w:cs="Calibri"/>
          <w:sz w:val="22"/>
          <w:szCs w:val="22"/>
        </w:rPr>
        <w:t>ap</w:t>
      </w:r>
      <w:proofErr w:type="spellEnd"/>
      <w:r w:rsidR="00EF3FDE" w:rsidRPr="003A5E35">
        <w:rPr>
          <w:rFonts w:ascii="Calibri" w:hAnsi="Calibri" w:cs="Calibri"/>
          <w:sz w:val="22"/>
          <w:szCs w:val="22"/>
        </w:rPr>
        <w:t xml:space="preserve"> </w:t>
      </w:r>
      <w:r w:rsidR="00EF3FDE" w:rsidRPr="003A5E35">
        <w:rPr>
          <w:rFonts w:ascii="Calibri" w:hAnsi="Calibri" w:cs="Calibri"/>
          <w:iCs/>
          <w:sz w:val="22"/>
          <w:szCs w:val="22"/>
        </w:rPr>
        <w:t>sampled</w:t>
      </w:r>
      <w:r w:rsidR="00EF3FDE" w:rsidRPr="003A5E35">
        <w:rPr>
          <w:rFonts w:ascii="Calibri" w:hAnsi="Calibri" w:cs="Calibri"/>
          <w:sz w:val="22"/>
          <w:szCs w:val="22"/>
        </w:rPr>
        <w:t xml:space="preserve"> </w:t>
      </w:r>
      <w:r w:rsidR="00141568" w:rsidRPr="003A5E35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EF3FDE" w:rsidRPr="003A5E35">
        <w:rPr>
          <w:rFonts w:ascii="Calibri" w:hAnsi="Calibri" w:cs="Calibri"/>
          <w:sz w:val="22"/>
          <w:szCs w:val="22"/>
        </w:rPr>
        <w:t>pada</w:t>
      </w:r>
      <w:proofErr w:type="spellEnd"/>
      <w:r w:rsidR="00EF3FDE" w:rsidRPr="003A5E35">
        <w:rPr>
          <w:rFonts w:ascii="Calibri" w:hAnsi="Calibri" w:cs="Calibri"/>
          <w:sz w:val="22"/>
          <w:szCs w:val="22"/>
        </w:rPr>
        <w:t xml:space="preserve"> box</w:t>
      </w:r>
      <w:r w:rsidR="00F34373" w:rsidRPr="003A5E35">
        <w:rPr>
          <w:rFonts w:ascii="Calibri" w:hAnsi="Calibri" w:cs="Calibri"/>
          <w:sz w:val="22"/>
          <w:szCs w:val="22"/>
          <w:lang w:val="id-ID"/>
        </w:rPr>
        <w:t xml:space="preserve"> yang sudah diperiksa</w:t>
      </w:r>
      <w:r w:rsidRPr="003A5E35">
        <w:rPr>
          <w:rFonts w:ascii="Calibri" w:hAnsi="Calibri" w:cs="Calibri"/>
          <w:sz w:val="22"/>
          <w:szCs w:val="22"/>
          <w:lang w:val="id-ID"/>
        </w:rPr>
        <w:t>, paraf dan tanggal pemeriksa</w:t>
      </w:r>
      <w:r w:rsidR="00257F27" w:rsidRPr="003A5E35">
        <w:rPr>
          <w:rFonts w:ascii="Calibri" w:hAnsi="Calibri" w:cs="Calibri"/>
          <w:sz w:val="22"/>
          <w:szCs w:val="22"/>
        </w:rPr>
        <w:t>.</w:t>
      </w:r>
    </w:p>
    <w:p w14:paraId="62E9D543" w14:textId="77777777" w:rsidR="00AA3DF8" w:rsidRPr="003A5E35" w:rsidRDefault="007023E1" w:rsidP="00AA3DF8">
      <w:pPr>
        <w:pStyle w:val="ListParagraph"/>
        <w:numPr>
          <w:ilvl w:val="2"/>
          <w:numId w:val="22"/>
        </w:numPr>
        <w:spacing w:after="1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Tempel label : PRODUK TELAH DIPERIKSA IPC</w:t>
      </w:r>
    </w:p>
    <w:p w14:paraId="13E7AAB5" w14:textId="7367DA12" w:rsidR="00223342" w:rsidRPr="003A5E35" w:rsidRDefault="009B63AB" w:rsidP="00223342">
      <w:pPr>
        <w:pStyle w:val="ListParagraph"/>
        <w:numPr>
          <w:ilvl w:val="2"/>
          <w:numId w:val="22"/>
        </w:numPr>
        <w:spacing w:after="1200"/>
        <w:ind w:left="1276" w:hanging="295"/>
        <w:jc w:val="both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sz w:val="22"/>
          <w:szCs w:val="22"/>
          <w:lang w:val="id-ID"/>
        </w:rPr>
        <w:t>Entry data hasi</w:t>
      </w:r>
      <w:r w:rsidR="00223342" w:rsidRPr="003A5E35">
        <w:rPr>
          <w:rFonts w:ascii="Calibri" w:hAnsi="Calibri" w:cs="Calibri"/>
          <w:sz w:val="22"/>
          <w:szCs w:val="22"/>
          <w:lang w:val="id-ID"/>
        </w:rPr>
        <w:t>l pemeriksaan produk jadi di SAP</w:t>
      </w:r>
    </w:p>
    <w:p w14:paraId="15C84B99" w14:textId="1EAE2B0C" w:rsidR="00584680" w:rsidRPr="003A5E35" w:rsidRDefault="00584680" w:rsidP="00AA3DF8">
      <w:pPr>
        <w:pStyle w:val="ListParagraph"/>
        <w:numPr>
          <w:ilvl w:val="1"/>
          <w:numId w:val="25"/>
        </w:numPr>
        <w:spacing w:after="100"/>
        <w:ind w:left="993" w:hanging="567"/>
        <w:rPr>
          <w:rFonts w:ascii="Calibri" w:hAnsi="Calibri" w:cs="Calibri"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iCs/>
          <w:sz w:val="22"/>
          <w:szCs w:val="22"/>
          <w:lang w:val="id-ID"/>
        </w:rPr>
        <w:t>A</w:t>
      </w:r>
      <w:r w:rsidR="00223342" w:rsidRPr="003A5E35">
        <w:rPr>
          <w:rFonts w:ascii="Calibri" w:hAnsi="Calibri" w:cs="Calibri"/>
          <w:iCs/>
          <w:sz w:val="22"/>
          <w:szCs w:val="22"/>
          <w:lang w:val="id-ID"/>
        </w:rPr>
        <w:t>QL Pengemasan Primer, Sekunder dan Tersier</w:t>
      </w:r>
    </w:p>
    <w:p w14:paraId="4DB54479" w14:textId="4D1898E9" w:rsidR="00AE05C8" w:rsidRPr="003A5E35" w:rsidRDefault="006D0629" w:rsidP="0032728C">
      <w:pPr>
        <w:pStyle w:val="ListParagraph"/>
        <w:numPr>
          <w:ilvl w:val="0"/>
          <w:numId w:val="33"/>
        </w:numPr>
        <w:spacing w:after="100"/>
        <w:ind w:left="1276" w:hanging="283"/>
        <w:rPr>
          <w:rFonts w:ascii="Calibri" w:hAnsi="Calibri" w:cs="Calibri"/>
          <w:iCs/>
          <w:sz w:val="22"/>
          <w:szCs w:val="22"/>
          <w:lang w:val="id-ID"/>
        </w:rPr>
      </w:pPr>
      <w:r w:rsidRPr="003A5E35">
        <w:rPr>
          <w:rFonts w:ascii="Calibri" w:hAnsi="Calibri" w:cs="Calibri"/>
          <w:iCs/>
          <w:sz w:val="22"/>
          <w:szCs w:val="22"/>
          <w:lang w:val="id-ID"/>
        </w:rPr>
        <w:t>AQL Pengemasan primer</w:t>
      </w:r>
    </w:p>
    <w:tbl>
      <w:tblPr>
        <w:tblW w:w="8730" w:type="dxa"/>
        <w:tblInd w:w="1271" w:type="dxa"/>
        <w:tblLook w:val="04A0" w:firstRow="1" w:lastRow="0" w:firstColumn="1" w:lastColumn="0" w:noHBand="0" w:noVBand="1"/>
      </w:tblPr>
      <w:tblGrid>
        <w:gridCol w:w="2435"/>
        <w:gridCol w:w="2768"/>
        <w:gridCol w:w="1017"/>
        <w:gridCol w:w="1353"/>
        <w:gridCol w:w="1157"/>
      </w:tblGrid>
      <w:tr w:rsidR="006D0629" w:rsidRPr="003A5E35" w14:paraId="7B37A316" w14:textId="77777777" w:rsidTr="0032728C">
        <w:trPr>
          <w:trHeight w:val="360"/>
        </w:trPr>
        <w:tc>
          <w:tcPr>
            <w:tcW w:w="24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22085" w14:textId="65D664AD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Besar Batch</w:t>
            </w:r>
          </w:p>
        </w:tc>
        <w:tc>
          <w:tcPr>
            <w:tcW w:w="27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65008" w14:textId="44111DDA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Total Jumlah Sampel (strip/blister/</w:t>
            </w:r>
            <w:r w:rsidR="00142F24"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sachet/</w:t>
            </w: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botol)</w:t>
            </w:r>
          </w:p>
        </w:tc>
        <w:tc>
          <w:tcPr>
            <w:tcW w:w="35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4901D9" w14:textId="6624AD93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Syarat</w:t>
            </w:r>
          </w:p>
        </w:tc>
      </w:tr>
      <w:tr w:rsidR="006D0629" w:rsidRPr="003A5E35" w14:paraId="51891BFB" w14:textId="77777777" w:rsidTr="0032728C">
        <w:trPr>
          <w:trHeight w:val="360"/>
        </w:trPr>
        <w:tc>
          <w:tcPr>
            <w:tcW w:w="2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88A8A" w14:textId="77777777" w:rsidR="006D0629" w:rsidRPr="003A5E35" w:rsidRDefault="006D0629" w:rsidP="003A412E">
            <w:pPr>
              <w:spacing w:after="100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</w:p>
        </w:tc>
        <w:tc>
          <w:tcPr>
            <w:tcW w:w="27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79A3D" w14:textId="77777777" w:rsidR="006D0629" w:rsidRPr="003A5E35" w:rsidRDefault="006D0629" w:rsidP="003A412E">
            <w:pPr>
              <w:spacing w:after="100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4E249" w14:textId="706C3CFE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Kritikal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9F957" w14:textId="7F3F750A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Mayor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F4AE2" w14:textId="210F1FA1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Minor</w:t>
            </w:r>
          </w:p>
        </w:tc>
      </w:tr>
      <w:tr w:rsidR="00324DDA" w:rsidRPr="003A5E35" w14:paraId="4A554D62" w14:textId="77777777" w:rsidTr="0032728C">
        <w:trPr>
          <w:trHeight w:val="36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F2C47" w14:textId="6340A4A4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281 - 500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292E2" w14:textId="27181442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50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9C1F1" w14:textId="6DBD6FD1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20C38" w14:textId="4A9D43A9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BC018" w14:textId="1FAB89CA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≤7</w:t>
            </w:r>
          </w:p>
        </w:tc>
      </w:tr>
      <w:tr w:rsidR="00324DDA" w:rsidRPr="003A5E35" w14:paraId="688D12B8" w14:textId="77777777" w:rsidTr="0032728C">
        <w:trPr>
          <w:trHeight w:val="36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7DC4C" w14:textId="22E93B18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501 - 1200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B07BC" w14:textId="317D8112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80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6CA6" w14:textId="17779A6B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8DC5E" w14:textId="5835427A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AF31A" w14:textId="6EA64E6B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≤10</w:t>
            </w:r>
          </w:p>
        </w:tc>
      </w:tr>
      <w:tr w:rsidR="00324DDA" w:rsidRPr="003A5E35" w14:paraId="5BEC5E3F" w14:textId="77777777" w:rsidTr="0032728C">
        <w:trPr>
          <w:trHeight w:val="36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C2C60" w14:textId="6DD1719A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1201 - 3200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F44EE" w14:textId="17001CA8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125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42113" w14:textId="7A58084F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159BBD" w14:textId="1E43B025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46039" w14:textId="25C92F38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≤14</w:t>
            </w:r>
          </w:p>
        </w:tc>
      </w:tr>
      <w:tr w:rsidR="00324DDA" w:rsidRPr="003A5E35" w14:paraId="15EC819D" w14:textId="77777777" w:rsidTr="0032728C">
        <w:trPr>
          <w:trHeight w:val="36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6EA20" w14:textId="77777777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3201 - 10000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0CB5B" w14:textId="77777777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200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633F5" w14:textId="1722F52A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405EF" w14:textId="0FA9A4C3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48A0E" w14:textId="471C0FBC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≤21</w:t>
            </w:r>
          </w:p>
        </w:tc>
      </w:tr>
      <w:tr w:rsidR="00324DDA" w:rsidRPr="003A5E35" w14:paraId="2ABDFB3B" w14:textId="77777777" w:rsidTr="0032728C">
        <w:trPr>
          <w:trHeight w:val="36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52EAA" w14:textId="77777777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10001 - 35000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C064C" w14:textId="77777777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315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A89F2" w14:textId="0A6F3A6F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D7F7" w14:textId="3FC6CB02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BEA68" w14:textId="4E00797D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≤21</w:t>
            </w:r>
          </w:p>
        </w:tc>
      </w:tr>
      <w:tr w:rsidR="00324DDA" w:rsidRPr="003A5E35" w14:paraId="27469EC2" w14:textId="77777777" w:rsidTr="0032728C">
        <w:trPr>
          <w:trHeight w:val="36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BC6B9" w14:textId="77777777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35001 - 150000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37B34" w14:textId="77777777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500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A451D" w14:textId="647576B2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A77D4" w14:textId="37E5E3C1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3B118" w14:textId="04FCC3F1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≤21</w:t>
            </w:r>
          </w:p>
        </w:tc>
      </w:tr>
      <w:tr w:rsidR="00324DDA" w:rsidRPr="003A5E35" w14:paraId="46F4FD6F" w14:textId="77777777" w:rsidTr="0032728C">
        <w:trPr>
          <w:trHeight w:val="36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54BA5" w14:textId="77777777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150001 - 500000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3EA9C" w14:textId="77777777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800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C2B34" w14:textId="7A4FA82B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23D23" w14:textId="27759BDD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039FC" w14:textId="38F90647" w:rsidR="00324DDA" w:rsidRPr="003A5E35" w:rsidRDefault="00324DDA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≤21</w:t>
            </w:r>
          </w:p>
        </w:tc>
      </w:tr>
    </w:tbl>
    <w:p w14:paraId="07341AB3" w14:textId="7B9AA9EC" w:rsidR="00142F24" w:rsidRPr="003A5E35" w:rsidRDefault="00142F24" w:rsidP="003A412E">
      <w:pPr>
        <w:spacing w:after="100"/>
        <w:rPr>
          <w:rFonts w:ascii="Calibri" w:hAnsi="Calibri" w:cs="Calibri"/>
          <w:sz w:val="10"/>
          <w:szCs w:val="10"/>
          <w:lang w:val="id-ID"/>
        </w:rPr>
      </w:pPr>
    </w:p>
    <w:p w14:paraId="56D03E73" w14:textId="47E9248B" w:rsidR="00AE05C8" w:rsidRPr="003A5E35" w:rsidRDefault="006D0629" w:rsidP="003A412E">
      <w:pPr>
        <w:pStyle w:val="ListParagraph"/>
        <w:numPr>
          <w:ilvl w:val="0"/>
          <w:numId w:val="33"/>
        </w:numPr>
        <w:spacing w:after="100"/>
        <w:ind w:left="1276" w:hanging="283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iCs/>
          <w:sz w:val="22"/>
          <w:szCs w:val="22"/>
          <w:lang w:val="id-ID"/>
        </w:rPr>
        <w:t>AQL Pengemasan sekunder</w:t>
      </w:r>
    </w:p>
    <w:tbl>
      <w:tblPr>
        <w:tblW w:w="8747" w:type="dxa"/>
        <w:tblInd w:w="1271" w:type="dxa"/>
        <w:tblLook w:val="04A0" w:firstRow="1" w:lastRow="0" w:firstColumn="1" w:lastColumn="0" w:noHBand="0" w:noVBand="1"/>
      </w:tblPr>
      <w:tblGrid>
        <w:gridCol w:w="2487"/>
        <w:gridCol w:w="2689"/>
        <w:gridCol w:w="1161"/>
        <w:gridCol w:w="1276"/>
        <w:gridCol w:w="1134"/>
      </w:tblGrid>
      <w:tr w:rsidR="006D0629" w:rsidRPr="003A5E35" w14:paraId="221F2F99" w14:textId="77777777" w:rsidTr="0032728C">
        <w:trPr>
          <w:trHeight w:val="360"/>
        </w:trPr>
        <w:tc>
          <w:tcPr>
            <w:tcW w:w="2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DD8B3" w14:textId="77777777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Besar Batch</w:t>
            </w:r>
          </w:p>
        </w:tc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F3666" w14:textId="174F1C69" w:rsidR="006D0629" w:rsidRPr="003A5E35" w:rsidRDefault="00C44920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Total Jumlah Sampel (dus</w:t>
            </w:r>
            <w:r w:rsidR="006D0629"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)</w:t>
            </w:r>
          </w:p>
        </w:tc>
        <w:tc>
          <w:tcPr>
            <w:tcW w:w="35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96CC0F" w14:textId="77777777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Syarat</w:t>
            </w:r>
          </w:p>
        </w:tc>
      </w:tr>
      <w:tr w:rsidR="006D0629" w:rsidRPr="003A5E35" w14:paraId="797450BB" w14:textId="77777777" w:rsidTr="0032728C">
        <w:trPr>
          <w:trHeight w:val="360"/>
        </w:trPr>
        <w:tc>
          <w:tcPr>
            <w:tcW w:w="2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1B363" w14:textId="77777777" w:rsidR="006D0629" w:rsidRPr="003A5E35" w:rsidRDefault="006D0629" w:rsidP="003A412E">
            <w:pPr>
              <w:spacing w:after="100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</w:p>
        </w:tc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964A" w14:textId="77777777" w:rsidR="006D0629" w:rsidRPr="003A5E35" w:rsidRDefault="006D0629" w:rsidP="003A412E">
            <w:pPr>
              <w:spacing w:after="100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146A3" w14:textId="77777777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Kritikal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FA611" w14:textId="77777777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Mayor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C59F" w14:textId="77777777" w:rsidR="006D0629" w:rsidRPr="003A5E35" w:rsidRDefault="006D0629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Minor</w:t>
            </w:r>
          </w:p>
        </w:tc>
      </w:tr>
      <w:tr w:rsidR="00C51F2C" w:rsidRPr="003A5E35" w14:paraId="043F84A2" w14:textId="77777777" w:rsidTr="0032728C">
        <w:trPr>
          <w:trHeight w:val="360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A0C51" w14:textId="649322D7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281 - 500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77F53" w14:textId="2ECE99EC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20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C95C0" w14:textId="1EF60ACB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9D7AA" w14:textId="2BEB39AD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38AC5" w14:textId="0D9B2E2A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≤3</w:t>
            </w:r>
          </w:p>
        </w:tc>
      </w:tr>
      <w:tr w:rsidR="00C51F2C" w:rsidRPr="003A5E35" w14:paraId="76AF720A" w14:textId="77777777" w:rsidTr="0032728C">
        <w:trPr>
          <w:trHeight w:val="360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FDEE5" w14:textId="742B0164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501 - 1200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6B8D5" w14:textId="57EC3642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32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D7B5A" w14:textId="4DAC9990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1F978" w14:textId="705DF050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C5F43" w14:textId="2DCDC606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≤5</w:t>
            </w:r>
          </w:p>
        </w:tc>
      </w:tr>
      <w:tr w:rsidR="00C51F2C" w:rsidRPr="003A5E35" w14:paraId="47112981" w14:textId="77777777" w:rsidTr="0032728C">
        <w:trPr>
          <w:trHeight w:val="360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6EEA1" w14:textId="72F5BF74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1201 - 3200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D8036" w14:textId="6FB67F42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50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C7CC5" w14:textId="269D9B99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B73A7" w14:textId="43B0C7B3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0783A" w14:textId="17E4B620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≤7</w:t>
            </w:r>
          </w:p>
        </w:tc>
      </w:tr>
      <w:tr w:rsidR="00C51F2C" w:rsidRPr="003A5E35" w14:paraId="2A581EDF" w14:textId="77777777" w:rsidTr="0032728C">
        <w:trPr>
          <w:trHeight w:val="360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20AEF" w14:textId="295AD614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3201 - 10000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A6131" w14:textId="40D3D144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80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F8411" w14:textId="1364BD81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A7642" w14:textId="7AB726D4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7CC5E" w14:textId="20A068BD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≤10</w:t>
            </w:r>
          </w:p>
        </w:tc>
      </w:tr>
      <w:tr w:rsidR="00C51F2C" w:rsidRPr="003A5E35" w14:paraId="1F6E2DC9" w14:textId="77777777" w:rsidTr="004A3164">
        <w:trPr>
          <w:trHeight w:val="360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51A12" w14:textId="7C221AEF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10001 - 35000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5DBD7" w14:textId="2CA3E359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125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F7C87" w14:textId="53716992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93470" w14:textId="24AA8270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D8E04" w14:textId="6CA3A972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≤14</w:t>
            </w:r>
          </w:p>
        </w:tc>
      </w:tr>
      <w:tr w:rsidR="00C51F2C" w:rsidRPr="003A5E35" w14:paraId="4FD5D5AF" w14:textId="77777777" w:rsidTr="004A3164">
        <w:trPr>
          <w:trHeight w:val="36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F34EF" w14:textId="44F3536D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35001 - 150000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EA883" w14:textId="3FCCBF3A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200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394D0" w14:textId="34548846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0C6B5" w14:textId="7AE7E38C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3CABF" w14:textId="1E009CBA" w:rsidR="00C51F2C" w:rsidRPr="003A5E35" w:rsidRDefault="00C51F2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≤21</w:t>
            </w:r>
          </w:p>
        </w:tc>
      </w:tr>
      <w:tr w:rsidR="00835D37" w:rsidRPr="003A5E35" w14:paraId="4F09EAD8" w14:textId="77777777" w:rsidTr="004A3164">
        <w:trPr>
          <w:trHeight w:val="36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DB42D" w14:textId="476B36E6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150001 - 500000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61C2F" w14:textId="1C655822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315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40EE4" w14:textId="61557B06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C162B" w14:textId="275D88B9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B6B8D" w14:textId="4A52D821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≤21</w:t>
            </w:r>
          </w:p>
        </w:tc>
      </w:tr>
    </w:tbl>
    <w:p w14:paraId="317E6165" w14:textId="085FDD78" w:rsidR="006D0629" w:rsidRPr="003A5E35" w:rsidRDefault="006D0629" w:rsidP="003A412E">
      <w:pPr>
        <w:spacing w:after="100"/>
        <w:rPr>
          <w:rFonts w:ascii="Calibri" w:hAnsi="Calibri" w:cs="Calibri"/>
          <w:sz w:val="10"/>
          <w:szCs w:val="10"/>
          <w:lang w:val="id-ID"/>
        </w:rPr>
      </w:pPr>
    </w:p>
    <w:p w14:paraId="7380C525" w14:textId="20777214" w:rsidR="00C44920" w:rsidRPr="003A5E35" w:rsidRDefault="00DD68F5" w:rsidP="003A412E">
      <w:pPr>
        <w:pStyle w:val="ListParagraph"/>
        <w:numPr>
          <w:ilvl w:val="0"/>
          <w:numId w:val="33"/>
        </w:numPr>
        <w:spacing w:after="100"/>
        <w:ind w:left="1276" w:hanging="283"/>
        <w:rPr>
          <w:rFonts w:ascii="Calibri" w:hAnsi="Calibri" w:cs="Calibri"/>
          <w:sz w:val="22"/>
          <w:szCs w:val="22"/>
          <w:lang w:val="id-ID"/>
        </w:rPr>
      </w:pPr>
      <w:r w:rsidRPr="003A5E35">
        <w:rPr>
          <w:rFonts w:ascii="Calibri" w:hAnsi="Calibri" w:cs="Calibri"/>
          <w:iCs/>
          <w:sz w:val="22"/>
          <w:szCs w:val="22"/>
          <w:lang w:val="id-ID"/>
        </w:rPr>
        <w:t>AQL Pengemasan tersier</w:t>
      </w:r>
    </w:p>
    <w:tbl>
      <w:tblPr>
        <w:tblW w:w="8747" w:type="dxa"/>
        <w:tblInd w:w="1271" w:type="dxa"/>
        <w:tblLook w:val="04A0" w:firstRow="1" w:lastRow="0" w:firstColumn="1" w:lastColumn="0" w:noHBand="0" w:noVBand="1"/>
      </w:tblPr>
      <w:tblGrid>
        <w:gridCol w:w="2487"/>
        <w:gridCol w:w="2689"/>
        <w:gridCol w:w="1161"/>
        <w:gridCol w:w="1276"/>
        <w:gridCol w:w="1134"/>
      </w:tblGrid>
      <w:tr w:rsidR="00835D37" w:rsidRPr="003A5E35" w14:paraId="61A57AC3" w14:textId="77777777" w:rsidTr="0032728C">
        <w:trPr>
          <w:trHeight w:val="360"/>
        </w:trPr>
        <w:tc>
          <w:tcPr>
            <w:tcW w:w="2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51B19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Besar Batch</w:t>
            </w:r>
          </w:p>
        </w:tc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D6993" w14:textId="0872389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Total Jumlah Sampel (box)</w:t>
            </w:r>
          </w:p>
        </w:tc>
        <w:tc>
          <w:tcPr>
            <w:tcW w:w="35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C7D78F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Syarat</w:t>
            </w:r>
          </w:p>
        </w:tc>
      </w:tr>
      <w:tr w:rsidR="00835D37" w:rsidRPr="003A5E35" w14:paraId="3A22DF45" w14:textId="77777777" w:rsidTr="0032728C">
        <w:trPr>
          <w:trHeight w:val="360"/>
        </w:trPr>
        <w:tc>
          <w:tcPr>
            <w:tcW w:w="2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387AC" w14:textId="77777777" w:rsidR="00835D37" w:rsidRPr="003A5E35" w:rsidRDefault="00835D37" w:rsidP="003A412E">
            <w:pPr>
              <w:spacing w:after="100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</w:p>
        </w:tc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89C7E" w14:textId="77777777" w:rsidR="00835D37" w:rsidRPr="003A5E35" w:rsidRDefault="00835D37" w:rsidP="003A412E">
            <w:pPr>
              <w:spacing w:after="100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83A6D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Kritikal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671B0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Mayor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6426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Minor</w:t>
            </w:r>
          </w:p>
        </w:tc>
      </w:tr>
      <w:tr w:rsidR="00835D37" w:rsidRPr="003A5E35" w14:paraId="74422E95" w14:textId="77777777" w:rsidTr="0032728C">
        <w:trPr>
          <w:trHeight w:val="360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C2F42" w14:textId="03BACE9A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9 - 15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DE4F9" w14:textId="75F6A5F3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5F0CF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4128F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8DE3A" w14:textId="368D01BE" w:rsidR="00835D37" w:rsidRPr="003A5E35" w:rsidRDefault="00DD68F5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</w:tr>
      <w:tr w:rsidR="00835D37" w:rsidRPr="003A5E35" w14:paraId="0231B196" w14:textId="77777777" w:rsidTr="0032728C">
        <w:trPr>
          <w:trHeight w:val="360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21054" w14:textId="15A89468" w:rsidR="00835D37" w:rsidRPr="003A5E35" w:rsidRDefault="00835D37" w:rsidP="003A412E">
            <w:pPr>
              <w:spacing w:after="100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 xml:space="preserve">                16  - 25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92648" w14:textId="62BA6144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3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E61BD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85160" w14:textId="6229F4DE" w:rsidR="00562E6C" w:rsidRPr="003A5E35" w:rsidRDefault="00562E6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68ED1" w14:textId="73FA4935" w:rsidR="00835D37" w:rsidRPr="003A5E35" w:rsidRDefault="00DD68F5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</w:tr>
      <w:tr w:rsidR="00835D37" w:rsidRPr="003A5E35" w14:paraId="45F44146" w14:textId="77777777" w:rsidTr="0032728C">
        <w:trPr>
          <w:trHeight w:val="360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669CF" w14:textId="2958AC0E" w:rsidR="00835D37" w:rsidRPr="003A5E35" w:rsidRDefault="00DD68F5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26 - 9</w:t>
            </w:r>
            <w:r w:rsidR="00835D37"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60B63" w14:textId="0826F7E2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5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F8FA2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61C4E" w14:textId="390AEB24" w:rsidR="00835D37" w:rsidRPr="003A5E35" w:rsidRDefault="00562E6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8D01A" w14:textId="18638752" w:rsidR="00835D37" w:rsidRPr="003A5E35" w:rsidRDefault="00DD68F5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</w:t>
            </w:r>
          </w:p>
        </w:tc>
      </w:tr>
      <w:tr w:rsidR="00835D37" w:rsidRPr="003A5E35" w14:paraId="1A19DEB6" w14:textId="77777777" w:rsidTr="004A3164">
        <w:trPr>
          <w:trHeight w:val="360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EE4C5" w14:textId="0846D578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91 - 150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B5D38" w14:textId="3CA5739A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8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3E65D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96065" w14:textId="17BDE1B0" w:rsidR="00835D37" w:rsidRPr="003A5E35" w:rsidRDefault="00562E6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3B7AA" w14:textId="0A3A9B16" w:rsidR="00835D37" w:rsidRPr="003A5E35" w:rsidRDefault="00DD68F5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≤1</w:t>
            </w:r>
          </w:p>
        </w:tc>
      </w:tr>
      <w:tr w:rsidR="00835D37" w:rsidRPr="003A5E35" w14:paraId="2613329E" w14:textId="77777777" w:rsidTr="004A3164">
        <w:trPr>
          <w:trHeight w:val="36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1B073" w14:textId="3A5F091C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lastRenderedPageBreak/>
              <w:t>151 - 280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B1ECB" w14:textId="6502E415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13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924B0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17710" w14:textId="4A36053B" w:rsidR="00835D37" w:rsidRPr="003A5E35" w:rsidRDefault="00562E6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175DB" w14:textId="1359E71D" w:rsidR="00835D37" w:rsidRPr="003A5E35" w:rsidRDefault="00DD68F5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≤2</w:t>
            </w:r>
          </w:p>
        </w:tc>
      </w:tr>
      <w:tr w:rsidR="00835D37" w:rsidRPr="003A5E35" w14:paraId="494A10D7" w14:textId="77777777" w:rsidTr="004A3164">
        <w:trPr>
          <w:trHeight w:val="36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9AC24" w14:textId="1AC691E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281 - 500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DCBA0" w14:textId="298C047A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20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99E34" w14:textId="77777777" w:rsidR="00835D37" w:rsidRPr="003A5E35" w:rsidRDefault="00835D37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70C00" w14:textId="36E1178C" w:rsidR="00835D37" w:rsidRPr="003A5E35" w:rsidRDefault="00562E6C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45768" w14:textId="1D1A731B" w:rsidR="00835D37" w:rsidRPr="003A5E35" w:rsidRDefault="00DD68F5" w:rsidP="003A412E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</w:pPr>
            <w:r w:rsidRPr="003A5E35">
              <w:rPr>
                <w:rFonts w:ascii="Calibri" w:hAnsi="Calibri" w:cs="Calibri"/>
                <w:color w:val="000000"/>
                <w:sz w:val="22"/>
                <w:szCs w:val="22"/>
                <w:lang w:val="id-ID" w:eastAsia="id-ID"/>
              </w:rPr>
              <w:t>≤3</w:t>
            </w:r>
          </w:p>
        </w:tc>
      </w:tr>
    </w:tbl>
    <w:p w14:paraId="287536C1" w14:textId="1CF0FF8D" w:rsidR="00C44920" w:rsidRPr="003A5E35" w:rsidRDefault="00C44920" w:rsidP="003A412E">
      <w:pPr>
        <w:spacing w:after="100"/>
        <w:rPr>
          <w:rFonts w:ascii="Calibri" w:hAnsi="Calibri" w:cs="Calibri"/>
          <w:sz w:val="22"/>
          <w:szCs w:val="22"/>
          <w:lang w:val="id-ID"/>
        </w:rPr>
      </w:pPr>
    </w:p>
    <w:p w14:paraId="6488973E" w14:textId="186B211C" w:rsidR="00C44920" w:rsidRPr="003A5E35" w:rsidRDefault="00C44920" w:rsidP="003A412E">
      <w:pPr>
        <w:spacing w:after="100"/>
        <w:rPr>
          <w:rFonts w:ascii="Calibri" w:hAnsi="Calibri" w:cs="Calibri"/>
          <w:sz w:val="22"/>
          <w:szCs w:val="22"/>
          <w:lang w:val="id-ID"/>
        </w:rPr>
      </w:pPr>
    </w:p>
    <w:p w14:paraId="60E1EA70" w14:textId="43F0A5E2" w:rsidR="00C44920" w:rsidRPr="003A5E35" w:rsidRDefault="00C44920" w:rsidP="003A412E">
      <w:pPr>
        <w:spacing w:after="100"/>
        <w:rPr>
          <w:rFonts w:ascii="Calibri" w:hAnsi="Calibri" w:cs="Calibri"/>
          <w:sz w:val="22"/>
          <w:szCs w:val="22"/>
          <w:lang w:val="id-ID"/>
        </w:rPr>
      </w:pPr>
    </w:p>
    <w:p w14:paraId="60894EAC" w14:textId="37B3CD2E" w:rsidR="00C44920" w:rsidRPr="003A5E35" w:rsidRDefault="00C44920" w:rsidP="003A412E">
      <w:pPr>
        <w:spacing w:after="100"/>
        <w:rPr>
          <w:rFonts w:ascii="Calibri" w:hAnsi="Calibri" w:cs="Calibri"/>
          <w:sz w:val="22"/>
          <w:szCs w:val="22"/>
          <w:lang w:val="id-ID"/>
        </w:rPr>
        <w:sectPr w:rsidR="00C44920" w:rsidRPr="003A5E35" w:rsidSect="00980B6B">
          <w:footerReference w:type="default" r:id="rId10"/>
          <w:pgSz w:w="11909" w:h="16834" w:code="9"/>
          <w:pgMar w:top="993" w:right="852" w:bottom="993" w:left="709" w:header="454" w:footer="34" w:gutter="0"/>
          <w:cols w:space="720"/>
          <w:docGrid w:linePitch="272"/>
        </w:sectPr>
      </w:pPr>
    </w:p>
    <w:p w14:paraId="32D21CD4" w14:textId="54FB5B5D" w:rsidR="00E83C63" w:rsidRPr="003A5E35" w:rsidRDefault="00E83C63" w:rsidP="00D46542">
      <w:pPr>
        <w:pStyle w:val="ListParagraph"/>
        <w:numPr>
          <w:ilvl w:val="0"/>
          <w:numId w:val="6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proofErr w:type="spellStart"/>
      <w:r w:rsidRPr="003A5E35">
        <w:rPr>
          <w:rFonts w:ascii="Calibri" w:hAnsi="Calibri" w:cs="Calibri"/>
          <w:b/>
          <w:sz w:val="22"/>
          <w:szCs w:val="22"/>
        </w:rPr>
        <w:lastRenderedPageBreak/>
        <w:t>Daftar</w:t>
      </w:r>
      <w:proofErr w:type="spellEnd"/>
      <w:r w:rsidRPr="003A5E3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sz w:val="22"/>
          <w:szCs w:val="22"/>
        </w:rPr>
        <w:t>Lampiran</w:t>
      </w:r>
      <w:proofErr w:type="spellEnd"/>
    </w:p>
    <w:tbl>
      <w:tblPr>
        <w:tblW w:w="982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236"/>
        <w:gridCol w:w="3653"/>
        <w:gridCol w:w="2519"/>
      </w:tblGrid>
      <w:tr w:rsidR="00E83C63" w:rsidRPr="003A5E35" w14:paraId="0287B8DE" w14:textId="77777777" w:rsidTr="00D46542">
        <w:tc>
          <w:tcPr>
            <w:tcW w:w="1417" w:type="dxa"/>
            <w:shd w:val="clear" w:color="auto" w:fill="BFBFBF"/>
          </w:tcPr>
          <w:p w14:paraId="0383A4D9" w14:textId="29BBB18F" w:rsidR="00E83C63" w:rsidRPr="003A5E35" w:rsidRDefault="00E83C63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236" w:type="dxa"/>
            <w:shd w:val="clear" w:color="auto" w:fill="BFBFBF"/>
          </w:tcPr>
          <w:p w14:paraId="7D5A3A7B" w14:textId="608EECAC" w:rsidR="00E83C63" w:rsidRPr="003A5E35" w:rsidRDefault="00BF5F3E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="00E83C63" w:rsidRPr="003A5E3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E83C63" w:rsidRPr="003A5E35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653" w:type="dxa"/>
            <w:shd w:val="clear" w:color="auto" w:fill="BFBFBF"/>
          </w:tcPr>
          <w:p w14:paraId="70A83E6A" w14:textId="0278A9EF" w:rsidR="00E83C63" w:rsidRPr="003A5E35" w:rsidRDefault="00E83C63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19" w:type="dxa"/>
            <w:shd w:val="clear" w:color="auto" w:fill="BFBFBF"/>
          </w:tcPr>
          <w:p w14:paraId="26A42763" w14:textId="01AFFE8F" w:rsidR="00E83C63" w:rsidRPr="003A5E35" w:rsidRDefault="00E83C63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83C63" w:rsidRPr="003A5E35" w14:paraId="7CDED7E8" w14:textId="77777777" w:rsidTr="004A3164">
        <w:trPr>
          <w:trHeight w:val="454"/>
        </w:trPr>
        <w:tc>
          <w:tcPr>
            <w:tcW w:w="1417" w:type="dxa"/>
            <w:shd w:val="clear" w:color="auto" w:fill="auto"/>
            <w:vAlign w:val="center"/>
          </w:tcPr>
          <w:p w14:paraId="2BCBC898" w14:textId="77777777" w:rsidR="00E83C63" w:rsidRPr="003A5E35" w:rsidRDefault="00E83C63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43DB4A4C" w14:textId="07D5C5EF" w:rsidR="00E83C63" w:rsidRPr="003A5E35" w:rsidRDefault="00E83C63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F-PQS-02-010-01/0</w:t>
            </w:r>
            <w:r w:rsidR="00641FED" w:rsidRPr="003A5E35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6E1E481B" w14:textId="5F6E70E4" w:rsidR="00E83C63" w:rsidRPr="003A5E35" w:rsidRDefault="00E83C63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Lembar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Cap SAMPLED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1AC118BD" w14:textId="2723FD40" w:rsidR="00E83C63" w:rsidRPr="003A5E35" w:rsidRDefault="00D22651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12 JUL 2023</w:t>
            </w:r>
          </w:p>
        </w:tc>
      </w:tr>
      <w:tr w:rsidR="00D22651" w:rsidRPr="003A5E35" w14:paraId="7562ED88" w14:textId="77777777" w:rsidTr="00D46542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0C0DE9E7" w14:textId="77777777" w:rsidR="00D22651" w:rsidRPr="003A5E35" w:rsidRDefault="00D22651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0CD2F7E5" w14:textId="36786112" w:rsidR="00D22651" w:rsidRPr="003A5E35" w:rsidRDefault="00D22651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F-PQS-02-010-02/0</w:t>
            </w:r>
            <w:r w:rsidR="00A33C6C" w:rsidRPr="003A5E35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133BD8FE" w14:textId="2AEDCFB8" w:rsidR="00D22651" w:rsidRPr="003A5E35" w:rsidRDefault="00D22651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Primer Strip/Blister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7A0037A0" w14:textId="33CB5FC2" w:rsidR="00D22651" w:rsidRPr="003A5E35" w:rsidRDefault="003F1358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24 OCT 2023</w:t>
            </w:r>
          </w:p>
        </w:tc>
      </w:tr>
      <w:tr w:rsidR="00D22651" w:rsidRPr="003A5E35" w14:paraId="2EA101C1" w14:textId="77777777" w:rsidTr="00D46542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6F3F76B6" w14:textId="1ED03FE4" w:rsidR="00D22651" w:rsidRPr="003A5E35" w:rsidRDefault="00D22651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70BA0B24" w14:textId="3BDAA7F9" w:rsidR="00D22651" w:rsidRPr="003A5E35" w:rsidRDefault="00D22651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F-PQS-02-010-04/0</w:t>
            </w:r>
            <w:r w:rsidR="00245F96" w:rsidRPr="003A5E35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3B917FF1" w14:textId="0046871C" w:rsidR="00D22651" w:rsidRPr="003A5E35" w:rsidRDefault="00D22651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Akhir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Jadi</w:t>
            </w:r>
            <w:proofErr w:type="spellEnd"/>
          </w:p>
        </w:tc>
        <w:tc>
          <w:tcPr>
            <w:tcW w:w="2519" w:type="dxa"/>
            <w:shd w:val="clear" w:color="auto" w:fill="auto"/>
            <w:vAlign w:val="center"/>
          </w:tcPr>
          <w:p w14:paraId="57E606D5" w14:textId="6FE1D589" w:rsidR="00BF5F3E" w:rsidRPr="003A5E35" w:rsidRDefault="00BF5F3E" w:rsidP="00BF5F3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F5F3E" w:rsidRPr="003A5E35" w14:paraId="444636E2" w14:textId="77777777" w:rsidTr="00D46542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71CD23EC" w14:textId="649876A8" w:rsidR="00BF5F3E" w:rsidRPr="003A5E35" w:rsidRDefault="00BF5F3E" w:rsidP="00BF5F3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65E81AA1" w14:textId="05566A79" w:rsidR="00BF5F3E" w:rsidRPr="003A5E35" w:rsidRDefault="00BF5F3E" w:rsidP="00BF5F3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F-PQS-02-010-05/04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3C7C7CDF" w14:textId="2CB9F8AB" w:rsidR="00BF5F3E" w:rsidRPr="003A5E35" w:rsidRDefault="00BF5F3E" w:rsidP="00BF5F3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>Serbuk</w:t>
            </w:r>
            <w:proofErr w:type="spellEnd"/>
          </w:p>
        </w:tc>
        <w:tc>
          <w:tcPr>
            <w:tcW w:w="2519" w:type="dxa"/>
            <w:shd w:val="clear" w:color="auto" w:fill="auto"/>
            <w:vAlign w:val="center"/>
          </w:tcPr>
          <w:p w14:paraId="0ECF5D98" w14:textId="1410B3F1" w:rsidR="00BF5F3E" w:rsidRPr="003A5E35" w:rsidRDefault="00BF5F3E" w:rsidP="00BF5F3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02 JUL 2024</w:t>
            </w:r>
          </w:p>
        </w:tc>
      </w:tr>
      <w:tr w:rsidR="00BF5F3E" w:rsidRPr="003A5E35" w14:paraId="3A4DF89A" w14:textId="77777777" w:rsidTr="00D46542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54B44B73" w14:textId="346CB163" w:rsidR="00BF5F3E" w:rsidRPr="003A5E35" w:rsidRDefault="00BF5F3E" w:rsidP="00BF5F3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23BF6255" w14:textId="1BA293A8" w:rsidR="00BF5F3E" w:rsidRPr="003A5E35" w:rsidRDefault="00BF5F3E" w:rsidP="00BF5F3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F-PQS-02-010-06/04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34BE54EC" w14:textId="75857423" w:rsidR="00BF5F3E" w:rsidRPr="003A5E35" w:rsidRDefault="00BF5F3E" w:rsidP="00BF5F3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>Cairan</w:t>
            </w:r>
            <w:proofErr w:type="spellEnd"/>
            <w:r w:rsidRPr="003A5E35">
              <w:rPr>
                <w:rFonts w:ascii="Calibri" w:hAnsi="Calibri" w:cs="Calibri"/>
                <w:iCs/>
                <w:sz w:val="22"/>
                <w:szCs w:val="22"/>
              </w:rPr>
              <w:t xml:space="preserve"> Oral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04CCA7CC" w14:textId="5FD3D2A1" w:rsidR="00BF5F3E" w:rsidRPr="003A5E35" w:rsidRDefault="00BF5F3E" w:rsidP="00BF5F3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02 JUL 2024</w:t>
            </w:r>
          </w:p>
        </w:tc>
      </w:tr>
      <w:tr w:rsidR="00BF5F3E" w:rsidRPr="003A5E35" w14:paraId="2883B76C" w14:textId="77777777" w:rsidTr="00D46542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5C470E53" w14:textId="072CBD07" w:rsidR="00BF5F3E" w:rsidRPr="003A5E35" w:rsidRDefault="00BF5F3E" w:rsidP="00BF5F3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2CFD72F3" w14:textId="7C7A6177" w:rsidR="00BF5F3E" w:rsidRPr="003A5E35" w:rsidRDefault="00BF5F3E" w:rsidP="00BF5F3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F-PQS-02-010-07/05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48BC17A4" w14:textId="1BC55DE6" w:rsidR="00BF5F3E" w:rsidRPr="003A5E35" w:rsidRDefault="00BF5F3E" w:rsidP="00BF5F3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</w:p>
        </w:tc>
        <w:tc>
          <w:tcPr>
            <w:tcW w:w="2519" w:type="dxa"/>
            <w:shd w:val="clear" w:color="auto" w:fill="auto"/>
            <w:vAlign w:val="center"/>
          </w:tcPr>
          <w:p w14:paraId="72E3CEDC" w14:textId="5C445F86" w:rsidR="00BF5F3E" w:rsidRPr="003A5E35" w:rsidRDefault="00BF5F3E" w:rsidP="00BF5F3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02 JUL 2024</w:t>
            </w:r>
          </w:p>
        </w:tc>
      </w:tr>
      <w:tr w:rsidR="00D22651" w:rsidRPr="003A5E35" w14:paraId="3DAC7BDC" w14:textId="77777777" w:rsidTr="004A3164">
        <w:trPr>
          <w:trHeight w:val="454"/>
        </w:trPr>
        <w:tc>
          <w:tcPr>
            <w:tcW w:w="1417" w:type="dxa"/>
            <w:shd w:val="clear" w:color="auto" w:fill="auto"/>
            <w:vAlign w:val="center"/>
          </w:tcPr>
          <w:p w14:paraId="14AE4FB4" w14:textId="1D186FFB" w:rsidR="00D22651" w:rsidRPr="003A5E35" w:rsidRDefault="00D22651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7E346C14" w14:textId="23875547" w:rsidR="00D22651" w:rsidRPr="003A5E35" w:rsidRDefault="00D22651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F-PQS-02-010-08/00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3C23243E" w14:textId="786A0902" w:rsidR="00D22651" w:rsidRPr="003A5E35" w:rsidRDefault="00D22651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AQL Military Standard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2B32246F" w14:textId="179522F7" w:rsidR="00D22651" w:rsidRPr="003A5E35" w:rsidRDefault="00D22651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12 JUL 2023</w:t>
            </w:r>
          </w:p>
        </w:tc>
      </w:tr>
      <w:tr w:rsidR="00D22651" w:rsidRPr="003A5E35" w14:paraId="1F0295D9" w14:textId="77777777" w:rsidTr="004A3164">
        <w:trPr>
          <w:trHeight w:val="454"/>
        </w:trPr>
        <w:tc>
          <w:tcPr>
            <w:tcW w:w="1417" w:type="dxa"/>
            <w:shd w:val="clear" w:color="auto" w:fill="auto"/>
            <w:vAlign w:val="center"/>
          </w:tcPr>
          <w:p w14:paraId="1152AAE9" w14:textId="4D8CA77B" w:rsidR="00D22651" w:rsidRPr="003A5E35" w:rsidRDefault="00D22651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2B7366A4" w14:textId="2743DE9C" w:rsidR="00D22651" w:rsidRPr="003A5E35" w:rsidRDefault="00D22651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F-PQS-02-010-09/00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05356BB0" w14:textId="28450F61" w:rsidR="00D22651" w:rsidRPr="003A5E35" w:rsidRDefault="00D22651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 xml:space="preserve">Label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Diperiksa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IPC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6D70E4B3" w14:textId="4F6B0AFD" w:rsidR="00D22651" w:rsidRPr="003A5E35" w:rsidRDefault="00D22651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12 JUL 2023</w:t>
            </w:r>
          </w:p>
        </w:tc>
      </w:tr>
      <w:tr w:rsidR="00D22651" w:rsidRPr="003A5E35" w14:paraId="3BC5EECE" w14:textId="77777777" w:rsidTr="00D46542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4A98E9A3" w14:textId="33672EFA" w:rsidR="00D22651" w:rsidRPr="003A5E35" w:rsidRDefault="00D22651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6747FA70" w14:textId="60A3A201" w:rsidR="00D22651" w:rsidRPr="003A5E35" w:rsidRDefault="00D22651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F-PQS-02-010-10/00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4F5F8DED" w14:textId="7DB00BB4" w:rsidR="00D22651" w:rsidRPr="003A5E35" w:rsidRDefault="00D22651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Tablet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Kemasan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Botol</w:t>
            </w:r>
            <w:proofErr w:type="spellEnd"/>
          </w:p>
        </w:tc>
        <w:tc>
          <w:tcPr>
            <w:tcW w:w="2519" w:type="dxa"/>
            <w:shd w:val="clear" w:color="auto" w:fill="auto"/>
            <w:vAlign w:val="center"/>
          </w:tcPr>
          <w:p w14:paraId="1FD4A4E0" w14:textId="58915AA9" w:rsidR="00D22651" w:rsidRPr="003A5E35" w:rsidRDefault="00D22651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12 JUL 2023</w:t>
            </w:r>
          </w:p>
        </w:tc>
      </w:tr>
      <w:tr w:rsidR="00D07316" w:rsidRPr="003A5E35" w14:paraId="4C52C448" w14:textId="77777777" w:rsidTr="00D46542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39C4AA20" w14:textId="0BC37860" w:rsidR="00D07316" w:rsidRPr="003A5E35" w:rsidRDefault="00D07316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48BF53FC" w14:textId="21F9D26C" w:rsidR="00D07316" w:rsidRPr="003A5E35" w:rsidRDefault="00D07316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F-PQS-02-010-11/00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6F05B386" w14:textId="51F2FE47" w:rsidR="00D07316" w:rsidRPr="003A5E35" w:rsidRDefault="00D07316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Pengecekan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Kemas</w:t>
            </w:r>
            <w:proofErr w:type="spellEnd"/>
            <w:r w:rsidR="00591EB3" w:rsidRPr="003A5E35">
              <w:rPr>
                <w:rFonts w:ascii="Calibri" w:hAnsi="Calibri" w:cs="Calibri"/>
                <w:sz w:val="22"/>
                <w:szCs w:val="22"/>
              </w:rPr>
              <w:t xml:space="preserve"> Primer</w:t>
            </w:r>
            <w:r w:rsidRPr="003A5E35">
              <w:rPr>
                <w:rFonts w:ascii="Calibri" w:hAnsi="Calibri" w:cs="Calibri"/>
                <w:sz w:val="22"/>
                <w:szCs w:val="22"/>
              </w:rPr>
              <w:t xml:space="preserve"> Strip / Blister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48C518BC" w14:textId="39391F31" w:rsidR="00D07316" w:rsidRPr="003A5E35" w:rsidRDefault="00490793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18 SEP 2023</w:t>
            </w:r>
          </w:p>
        </w:tc>
      </w:tr>
      <w:tr w:rsidR="00A47B04" w:rsidRPr="003A5E35" w14:paraId="0079821C" w14:textId="77777777" w:rsidTr="00D46542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648DB767" w14:textId="0520AF8D" w:rsidR="00A47B04" w:rsidRPr="003A5E35" w:rsidRDefault="00A47B04" w:rsidP="003A412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2BC1C4B5" w14:textId="090D7619" w:rsidR="00A47B04" w:rsidRPr="003A5E35" w:rsidRDefault="00A47B04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F-PQS-02-010-12/00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43A428DF" w14:textId="7B723570" w:rsidR="00A47B04" w:rsidRPr="003A5E35" w:rsidRDefault="00A47B0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Penggantian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Kemas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Primer Strip / Blister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0BC0DA0B" w14:textId="34232CFF" w:rsidR="00A47B04" w:rsidRPr="003A5E35" w:rsidRDefault="00A33C6C" w:rsidP="003A41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22 SEP 2023</w:t>
            </w:r>
          </w:p>
        </w:tc>
      </w:tr>
      <w:tr w:rsidR="00D41DCD" w:rsidRPr="003A5E35" w14:paraId="623C6D14" w14:textId="77777777" w:rsidTr="00D41DCD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00FA42EE" w14:textId="05C96751" w:rsidR="00D41DCD" w:rsidRPr="003A5E35" w:rsidRDefault="00D41DCD" w:rsidP="00D41DC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1BE64B34" w14:textId="3C82CFC2" w:rsidR="00D41DCD" w:rsidRPr="003A5E35" w:rsidRDefault="00D41DCD" w:rsidP="00D41DC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F-PQS-02-010-13/0</w:t>
            </w:r>
            <w:r w:rsidR="00245F96" w:rsidRPr="003A5E35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6CDFB9D8" w14:textId="0F862ED5" w:rsidR="00D41DCD" w:rsidRPr="003A5E35" w:rsidRDefault="00D41DCD" w:rsidP="00D41DCD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Primer Strip/Blister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5DE98266" w14:textId="3E2706A3" w:rsidR="00D41DCD" w:rsidRPr="003A5E35" w:rsidRDefault="00D41DCD" w:rsidP="00D41DC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41DCD" w:rsidRPr="003A5E35" w14:paraId="49170C75" w14:textId="77777777" w:rsidTr="00D41DCD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142BEAB1" w14:textId="47634498" w:rsidR="00D41DCD" w:rsidRPr="003A5E35" w:rsidRDefault="00D41DCD" w:rsidP="00D41DC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73D74CDB" w14:textId="39FCEB6D" w:rsidR="00D41DCD" w:rsidRPr="003A5E35" w:rsidRDefault="00D41DCD" w:rsidP="00D41DC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F-PQS-02-010-14/0</w:t>
            </w:r>
            <w:r w:rsidR="00245F96" w:rsidRPr="003A5E35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25AC757B" w14:textId="254F8253" w:rsidR="00D41DCD" w:rsidRPr="003A5E35" w:rsidRDefault="00D41DCD" w:rsidP="00D41DCD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Primer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2519" w:type="dxa"/>
            <w:shd w:val="clear" w:color="auto" w:fill="auto"/>
            <w:vAlign w:val="center"/>
          </w:tcPr>
          <w:p w14:paraId="6423B657" w14:textId="7A366F6E" w:rsidR="00D41DCD" w:rsidRPr="003A5E35" w:rsidRDefault="00D41DCD" w:rsidP="00D41DC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41DCD" w:rsidRPr="003A5E35" w14:paraId="3FF93969" w14:textId="77777777" w:rsidTr="00D41DCD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47E05D7A" w14:textId="23E25C25" w:rsidR="00D41DCD" w:rsidRPr="003A5E35" w:rsidRDefault="00D41DCD" w:rsidP="00D41DC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056EF641" w14:textId="5CABDF84" w:rsidR="00D41DCD" w:rsidRPr="003A5E35" w:rsidRDefault="00D41DCD" w:rsidP="00D41DC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F-PQS-02-010-15/0</w:t>
            </w:r>
            <w:r w:rsidR="00245F96" w:rsidRPr="003A5E35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0CE9C26E" w14:textId="1821506B" w:rsidR="00D41DCD" w:rsidRPr="003A5E35" w:rsidRDefault="00D41DCD" w:rsidP="00D41DCD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Primer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</w:p>
        </w:tc>
        <w:tc>
          <w:tcPr>
            <w:tcW w:w="2519" w:type="dxa"/>
            <w:shd w:val="clear" w:color="auto" w:fill="auto"/>
            <w:vAlign w:val="center"/>
          </w:tcPr>
          <w:p w14:paraId="7ED4ACE1" w14:textId="155DD576" w:rsidR="00D41DCD" w:rsidRPr="003A5E35" w:rsidRDefault="00D41DCD" w:rsidP="00D41DC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41DCD" w:rsidRPr="003A5E35" w14:paraId="146D0920" w14:textId="77777777" w:rsidTr="00D41DCD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7EC88FD6" w14:textId="7ABC8991" w:rsidR="00D41DCD" w:rsidRPr="003A5E35" w:rsidRDefault="00D41DCD" w:rsidP="00D41DC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6F4300D2" w14:textId="57F65518" w:rsidR="00D41DCD" w:rsidRPr="003A5E35" w:rsidRDefault="00D41DCD" w:rsidP="00D41DC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F-PQS-02-010-16/0</w:t>
            </w:r>
            <w:r w:rsidR="00245F96" w:rsidRPr="003A5E35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788370B2" w14:textId="737AE4F8" w:rsidR="00D41DCD" w:rsidRPr="003A5E35" w:rsidRDefault="00D41DCD" w:rsidP="00D41DCD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Tersier</w:t>
            </w:r>
            <w:proofErr w:type="spellEnd"/>
          </w:p>
        </w:tc>
        <w:tc>
          <w:tcPr>
            <w:tcW w:w="2519" w:type="dxa"/>
            <w:shd w:val="clear" w:color="auto" w:fill="auto"/>
            <w:vAlign w:val="center"/>
          </w:tcPr>
          <w:p w14:paraId="658758F8" w14:textId="4BD2C524" w:rsidR="00D41DCD" w:rsidRPr="003A5E35" w:rsidRDefault="00D41DCD" w:rsidP="00D41DC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41DCD" w:rsidRPr="003A5E35" w14:paraId="18A98F49" w14:textId="77777777" w:rsidTr="00D41DCD">
        <w:trPr>
          <w:trHeight w:val="635"/>
        </w:trPr>
        <w:tc>
          <w:tcPr>
            <w:tcW w:w="1417" w:type="dxa"/>
            <w:shd w:val="clear" w:color="auto" w:fill="auto"/>
            <w:vAlign w:val="center"/>
          </w:tcPr>
          <w:p w14:paraId="7133FE5B" w14:textId="2327FCCE" w:rsidR="00D41DCD" w:rsidRPr="003A5E35" w:rsidRDefault="00D41DCD" w:rsidP="00D41DC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72B1DEC5" w14:textId="14AD42AC" w:rsidR="00D41DCD" w:rsidRPr="003A5E35" w:rsidRDefault="00D41DCD" w:rsidP="00D41DC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F-PQS-02-010-17/00</w:t>
            </w:r>
          </w:p>
        </w:tc>
        <w:tc>
          <w:tcPr>
            <w:tcW w:w="3653" w:type="dxa"/>
            <w:shd w:val="clear" w:color="auto" w:fill="auto"/>
            <w:vAlign w:val="center"/>
          </w:tcPr>
          <w:p w14:paraId="2CBC1332" w14:textId="7F485D55" w:rsidR="00D41DCD" w:rsidRPr="003A5E35" w:rsidRDefault="00D41DCD" w:rsidP="00D41DCD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Primer Tablet/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Botol</w:t>
            </w:r>
            <w:proofErr w:type="spellEnd"/>
          </w:p>
        </w:tc>
        <w:tc>
          <w:tcPr>
            <w:tcW w:w="2519" w:type="dxa"/>
            <w:shd w:val="clear" w:color="auto" w:fill="auto"/>
            <w:vAlign w:val="center"/>
          </w:tcPr>
          <w:p w14:paraId="463920BB" w14:textId="22F31A74" w:rsidR="00D41DCD" w:rsidRPr="003A5E35" w:rsidRDefault="00D41DCD" w:rsidP="00D41DC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05 NOV 2024</w:t>
            </w:r>
          </w:p>
        </w:tc>
      </w:tr>
    </w:tbl>
    <w:p w14:paraId="60207A7B" w14:textId="77777777" w:rsidR="00E83C63" w:rsidRPr="003A5E35" w:rsidRDefault="00E83C63" w:rsidP="003A412E">
      <w:pPr>
        <w:spacing w:after="100"/>
        <w:rPr>
          <w:rFonts w:ascii="Calibri" w:hAnsi="Calibri" w:cs="Calibri"/>
          <w:b/>
          <w:sz w:val="10"/>
          <w:szCs w:val="10"/>
        </w:rPr>
      </w:pPr>
    </w:p>
    <w:p w14:paraId="575FF3E7" w14:textId="3154ECE5" w:rsidR="009528B8" w:rsidRPr="003A5E35" w:rsidRDefault="00E83C63" w:rsidP="003A412E">
      <w:pPr>
        <w:pStyle w:val="ListParagraph"/>
        <w:numPr>
          <w:ilvl w:val="0"/>
          <w:numId w:val="9"/>
        </w:numPr>
        <w:spacing w:after="100"/>
        <w:ind w:left="426" w:hanging="426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A5E35">
        <w:rPr>
          <w:rFonts w:ascii="Calibri" w:hAnsi="Calibri" w:cs="Calibri"/>
          <w:b/>
          <w:sz w:val="22"/>
          <w:szCs w:val="22"/>
        </w:rPr>
        <w:t>Sejarah</w:t>
      </w:r>
      <w:proofErr w:type="spellEnd"/>
      <w:r w:rsidRPr="003A5E3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3A5E3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3A5E35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W w:w="991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4"/>
        <w:gridCol w:w="1069"/>
        <w:gridCol w:w="2016"/>
        <w:gridCol w:w="3114"/>
        <w:gridCol w:w="1985"/>
      </w:tblGrid>
      <w:tr w:rsidR="009528B8" w:rsidRPr="003A5E35" w14:paraId="46D2C33C" w14:textId="77777777" w:rsidTr="00D41DCD">
        <w:trPr>
          <w:trHeight w:val="609"/>
          <w:tblHeader/>
        </w:trPr>
        <w:tc>
          <w:tcPr>
            <w:tcW w:w="1734" w:type="dxa"/>
            <w:shd w:val="clear" w:color="auto" w:fill="BFBFBF"/>
            <w:vAlign w:val="center"/>
          </w:tcPr>
          <w:p w14:paraId="171CCBDF" w14:textId="77777777" w:rsidR="009528B8" w:rsidRPr="003A5E35" w:rsidRDefault="009528B8" w:rsidP="00C946B6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69" w:type="dxa"/>
            <w:shd w:val="clear" w:color="auto" w:fill="BFBFBF"/>
            <w:vAlign w:val="center"/>
          </w:tcPr>
          <w:p w14:paraId="46C5F384" w14:textId="77777777" w:rsidR="009528B8" w:rsidRPr="003A5E35" w:rsidRDefault="009528B8" w:rsidP="00C946B6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16" w:type="dxa"/>
            <w:shd w:val="clear" w:color="auto" w:fill="BFBFBF"/>
            <w:vAlign w:val="center"/>
          </w:tcPr>
          <w:p w14:paraId="331BF010" w14:textId="77777777" w:rsidR="009528B8" w:rsidRPr="003A5E35" w:rsidRDefault="009528B8" w:rsidP="00C946B6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4" w:type="dxa"/>
            <w:shd w:val="clear" w:color="auto" w:fill="BFBFBF"/>
            <w:vAlign w:val="center"/>
          </w:tcPr>
          <w:p w14:paraId="51D558DF" w14:textId="77777777" w:rsidR="009528B8" w:rsidRPr="003A5E35" w:rsidRDefault="009528B8" w:rsidP="00C946B6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00BF52A9" w14:textId="77777777" w:rsidR="009528B8" w:rsidRPr="003A5E35" w:rsidRDefault="009528B8" w:rsidP="00C946B6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9528B8" w:rsidRPr="003A5E35" w14:paraId="46292D61" w14:textId="77777777" w:rsidTr="00D41DCD">
        <w:trPr>
          <w:trHeight w:val="304"/>
        </w:trPr>
        <w:tc>
          <w:tcPr>
            <w:tcW w:w="1734" w:type="dxa"/>
            <w:tcBorders>
              <w:bottom w:val="single" w:sz="4" w:space="0" w:color="auto"/>
            </w:tcBorders>
            <w:vAlign w:val="center"/>
          </w:tcPr>
          <w:p w14:paraId="1E98A439" w14:textId="77777777" w:rsidR="009528B8" w:rsidRPr="003A5E35" w:rsidRDefault="009528B8" w:rsidP="00C946B6">
            <w:pPr>
              <w:spacing w:after="100"/>
              <w:ind w:left="-86"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PQS-02-010</w:t>
            </w:r>
          </w:p>
        </w:tc>
        <w:tc>
          <w:tcPr>
            <w:tcW w:w="1069" w:type="dxa"/>
            <w:tcBorders>
              <w:bottom w:val="single" w:sz="4" w:space="0" w:color="auto"/>
            </w:tcBorders>
            <w:vAlign w:val="center"/>
          </w:tcPr>
          <w:p w14:paraId="60E0F253" w14:textId="77777777" w:rsidR="009528B8" w:rsidRPr="003A5E35" w:rsidRDefault="009528B8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vAlign w:val="center"/>
          </w:tcPr>
          <w:p w14:paraId="30BD4F44" w14:textId="77777777" w:rsidR="009528B8" w:rsidRPr="003A5E35" w:rsidRDefault="009528B8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09 JUL 2019</w:t>
            </w:r>
          </w:p>
        </w:tc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6996B9DE" w14:textId="77777777" w:rsidR="009528B8" w:rsidRPr="003A5E35" w:rsidRDefault="009528B8" w:rsidP="00C946B6">
            <w:pPr>
              <w:spacing w:after="100"/>
              <w:ind w:right="-29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0D59B95F" w14:textId="23188F72" w:rsidR="009528B8" w:rsidRPr="003A5E35" w:rsidRDefault="009528B8" w:rsidP="0003678E">
            <w:pPr>
              <w:spacing w:after="10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Dokumen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baru</w:t>
            </w:r>
            <w:proofErr w:type="spellEnd"/>
          </w:p>
        </w:tc>
      </w:tr>
      <w:tr w:rsidR="009528B8" w:rsidRPr="003A5E35" w14:paraId="43B21A48" w14:textId="77777777" w:rsidTr="00D41DCD">
        <w:trPr>
          <w:trHeight w:val="139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EC119" w14:textId="77777777" w:rsidR="009528B8" w:rsidRPr="003A5E35" w:rsidRDefault="009528B8" w:rsidP="00C946B6">
            <w:pPr>
              <w:spacing w:after="100"/>
              <w:ind w:left="-86"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PQS-02-010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B447" w14:textId="77777777" w:rsidR="009528B8" w:rsidRPr="003A5E35" w:rsidRDefault="009528B8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B341" w14:textId="77777777" w:rsidR="009528B8" w:rsidRPr="003A5E35" w:rsidRDefault="009528B8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29 SEP 2020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B8594" w14:textId="77777777" w:rsidR="009528B8" w:rsidRPr="003A5E35" w:rsidRDefault="009528B8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8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referensi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terdapat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Pedoman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CPOB 2012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diganti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menjadi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CPOB 2018.</w:t>
            </w:r>
          </w:p>
          <w:p w14:paraId="4DEE69AC" w14:textId="7777777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8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Penghapusan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Petunjuk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Operasional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CPOB 2012.</w:t>
            </w:r>
          </w:p>
          <w:p w14:paraId="4E58BDD4" w14:textId="7777777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8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Dihapuskan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referensi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PT. Kimia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Farma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(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Persero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)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Tbk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Plant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Banjaran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3D775FC2" w14:textId="7777777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8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poin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6.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Alat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/tools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dihapus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27A164FA" w14:textId="7777777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8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poin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6.5.2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tertulis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10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botol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untuk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retained sample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diganti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menjadi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5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botol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untuk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retained sample.</w:t>
            </w:r>
          </w:p>
          <w:p w14:paraId="4B5FA529" w14:textId="7777777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8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poin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6.6.1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ditambah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poin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g. leaflet.</w:t>
            </w:r>
          </w:p>
          <w:p w14:paraId="294E8E72" w14:textId="40BDC5F2" w:rsidR="009528B8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8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poin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6.6.3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6.7.1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ditambahkan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poin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leaflet.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B7631" w14:textId="35CD84D6" w:rsidR="009528B8" w:rsidRPr="003A5E35" w:rsidRDefault="009528B8" w:rsidP="00C946B6">
            <w:pPr>
              <w:spacing w:after="100"/>
              <w:ind w:right="-29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Mengikuti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CPOB 2018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penyesuaian</w:t>
            </w:r>
            <w:proofErr w:type="spellEnd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dilapangan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terkait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prosedur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,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selain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itu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>ada</w:t>
            </w:r>
            <w:proofErr w:type="spellEnd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>redaksi</w:t>
            </w:r>
            <w:proofErr w:type="spellEnd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penulisan</w:t>
            </w:r>
            <w:proofErr w:type="spellEnd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>pada</w:t>
            </w:r>
            <w:proofErr w:type="spellEnd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>nomor</w:t>
            </w:r>
            <w:proofErr w:type="spellEnd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>lampiran</w:t>
            </w:r>
            <w:proofErr w:type="spellEnd"/>
            <w:r w:rsidR="00C946B6" w:rsidRPr="003A5E35"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</w:tc>
      </w:tr>
      <w:tr w:rsidR="00C946B6" w:rsidRPr="003A5E35" w14:paraId="5F894048" w14:textId="77777777" w:rsidTr="00D41DCD">
        <w:trPr>
          <w:trHeight w:val="560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05E3" w14:textId="77777777" w:rsidR="00C946B6" w:rsidRPr="003A5E35" w:rsidRDefault="00C946B6" w:rsidP="00C946B6">
            <w:pPr>
              <w:spacing w:after="100"/>
              <w:ind w:left="-86"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PQS-02-010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A51C" w14:textId="77777777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02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2699" w14:textId="77777777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16 OCT 2020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8622" w14:textId="77777777" w:rsidR="00C946B6" w:rsidRPr="003A5E35" w:rsidRDefault="00C946B6" w:rsidP="00C946B6">
            <w:pPr>
              <w:spacing w:after="10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Perubahan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Point 6.2; 6.3; 6.3.1; 6.3.2; 6.3.3; 6.3.4; 6.4; 6.5; 6.6; 6.7</w:t>
            </w:r>
          </w:p>
          <w:p w14:paraId="3AE7BC4A" w14:textId="77777777" w:rsidR="00C946B6" w:rsidRPr="003A5E35" w:rsidRDefault="00C946B6" w:rsidP="00C946B6">
            <w:pPr>
              <w:spacing w:after="10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Point 6.8</w:t>
            </w:r>
          </w:p>
          <w:p w14:paraId="672F38F9" w14:textId="77777777" w:rsidR="00C946B6" w:rsidRPr="003A5E35" w:rsidRDefault="00C946B6" w:rsidP="00C946B6">
            <w:pPr>
              <w:spacing w:after="10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Penghapusan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lampiran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3</w:t>
            </w:r>
          </w:p>
          <w:p w14:paraId="19A99D59" w14:textId="77777777" w:rsidR="00C946B6" w:rsidRPr="003A5E35" w:rsidRDefault="00C946B6" w:rsidP="00C946B6">
            <w:pPr>
              <w:spacing w:after="100"/>
              <w:ind w:right="-29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Lampiran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5,6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7.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62099" w14:textId="77777777" w:rsidR="00C946B6" w:rsidRPr="003A5E35" w:rsidRDefault="00C946B6" w:rsidP="00C946B6">
            <w:pPr>
              <w:spacing w:after="10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Mengikuti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kondisi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di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lapangan</w:t>
            </w:r>
            <w:proofErr w:type="spellEnd"/>
          </w:p>
          <w:p w14:paraId="551D4913" w14:textId="77777777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C946B6" w:rsidRPr="003A5E35" w14:paraId="2ECE74AC" w14:textId="77777777" w:rsidTr="00D41DCD">
        <w:trPr>
          <w:trHeight w:val="1135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F6F4" w14:textId="77777777" w:rsidR="00C946B6" w:rsidRPr="003A5E35" w:rsidRDefault="00C946B6" w:rsidP="00C946B6">
            <w:pPr>
              <w:spacing w:after="100"/>
              <w:ind w:left="-86"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PQS-02-010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BE98" w14:textId="77777777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03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796D" w14:textId="77777777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9F9F9"/>
              </w:rPr>
              <w:t>12 JUL 2023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82AE1" w14:textId="7777777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5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penandaan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bahan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kemas</w:t>
            </w:r>
            <w:proofErr w:type="spellEnd"/>
          </w:p>
          <w:p w14:paraId="7301E33C" w14:textId="7777777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5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1 row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set up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primer strip/ blister</w:t>
            </w:r>
          </w:p>
          <w:p w14:paraId="2A776B69" w14:textId="7777777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5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pengambilan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sampel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botol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box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sekunder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tersier</w:t>
            </w:r>
            <w:proofErr w:type="spellEnd"/>
          </w:p>
          <w:p w14:paraId="4260634D" w14:textId="77777777" w:rsidR="00C946B6" w:rsidRPr="003A5E35" w:rsidRDefault="00C946B6" w:rsidP="00C946B6">
            <w:pPr>
              <w:pStyle w:val="ListParagraph"/>
              <w:numPr>
                <w:ilvl w:val="0"/>
                <w:numId w:val="18"/>
              </w:numPr>
              <w:spacing w:after="100"/>
              <w:ind w:left="231" w:right="171" w:hanging="231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sekunder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tersier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dengan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QR Code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57BE" w14:textId="77777777" w:rsidR="00C946B6" w:rsidRPr="003A5E35" w:rsidRDefault="00C946B6" w:rsidP="00C946B6">
            <w:pPr>
              <w:spacing w:after="10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Mengikuti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kondisi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di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lapangan</w:t>
            </w:r>
            <w:proofErr w:type="spellEnd"/>
          </w:p>
          <w:p w14:paraId="3508D48A" w14:textId="77777777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946B6" w:rsidRPr="003A5E35" w14:paraId="7E1573FF" w14:textId="77777777" w:rsidTr="00D41DCD">
        <w:trPr>
          <w:trHeight w:val="862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484A" w14:textId="1DD39FD3" w:rsidR="00C946B6" w:rsidRPr="003A5E35" w:rsidRDefault="00C946B6" w:rsidP="00C946B6">
            <w:pPr>
              <w:spacing w:after="100"/>
              <w:ind w:left="-86"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PQS-02-010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D4395" w14:textId="5AA727B6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04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678FA" w14:textId="59AB4496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9F9F9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18 SEP 2023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15AC" w14:textId="7777777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5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Selama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Proses </w:t>
            </w: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Strip / Blister </w:t>
            </w:r>
          </w:p>
          <w:p w14:paraId="4C131F88" w14:textId="7777777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5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Selama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Proses </w:t>
            </w: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Sekunder</w:t>
            </w:r>
            <w:proofErr w:type="spellEnd"/>
          </w:p>
          <w:p w14:paraId="190C0476" w14:textId="59D9DB67" w:rsidR="00C946B6" w:rsidRPr="003A5E35" w:rsidRDefault="00C946B6" w:rsidP="00C946B6">
            <w:pPr>
              <w:pStyle w:val="ListParagraph"/>
              <w:numPr>
                <w:ilvl w:val="0"/>
                <w:numId w:val="4"/>
              </w:numPr>
              <w:spacing w:after="100"/>
              <w:ind w:left="175" w:hanging="219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Pengecekan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Bahan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Kemas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 xml:space="preserve"> Strip / Blister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DD15" w14:textId="69D99D0A" w:rsidR="00C946B6" w:rsidRPr="003A5E35" w:rsidRDefault="00C946B6" w:rsidP="00C946B6">
            <w:pPr>
              <w:spacing w:after="10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Disesuaikan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eksisting</w:t>
            </w:r>
            <w:proofErr w:type="spellEnd"/>
          </w:p>
        </w:tc>
      </w:tr>
      <w:tr w:rsidR="00C946B6" w:rsidRPr="003A5E35" w14:paraId="62E1654A" w14:textId="77777777" w:rsidTr="00D41DCD">
        <w:trPr>
          <w:trHeight w:val="3045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D222" w14:textId="77777777" w:rsidR="00C946B6" w:rsidRPr="003A5E35" w:rsidRDefault="00C946B6" w:rsidP="00C946B6">
            <w:pPr>
              <w:spacing w:after="100"/>
              <w:ind w:left="-86"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PQS-02-010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221E" w14:textId="77777777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05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A27B" w14:textId="617B1F39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22 SEP 2023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7D92" w14:textId="534A6376" w:rsidR="00C946B6" w:rsidRPr="003A5E35" w:rsidRDefault="00C946B6" w:rsidP="00C946B6">
            <w:pPr>
              <w:pStyle w:val="ListParagraph"/>
              <w:numPr>
                <w:ilvl w:val="0"/>
                <w:numId w:val="20"/>
              </w:numPr>
              <w:spacing w:after="100"/>
              <w:ind w:left="231" w:hanging="284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6.2.6</w:t>
            </w:r>
          </w:p>
          <w:p w14:paraId="5AE03FFC" w14:textId="0522D8C4" w:rsidR="00C946B6" w:rsidRPr="003A5E35" w:rsidRDefault="00C946B6" w:rsidP="00C946B6">
            <w:pPr>
              <w:pStyle w:val="ListParagraph"/>
              <w:numPr>
                <w:ilvl w:val="0"/>
                <w:numId w:val="21"/>
              </w:numPr>
              <w:spacing w:after="100"/>
              <w:ind w:left="514" w:hanging="283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id-ID"/>
              </w:rPr>
              <w:t>Nama Produk</w:t>
            </w:r>
          </w:p>
          <w:p w14:paraId="68038541" w14:textId="77777777" w:rsidR="00C946B6" w:rsidRPr="003A5E35" w:rsidRDefault="00C946B6" w:rsidP="00C946B6">
            <w:pPr>
              <w:pStyle w:val="ListParagraph"/>
              <w:numPr>
                <w:ilvl w:val="0"/>
                <w:numId w:val="21"/>
              </w:numPr>
              <w:spacing w:after="100"/>
              <w:ind w:left="514" w:hanging="283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id-ID"/>
              </w:rPr>
              <w:t>Dosis</w:t>
            </w:r>
          </w:p>
          <w:p w14:paraId="6A1BFF3A" w14:textId="77777777" w:rsidR="00C946B6" w:rsidRPr="003A5E35" w:rsidRDefault="00C946B6" w:rsidP="00C946B6">
            <w:pPr>
              <w:pStyle w:val="ListParagraph"/>
              <w:numPr>
                <w:ilvl w:val="0"/>
                <w:numId w:val="21"/>
              </w:numPr>
              <w:spacing w:after="100"/>
              <w:ind w:left="514" w:hanging="283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id-ID"/>
              </w:rPr>
              <w:t>No. Registrasi</w:t>
            </w:r>
          </w:p>
          <w:p w14:paraId="5267690A" w14:textId="753AC8E2" w:rsidR="00C946B6" w:rsidRPr="003A5E35" w:rsidRDefault="00C946B6" w:rsidP="00C946B6">
            <w:pPr>
              <w:pStyle w:val="ListParagraph"/>
              <w:numPr>
                <w:ilvl w:val="0"/>
                <w:numId w:val="19"/>
              </w:numPr>
              <w:spacing w:after="100"/>
              <w:ind w:left="231" w:hanging="231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6.2.9</w:t>
            </w:r>
          </w:p>
          <w:p w14:paraId="1DAC0A66" w14:textId="529B65D5" w:rsidR="00C946B6" w:rsidRPr="003A5E35" w:rsidRDefault="00C946B6" w:rsidP="00AD7216">
            <w:pPr>
              <w:pStyle w:val="ListParagraph"/>
              <w:spacing w:after="100"/>
              <w:ind w:left="89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id-ID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Formulir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Pergantian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Kemas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Strip/Blister (F-PQS-02-010-</w:t>
            </w:r>
            <w:r w:rsidRPr="003A5E35"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12/00</w:t>
            </w:r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A9FE" w14:textId="77777777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disesuaikan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eksisting</w:t>
            </w:r>
            <w:proofErr w:type="spellEnd"/>
          </w:p>
        </w:tc>
      </w:tr>
      <w:tr w:rsidR="00C946B6" w:rsidRPr="003A5E35" w14:paraId="045F112B" w14:textId="77777777" w:rsidTr="00D41DCD">
        <w:trPr>
          <w:trHeight w:val="1686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6B80" w14:textId="3F562CBB" w:rsidR="00C946B6" w:rsidRPr="003A5E35" w:rsidRDefault="00C946B6" w:rsidP="00C946B6">
            <w:pPr>
              <w:spacing w:after="100"/>
              <w:ind w:left="-86"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PQS-02-010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0DED" w14:textId="0AD1D5F2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06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23D3" w14:textId="05CEA673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20 OCT 2023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9D" w14:textId="249CCCBB" w:rsidR="00C946B6" w:rsidRPr="003A5E35" w:rsidRDefault="00C946B6" w:rsidP="00C946B6">
            <w:pPr>
              <w:spacing w:after="100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Menghilangkan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proses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eBR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catatan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pengambilan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sampel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untuk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produk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sirup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/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suspensi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ke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QC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untuk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dilakukan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mikrobiologi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E481" w14:textId="490166EC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Disesuaikan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dilapangan</w:t>
            </w:r>
            <w:proofErr w:type="spellEnd"/>
          </w:p>
        </w:tc>
      </w:tr>
      <w:tr w:rsidR="00C946B6" w:rsidRPr="003A5E35" w14:paraId="7DB38573" w14:textId="77777777" w:rsidTr="00D41DCD">
        <w:trPr>
          <w:trHeight w:val="2660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F1EB" w14:textId="1E29230F" w:rsidR="00C946B6" w:rsidRPr="003A5E35" w:rsidRDefault="00C946B6" w:rsidP="00C946B6">
            <w:pPr>
              <w:spacing w:after="100"/>
              <w:ind w:left="-86"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PQS-02-010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CD6A" w14:textId="527F9154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07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3DE3" w14:textId="48071A75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24 OCT 2023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18CD" w14:textId="77777777" w:rsidR="00C946B6" w:rsidRPr="003A5E35" w:rsidRDefault="00C946B6" w:rsidP="00C946B6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pemastian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kesesuain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tiap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parameter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identitas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kemas</w:t>
            </w:r>
            <w:proofErr w:type="spellEnd"/>
          </w:p>
          <w:p w14:paraId="47D774F8" w14:textId="77777777" w:rsidR="00C946B6" w:rsidRPr="003A5E35" w:rsidRDefault="00C946B6" w:rsidP="00C946B6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proofErr w:type="gram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Menghilangkan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r w:rsidRPr="003A5E35">
              <w:rPr>
                <w:rFonts w:ascii="Calibri" w:hAnsi="Calibri" w:cs="Calibri"/>
                <w:sz w:val="22"/>
                <w:szCs w:val="22"/>
                <w:lang w:val="id-ID"/>
              </w:rPr>
              <w:t xml:space="preserve"> Catat</w:t>
            </w:r>
            <w:proofErr w:type="gramEnd"/>
            <w:r w:rsidRPr="003A5E35"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hasil pemeriksaan di logbook</w:t>
            </w:r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proses</w:t>
            </w:r>
          </w:p>
          <w:p w14:paraId="264C1A43" w14:textId="04E45D2F" w:rsidR="00C946B6" w:rsidRPr="003A5E35" w:rsidRDefault="00C946B6" w:rsidP="00C946B6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Perubahan</w:t>
            </w:r>
            <w:proofErr w:type="spellEnd"/>
            <w:r w:rsidRPr="003A5E35">
              <w:rPr>
                <w:rFonts w:ascii="Calibri" w:hAnsi="Calibri" w:cs="Calibri"/>
                <w:sz w:val="22"/>
                <w:szCs w:val="22"/>
              </w:rPr>
              <w:t xml:space="preserve"> F-PQS-02-010-02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4C4A" w14:textId="0B3E9A63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Capa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 audit BPOM</w:t>
            </w:r>
          </w:p>
        </w:tc>
      </w:tr>
      <w:tr w:rsidR="00C946B6" w:rsidRPr="003A5E35" w14:paraId="5D2C77F0" w14:textId="77777777" w:rsidTr="00D41DCD">
        <w:trPr>
          <w:trHeight w:val="862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84A0" w14:textId="3C84E471" w:rsidR="00C946B6" w:rsidRPr="003A5E35" w:rsidRDefault="00C946B6" w:rsidP="00C946B6">
            <w:pPr>
              <w:spacing w:after="100"/>
              <w:ind w:left="-86"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PQS-02-010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E483" w14:textId="1EEE1666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08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4F21" w14:textId="1037B39A" w:rsidR="00C946B6" w:rsidRPr="003A5E35" w:rsidRDefault="00AD721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02 JUL 2024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6CED" w14:textId="1F97D363" w:rsidR="00C946B6" w:rsidRPr="003A5E35" w:rsidRDefault="00C946B6" w:rsidP="00C946B6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Perubahan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jumlah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yang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disampling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diperiksa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pemeriksaan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penandaan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kemas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,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selama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proses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strip/blister,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serbuk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,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sirup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suspense,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cairan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herbal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tablet,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kapsul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kemasan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botol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sesuai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PGI</w:t>
            </w:r>
          </w:p>
          <w:p w14:paraId="58C27591" w14:textId="1E954845" w:rsidR="00C946B6" w:rsidRPr="003A5E35" w:rsidRDefault="00C946B6" w:rsidP="00C946B6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Perubahan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jumlah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yang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disampling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diperiksa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selama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proses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sekunder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sesuai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PGI</w:t>
            </w:r>
          </w:p>
          <w:p w14:paraId="54A0163C" w14:textId="52818BD4" w:rsidR="00C946B6" w:rsidRPr="003A5E35" w:rsidRDefault="00C946B6" w:rsidP="00C946B6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Perubahan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point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penyimpanan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pengiriman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contoh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pertinggal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</w:p>
          <w:p w14:paraId="19278127" w14:textId="0B11391B" w:rsidR="00C946B6" w:rsidRPr="003A5E35" w:rsidRDefault="00C946B6" w:rsidP="00C946B6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Perubahan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point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penyimpanan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contoh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pertinggal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untuk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produk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psikotropika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,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prekursor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OOT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78AE" w14:textId="005E748B" w:rsidR="00C946B6" w:rsidRPr="003A5E35" w:rsidRDefault="00C946B6" w:rsidP="00C946B6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</w:pP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Disesuaikan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kondisi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 di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produksi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prosedur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pengemasan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>induk</w:t>
            </w:r>
            <w:proofErr w:type="spellEnd"/>
            <w:r w:rsidRPr="003A5E35"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  <w:t xml:space="preserve">. </w:t>
            </w:r>
          </w:p>
        </w:tc>
      </w:tr>
      <w:tr w:rsidR="002C7672" w:rsidRPr="003A5E35" w14:paraId="6C5BDDFD" w14:textId="77777777" w:rsidTr="00D41DCD">
        <w:trPr>
          <w:trHeight w:val="2031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62C1" w14:textId="32CAA7E5" w:rsidR="002C7672" w:rsidRPr="003A5E35" w:rsidRDefault="002C7672" w:rsidP="002C7672">
            <w:pPr>
              <w:spacing w:after="100"/>
              <w:ind w:left="-86"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PQS-02-010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613A" w14:textId="3EC89275" w:rsidR="002C7672" w:rsidRPr="003A5E35" w:rsidRDefault="002C7672" w:rsidP="002C7672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09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C31D" w14:textId="1DCBDCDD" w:rsidR="002C7672" w:rsidRPr="003A5E35" w:rsidRDefault="00CF368A" w:rsidP="002C7672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05 NOV 2024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0993" w14:textId="1AB3C99A" w:rsidR="002C7672" w:rsidRPr="003A5E35" w:rsidRDefault="002C7672" w:rsidP="002C7672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Lampiran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F-PQS-02-010-13 s/d 1</w:t>
            </w:r>
            <w:r w:rsidR="0051119C"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7</w:t>
            </w:r>
          </w:p>
          <w:p w14:paraId="7687559E" w14:textId="77777777" w:rsidR="002C7672" w:rsidRPr="003A5E35" w:rsidRDefault="002C7672" w:rsidP="002C7672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Perubahan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point 6.1 s/d 6.7</w:t>
            </w:r>
          </w:p>
          <w:p w14:paraId="744A0F97" w14:textId="2C208AD9" w:rsidR="002C7672" w:rsidRPr="003A5E35" w:rsidRDefault="002C7672" w:rsidP="002C7672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AQL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pada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point 6.8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0EF6" w14:textId="77777777" w:rsidR="002C7672" w:rsidRPr="003A5E35" w:rsidRDefault="002C7672" w:rsidP="002C7672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</w:pPr>
          </w:p>
        </w:tc>
      </w:tr>
      <w:tr w:rsidR="00CF368A" w:rsidRPr="003A5E35" w14:paraId="4EC714A2" w14:textId="77777777" w:rsidTr="00BB56F1">
        <w:trPr>
          <w:trHeight w:val="1657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8FF3" w14:textId="392EFAB7" w:rsidR="00CF368A" w:rsidRPr="003A5E35" w:rsidRDefault="00CF368A" w:rsidP="002C7672">
            <w:pPr>
              <w:spacing w:after="100"/>
              <w:ind w:left="-86"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PQS-02-010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5C94" w14:textId="47AB5732" w:rsidR="00CF368A" w:rsidRPr="003A5E35" w:rsidRDefault="00CF368A" w:rsidP="002C7672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Cs/>
                <w:sz w:val="22"/>
                <w:szCs w:val="22"/>
              </w:rPr>
              <w:t>10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8AFB" w14:textId="77777777" w:rsidR="00CF368A" w:rsidRPr="003A5E35" w:rsidRDefault="00CF368A" w:rsidP="002C7672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BA2E" w14:textId="17C2B364" w:rsidR="00CF368A" w:rsidRPr="003A5E35" w:rsidRDefault="00D41DCD" w:rsidP="002C7672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Definisi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4.10</w:t>
            </w:r>
          </w:p>
          <w:p w14:paraId="2B6C0781" w14:textId="2FC69ECC" w:rsidR="00D41DCD" w:rsidRPr="003A5E35" w:rsidRDefault="00D41DCD" w:rsidP="002C7672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Prosedur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6.1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poin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e, 6.6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poin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d,e</w:t>
            </w:r>
            <w:proofErr w:type="gram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,g,h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i</w:t>
            </w:r>
            <w:proofErr w:type="spellEnd"/>
          </w:p>
          <w:p w14:paraId="3F6EAAA2" w14:textId="356AFC70" w:rsidR="00D41DCD" w:rsidRPr="003A5E35" w:rsidRDefault="00D41DCD" w:rsidP="002C7672">
            <w:pPr>
              <w:pStyle w:val="ListParagraph"/>
              <w:numPr>
                <w:ilvl w:val="0"/>
                <w:numId w:val="21"/>
              </w:numPr>
              <w:spacing w:after="100"/>
              <w:ind w:left="319" w:hanging="31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Penambahan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Prosedur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6.7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poin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b </w:t>
            </w:r>
            <w:proofErr w:type="spellStart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>dan</w:t>
            </w:r>
            <w:proofErr w:type="spellEnd"/>
            <w:r w:rsidRPr="003A5E3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CE9D" w14:textId="77777777" w:rsidR="00CF368A" w:rsidRPr="003A5E35" w:rsidRDefault="00CF368A" w:rsidP="002C7672">
            <w:pPr>
              <w:spacing w:after="100"/>
              <w:ind w:right="-29"/>
              <w:jc w:val="center"/>
              <w:rPr>
                <w:rFonts w:ascii="Calibri" w:hAnsi="Calibri" w:cs="Calibri"/>
                <w:bCs/>
                <w:sz w:val="22"/>
                <w:szCs w:val="22"/>
                <w:shd w:val="clear" w:color="auto" w:fill="FFFFFF"/>
              </w:rPr>
            </w:pPr>
          </w:p>
        </w:tc>
      </w:tr>
    </w:tbl>
    <w:p w14:paraId="7A9585FD" w14:textId="278F8790" w:rsidR="00E83C63" w:rsidRPr="003A5E35" w:rsidRDefault="00E83C63" w:rsidP="003A412E">
      <w:pPr>
        <w:spacing w:after="100"/>
        <w:rPr>
          <w:rFonts w:ascii="Calibri" w:hAnsi="Calibri" w:cs="Calibri"/>
          <w:b/>
          <w:sz w:val="10"/>
          <w:szCs w:val="10"/>
        </w:rPr>
      </w:pPr>
    </w:p>
    <w:p w14:paraId="2331A509" w14:textId="0A1A1B8B" w:rsidR="00E83C63" w:rsidRPr="003A5E35" w:rsidRDefault="00E83C63" w:rsidP="003A412E">
      <w:pPr>
        <w:pStyle w:val="ListParagraph"/>
        <w:numPr>
          <w:ilvl w:val="0"/>
          <w:numId w:val="9"/>
        </w:numPr>
        <w:spacing w:after="100"/>
        <w:ind w:left="425" w:hanging="425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A5E35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3A5E3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8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4"/>
        <w:gridCol w:w="7633"/>
      </w:tblGrid>
      <w:tr w:rsidR="00E83C63" w:rsidRPr="003A5E35" w14:paraId="18C57637" w14:textId="77777777" w:rsidTr="002C7672">
        <w:trPr>
          <w:trHeight w:val="496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0A3E2E" w14:textId="60BDA6ED" w:rsidR="00E83C63" w:rsidRPr="003A5E35" w:rsidRDefault="00E83C63" w:rsidP="002C7672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004E38" w14:textId="4F6E3DAC" w:rsidR="00E83C63" w:rsidRPr="003A5E35" w:rsidRDefault="00E83C63" w:rsidP="002C7672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A5E35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E83C63" w:rsidRPr="003A5E35" w14:paraId="5D4D8769" w14:textId="77777777" w:rsidTr="002C7672">
        <w:trPr>
          <w:trHeight w:val="496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4D479" w14:textId="77777777" w:rsidR="00E83C63" w:rsidRPr="003A5E35" w:rsidRDefault="00E83C63" w:rsidP="002C7672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7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82483" w14:textId="77777777" w:rsidR="00E83C63" w:rsidRPr="003A5E35" w:rsidRDefault="00E83C63" w:rsidP="002C7672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0250AE7A" w14:textId="77777777" w:rsidR="00E83C63" w:rsidRPr="003A5E35" w:rsidRDefault="00E83C63" w:rsidP="003A412E">
      <w:pPr>
        <w:spacing w:after="100"/>
        <w:rPr>
          <w:rFonts w:ascii="Calibri" w:hAnsi="Calibri" w:cs="Calibri"/>
          <w:i/>
          <w:sz w:val="10"/>
          <w:szCs w:val="10"/>
        </w:rPr>
      </w:pPr>
    </w:p>
    <w:p w14:paraId="6C421DF0" w14:textId="30465537" w:rsidR="00E83C63" w:rsidRPr="003A5E35" w:rsidRDefault="00E83C63" w:rsidP="003A412E">
      <w:pPr>
        <w:pStyle w:val="ListParagraph"/>
        <w:numPr>
          <w:ilvl w:val="0"/>
          <w:numId w:val="9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proofErr w:type="spellStart"/>
      <w:r w:rsidRPr="003A5E35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3A5E3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3A5E3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A5E35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3F83730E" w14:textId="77777777" w:rsidR="00E83C63" w:rsidRPr="003A5E35" w:rsidRDefault="00E83C63" w:rsidP="003A412E">
      <w:pPr>
        <w:pStyle w:val="ListParagraph"/>
        <w:spacing w:after="100"/>
        <w:ind w:left="360" w:firstLine="66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A5E35">
        <w:rPr>
          <w:rFonts w:ascii="Calibri" w:hAnsi="Calibri" w:cs="Calibri"/>
          <w:sz w:val="22"/>
          <w:szCs w:val="22"/>
        </w:rPr>
        <w:t>Asli</w:t>
      </w:r>
      <w:proofErr w:type="spellEnd"/>
      <w:r w:rsidRPr="003A5E35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3A5E35">
        <w:rPr>
          <w:rFonts w:ascii="Calibri" w:hAnsi="Calibri" w:cs="Calibri"/>
          <w:sz w:val="22"/>
          <w:szCs w:val="22"/>
        </w:rPr>
        <w:t xml:space="preserve"> SSDR</w:t>
      </w:r>
    </w:p>
    <w:p w14:paraId="30E1BC06" w14:textId="77777777" w:rsidR="00E83C63" w:rsidRPr="003A5E35" w:rsidRDefault="00E83C63" w:rsidP="003A412E">
      <w:pPr>
        <w:pStyle w:val="ListParagraph"/>
        <w:spacing w:after="100"/>
        <w:ind w:left="360" w:firstLine="66"/>
        <w:rPr>
          <w:rFonts w:ascii="Calibri" w:hAnsi="Calibri" w:cs="Calibri"/>
          <w:sz w:val="22"/>
          <w:szCs w:val="22"/>
        </w:rPr>
      </w:pPr>
      <w:r w:rsidRPr="003A5E35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3A5E35">
        <w:rPr>
          <w:rFonts w:ascii="Calibri" w:hAnsi="Calibri" w:cs="Calibri"/>
          <w:sz w:val="22"/>
          <w:szCs w:val="22"/>
        </w:rPr>
        <w:t>Copy :</w:t>
      </w:r>
      <w:proofErr w:type="gramEnd"/>
    </w:p>
    <w:tbl>
      <w:tblPr>
        <w:tblpPr w:leftFromText="180" w:rightFromText="180" w:vertAnchor="text" w:tblpX="25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  <w:gridCol w:w="508"/>
        <w:gridCol w:w="992"/>
        <w:gridCol w:w="992"/>
      </w:tblGrid>
      <w:tr w:rsidR="004A3164" w:rsidRPr="003A5E35" w14:paraId="5A2472CB" w14:textId="64305249" w:rsidTr="004E00CB">
        <w:tc>
          <w:tcPr>
            <w:tcW w:w="524" w:type="dxa"/>
            <w:shd w:val="clear" w:color="auto" w:fill="auto"/>
          </w:tcPr>
          <w:p w14:paraId="5EF70726" w14:textId="77777777" w:rsidR="004A3164" w:rsidRPr="003A5E35" w:rsidRDefault="004A3164" w:rsidP="003A412E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</w:tcPr>
          <w:p w14:paraId="45DA15E5" w14:textId="77777777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AMPO</w:t>
            </w:r>
          </w:p>
        </w:tc>
        <w:tc>
          <w:tcPr>
            <w:tcW w:w="508" w:type="dxa"/>
          </w:tcPr>
          <w:p w14:paraId="5A86CAE8" w14:textId="77777777" w:rsidR="004A3164" w:rsidRPr="003A5E35" w:rsidRDefault="004A3164" w:rsidP="003A412E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en-ID"/>
              </w:rPr>
              <w:t>8.</w:t>
            </w:r>
          </w:p>
        </w:tc>
        <w:tc>
          <w:tcPr>
            <w:tcW w:w="992" w:type="dxa"/>
          </w:tcPr>
          <w:p w14:paraId="00230286" w14:textId="77777777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SKS</w:t>
            </w:r>
          </w:p>
        </w:tc>
        <w:tc>
          <w:tcPr>
            <w:tcW w:w="992" w:type="dxa"/>
          </w:tcPr>
          <w:p w14:paraId="2CD1A631" w14:textId="42CB3D02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14. SPPP</w:t>
            </w:r>
          </w:p>
        </w:tc>
      </w:tr>
      <w:tr w:rsidR="004A3164" w:rsidRPr="003A5E35" w14:paraId="3F466726" w14:textId="01E18051" w:rsidTr="004E00CB">
        <w:tc>
          <w:tcPr>
            <w:tcW w:w="524" w:type="dxa"/>
            <w:shd w:val="clear" w:color="auto" w:fill="auto"/>
          </w:tcPr>
          <w:p w14:paraId="4354C4B7" w14:textId="77777777" w:rsidR="004A3164" w:rsidRPr="003A5E35" w:rsidRDefault="004A3164" w:rsidP="003A412E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260B8915" w14:textId="77777777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AMPF</w:t>
            </w:r>
          </w:p>
        </w:tc>
        <w:tc>
          <w:tcPr>
            <w:tcW w:w="508" w:type="dxa"/>
          </w:tcPr>
          <w:p w14:paraId="2396B3FC" w14:textId="77777777" w:rsidR="004A3164" w:rsidRPr="003A5E35" w:rsidRDefault="004A3164" w:rsidP="003A412E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en-ID"/>
              </w:rPr>
              <w:t>9.</w:t>
            </w:r>
          </w:p>
        </w:tc>
        <w:tc>
          <w:tcPr>
            <w:tcW w:w="992" w:type="dxa"/>
          </w:tcPr>
          <w:p w14:paraId="67839DB7" w14:textId="0CCEC579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  <w:r w:rsidR="00245F96" w:rsidRPr="003A5E3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PPSH</w:t>
            </w:r>
          </w:p>
        </w:tc>
        <w:tc>
          <w:tcPr>
            <w:tcW w:w="992" w:type="dxa"/>
          </w:tcPr>
          <w:p w14:paraId="43046716" w14:textId="0670CB48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4A3164" w:rsidRPr="003A5E35" w14:paraId="3E76B82B" w14:textId="1AF391A9" w:rsidTr="004E00CB">
        <w:tc>
          <w:tcPr>
            <w:tcW w:w="524" w:type="dxa"/>
            <w:shd w:val="clear" w:color="auto" w:fill="auto"/>
          </w:tcPr>
          <w:p w14:paraId="0AEFE557" w14:textId="77777777" w:rsidR="004A3164" w:rsidRPr="003A5E35" w:rsidRDefault="004A3164" w:rsidP="003A412E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id-ID"/>
              </w:rPr>
              <w:t>3.</w:t>
            </w:r>
          </w:p>
        </w:tc>
        <w:tc>
          <w:tcPr>
            <w:tcW w:w="977" w:type="dxa"/>
          </w:tcPr>
          <w:p w14:paraId="303DE77D" w14:textId="77777777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  <w:tc>
          <w:tcPr>
            <w:tcW w:w="508" w:type="dxa"/>
          </w:tcPr>
          <w:p w14:paraId="51E678AE" w14:textId="77777777" w:rsidR="004A3164" w:rsidRPr="003A5E35" w:rsidRDefault="004A3164" w:rsidP="003A412E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en-ID"/>
              </w:rPr>
              <w:t>10.</w:t>
            </w:r>
          </w:p>
        </w:tc>
        <w:tc>
          <w:tcPr>
            <w:tcW w:w="992" w:type="dxa"/>
          </w:tcPr>
          <w:p w14:paraId="11B095FD" w14:textId="527C535D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  <w:r w:rsidR="00245F96" w:rsidRPr="003A5E3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PPCH</w:t>
            </w:r>
          </w:p>
        </w:tc>
        <w:tc>
          <w:tcPr>
            <w:tcW w:w="992" w:type="dxa"/>
          </w:tcPr>
          <w:p w14:paraId="0D27C2A2" w14:textId="77777777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A3164" w:rsidRPr="003A5E35" w14:paraId="52CA0D34" w14:textId="49628A35" w:rsidTr="004E00CB">
        <w:tc>
          <w:tcPr>
            <w:tcW w:w="524" w:type="dxa"/>
            <w:shd w:val="clear" w:color="auto" w:fill="auto"/>
          </w:tcPr>
          <w:p w14:paraId="6B84185E" w14:textId="77777777" w:rsidR="004A3164" w:rsidRPr="003A5E35" w:rsidRDefault="004A3164" w:rsidP="003A412E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id-ID"/>
              </w:rPr>
              <w:t>4.</w:t>
            </w:r>
          </w:p>
        </w:tc>
        <w:tc>
          <w:tcPr>
            <w:tcW w:w="977" w:type="dxa"/>
          </w:tcPr>
          <w:p w14:paraId="45A7CAAE" w14:textId="7FA51FC5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AMP</w:t>
            </w:r>
            <w:r w:rsidR="00245F96" w:rsidRPr="003A5E3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508" w:type="dxa"/>
          </w:tcPr>
          <w:p w14:paraId="51174ADA" w14:textId="77777777" w:rsidR="004A3164" w:rsidRPr="003A5E35" w:rsidRDefault="004A3164" w:rsidP="003A412E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en-ID"/>
              </w:rPr>
              <w:t>11.</w:t>
            </w:r>
          </w:p>
        </w:tc>
        <w:tc>
          <w:tcPr>
            <w:tcW w:w="992" w:type="dxa"/>
          </w:tcPr>
          <w:p w14:paraId="059F7EA4" w14:textId="77777777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SSCP</w:t>
            </w:r>
          </w:p>
        </w:tc>
        <w:tc>
          <w:tcPr>
            <w:tcW w:w="992" w:type="dxa"/>
          </w:tcPr>
          <w:p w14:paraId="645CE66C" w14:textId="77777777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A3164" w:rsidRPr="003A5E35" w14:paraId="6250D8C7" w14:textId="5B00AEE6" w:rsidTr="004E00CB">
        <w:tc>
          <w:tcPr>
            <w:tcW w:w="524" w:type="dxa"/>
            <w:shd w:val="clear" w:color="auto" w:fill="auto"/>
          </w:tcPr>
          <w:p w14:paraId="2C696380" w14:textId="77777777" w:rsidR="004A3164" w:rsidRPr="003A5E35" w:rsidRDefault="004A3164" w:rsidP="003A412E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en-ID"/>
              </w:rPr>
              <w:t>5.</w:t>
            </w:r>
          </w:p>
        </w:tc>
        <w:tc>
          <w:tcPr>
            <w:tcW w:w="977" w:type="dxa"/>
          </w:tcPr>
          <w:p w14:paraId="621AF6A5" w14:textId="43F7557E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S</w:t>
            </w:r>
            <w:r w:rsidRPr="003A5E35">
              <w:rPr>
                <w:rFonts w:ascii="Calibri" w:hAnsi="Calibri" w:cs="Calibri"/>
                <w:sz w:val="22"/>
                <w:szCs w:val="22"/>
                <w:lang w:val="id-ID"/>
              </w:rPr>
              <w:t>PPK</w:t>
            </w:r>
          </w:p>
        </w:tc>
        <w:tc>
          <w:tcPr>
            <w:tcW w:w="508" w:type="dxa"/>
          </w:tcPr>
          <w:p w14:paraId="3F750D48" w14:textId="77777777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992" w:type="dxa"/>
          </w:tcPr>
          <w:p w14:paraId="088B47DF" w14:textId="2A3E49DF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A5E3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SP</w:t>
            </w:r>
            <w:r w:rsidR="00245F96" w:rsidRPr="003A5E3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AR</w:t>
            </w:r>
          </w:p>
        </w:tc>
        <w:tc>
          <w:tcPr>
            <w:tcW w:w="992" w:type="dxa"/>
          </w:tcPr>
          <w:p w14:paraId="44429C73" w14:textId="77777777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A3164" w:rsidRPr="003A412E" w14:paraId="2C9DA198" w14:textId="4A78BB06" w:rsidTr="004E00CB">
        <w:tc>
          <w:tcPr>
            <w:tcW w:w="524" w:type="dxa"/>
            <w:shd w:val="clear" w:color="auto" w:fill="auto"/>
          </w:tcPr>
          <w:p w14:paraId="52992EEC" w14:textId="77777777" w:rsidR="004A3164" w:rsidRPr="003A5E35" w:rsidRDefault="004A3164" w:rsidP="003A412E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A5E35">
              <w:rPr>
                <w:rFonts w:ascii="Calibri" w:hAnsi="Calibri" w:cs="Calibri"/>
                <w:sz w:val="22"/>
                <w:szCs w:val="22"/>
                <w:lang w:val="en-ID"/>
              </w:rPr>
              <w:t>6.</w:t>
            </w:r>
          </w:p>
        </w:tc>
        <w:tc>
          <w:tcPr>
            <w:tcW w:w="977" w:type="dxa"/>
          </w:tcPr>
          <w:p w14:paraId="59A9EB66" w14:textId="77777777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SKP</w:t>
            </w:r>
          </w:p>
        </w:tc>
        <w:tc>
          <w:tcPr>
            <w:tcW w:w="508" w:type="dxa"/>
          </w:tcPr>
          <w:p w14:paraId="66B895D3" w14:textId="18DAE169" w:rsidR="004A3164" w:rsidRPr="003A5E35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 xml:space="preserve">13. </w:t>
            </w:r>
          </w:p>
        </w:tc>
        <w:tc>
          <w:tcPr>
            <w:tcW w:w="992" w:type="dxa"/>
          </w:tcPr>
          <w:p w14:paraId="52589D76" w14:textId="13BC3A7D" w:rsidR="004A3164" w:rsidRPr="003A412E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A5E35">
              <w:rPr>
                <w:rFonts w:ascii="Calibri" w:hAnsi="Calibri" w:cs="Calibri"/>
                <w:sz w:val="22"/>
                <w:szCs w:val="22"/>
              </w:rPr>
              <w:t>SSCR</w:t>
            </w:r>
          </w:p>
        </w:tc>
        <w:tc>
          <w:tcPr>
            <w:tcW w:w="992" w:type="dxa"/>
          </w:tcPr>
          <w:p w14:paraId="14ABA774" w14:textId="77777777" w:rsidR="004A3164" w:rsidRPr="004A3164" w:rsidRDefault="004A3164" w:rsidP="003A412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02DF6C9" w14:textId="77777777" w:rsidR="00E83C63" w:rsidRPr="003A412E" w:rsidRDefault="00E83C63" w:rsidP="003A412E">
      <w:pPr>
        <w:pStyle w:val="ListParagraph"/>
        <w:spacing w:after="100"/>
        <w:ind w:left="426"/>
        <w:rPr>
          <w:rFonts w:ascii="Calibri" w:hAnsi="Calibri" w:cs="Calibri"/>
          <w:b/>
          <w:i/>
          <w:sz w:val="22"/>
          <w:szCs w:val="22"/>
        </w:rPr>
      </w:pPr>
    </w:p>
    <w:p w14:paraId="4D10E2EA" w14:textId="77777777" w:rsidR="00C341BB" w:rsidRPr="003A412E" w:rsidRDefault="00C341BB" w:rsidP="003A412E">
      <w:pPr>
        <w:spacing w:after="100"/>
        <w:rPr>
          <w:rFonts w:ascii="Calibri" w:hAnsi="Calibri" w:cs="Calibri"/>
          <w:i/>
          <w:sz w:val="22"/>
          <w:szCs w:val="22"/>
        </w:rPr>
      </w:pPr>
    </w:p>
    <w:p w14:paraId="2731970E" w14:textId="77777777" w:rsidR="00E34C09" w:rsidRPr="003A412E" w:rsidRDefault="00E34C09" w:rsidP="003A412E">
      <w:pPr>
        <w:spacing w:after="100"/>
        <w:jc w:val="both"/>
        <w:rPr>
          <w:rFonts w:ascii="Calibri" w:hAnsi="Calibri" w:cs="Calibri"/>
          <w:sz w:val="22"/>
          <w:szCs w:val="22"/>
          <w:lang w:val="en-ID"/>
        </w:rPr>
      </w:pPr>
    </w:p>
    <w:sectPr w:rsidR="00E34C09" w:rsidRPr="003A412E" w:rsidSect="00245F96">
      <w:headerReference w:type="default" r:id="rId11"/>
      <w:footerReference w:type="default" r:id="rId12"/>
      <w:pgSz w:w="11909" w:h="16834" w:code="9"/>
      <w:pgMar w:top="992" w:right="852" w:bottom="426" w:left="709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0231BB" w14:textId="77777777" w:rsidR="00E05651" w:rsidRDefault="00E05651">
      <w:r>
        <w:separator/>
      </w:r>
    </w:p>
  </w:endnote>
  <w:endnote w:type="continuationSeparator" w:id="0">
    <w:p w14:paraId="67F293ED" w14:textId="77777777" w:rsidR="00E05651" w:rsidRDefault="00E0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tblInd w:w="13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10B0B" w:rsidRPr="00CF368A" w14:paraId="27B117B0" w14:textId="77777777" w:rsidTr="00245F96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E61FEA4" w14:textId="77777777" w:rsidR="00D10B0B" w:rsidRPr="00CF368A" w:rsidRDefault="00D10B0B" w:rsidP="00CF368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CF368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CF368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CF368A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CF368A">
            <w:rPr>
              <w:rFonts w:ascii="Calibri" w:hAnsi="Calibri" w:cs="Calibri"/>
              <w:b/>
              <w:bCs/>
              <w:iCs/>
            </w:rPr>
            <w:t>:</w:t>
          </w:r>
        </w:p>
        <w:p w14:paraId="4072BAD6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en-US"/>
            </w:rPr>
          </w:pPr>
          <w:r w:rsidRPr="00CF368A"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0C7674E5" w14:textId="77777777" w:rsidR="00D10B0B" w:rsidRPr="00CF368A" w:rsidRDefault="00D10B0B" w:rsidP="00CF368A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376F1DCE" w14:textId="77777777" w:rsidR="00D10B0B" w:rsidRPr="00CF368A" w:rsidRDefault="00D10B0B" w:rsidP="00CF368A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3CD72C8C" w14:textId="77777777" w:rsidR="00D10B0B" w:rsidRPr="00CF368A" w:rsidRDefault="00D10B0B" w:rsidP="00CF368A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25D4BFFE" w14:textId="77777777" w:rsidR="00D10B0B" w:rsidRPr="00CF368A" w:rsidRDefault="00D10B0B" w:rsidP="00CF368A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DD63189" w14:textId="77777777" w:rsidR="00D10B0B" w:rsidRPr="00CF368A" w:rsidRDefault="00D10B0B" w:rsidP="00CF368A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CF368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CF368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CF368A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CF368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CF368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CF368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CF368A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CF368A">
            <w:rPr>
              <w:rFonts w:ascii="Calibri" w:hAnsi="Calibri" w:cs="Calibri"/>
              <w:b/>
              <w:bCs/>
            </w:rPr>
            <w:t>:</w:t>
          </w:r>
        </w:p>
        <w:p w14:paraId="4D3752CC" w14:textId="77777777" w:rsidR="00D10B0B" w:rsidRPr="00CF368A" w:rsidRDefault="00D10B0B" w:rsidP="00CF368A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 w:rsidRPr="00CF368A"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 w:rsidRPr="00CF368A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 w:rsidRPr="00CF368A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E704A07" w14:textId="77777777" w:rsidR="00D10B0B" w:rsidRPr="00CF368A" w:rsidRDefault="00D10B0B" w:rsidP="00CF368A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14D4DA4B" w14:textId="77777777" w:rsidR="00D10B0B" w:rsidRPr="00CF368A" w:rsidRDefault="00D10B0B" w:rsidP="00CF368A">
          <w:pPr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44C72A5D" w14:textId="77777777" w:rsidR="00D10B0B" w:rsidRPr="00CF368A" w:rsidRDefault="00D10B0B" w:rsidP="00CF368A">
          <w:pPr>
            <w:jc w:val="center"/>
            <w:rPr>
              <w:rFonts w:ascii="Calibri" w:hAnsi="Calibri" w:cs="Calibri"/>
              <w:sz w:val="23"/>
              <w:szCs w:val="23"/>
              <w:lang w:val="pt-BR"/>
            </w:rPr>
          </w:pPr>
        </w:p>
      </w:tc>
    </w:tr>
    <w:tr w:rsidR="00D10B0B" w:rsidRPr="00CF368A" w14:paraId="2FDD4C11" w14:textId="77777777" w:rsidTr="00245F9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E695FA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F368A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1465E5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  <w:r w:rsidRPr="00CF368A">
            <w:rPr>
              <w:rFonts w:ascii="Calibri" w:hAnsi="Calibri" w:cs="Calibri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95E660" w14:textId="77777777" w:rsidR="00D10B0B" w:rsidRPr="00CF368A" w:rsidRDefault="00D10B0B" w:rsidP="00CF368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F368A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B39EBB" w14:textId="77777777" w:rsidR="00D10B0B" w:rsidRPr="00CF368A" w:rsidRDefault="00D10B0B" w:rsidP="00CF368A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CF368A">
            <w:rPr>
              <w:rFonts w:ascii="Calibri" w:hAnsi="Calibri" w:cs="Calibri"/>
              <w:b/>
              <w:bCs/>
              <w:sz w:val="20"/>
              <w:lang w:val="pt-BR"/>
            </w:rPr>
            <w:t>apt. Diah Sofiyanti, S. Si.</w:t>
          </w:r>
        </w:p>
      </w:tc>
    </w:tr>
    <w:tr w:rsidR="00D10B0B" w:rsidRPr="00CF368A" w14:paraId="543F126B" w14:textId="77777777" w:rsidTr="00245F9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7BC03BD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F368A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2E84226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bCs/>
              <w:sz w:val="10"/>
              <w:szCs w:val="10"/>
              <w:lang w:val="pt-BR"/>
            </w:rPr>
          </w:pPr>
          <w:r w:rsidRPr="00CF368A">
            <w:rPr>
              <w:rFonts w:ascii="Calibri" w:hAnsi="Calibri" w:cs="Calibri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33E9981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3939A58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  <w:r w:rsidRPr="00CF368A">
            <w:rPr>
              <w:rFonts w:ascii="Calibri" w:hAnsi="Calibri" w:cs="Calibri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094E974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BCCDC90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D36367C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3D51966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13C3C8B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EEB55D8" w14:textId="77777777" w:rsidR="00D10B0B" w:rsidRPr="00CF368A" w:rsidRDefault="00D10B0B" w:rsidP="00CF36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54925E6" w14:textId="77777777" w:rsidR="00D10B0B" w:rsidRPr="00CF368A" w:rsidRDefault="00D10B0B" w:rsidP="00CF368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F368A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3FA7A5" w14:textId="77777777" w:rsidR="00D10B0B" w:rsidRPr="00CF368A" w:rsidRDefault="00D10B0B" w:rsidP="00CF368A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F0F3C88" w14:textId="77777777" w:rsidR="00D10B0B" w:rsidRPr="00CF368A" w:rsidRDefault="00D10B0B" w:rsidP="00CF368A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6921435" w14:textId="77777777" w:rsidR="00D10B0B" w:rsidRPr="00CF368A" w:rsidRDefault="00D10B0B" w:rsidP="00CF368A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1E1730" w14:textId="77777777" w:rsidR="00D10B0B" w:rsidRPr="00CF368A" w:rsidRDefault="00D10B0B" w:rsidP="00CF368A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66C4F6D" w14:textId="77777777" w:rsidR="00D10B0B" w:rsidRPr="00CF368A" w:rsidRDefault="00D10B0B" w:rsidP="00CF368A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42FCAE9" w14:textId="77777777" w:rsidR="00D10B0B" w:rsidRPr="00CF368A" w:rsidRDefault="00D10B0B" w:rsidP="00CF368A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8881CF7" w14:textId="77777777" w:rsidR="00D10B0B" w:rsidRPr="00CF368A" w:rsidRDefault="00D10B0B" w:rsidP="00CF368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8CC2524" w14:textId="77777777" w:rsidR="00D10B0B" w:rsidRPr="00CF368A" w:rsidRDefault="00D10B0B" w:rsidP="00CF368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B9C81E" w14:textId="77777777" w:rsidR="00D10B0B" w:rsidRPr="00CF368A" w:rsidRDefault="00D10B0B" w:rsidP="00CF368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65C502A1" w14:textId="77777777" w:rsidR="00D10B0B" w:rsidRPr="00CF368A" w:rsidRDefault="00D10B0B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3231" w:type="dxa"/>
      <w:tblInd w:w="7083" w:type="dxa"/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D10B0B" w14:paraId="22D7933E" w14:textId="77777777" w:rsidTr="00A82B52">
      <w:trPr>
        <w:trHeight w:val="1077"/>
      </w:trPr>
      <w:tc>
        <w:tcPr>
          <w:tcW w:w="1077" w:type="dxa"/>
        </w:tcPr>
        <w:p w14:paraId="545A67BB" w14:textId="77777777" w:rsidR="00D10B0B" w:rsidRDefault="00D10B0B" w:rsidP="0059742D">
          <w:pPr>
            <w:pStyle w:val="Footer"/>
            <w:ind w:hanging="2"/>
          </w:pPr>
          <w:bookmarkStart w:id="2" w:name="_Hlk144126525"/>
        </w:p>
      </w:tc>
      <w:tc>
        <w:tcPr>
          <w:tcW w:w="1077" w:type="dxa"/>
        </w:tcPr>
        <w:p w14:paraId="2B4A4B86" w14:textId="77777777" w:rsidR="00D10B0B" w:rsidRDefault="00D10B0B" w:rsidP="0059742D">
          <w:pPr>
            <w:pStyle w:val="Footer"/>
            <w:ind w:hanging="2"/>
          </w:pPr>
        </w:p>
      </w:tc>
      <w:tc>
        <w:tcPr>
          <w:tcW w:w="1077" w:type="dxa"/>
        </w:tcPr>
        <w:p w14:paraId="5C401E4F" w14:textId="77777777" w:rsidR="00D10B0B" w:rsidRDefault="00D10B0B" w:rsidP="0059742D">
          <w:pPr>
            <w:pStyle w:val="Footer"/>
            <w:ind w:hanging="2"/>
          </w:pPr>
        </w:p>
      </w:tc>
    </w:tr>
    <w:bookmarkEnd w:id="2"/>
  </w:tbl>
  <w:p w14:paraId="1FECE729" w14:textId="77777777" w:rsidR="00D10B0B" w:rsidRDefault="00D10B0B" w:rsidP="00980B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E7F90" w14:textId="77777777" w:rsidR="00D10B0B" w:rsidRDefault="00D10B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AF435A" w14:textId="77777777" w:rsidR="00E05651" w:rsidRDefault="00E05651">
      <w:r>
        <w:separator/>
      </w:r>
    </w:p>
  </w:footnote>
  <w:footnote w:type="continuationSeparator" w:id="0">
    <w:p w14:paraId="3FAF3ECD" w14:textId="77777777" w:rsidR="00E05651" w:rsidRDefault="00E05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65"/>
      <w:gridCol w:w="1701"/>
      <w:gridCol w:w="2126"/>
    </w:tblGrid>
    <w:tr w:rsidR="00D10B0B" w:rsidRPr="00BB55D4" w14:paraId="4A7F296B" w14:textId="77777777" w:rsidTr="00CF368A">
      <w:trPr>
        <w:trHeight w:val="419"/>
      </w:trPr>
      <w:tc>
        <w:tcPr>
          <w:tcW w:w="2340" w:type="dxa"/>
          <w:vMerge w:val="restart"/>
        </w:tcPr>
        <w:p w14:paraId="723F8B02" w14:textId="77777777" w:rsidR="00D10B0B" w:rsidRPr="00BB55D4" w:rsidRDefault="00D10B0B" w:rsidP="00BE3257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50EC9BA5" wp14:editId="1AB442A8">
                <wp:simplePos x="0" y="0"/>
                <wp:positionH relativeFrom="column">
                  <wp:posOffset>42578</wp:posOffset>
                </wp:positionH>
                <wp:positionV relativeFrom="paragraph">
                  <wp:posOffset>101608</wp:posOffset>
                </wp:positionV>
                <wp:extent cx="1291590" cy="641350"/>
                <wp:effectExtent l="0" t="0" r="3810" b="6350"/>
                <wp:wrapNone/>
                <wp:docPr id="856916066" name="Picture 85691606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65" w:type="dxa"/>
          <w:vMerge w:val="restart"/>
          <w:vAlign w:val="center"/>
        </w:tcPr>
        <w:p w14:paraId="78A0B8EB" w14:textId="77777777" w:rsidR="00D10B0B" w:rsidRDefault="00D10B0B" w:rsidP="00BE3257">
          <w:pPr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  <w:p w14:paraId="3BE263D6" w14:textId="43C1B099" w:rsidR="00D10B0B" w:rsidRPr="00CB65F2" w:rsidRDefault="00D10B0B" w:rsidP="00BE325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CB65F2">
            <w:rPr>
              <w:rFonts w:asciiTheme="minorHAnsi" w:hAnsiTheme="minorHAnsi" w:cstheme="minorHAnsi"/>
              <w:b/>
              <w:sz w:val="28"/>
              <w:szCs w:val="28"/>
            </w:rPr>
            <w:t xml:space="preserve">PROSEDUR </w:t>
          </w:r>
        </w:p>
        <w:p w14:paraId="771CD2D8" w14:textId="77777777" w:rsidR="00D10B0B" w:rsidRPr="00CB65F2" w:rsidRDefault="00D10B0B" w:rsidP="00BE325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CB65F2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PENGAWASAN PROSES PENGEMASAN</w:t>
          </w:r>
          <w:r w:rsidRPr="00CB65F2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 </w:t>
          </w:r>
        </w:p>
        <w:p w14:paraId="0F87073F" w14:textId="6A4D3FDC" w:rsidR="00D10B0B" w:rsidRPr="00BB55D4" w:rsidRDefault="00D10B0B" w:rsidP="00BE3257">
          <w:pPr>
            <w:spacing w:line="120" w:lineRule="auto"/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vAlign w:val="center"/>
        </w:tcPr>
        <w:p w14:paraId="4A2DA4B9" w14:textId="77777777" w:rsidR="00D10B0B" w:rsidRPr="00BB55D4" w:rsidRDefault="00D10B0B" w:rsidP="00BE3257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541526D2" w14:textId="5EDA5CC0" w:rsidR="00D10B0B" w:rsidRPr="00BB55D4" w:rsidRDefault="00D10B0B" w:rsidP="0051119C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</w:rPr>
            <w:fldChar w:fldCharType="begin"/>
          </w:r>
          <w:r w:rsidRPr="0018268F">
            <w:rPr>
              <w:rFonts w:ascii="Calibri" w:hAnsi="Calibri" w:cs="Calibri"/>
              <w:bCs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</w:rPr>
            <w:fldChar w:fldCharType="separate"/>
          </w:r>
          <w:r w:rsidR="00F945EB">
            <w:rPr>
              <w:rFonts w:ascii="Calibri" w:hAnsi="Calibri" w:cs="Calibri"/>
              <w:bCs/>
              <w:noProof/>
            </w:rPr>
            <w:t>7</w:t>
          </w:r>
          <w:r w:rsidRPr="0018268F">
            <w:rPr>
              <w:rFonts w:ascii="Calibri" w:hAnsi="Calibri" w:cs="Calibri"/>
              <w:bCs/>
              <w:noProof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</w:t>
          </w:r>
          <w:proofErr w:type="spellStart"/>
          <w:r>
            <w:rPr>
              <w:rFonts w:ascii="Calibri" w:hAnsi="Calibri" w:cs="Calibri"/>
              <w:bCs/>
            </w:rPr>
            <w:t>dari</w:t>
          </w:r>
          <w:proofErr w:type="spellEnd"/>
          <w:r>
            <w:rPr>
              <w:rFonts w:ascii="Calibri" w:hAnsi="Calibri" w:cs="Calibri"/>
              <w:bCs/>
            </w:rPr>
            <w:t xml:space="preserve"> 6</w:t>
          </w:r>
        </w:p>
      </w:tc>
    </w:tr>
    <w:tr w:rsidR="00D10B0B" w:rsidRPr="00BB55D4" w14:paraId="799B57F3" w14:textId="77777777" w:rsidTr="00CF368A">
      <w:trPr>
        <w:trHeight w:val="411"/>
      </w:trPr>
      <w:tc>
        <w:tcPr>
          <w:tcW w:w="2340" w:type="dxa"/>
          <w:vMerge/>
        </w:tcPr>
        <w:p w14:paraId="0B64D3A1" w14:textId="77777777" w:rsidR="00D10B0B" w:rsidRPr="00BB55D4" w:rsidRDefault="00D10B0B" w:rsidP="00BE3257">
          <w:pPr>
            <w:rPr>
              <w:rFonts w:ascii="Calibri" w:hAnsi="Calibri" w:cs="Calibri"/>
            </w:rPr>
          </w:pPr>
        </w:p>
      </w:tc>
      <w:tc>
        <w:tcPr>
          <w:tcW w:w="4465" w:type="dxa"/>
          <w:vMerge/>
        </w:tcPr>
        <w:p w14:paraId="36176E3A" w14:textId="77777777" w:rsidR="00D10B0B" w:rsidRPr="00BB55D4" w:rsidRDefault="00D10B0B" w:rsidP="00BE3257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vAlign w:val="center"/>
        </w:tcPr>
        <w:p w14:paraId="3BEC7D63" w14:textId="77777777" w:rsidR="00D10B0B" w:rsidRPr="00BB55D4" w:rsidRDefault="00D10B0B" w:rsidP="00BE3257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BB55D4">
            <w:rPr>
              <w:rFonts w:ascii="Calibri" w:hAnsi="Calibri" w:cs="Calibri"/>
              <w:b/>
            </w:rPr>
            <w:t>Kode</w:t>
          </w:r>
          <w:proofErr w:type="spellEnd"/>
          <w:r w:rsidRPr="00BB55D4">
            <w:rPr>
              <w:rFonts w:ascii="Calibri" w:hAnsi="Calibri" w:cs="Calibri"/>
              <w:b/>
            </w:rPr>
            <w:t xml:space="preserve"> </w:t>
          </w:r>
          <w:proofErr w:type="spellStart"/>
          <w:r w:rsidRPr="00BB55D4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7A932264" w14:textId="68309EBD" w:rsidR="00D10B0B" w:rsidRPr="00E9633D" w:rsidRDefault="00D10B0B" w:rsidP="007562D1">
          <w:pPr>
            <w:spacing w:line="276" w:lineRule="auto"/>
            <w:rPr>
              <w:rFonts w:ascii="Calibri" w:hAnsi="Calibri" w:cs="Calibri"/>
              <w:lang w:val="id-ID"/>
            </w:rPr>
          </w:pPr>
          <w:r w:rsidRPr="00CB65F2">
            <w:rPr>
              <w:rFonts w:asciiTheme="minorHAnsi" w:hAnsiTheme="minorHAnsi" w:cstheme="minorHAnsi"/>
            </w:rPr>
            <w:t>PQS-02-010/</w:t>
          </w:r>
          <w:r>
            <w:rPr>
              <w:rFonts w:asciiTheme="minorHAnsi" w:hAnsiTheme="minorHAnsi" w:cstheme="minorHAnsi"/>
            </w:rPr>
            <w:t>10</w:t>
          </w:r>
        </w:p>
      </w:tc>
    </w:tr>
    <w:tr w:rsidR="00D10B0B" w:rsidRPr="00BB55D4" w14:paraId="4E4BE713" w14:textId="77777777" w:rsidTr="00CF368A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578A0EC5" w14:textId="77777777" w:rsidR="00D10B0B" w:rsidRPr="00BB55D4" w:rsidRDefault="00D10B0B" w:rsidP="00BE3257">
          <w:pPr>
            <w:rPr>
              <w:rFonts w:ascii="Calibri" w:hAnsi="Calibri" w:cs="Calibri"/>
            </w:rPr>
          </w:pPr>
        </w:p>
      </w:tc>
      <w:tc>
        <w:tcPr>
          <w:tcW w:w="4465" w:type="dxa"/>
          <w:vMerge/>
          <w:tcBorders>
            <w:bottom w:val="single" w:sz="4" w:space="0" w:color="auto"/>
          </w:tcBorders>
        </w:tcPr>
        <w:p w14:paraId="66658164" w14:textId="77777777" w:rsidR="00D10B0B" w:rsidRPr="00BB55D4" w:rsidRDefault="00D10B0B" w:rsidP="00BE3257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F21D3C2" w14:textId="77777777" w:rsidR="00D10B0B" w:rsidRPr="00BB55D4" w:rsidRDefault="00D10B0B" w:rsidP="00BE3257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BB55D4">
            <w:rPr>
              <w:rFonts w:ascii="Calibri" w:hAnsi="Calibri" w:cs="Calibri"/>
              <w:b/>
            </w:rPr>
            <w:t>Tanggal</w:t>
          </w:r>
          <w:proofErr w:type="spellEnd"/>
          <w:r w:rsidRPr="00BB55D4">
            <w:rPr>
              <w:rFonts w:ascii="Calibri" w:hAnsi="Calibri" w:cs="Calibri"/>
              <w:b/>
            </w:rPr>
            <w:t xml:space="preserve"> </w:t>
          </w:r>
          <w:proofErr w:type="spellStart"/>
          <w:r w:rsidRPr="00BB55D4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</w:tcPr>
        <w:p w14:paraId="2FC5B20A" w14:textId="77777777" w:rsidR="00D10B0B" w:rsidRPr="00BB55D4" w:rsidRDefault="00D10B0B" w:rsidP="00BE3257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260EE4C4" w14:textId="77777777" w:rsidR="00D10B0B" w:rsidRPr="00BE3257" w:rsidRDefault="00D10B0B">
    <w:pPr>
      <w:pStyle w:val="Header"/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94"/>
      <w:gridCol w:w="5103"/>
      <w:gridCol w:w="2552"/>
    </w:tblGrid>
    <w:tr w:rsidR="00D10B0B" w:rsidRPr="00CB65F2" w14:paraId="64B819BE" w14:textId="77777777" w:rsidTr="0032728C">
      <w:trPr>
        <w:trHeight w:val="1213"/>
      </w:trPr>
      <w:tc>
        <w:tcPr>
          <w:tcW w:w="2694" w:type="dxa"/>
          <w:shd w:val="clear" w:color="auto" w:fill="auto"/>
          <w:vAlign w:val="center"/>
        </w:tcPr>
        <w:p w14:paraId="4E878220" w14:textId="77777777" w:rsidR="00D10B0B" w:rsidRPr="00CB65F2" w:rsidRDefault="00D10B0B" w:rsidP="00E83C63">
          <w:pPr>
            <w:jc w:val="center"/>
            <w:rPr>
              <w:rFonts w:asciiTheme="minorHAnsi" w:hAnsiTheme="minorHAnsi" w:cstheme="minorHAnsi"/>
            </w:rPr>
          </w:pPr>
          <w:r w:rsidRPr="00CB65F2">
            <w:rPr>
              <w:rFonts w:asciiTheme="minorHAnsi" w:hAnsiTheme="minorHAnsi" w:cstheme="minorHAnsi"/>
              <w:noProof/>
              <w:lang w:val="id-ID" w:eastAsia="id-ID"/>
            </w:rPr>
            <w:drawing>
              <wp:inline distT="0" distB="0" distL="0" distR="0" wp14:anchorId="05C07175" wp14:editId="42CD4A67">
                <wp:extent cx="1457325" cy="723900"/>
                <wp:effectExtent l="0" t="0" r="0" b="0"/>
                <wp:docPr id="1474848406" name="Picture 1474848406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shd w:val="clear" w:color="auto" w:fill="auto"/>
          <w:vAlign w:val="center"/>
        </w:tcPr>
        <w:p w14:paraId="3F97DF3D" w14:textId="57CBAB00" w:rsidR="00D10B0B" w:rsidRPr="00CB65F2" w:rsidRDefault="00D10B0B" w:rsidP="00E83C63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CB65F2">
            <w:rPr>
              <w:rFonts w:asciiTheme="minorHAnsi" w:hAnsiTheme="minorHAnsi" w:cstheme="minorHAnsi"/>
              <w:b/>
              <w:sz w:val="28"/>
              <w:szCs w:val="28"/>
            </w:rPr>
            <w:t xml:space="preserve">PROSEDUR </w:t>
          </w:r>
        </w:p>
        <w:p w14:paraId="215F1595" w14:textId="77777777" w:rsidR="00D10B0B" w:rsidRDefault="00D10B0B" w:rsidP="00E83C6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CB65F2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PENGAWASAN PROSES </w:t>
          </w:r>
        </w:p>
        <w:p w14:paraId="26039EA3" w14:textId="5332717D" w:rsidR="00D10B0B" w:rsidRPr="005A2D23" w:rsidRDefault="00D10B0B" w:rsidP="005A2D2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CB65F2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PENGEMASAN</w:t>
          </w:r>
          <w:r w:rsidRPr="00CB65F2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 </w:t>
          </w:r>
        </w:p>
      </w:tc>
      <w:tc>
        <w:tcPr>
          <w:tcW w:w="2552" w:type="dxa"/>
          <w:shd w:val="clear" w:color="auto" w:fill="auto"/>
        </w:tcPr>
        <w:p w14:paraId="73E9A050" w14:textId="58917B0B" w:rsidR="00D10B0B" w:rsidRPr="00E9633D" w:rsidRDefault="00D10B0B" w:rsidP="0032728C">
          <w:pPr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720437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spellStart"/>
          <w:r w:rsidRPr="00720437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proofErr w:type="spellEnd"/>
          <w:r w:rsidRPr="00720437">
            <w:rPr>
              <w:rFonts w:asciiTheme="minorHAnsi" w:hAnsiTheme="minorHAnsi" w:cstheme="minorHAnsi"/>
              <w:sz w:val="22"/>
              <w:szCs w:val="22"/>
            </w:rPr>
            <w:br/>
          </w:r>
          <w:r w:rsidRPr="00980B6B">
            <w:rPr>
              <w:rFonts w:asciiTheme="minorHAnsi" w:hAnsiTheme="minorHAnsi" w:cstheme="minorHAnsi"/>
            </w:rPr>
            <w:t>PQS-02-010</w:t>
          </w:r>
          <w:r w:rsidRPr="00980B6B">
            <w:rPr>
              <w:rFonts w:asciiTheme="minorHAnsi" w:hAnsiTheme="minorHAnsi" w:cstheme="minorHAnsi"/>
              <w:lang w:val="id-ID"/>
            </w:rPr>
            <w:t>/</w:t>
          </w:r>
          <w:r w:rsidRPr="00980B6B">
            <w:rPr>
              <w:rFonts w:asciiTheme="minorHAnsi" w:hAnsiTheme="minorHAnsi" w:cstheme="minorHAnsi"/>
            </w:rPr>
            <w:t>0</w:t>
          </w:r>
          <w:r>
            <w:rPr>
              <w:rFonts w:asciiTheme="minorHAnsi" w:hAnsiTheme="minorHAnsi" w:cstheme="minorHAnsi"/>
            </w:rPr>
            <w:t>10</w:t>
          </w:r>
        </w:p>
      </w:tc>
    </w:tr>
  </w:tbl>
  <w:p w14:paraId="6A67D529" w14:textId="77777777" w:rsidR="00D10B0B" w:rsidRPr="006D302B" w:rsidRDefault="00D10B0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05D0E"/>
    <w:multiLevelType w:val="hybridMultilevel"/>
    <w:tmpl w:val="49E087A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574FD"/>
    <w:multiLevelType w:val="hybridMultilevel"/>
    <w:tmpl w:val="8EA4AD5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BD6942"/>
    <w:multiLevelType w:val="hybridMultilevel"/>
    <w:tmpl w:val="19D0A208"/>
    <w:lvl w:ilvl="0" w:tplc="9ACCF590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A76E95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0BC0153"/>
    <w:multiLevelType w:val="hybridMultilevel"/>
    <w:tmpl w:val="0C86F4C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62EC7"/>
    <w:multiLevelType w:val="multilevel"/>
    <w:tmpl w:val="71AA1420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8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40" w:hanging="1440"/>
      </w:pPr>
      <w:rPr>
        <w:rFonts w:hint="default"/>
      </w:rPr>
    </w:lvl>
  </w:abstractNum>
  <w:abstractNum w:abstractNumId="6" w15:restartNumberingAfterBreak="0">
    <w:nsid w:val="27E540B5"/>
    <w:multiLevelType w:val="multilevel"/>
    <w:tmpl w:val="8370F80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  <w:i w:val="0"/>
        <w:iCs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8811790"/>
    <w:multiLevelType w:val="multilevel"/>
    <w:tmpl w:val="D4DA52E6"/>
    <w:styleLink w:val="Styl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8" w15:restartNumberingAfterBreak="0">
    <w:nsid w:val="28B907C7"/>
    <w:multiLevelType w:val="multilevel"/>
    <w:tmpl w:val="94FAD0E4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8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9" w15:restartNumberingAfterBreak="0">
    <w:nsid w:val="298E6973"/>
    <w:multiLevelType w:val="multilevel"/>
    <w:tmpl w:val="5D448E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10" w15:restartNumberingAfterBreak="0">
    <w:nsid w:val="29B65638"/>
    <w:multiLevelType w:val="multilevel"/>
    <w:tmpl w:val="F0FCB6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11" w15:restartNumberingAfterBreak="0">
    <w:nsid w:val="311D744F"/>
    <w:multiLevelType w:val="hybridMultilevel"/>
    <w:tmpl w:val="A2C4BA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83600"/>
    <w:multiLevelType w:val="multilevel"/>
    <w:tmpl w:val="60CCCBC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7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B753974"/>
    <w:multiLevelType w:val="hybridMultilevel"/>
    <w:tmpl w:val="9EC0ABC2"/>
    <w:lvl w:ilvl="0" w:tplc="0421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4" w15:restartNumberingAfterBreak="0">
    <w:nsid w:val="3D91204A"/>
    <w:multiLevelType w:val="multilevel"/>
    <w:tmpl w:val="C782572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64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3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20" w:hanging="1440"/>
      </w:pPr>
      <w:rPr>
        <w:rFonts w:hint="default"/>
      </w:rPr>
    </w:lvl>
  </w:abstractNum>
  <w:abstractNum w:abstractNumId="15" w15:restartNumberingAfterBreak="0">
    <w:nsid w:val="3E9A571F"/>
    <w:multiLevelType w:val="multilevel"/>
    <w:tmpl w:val="C05C311A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85" w:hanging="435"/>
      </w:pPr>
      <w:rPr>
        <w:rFonts w:hint="default"/>
        <w:b/>
        <w:bCs/>
      </w:rPr>
    </w:lvl>
    <w:lvl w:ilvl="2">
      <w:start w:val="1"/>
      <w:numFmt w:val="lowerLetter"/>
      <w:lvlText w:val="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16" w15:restartNumberingAfterBreak="0">
    <w:nsid w:val="3EF157FA"/>
    <w:multiLevelType w:val="hybridMultilevel"/>
    <w:tmpl w:val="AC6A1080"/>
    <w:lvl w:ilvl="0" w:tplc="CFC6576C">
      <w:start w:val="1"/>
      <w:numFmt w:val="lowerLetter"/>
      <w:lvlText w:val="%1."/>
      <w:lvlJc w:val="left"/>
      <w:pPr>
        <w:ind w:left="2430" w:hanging="360"/>
      </w:pPr>
      <w:rPr>
        <w:rFonts w:hint="default"/>
      </w:rPr>
    </w:lvl>
    <w:lvl w:ilvl="1" w:tplc="AF085D5A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  <w:i w:val="0"/>
        <w:iCs w:val="0"/>
      </w:rPr>
    </w:lvl>
    <w:lvl w:ilvl="2" w:tplc="3809001B">
      <w:start w:val="1"/>
      <w:numFmt w:val="lowerRoman"/>
      <w:lvlText w:val="%3."/>
      <w:lvlJc w:val="right"/>
      <w:pPr>
        <w:ind w:left="3870" w:hanging="180"/>
      </w:pPr>
    </w:lvl>
    <w:lvl w:ilvl="3" w:tplc="6248D3E8">
      <w:start w:val="2"/>
      <w:numFmt w:val="upperLetter"/>
      <w:lvlText w:val="%4."/>
      <w:lvlJc w:val="left"/>
      <w:pPr>
        <w:ind w:left="4590" w:hanging="360"/>
      </w:pPr>
      <w:rPr>
        <w:rFonts w:hint="default"/>
        <w:b w:val="0"/>
        <w:bCs/>
      </w:rPr>
    </w:lvl>
    <w:lvl w:ilvl="4" w:tplc="38090019" w:tentative="1">
      <w:start w:val="1"/>
      <w:numFmt w:val="lowerLetter"/>
      <w:lvlText w:val="%5."/>
      <w:lvlJc w:val="left"/>
      <w:pPr>
        <w:ind w:left="5310" w:hanging="360"/>
      </w:pPr>
    </w:lvl>
    <w:lvl w:ilvl="5" w:tplc="3809001B" w:tentative="1">
      <w:start w:val="1"/>
      <w:numFmt w:val="lowerRoman"/>
      <w:lvlText w:val="%6."/>
      <w:lvlJc w:val="right"/>
      <w:pPr>
        <w:ind w:left="6030" w:hanging="180"/>
      </w:pPr>
    </w:lvl>
    <w:lvl w:ilvl="6" w:tplc="3809000F" w:tentative="1">
      <w:start w:val="1"/>
      <w:numFmt w:val="decimal"/>
      <w:lvlText w:val="%7."/>
      <w:lvlJc w:val="left"/>
      <w:pPr>
        <w:ind w:left="6750" w:hanging="360"/>
      </w:pPr>
    </w:lvl>
    <w:lvl w:ilvl="7" w:tplc="38090019" w:tentative="1">
      <w:start w:val="1"/>
      <w:numFmt w:val="lowerLetter"/>
      <w:lvlText w:val="%8."/>
      <w:lvlJc w:val="left"/>
      <w:pPr>
        <w:ind w:left="7470" w:hanging="360"/>
      </w:pPr>
    </w:lvl>
    <w:lvl w:ilvl="8" w:tplc="38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7" w15:restartNumberingAfterBreak="0">
    <w:nsid w:val="451A2EC7"/>
    <w:multiLevelType w:val="multilevel"/>
    <w:tmpl w:val="F126F06A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345" w:hanging="49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0" w:hanging="1800"/>
      </w:pPr>
      <w:rPr>
        <w:rFonts w:hint="default"/>
      </w:rPr>
    </w:lvl>
  </w:abstractNum>
  <w:abstractNum w:abstractNumId="18" w15:restartNumberingAfterBreak="0">
    <w:nsid w:val="481227EA"/>
    <w:multiLevelType w:val="multilevel"/>
    <w:tmpl w:val="0BFC474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8E82A2B"/>
    <w:multiLevelType w:val="multilevel"/>
    <w:tmpl w:val="1200FE4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C3561E5"/>
    <w:multiLevelType w:val="hybridMultilevel"/>
    <w:tmpl w:val="088081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46B1E"/>
    <w:multiLevelType w:val="multilevel"/>
    <w:tmpl w:val="8370F80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  <w:i w:val="0"/>
        <w:iCs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57B103C"/>
    <w:multiLevelType w:val="hybridMultilevel"/>
    <w:tmpl w:val="285EE290"/>
    <w:lvl w:ilvl="0" w:tplc="7B54DFDA">
      <w:numFmt w:val="bullet"/>
      <w:lvlText w:val="-"/>
      <w:lvlJc w:val="left"/>
      <w:pPr>
        <w:ind w:left="2061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4" w15:restartNumberingAfterBreak="0">
    <w:nsid w:val="673059B7"/>
    <w:multiLevelType w:val="multilevel"/>
    <w:tmpl w:val="0421001D"/>
    <w:styleLink w:val="Style1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8BB1FD7"/>
    <w:multiLevelType w:val="multilevel"/>
    <w:tmpl w:val="7020F976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b/>
        <w:i/>
      </w:rPr>
    </w:lvl>
    <w:lvl w:ilvl="1">
      <w:start w:val="6"/>
      <w:numFmt w:val="decimal"/>
      <w:lvlText w:val="%1.%2"/>
      <w:lvlJc w:val="left"/>
      <w:pPr>
        <w:ind w:left="795" w:hanging="435"/>
      </w:pPr>
      <w:rPr>
        <w:rFonts w:hint="default"/>
        <w:b/>
        <w:i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  <w:i/>
      </w:r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6C0374AB"/>
    <w:multiLevelType w:val="hybridMultilevel"/>
    <w:tmpl w:val="47BECF5E"/>
    <w:lvl w:ilvl="0" w:tplc="9ACCF590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01490"/>
    <w:multiLevelType w:val="multilevel"/>
    <w:tmpl w:val="50AC48C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i/>
      </w:rPr>
    </w:lvl>
    <w:lvl w:ilvl="1">
      <w:start w:val="5"/>
      <w:numFmt w:val="decimal"/>
      <w:lvlText w:val="%1.%2"/>
      <w:lvlJc w:val="left"/>
      <w:pPr>
        <w:ind w:left="1645" w:hanging="435"/>
      </w:pPr>
      <w:rPr>
        <w:rFonts w:hint="default"/>
        <w:i/>
      </w:rPr>
    </w:lvl>
    <w:lvl w:ilvl="2">
      <w:start w:val="5"/>
      <w:numFmt w:val="decimal"/>
      <w:lvlText w:val="%1.%2.%3"/>
      <w:lvlJc w:val="left"/>
      <w:pPr>
        <w:ind w:left="314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435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592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713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870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991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1480" w:hanging="1800"/>
      </w:pPr>
      <w:rPr>
        <w:rFonts w:hint="default"/>
        <w:i/>
      </w:rPr>
    </w:lvl>
  </w:abstractNum>
  <w:abstractNum w:abstractNumId="29" w15:restartNumberingAfterBreak="0">
    <w:nsid w:val="6CBD6CFC"/>
    <w:multiLevelType w:val="hybridMultilevel"/>
    <w:tmpl w:val="3ED6EAFC"/>
    <w:lvl w:ilvl="0" w:tplc="9ACCF590">
      <w:start w:val="1"/>
      <w:numFmt w:val="bullet"/>
      <w:lvlText w:val="-"/>
      <w:lvlJc w:val="left"/>
      <w:pPr>
        <w:ind w:left="694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30" w15:restartNumberingAfterBreak="0">
    <w:nsid w:val="75A219FC"/>
    <w:multiLevelType w:val="multilevel"/>
    <w:tmpl w:val="F48427D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31" w15:restartNumberingAfterBreak="0">
    <w:nsid w:val="771528F8"/>
    <w:multiLevelType w:val="multilevel"/>
    <w:tmpl w:val="C05C311A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85" w:hanging="435"/>
      </w:pPr>
      <w:rPr>
        <w:rFonts w:hint="default"/>
        <w:b/>
        <w:bCs/>
      </w:rPr>
    </w:lvl>
    <w:lvl w:ilvl="2">
      <w:start w:val="1"/>
      <w:numFmt w:val="lowerLetter"/>
      <w:lvlText w:val="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2" w15:restartNumberingAfterBreak="0">
    <w:nsid w:val="794A59B5"/>
    <w:multiLevelType w:val="hybridMultilevel"/>
    <w:tmpl w:val="6A3CFE90"/>
    <w:lvl w:ilvl="0" w:tplc="3809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33" w15:restartNumberingAfterBreak="0">
    <w:nsid w:val="7CB8798B"/>
    <w:multiLevelType w:val="hybridMultilevel"/>
    <w:tmpl w:val="5B9CEE9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90086"/>
    <w:multiLevelType w:val="multilevel"/>
    <w:tmpl w:val="98383CC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EA54205"/>
    <w:multiLevelType w:val="multilevel"/>
    <w:tmpl w:val="3236BAC4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85" w:hanging="435"/>
      </w:pPr>
      <w:rPr>
        <w:rFonts w:hint="default"/>
        <w:b w:val="0"/>
        <w:bCs w:val="0"/>
        <w:i w:val="0"/>
        <w:iCs w:val="0"/>
      </w:rPr>
    </w:lvl>
    <w:lvl w:ilvl="2">
      <w:start w:val="1"/>
      <w:numFmt w:val="lowerLetter"/>
      <w:lvlText w:val="%3."/>
      <w:lvlJc w:val="left"/>
      <w:pPr>
        <w:ind w:left="24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num w:numId="1">
    <w:abstractNumId w:val="23"/>
  </w:num>
  <w:num w:numId="2">
    <w:abstractNumId w:val="26"/>
  </w:num>
  <w:num w:numId="3">
    <w:abstractNumId w:val="3"/>
  </w:num>
  <w:num w:numId="4">
    <w:abstractNumId w:val="29"/>
  </w:num>
  <w:num w:numId="5">
    <w:abstractNumId w:val="24"/>
  </w:num>
  <w:num w:numId="6">
    <w:abstractNumId w:val="12"/>
  </w:num>
  <w:num w:numId="7">
    <w:abstractNumId w:val="16"/>
  </w:num>
  <w:num w:numId="8">
    <w:abstractNumId w:val="21"/>
  </w:num>
  <w:num w:numId="9">
    <w:abstractNumId w:val="19"/>
  </w:num>
  <w:num w:numId="10">
    <w:abstractNumId w:val="31"/>
  </w:num>
  <w:num w:numId="11">
    <w:abstractNumId w:val="8"/>
  </w:num>
  <w:num w:numId="12">
    <w:abstractNumId w:val="35"/>
  </w:num>
  <w:num w:numId="13">
    <w:abstractNumId w:val="18"/>
  </w:num>
  <w:num w:numId="14">
    <w:abstractNumId w:val="7"/>
  </w:num>
  <w:num w:numId="15">
    <w:abstractNumId w:val="30"/>
  </w:num>
  <w:num w:numId="16">
    <w:abstractNumId w:val="10"/>
  </w:num>
  <w:num w:numId="17">
    <w:abstractNumId w:val="9"/>
  </w:num>
  <w:num w:numId="18">
    <w:abstractNumId w:val="27"/>
  </w:num>
  <w:num w:numId="19">
    <w:abstractNumId w:val="20"/>
  </w:num>
  <w:num w:numId="20">
    <w:abstractNumId w:val="32"/>
  </w:num>
  <w:num w:numId="21">
    <w:abstractNumId w:val="2"/>
  </w:num>
  <w:num w:numId="22">
    <w:abstractNumId w:val="17"/>
  </w:num>
  <w:num w:numId="23">
    <w:abstractNumId w:val="22"/>
  </w:num>
  <w:num w:numId="24">
    <w:abstractNumId w:val="14"/>
  </w:num>
  <w:num w:numId="25">
    <w:abstractNumId w:val="5"/>
  </w:num>
  <w:num w:numId="26">
    <w:abstractNumId w:val="28"/>
  </w:num>
  <w:num w:numId="27">
    <w:abstractNumId w:val="34"/>
  </w:num>
  <w:num w:numId="28">
    <w:abstractNumId w:val="25"/>
  </w:num>
  <w:num w:numId="29">
    <w:abstractNumId w:val="33"/>
  </w:num>
  <w:num w:numId="30">
    <w:abstractNumId w:val="13"/>
  </w:num>
  <w:num w:numId="31">
    <w:abstractNumId w:val="4"/>
  </w:num>
  <w:num w:numId="32">
    <w:abstractNumId w:val="11"/>
  </w:num>
  <w:num w:numId="33">
    <w:abstractNumId w:val="0"/>
  </w:num>
  <w:num w:numId="34">
    <w:abstractNumId w:val="15"/>
  </w:num>
  <w:num w:numId="35">
    <w:abstractNumId w:val="6"/>
  </w:num>
  <w:num w:numId="36">
    <w:abstractNumId w:val="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1N7A0NzM3NrQ0MbRQ0lEKTi0uzszPAykwqQUA350oYywAAAA="/>
  </w:docVars>
  <w:rsids>
    <w:rsidRoot w:val="0012722E"/>
    <w:rsid w:val="0000006C"/>
    <w:rsid w:val="000000CA"/>
    <w:rsid w:val="000001DC"/>
    <w:rsid w:val="0000089A"/>
    <w:rsid w:val="00000DE5"/>
    <w:rsid w:val="00002CD9"/>
    <w:rsid w:val="000037D9"/>
    <w:rsid w:val="000039EE"/>
    <w:rsid w:val="00003A4C"/>
    <w:rsid w:val="000072F6"/>
    <w:rsid w:val="00007A7A"/>
    <w:rsid w:val="00010C3B"/>
    <w:rsid w:val="00011DB4"/>
    <w:rsid w:val="00015141"/>
    <w:rsid w:val="0001603B"/>
    <w:rsid w:val="00017320"/>
    <w:rsid w:val="000218A0"/>
    <w:rsid w:val="00021F0E"/>
    <w:rsid w:val="00022D59"/>
    <w:rsid w:val="000232A3"/>
    <w:rsid w:val="00023BA7"/>
    <w:rsid w:val="00023F27"/>
    <w:rsid w:val="0002409F"/>
    <w:rsid w:val="000249B9"/>
    <w:rsid w:val="00024ADF"/>
    <w:rsid w:val="00024F77"/>
    <w:rsid w:val="00025885"/>
    <w:rsid w:val="000258A2"/>
    <w:rsid w:val="00025A2E"/>
    <w:rsid w:val="00025FCC"/>
    <w:rsid w:val="00026D3D"/>
    <w:rsid w:val="0002770C"/>
    <w:rsid w:val="000315AD"/>
    <w:rsid w:val="00032279"/>
    <w:rsid w:val="00033529"/>
    <w:rsid w:val="00033606"/>
    <w:rsid w:val="000349C1"/>
    <w:rsid w:val="0003678E"/>
    <w:rsid w:val="00036848"/>
    <w:rsid w:val="0004048D"/>
    <w:rsid w:val="00040A5E"/>
    <w:rsid w:val="000416C3"/>
    <w:rsid w:val="0004435B"/>
    <w:rsid w:val="00044452"/>
    <w:rsid w:val="000454CE"/>
    <w:rsid w:val="00047A1A"/>
    <w:rsid w:val="00051DD3"/>
    <w:rsid w:val="000520BB"/>
    <w:rsid w:val="00052F5A"/>
    <w:rsid w:val="00054B64"/>
    <w:rsid w:val="00056889"/>
    <w:rsid w:val="000573B1"/>
    <w:rsid w:val="00062F89"/>
    <w:rsid w:val="000636AF"/>
    <w:rsid w:val="00063C09"/>
    <w:rsid w:val="00064347"/>
    <w:rsid w:val="00066916"/>
    <w:rsid w:val="00072064"/>
    <w:rsid w:val="0007280F"/>
    <w:rsid w:val="00072BB5"/>
    <w:rsid w:val="00075252"/>
    <w:rsid w:val="00075B5F"/>
    <w:rsid w:val="000767CA"/>
    <w:rsid w:val="00076E32"/>
    <w:rsid w:val="00077CB7"/>
    <w:rsid w:val="00080587"/>
    <w:rsid w:val="00082A71"/>
    <w:rsid w:val="000866A3"/>
    <w:rsid w:val="0008709C"/>
    <w:rsid w:val="000902EB"/>
    <w:rsid w:val="000906FF"/>
    <w:rsid w:val="00090E91"/>
    <w:rsid w:val="00091273"/>
    <w:rsid w:val="000915AE"/>
    <w:rsid w:val="00091D97"/>
    <w:rsid w:val="00094A5C"/>
    <w:rsid w:val="00096138"/>
    <w:rsid w:val="0009637E"/>
    <w:rsid w:val="00096E04"/>
    <w:rsid w:val="000970FE"/>
    <w:rsid w:val="000A2026"/>
    <w:rsid w:val="000A207D"/>
    <w:rsid w:val="000A22E8"/>
    <w:rsid w:val="000A691D"/>
    <w:rsid w:val="000B0A07"/>
    <w:rsid w:val="000B2710"/>
    <w:rsid w:val="000B28F2"/>
    <w:rsid w:val="000B55B3"/>
    <w:rsid w:val="000B6900"/>
    <w:rsid w:val="000C2DDC"/>
    <w:rsid w:val="000C3672"/>
    <w:rsid w:val="000C41A5"/>
    <w:rsid w:val="000C4678"/>
    <w:rsid w:val="000C496A"/>
    <w:rsid w:val="000C5953"/>
    <w:rsid w:val="000C5E64"/>
    <w:rsid w:val="000C5ED1"/>
    <w:rsid w:val="000C77A9"/>
    <w:rsid w:val="000C7E9A"/>
    <w:rsid w:val="000D1651"/>
    <w:rsid w:val="000D2166"/>
    <w:rsid w:val="000D6D69"/>
    <w:rsid w:val="000E0ECF"/>
    <w:rsid w:val="000E1DCE"/>
    <w:rsid w:val="000E28E0"/>
    <w:rsid w:val="000E2A2B"/>
    <w:rsid w:val="000E3818"/>
    <w:rsid w:val="000E5AF4"/>
    <w:rsid w:val="000E775F"/>
    <w:rsid w:val="000F287D"/>
    <w:rsid w:val="000F40BC"/>
    <w:rsid w:val="000F43AE"/>
    <w:rsid w:val="000F52D4"/>
    <w:rsid w:val="000F6D44"/>
    <w:rsid w:val="000F71D1"/>
    <w:rsid w:val="000F71DF"/>
    <w:rsid w:val="000F78B9"/>
    <w:rsid w:val="000F7C26"/>
    <w:rsid w:val="001012BE"/>
    <w:rsid w:val="0010339F"/>
    <w:rsid w:val="001034E8"/>
    <w:rsid w:val="00105499"/>
    <w:rsid w:val="00105E04"/>
    <w:rsid w:val="00110817"/>
    <w:rsid w:val="00110AD2"/>
    <w:rsid w:val="00110FC4"/>
    <w:rsid w:val="00111389"/>
    <w:rsid w:val="0011428D"/>
    <w:rsid w:val="00114BA7"/>
    <w:rsid w:val="00115AF1"/>
    <w:rsid w:val="001161C9"/>
    <w:rsid w:val="0011670C"/>
    <w:rsid w:val="00116C25"/>
    <w:rsid w:val="001171AA"/>
    <w:rsid w:val="001173C3"/>
    <w:rsid w:val="001174D6"/>
    <w:rsid w:val="00117D8F"/>
    <w:rsid w:val="00121856"/>
    <w:rsid w:val="001221F9"/>
    <w:rsid w:val="0012222E"/>
    <w:rsid w:val="00122773"/>
    <w:rsid w:val="001239CB"/>
    <w:rsid w:val="00123A3A"/>
    <w:rsid w:val="0012482E"/>
    <w:rsid w:val="00126215"/>
    <w:rsid w:val="0012722E"/>
    <w:rsid w:val="00127983"/>
    <w:rsid w:val="00130DB1"/>
    <w:rsid w:val="00131232"/>
    <w:rsid w:val="001313B9"/>
    <w:rsid w:val="00131535"/>
    <w:rsid w:val="001316D9"/>
    <w:rsid w:val="001331BE"/>
    <w:rsid w:val="00133275"/>
    <w:rsid w:val="00136006"/>
    <w:rsid w:val="001404A0"/>
    <w:rsid w:val="00140BD0"/>
    <w:rsid w:val="00141568"/>
    <w:rsid w:val="00141794"/>
    <w:rsid w:val="00142F24"/>
    <w:rsid w:val="0014326D"/>
    <w:rsid w:val="00143586"/>
    <w:rsid w:val="001452DC"/>
    <w:rsid w:val="00147E9B"/>
    <w:rsid w:val="00153F27"/>
    <w:rsid w:val="00154762"/>
    <w:rsid w:val="001547EB"/>
    <w:rsid w:val="00155C92"/>
    <w:rsid w:val="00157961"/>
    <w:rsid w:val="00161C6B"/>
    <w:rsid w:val="001653A8"/>
    <w:rsid w:val="0016788A"/>
    <w:rsid w:val="00167B9F"/>
    <w:rsid w:val="00170986"/>
    <w:rsid w:val="00170E09"/>
    <w:rsid w:val="00170EB2"/>
    <w:rsid w:val="001712A4"/>
    <w:rsid w:val="00172CFD"/>
    <w:rsid w:val="00173212"/>
    <w:rsid w:val="00173349"/>
    <w:rsid w:val="001735AF"/>
    <w:rsid w:val="00173917"/>
    <w:rsid w:val="001753D6"/>
    <w:rsid w:val="00175570"/>
    <w:rsid w:val="00176D49"/>
    <w:rsid w:val="001804A2"/>
    <w:rsid w:val="00184431"/>
    <w:rsid w:val="00184735"/>
    <w:rsid w:val="0018594D"/>
    <w:rsid w:val="00187808"/>
    <w:rsid w:val="00190568"/>
    <w:rsid w:val="00191490"/>
    <w:rsid w:val="00191573"/>
    <w:rsid w:val="00191843"/>
    <w:rsid w:val="00192F24"/>
    <w:rsid w:val="00193339"/>
    <w:rsid w:val="00193545"/>
    <w:rsid w:val="00196AA9"/>
    <w:rsid w:val="001970AA"/>
    <w:rsid w:val="001A0936"/>
    <w:rsid w:val="001A35EB"/>
    <w:rsid w:val="001A5B26"/>
    <w:rsid w:val="001A7C8D"/>
    <w:rsid w:val="001A7CFB"/>
    <w:rsid w:val="001A7DBA"/>
    <w:rsid w:val="001B0B77"/>
    <w:rsid w:val="001B1CA9"/>
    <w:rsid w:val="001B2E45"/>
    <w:rsid w:val="001B34D1"/>
    <w:rsid w:val="001B3912"/>
    <w:rsid w:val="001B544B"/>
    <w:rsid w:val="001B679F"/>
    <w:rsid w:val="001C129C"/>
    <w:rsid w:val="001C37F4"/>
    <w:rsid w:val="001C431B"/>
    <w:rsid w:val="001C43FC"/>
    <w:rsid w:val="001C47C7"/>
    <w:rsid w:val="001D1008"/>
    <w:rsid w:val="001D223B"/>
    <w:rsid w:val="001D3DCE"/>
    <w:rsid w:val="001D6AF2"/>
    <w:rsid w:val="001E1D18"/>
    <w:rsid w:val="001E2CA9"/>
    <w:rsid w:val="001E2EAE"/>
    <w:rsid w:val="001E3F21"/>
    <w:rsid w:val="001E50B1"/>
    <w:rsid w:val="001E5A42"/>
    <w:rsid w:val="001E6C0B"/>
    <w:rsid w:val="001F0300"/>
    <w:rsid w:val="001F12F1"/>
    <w:rsid w:val="001F1822"/>
    <w:rsid w:val="001F450D"/>
    <w:rsid w:val="001F6302"/>
    <w:rsid w:val="00202694"/>
    <w:rsid w:val="0020312F"/>
    <w:rsid w:val="00204858"/>
    <w:rsid w:val="00204F59"/>
    <w:rsid w:val="00205302"/>
    <w:rsid w:val="00206855"/>
    <w:rsid w:val="00213450"/>
    <w:rsid w:val="00213511"/>
    <w:rsid w:val="00213C4D"/>
    <w:rsid w:val="002167B3"/>
    <w:rsid w:val="002173A4"/>
    <w:rsid w:val="00217661"/>
    <w:rsid w:val="0022130A"/>
    <w:rsid w:val="00221D47"/>
    <w:rsid w:val="00222F80"/>
    <w:rsid w:val="00223342"/>
    <w:rsid w:val="002252E7"/>
    <w:rsid w:val="002255DA"/>
    <w:rsid w:val="00225AE5"/>
    <w:rsid w:val="00225CA5"/>
    <w:rsid w:val="00226972"/>
    <w:rsid w:val="002314CF"/>
    <w:rsid w:val="00231757"/>
    <w:rsid w:val="00232157"/>
    <w:rsid w:val="002328A1"/>
    <w:rsid w:val="00237AB9"/>
    <w:rsid w:val="00237C8F"/>
    <w:rsid w:val="00241027"/>
    <w:rsid w:val="0024150F"/>
    <w:rsid w:val="00242FF3"/>
    <w:rsid w:val="002430CE"/>
    <w:rsid w:val="002435DE"/>
    <w:rsid w:val="002438E2"/>
    <w:rsid w:val="00243FC5"/>
    <w:rsid w:val="00245B10"/>
    <w:rsid w:val="00245F96"/>
    <w:rsid w:val="00246A9F"/>
    <w:rsid w:val="00247452"/>
    <w:rsid w:val="002508E3"/>
    <w:rsid w:val="00251468"/>
    <w:rsid w:val="0025146F"/>
    <w:rsid w:val="0025205A"/>
    <w:rsid w:val="002526A9"/>
    <w:rsid w:val="00252D63"/>
    <w:rsid w:val="002561B9"/>
    <w:rsid w:val="002561D9"/>
    <w:rsid w:val="00256F35"/>
    <w:rsid w:val="00257F27"/>
    <w:rsid w:val="00260690"/>
    <w:rsid w:val="002616B8"/>
    <w:rsid w:val="00262B4B"/>
    <w:rsid w:val="0026502E"/>
    <w:rsid w:val="00266E88"/>
    <w:rsid w:val="00267CBA"/>
    <w:rsid w:val="00267D87"/>
    <w:rsid w:val="0027185A"/>
    <w:rsid w:val="002722DB"/>
    <w:rsid w:val="00272571"/>
    <w:rsid w:val="00272685"/>
    <w:rsid w:val="00277BD9"/>
    <w:rsid w:val="00277D72"/>
    <w:rsid w:val="00277F64"/>
    <w:rsid w:val="00281ADE"/>
    <w:rsid w:val="00283A51"/>
    <w:rsid w:val="00283BEA"/>
    <w:rsid w:val="00286254"/>
    <w:rsid w:val="002862D0"/>
    <w:rsid w:val="00287248"/>
    <w:rsid w:val="00287E04"/>
    <w:rsid w:val="002920DE"/>
    <w:rsid w:val="0029230E"/>
    <w:rsid w:val="00292948"/>
    <w:rsid w:val="00295A3B"/>
    <w:rsid w:val="002A043F"/>
    <w:rsid w:val="002A1805"/>
    <w:rsid w:val="002A2FDF"/>
    <w:rsid w:val="002A339A"/>
    <w:rsid w:val="002A419E"/>
    <w:rsid w:val="002B107C"/>
    <w:rsid w:val="002B2D84"/>
    <w:rsid w:val="002B623D"/>
    <w:rsid w:val="002B7398"/>
    <w:rsid w:val="002B73EB"/>
    <w:rsid w:val="002C0863"/>
    <w:rsid w:val="002C1588"/>
    <w:rsid w:val="002C6E79"/>
    <w:rsid w:val="002C7672"/>
    <w:rsid w:val="002D0766"/>
    <w:rsid w:val="002D09B2"/>
    <w:rsid w:val="002D1BED"/>
    <w:rsid w:val="002D4E12"/>
    <w:rsid w:val="002D6253"/>
    <w:rsid w:val="002D694F"/>
    <w:rsid w:val="002D6A3E"/>
    <w:rsid w:val="002D71B8"/>
    <w:rsid w:val="002E02FE"/>
    <w:rsid w:val="002E226D"/>
    <w:rsid w:val="002E459C"/>
    <w:rsid w:val="002F0B75"/>
    <w:rsid w:val="002F1556"/>
    <w:rsid w:val="002F1C6B"/>
    <w:rsid w:val="002F265C"/>
    <w:rsid w:val="002F2752"/>
    <w:rsid w:val="002F5104"/>
    <w:rsid w:val="002F5C65"/>
    <w:rsid w:val="002F7E05"/>
    <w:rsid w:val="00302A79"/>
    <w:rsid w:val="00302C12"/>
    <w:rsid w:val="00302D53"/>
    <w:rsid w:val="00303FB9"/>
    <w:rsid w:val="00305431"/>
    <w:rsid w:val="00305B46"/>
    <w:rsid w:val="00310731"/>
    <w:rsid w:val="00310FEE"/>
    <w:rsid w:val="00311201"/>
    <w:rsid w:val="00312620"/>
    <w:rsid w:val="003158F2"/>
    <w:rsid w:val="00316910"/>
    <w:rsid w:val="0032217F"/>
    <w:rsid w:val="00323567"/>
    <w:rsid w:val="003237D0"/>
    <w:rsid w:val="0032407A"/>
    <w:rsid w:val="0032429B"/>
    <w:rsid w:val="003246CE"/>
    <w:rsid w:val="00324AF3"/>
    <w:rsid w:val="00324DDA"/>
    <w:rsid w:val="00324E36"/>
    <w:rsid w:val="00326851"/>
    <w:rsid w:val="00326906"/>
    <w:rsid w:val="0032728C"/>
    <w:rsid w:val="00327765"/>
    <w:rsid w:val="00327808"/>
    <w:rsid w:val="00327BA5"/>
    <w:rsid w:val="003312B1"/>
    <w:rsid w:val="003316B5"/>
    <w:rsid w:val="00331EA9"/>
    <w:rsid w:val="0033486A"/>
    <w:rsid w:val="0033606E"/>
    <w:rsid w:val="00336A24"/>
    <w:rsid w:val="00341F84"/>
    <w:rsid w:val="00342ABE"/>
    <w:rsid w:val="00342EF7"/>
    <w:rsid w:val="00344417"/>
    <w:rsid w:val="00344E0C"/>
    <w:rsid w:val="003466CB"/>
    <w:rsid w:val="003469C3"/>
    <w:rsid w:val="00352396"/>
    <w:rsid w:val="00352490"/>
    <w:rsid w:val="00354045"/>
    <w:rsid w:val="003562DF"/>
    <w:rsid w:val="00360BCE"/>
    <w:rsid w:val="00361ACD"/>
    <w:rsid w:val="00364314"/>
    <w:rsid w:val="003648C2"/>
    <w:rsid w:val="00365FA3"/>
    <w:rsid w:val="003667F7"/>
    <w:rsid w:val="00366DF9"/>
    <w:rsid w:val="003679D9"/>
    <w:rsid w:val="00372ED8"/>
    <w:rsid w:val="00373317"/>
    <w:rsid w:val="0037398A"/>
    <w:rsid w:val="00373F5A"/>
    <w:rsid w:val="003740A4"/>
    <w:rsid w:val="00375049"/>
    <w:rsid w:val="00375641"/>
    <w:rsid w:val="00376BCE"/>
    <w:rsid w:val="00381EBB"/>
    <w:rsid w:val="00382EAC"/>
    <w:rsid w:val="003833FA"/>
    <w:rsid w:val="003854B7"/>
    <w:rsid w:val="00385EF0"/>
    <w:rsid w:val="00386338"/>
    <w:rsid w:val="003868F3"/>
    <w:rsid w:val="00386C45"/>
    <w:rsid w:val="00387337"/>
    <w:rsid w:val="003873DF"/>
    <w:rsid w:val="00390A25"/>
    <w:rsid w:val="00392A1C"/>
    <w:rsid w:val="00392AAB"/>
    <w:rsid w:val="0039324C"/>
    <w:rsid w:val="0039387F"/>
    <w:rsid w:val="00394B92"/>
    <w:rsid w:val="00395737"/>
    <w:rsid w:val="00395ADE"/>
    <w:rsid w:val="00396016"/>
    <w:rsid w:val="003965B8"/>
    <w:rsid w:val="00396C69"/>
    <w:rsid w:val="0039706F"/>
    <w:rsid w:val="003A0ECA"/>
    <w:rsid w:val="003A40BD"/>
    <w:rsid w:val="003A412E"/>
    <w:rsid w:val="003A5E35"/>
    <w:rsid w:val="003A65EC"/>
    <w:rsid w:val="003A7E96"/>
    <w:rsid w:val="003B0214"/>
    <w:rsid w:val="003B1274"/>
    <w:rsid w:val="003B19F8"/>
    <w:rsid w:val="003B27A5"/>
    <w:rsid w:val="003B2F75"/>
    <w:rsid w:val="003B369D"/>
    <w:rsid w:val="003B4F67"/>
    <w:rsid w:val="003B65D2"/>
    <w:rsid w:val="003C219C"/>
    <w:rsid w:val="003C38FD"/>
    <w:rsid w:val="003C4AFE"/>
    <w:rsid w:val="003C62BA"/>
    <w:rsid w:val="003D024E"/>
    <w:rsid w:val="003D0C55"/>
    <w:rsid w:val="003D23BF"/>
    <w:rsid w:val="003D388A"/>
    <w:rsid w:val="003D3B20"/>
    <w:rsid w:val="003D3F12"/>
    <w:rsid w:val="003D57E2"/>
    <w:rsid w:val="003D6153"/>
    <w:rsid w:val="003D6A79"/>
    <w:rsid w:val="003D6B54"/>
    <w:rsid w:val="003D712A"/>
    <w:rsid w:val="003D7D4D"/>
    <w:rsid w:val="003E2F52"/>
    <w:rsid w:val="003E303D"/>
    <w:rsid w:val="003E501F"/>
    <w:rsid w:val="003E7676"/>
    <w:rsid w:val="003E7CCD"/>
    <w:rsid w:val="003F08EB"/>
    <w:rsid w:val="003F1358"/>
    <w:rsid w:val="003F2067"/>
    <w:rsid w:val="003F23BE"/>
    <w:rsid w:val="003F377B"/>
    <w:rsid w:val="003F409E"/>
    <w:rsid w:val="003F5F3F"/>
    <w:rsid w:val="003F6547"/>
    <w:rsid w:val="003F7443"/>
    <w:rsid w:val="004043B3"/>
    <w:rsid w:val="004060F5"/>
    <w:rsid w:val="004061F9"/>
    <w:rsid w:val="004074D8"/>
    <w:rsid w:val="004077E8"/>
    <w:rsid w:val="00410B30"/>
    <w:rsid w:val="00410F3D"/>
    <w:rsid w:val="004115C5"/>
    <w:rsid w:val="00412CF3"/>
    <w:rsid w:val="00413314"/>
    <w:rsid w:val="00414F15"/>
    <w:rsid w:val="00416374"/>
    <w:rsid w:val="00416E76"/>
    <w:rsid w:val="00417ED2"/>
    <w:rsid w:val="00420D2D"/>
    <w:rsid w:val="00420D6C"/>
    <w:rsid w:val="0042332A"/>
    <w:rsid w:val="00423D89"/>
    <w:rsid w:val="004251AB"/>
    <w:rsid w:val="00430705"/>
    <w:rsid w:val="004333DE"/>
    <w:rsid w:val="00434372"/>
    <w:rsid w:val="004352AF"/>
    <w:rsid w:val="004413D9"/>
    <w:rsid w:val="004436B8"/>
    <w:rsid w:val="00443C7C"/>
    <w:rsid w:val="00445D67"/>
    <w:rsid w:val="00446A83"/>
    <w:rsid w:val="00450613"/>
    <w:rsid w:val="00451AB8"/>
    <w:rsid w:val="00451C0B"/>
    <w:rsid w:val="004527B9"/>
    <w:rsid w:val="00452A48"/>
    <w:rsid w:val="0045316A"/>
    <w:rsid w:val="00454328"/>
    <w:rsid w:val="0045496E"/>
    <w:rsid w:val="004550AB"/>
    <w:rsid w:val="00455BD1"/>
    <w:rsid w:val="004647FF"/>
    <w:rsid w:val="0046505C"/>
    <w:rsid w:val="00465C4C"/>
    <w:rsid w:val="00465D22"/>
    <w:rsid w:val="00466737"/>
    <w:rsid w:val="004669B7"/>
    <w:rsid w:val="0046765A"/>
    <w:rsid w:val="00470D51"/>
    <w:rsid w:val="00473AD5"/>
    <w:rsid w:val="00474528"/>
    <w:rsid w:val="004748A2"/>
    <w:rsid w:val="00474B44"/>
    <w:rsid w:val="004755C3"/>
    <w:rsid w:val="00475697"/>
    <w:rsid w:val="00475ABD"/>
    <w:rsid w:val="004772A8"/>
    <w:rsid w:val="0048004A"/>
    <w:rsid w:val="0048029A"/>
    <w:rsid w:val="00481C2C"/>
    <w:rsid w:val="00485531"/>
    <w:rsid w:val="004860A5"/>
    <w:rsid w:val="00486904"/>
    <w:rsid w:val="00490793"/>
    <w:rsid w:val="00490984"/>
    <w:rsid w:val="00493798"/>
    <w:rsid w:val="00493AA3"/>
    <w:rsid w:val="00494AD7"/>
    <w:rsid w:val="00494B7E"/>
    <w:rsid w:val="00494F75"/>
    <w:rsid w:val="00494F95"/>
    <w:rsid w:val="004957BD"/>
    <w:rsid w:val="00495C91"/>
    <w:rsid w:val="004963B8"/>
    <w:rsid w:val="00496C25"/>
    <w:rsid w:val="004A0198"/>
    <w:rsid w:val="004A279C"/>
    <w:rsid w:val="004A3164"/>
    <w:rsid w:val="004A3464"/>
    <w:rsid w:val="004A47EE"/>
    <w:rsid w:val="004A5D19"/>
    <w:rsid w:val="004A7357"/>
    <w:rsid w:val="004A7717"/>
    <w:rsid w:val="004B167B"/>
    <w:rsid w:val="004B2B24"/>
    <w:rsid w:val="004B4DBE"/>
    <w:rsid w:val="004B5F93"/>
    <w:rsid w:val="004C3FEB"/>
    <w:rsid w:val="004C76CD"/>
    <w:rsid w:val="004C7A1E"/>
    <w:rsid w:val="004D0A85"/>
    <w:rsid w:val="004D1D1D"/>
    <w:rsid w:val="004D5C4D"/>
    <w:rsid w:val="004D5E34"/>
    <w:rsid w:val="004D652D"/>
    <w:rsid w:val="004D7774"/>
    <w:rsid w:val="004D7BD0"/>
    <w:rsid w:val="004E00CB"/>
    <w:rsid w:val="004E08EE"/>
    <w:rsid w:val="004E127A"/>
    <w:rsid w:val="004E21E2"/>
    <w:rsid w:val="004E298E"/>
    <w:rsid w:val="004E3881"/>
    <w:rsid w:val="004E4993"/>
    <w:rsid w:val="004E4F54"/>
    <w:rsid w:val="004E511E"/>
    <w:rsid w:val="004E7644"/>
    <w:rsid w:val="004F01F3"/>
    <w:rsid w:val="004F1003"/>
    <w:rsid w:val="004F16B4"/>
    <w:rsid w:val="004F1FD4"/>
    <w:rsid w:val="004F3132"/>
    <w:rsid w:val="004F3E27"/>
    <w:rsid w:val="004F5F23"/>
    <w:rsid w:val="004F6E48"/>
    <w:rsid w:val="0050123A"/>
    <w:rsid w:val="005012D3"/>
    <w:rsid w:val="005017AE"/>
    <w:rsid w:val="005037F1"/>
    <w:rsid w:val="00503B21"/>
    <w:rsid w:val="00504130"/>
    <w:rsid w:val="00504C19"/>
    <w:rsid w:val="00506206"/>
    <w:rsid w:val="005075C1"/>
    <w:rsid w:val="0051119C"/>
    <w:rsid w:val="00516251"/>
    <w:rsid w:val="005162E0"/>
    <w:rsid w:val="005179A4"/>
    <w:rsid w:val="005211E0"/>
    <w:rsid w:val="00521FFC"/>
    <w:rsid w:val="0052203E"/>
    <w:rsid w:val="00523642"/>
    <w:rsid w:val="00526629"/>
    <w:rsid w:val="005311A3"/>
    <w:rsid w:val="005327DA"/>
    <w:rsid w:val="00535174"/>
    <w:rsid w:val="00535EA7"/>
    <w:rsid w:val="005364B6"/>
    <w:rsid w:val="005377F9"/>
    <w:rsid w:val="00541D5B"/>
    <w:rsid w:val="00542590"/>
    <w:rsid w:val="00544510"/>
    <w:rsid w:val="00544574"/>
    <w:rsid w:val="00544EC2"/>
    <w:rsid w:val="00545307"/>
    <w:rsid w:val="00545522"/>
    <w:rsid w:val="005500C4"/>
    <w:rsid w:val="00550A2B"/>
    <w:rsid w:val="00552E24"/>
    <w:rsid w:val="00554E65"/>
    <w:rsid w:val="00560273"/>
    <w:rsid w:val="005606D4"/>
    <w:rsid w:val="00562E6C"/>
    <w:rsid w:val="00565DCD"/>
    <w:rsid w:val="0056707B"/>
    <w:rsid w:val="005678AF"/>
    <w:rsid w:val="00570279"/>
    <w:rsid w:val="00571222"/>
    <w:rsid w:val="005725F1"/>
    <w:rsid w:val="00572E88"/>
    <w:rsid w:val="00573B9A"/>
    <w:rsid w:val="0057511B"/>
    <w:rsid w:val="00577219"/>
    <w:rsid w:val="0057771E"/>
    <w:rsid w:val="00577B96"/>
    <w:rsid w:val="00580D0F"/>
    <w:rsid w:val="00581B28"/>
    <w:rsid w:val="00582B6E"/>
    <w:rsid w:val="00582FF3"/>
    <w:rsid w:val="005831E2"/>
    <w:rsid w:val="00583FA9"/>
    <w:rsid w:val="005845BE"/>
    <w:rsid w:val="00584680"/>
    <w:rsid w:val="005849F3"/>
    <w:rsid w:val="00584ECC"/>
    <w:rsid w:val="0058772F"/>
    <w:rsid w:val="0059019B"/>
    <w:rsid w:val="00591EB3"/>
    <w:rsid w:val="005938AD"/>
    <w:rsid w:val="00595369"/>
    <w:rsid w:val="00595F76"/>
    <w:rsid w:val="0059742D"/>
    <w:rsid w:val="005A2D23"/>
    <w:rsid w:val="005A415C"/>
    <w:rsid w:val="005A4949"/>
    <w:rsid w:val="005A6080"/>
    <w:rsid w:val="005B0E8D"/>
    <w:rsid w:val="005B17F5"/>
    <w:rsid w:val="005B379E"/>
    <w:rsid w:val="005B4AD8"/>
    <w:rsid w:val="005B5204"/>
    <w:rsid w:val="005B638A"/>
    <w:rsid w:val="005C175E"/>
    <w:rsid w:val="005C2F03"/>
    <w:rsid w:val="005C31D4"/>
    <w:rsid w:val="005C3E31"/>
    <w:rsid w:val="005C4251"/>
    <w:rsid w:val="005C51C2"/>
    <w:rsid w:val="005C693A"/>
    <w:rsid w:val="005C6DD8"/>
    <w:rsid w:val="005C6F04"/>
    <w:rsid w:val="005C795E"/>
    <w:rsid w:val="005D129E"/>
    <w:rsid w:val="005D4855"/>
    <w:rsid w:val="005D4B65"/>
    <w:rsid w:val="005D5415"/>
    <w:rsid w:val="005D5A97"/>
    <w:rsid w:val="005D6119"/>
    <w:rsid w:val="005E26EA"/>
    <w:rsid w:val="005E5B30"/>
    <w:rsid w:val="005E6388"/>
    <w:rsid w:val="005E796F"/>
    <w:rsid w:val="005F53EB"/>
    <w:rsid w:val="005F5A68"/>
    <w:rsid w:val="005F608A"/>
    <w:rsid w:val="00602063"/>
    <w:rsid w:val="0060232E"/>
    <w:rsid w:val="006050B9"/>
    <w:rsid w:val="00605993"/>
    <w:rsid w:val="00606007"/>
    <w:rsid w:val="0060690D"/>
    <w:rsid w:val="00606B40"/>
    <w:rsid w:val="006074E5"/>
    <w:rsid w:val="00607F60"/>
    <w:rsid w:val="0061023A"/>
    <w:rsid w:val="00610DAE"/>
    <w:rsid w:val="00610EB0"/>
    <w:rsid w:val="00612CEF"/>
    <w:rsid w:val="00612F60"/>
    <w:rsid w:val="006160D2"/>
    <w:rsid w:val="00616420"/>
    <w:rsid w:val="006170B7"/>
    <w:rsid w:val="00620470"/>
    <w:rsid w:val="00622909"/>
    <w:rsid w:val="00622B0D"/>
    <w:rsid w:val="00623079"/>
    <w:rsid w:val="006244B6"/>
    <w:rsid w:val="006262E3"/>
    <w:rsid w:val="00630583"/>
    <w:rsid w:val="006310BB"/>
    <w:rsid w:val="00631602"/>
    <w:rsid w:val="00633250"/>
    <w:rsid w:val="00633FC9"/>
    <w:rsid w:val="006346B7"/>
    <w:rsid w:val="00634790"/>
    <w:rsid w:val="0063657B"/>
    <w:rsid w:val="00637FC1"/>
    <w:rsid w:val="00640267"/>
    <w:rsid w:val="00641C62"/>
    <w:rsid w:val="00641ECA"/>
    <w:rsid w:val="00641FED"/>
    <w:rsid w:val="0064222B"/>
    <w:rsid w:val="00642A0A"/>
    <w:rsid w:val="00643AD6"/>
    <w:rsid w:val="006442F1"/>
    <w:rsid w:val="00645A29"/>
    <w:rsid w:val="00652E9C"/>
    <w:rsid w:val="00655003"/>
    <w:rsid w:val="0065556C"/>
    <w:rsid w:val="006572E4"/>
    <w:rsid w:val="00657855"/>
    <w:rsid w:val="00657F46"/>
    <w:rsid w:val="006612C2"/>
    <w:rsid w:val="00662597"/>
    <w:rsid w:val="00663675"/>
    <w:rsid w:val="00663840"/>
    <w:rsid w:val="006647B1"/>
    <w:rsid w:val="00666126"/>
    <w:rsid w:val="00666C6D"/>
    <w:rsid w:val="00670D5E"/>
    <w:rsid w:val="006715A2"/>
    <w:rsid w:val="00671E56"/>
    <w:rsid w:val="0067456D"/>
    <w:rsid w:val="00674E79"/>
    <w:rsid w:val="006770DB"/>
    <w:rsid w:val="00677BEC"/>
    <w:rsid w:val="00681772"/>
    <w:rsid w:val="00682A7A"/>
    <w:rsid w:val="00683093"/>
    <w:rsid w:val="006867F2"/>
    <w:rsid w:val="00687742"/>
    <w:rsid w:val="00687FC7"/>
    <w:rsid w:val="00690F23"/>
    <w:rsid w:val="00691B99"/>
    <w:rsid w:val="00695590"/>
    <w:rsid w:val="00695C87"/>
    <w:rsid w:val="006976A9"/>
    <w:rsid w:val="006A124D"/>
    <w:rsid w:val="006A1C5D"/>
    <w:rsid w:val="006A3A2C"/>
    <w:rsid w:val="006A3BC1"/>
    <w:rsid w:val="006A55E6"/>
    <w:rsid w:val="006A570C"/>
    <w:rsid w:val="006A7B65"/>
    <w:rsid w:val="006A7C95"/>
    <w:rsid w:val="006A7F9A"/>
    <w:rsid w:val="006A7FCA"/>
    <w:rsid w:val="006B0B5F"/>
    <w:rsid w:val="006B1132"/>
    <w:rsid w:val="006B1F6A"/>
    <w:rsid w:val="006B3256"/>
    <w:rsid w:val="006B41D1"/>
    <w:rsid w:val="006B4A21"/>
    <w:rsid w:val="006B6F42"/>
    <w:rsid w:val="006B7FDE"/>
    <w:rsid w:val="006C18C9"/>
    <w:rsid w:val="006C1904"/>
    <w:rsid w:val="006C26A1"/>
    <w:rsid w:val="006C2ABA"/>
    <w:rsid w:val="006C2D4C"/>
    <w:rsid w:val="006C31AA"/>
    <w:rsid w:val="006C34BF"/>
    <w:rsid w:val="006C3607"/>
    <w:rsid w:val="006C5345"/>
    <w:rsid w:val="006C661C"/>
    <w:rsid w:val="006D0629"/>
    <w:rsid w:val="006D1327"/>
    <w:rsid w:val="006D149F"/>
    <w:rsid w:val="006D18C6"/>
    <w:rsid w:val="006D218B"/>
    <w:rsid w:val="006D302B"/>
    <w:rsid w:val="006D3037"/>
    <w:rsid w:val="006D324F"/>
    <w:rsid w:val="006D33C3"/>
    <w:rsid w:val="006D4824"/>
    <w:rsid w:val="006D78EE"/>
    <w:rsid w:val="006E301B"/>
    <w:rsid w:val="006E5745"/>
    <w:rsid w:val="006E5E82"/>
    <w:rsid w:val="006E7B57"/>
    <w:rsid w:val="006E7BFD"/>
    <w:rsid w:val="006F049A"/>
    <w:rsid w:val="006F1FB8"/>
    <w:rsid w:val="006F231E"/>
    <w:rsid w:val="006F28DC"/>
    <w:rsid w:val="006F2F20"/>
    <w:rsid w:val="006F372E"/>
    <w:rsid w:val="006F40C3"/>
    <w:rsid w:val="006F65B0"/>
    <w:rsid w:val="00700566"/>
    <w:rsid w:val="00701A40"/>
    <w:rsid w:val="007023E1"/>
    <w:rsid w:val="007058CD"/>
    <w:rsid w:val="007060E0"/>
    <w:rsid w:val="007076DC"/>
    <w:rsid w:val="00707C73"/>
    <w:rsid w:val="00711F84"/>
    <w:rsid w:val="0071355A"/>
    <w:rsid w:val="00714198"/>
    <w:rsid w:val="007165A4"/>
    <w:rsid w:val="00716B09"/>
    <w:rsid w:val="00720437"/>
    <w:rsid w:val="00720C2A"/>
    <w:rsid w:val="00724F64"/>
    <w:rsid w:val="007251A6"/>
    <w:rsid w:val="0072636F"/>
    <w:rsid w:val="0072789C"/>
    <w:rsid w:val="00730880"/>
    <w:rsid w:val="0073535A"/>
    <w:rsid w:val="00737DA9"/>
    <w:rsid w:val="00740267"/>
    <w:rsid w:val="007414FE"/>
    <w:rsid w:val="00743B6D"/>
    <w:rsid w:val="0074552B"/>
    <w:rsid w:val="007474B7"/>
    <w:rsid w:val="00747CFE"/>
    <w:rsid w:val="00750F34"/>
    <w:rsid w:val="00750FF8"/>
    <w:rsid w:val="00751C8F"/>
    <w:rsid w:val="00752D65"/>
    <w:rsid w:val="00755526"/>
    <w:rsid w:val="007562D1"/>
    <w:rsid w:val="0075654C"/>
    <w:rsid w:val="00761035"/>
    <w:rsid w:val="00761B9C"/>
    <w:rsid w:val="00762629"/>
    <w:rsid w:val="0076293F"/>
    <w:rsid w:val="007631BF"/>
    <w:rsid w:val="0076393E"/>
    <w:rsid w:val="00764EEB"/>
    <w:rsid w:val="00765513"/>
    <w:rsid w:val="00766433"/>
    <w:rsid w:val="0076669D"/>
    <w:rsid w:val="007730F3"/>
    <w:rsid w:val="00774A8C"/>
    <w:rsid w:val="00776A7A"/>
    <w:rsid w:val="007810F2"/>
    <w:rsid w:val="00783B1F"/>
    <w:rsid w:val="0078554D"/>
    <w:rsid w:val="007856E9"/>
    <w:rsid w:val="00785816"/>
    <w:rsid w:val="0078683A"/>
    <w:rsid w:val="007876BC"/>
    <w:rsid w:val="007901BB"/>
    <w:rsid w:val="007910C8"/>
    <w:rsid w:val="00791BAA"/>
    <w:rsid w:val="00793360"/>
    <w:rsid w:val="0079374A"/>
    <w:rsid w:val="00794815"/>
    <w:rsid w:val="00794D99"/>
    <w:rsid w:val="007A0B30"/>
    <w:rsid w:val="007A192C"/>
    <w:rsid w:val="007A3155"/>
    <w:rsid w:val="007A48A5"/>
    <w:rsid w:val="007A515A"/>
    <w:rsid w:val="007A62DF"/>
    <w:rsid w:val="007A6783"/>
    <w:rsid w:val="007B135D"/>
    <w:rsid w:val="007B1CB1"/>
    <w:rsid w:val="007B1E31"/>
    <w:rsid w:val="007B3DEA"/>
    <w:rsid w:val="007B4F0F"/>
    <w:rsid w:val="007B5F5C"/>
    <w:rsid w:val="007B5F83"/>
    <w:rsid w:val="007B6B17"/>
    <w:rsid w:val="007B7977"/>
    <w:rsid w:val="007B7EFC"/>
    <w:rsid w:val="007B7FEF"/>
    <w:rsid w:val="007C1D49"/>
    <w:rsid w:val="007C511F"/>
    <w:rsid w:val="007C51EE"/>
    <w:rsid w:val="007C59E9"/>
    <w:rsid w:val="007C6C4A"/>
    <w:rsid w:val="007D0FB3"/>
    <w:rsid w:val="007D3619"/>
    <w:rsid w:val="007D6BBE"/>
    <w:rsid w:val="007E0AF0"/>
    <w:rsid w:val="007E162A"/>
    <w:rsid w:val="007E3687"/>
    <w:rsid w:val="007E3DBC"/>
    <w:rsid w:val="007E433F"/>
    <w:rsid w:val="007E52D6"/>
    <w:rsid w:val="007E5401"/>
    <w:rsid w:val="007F03B9"/>
    <w:rsid w:val="007F1B9B"/>
    <w:rsid w:val="007F2D98"/>
    <w:rsid w:val="007F3948"/>
    <w:rsid w:val="007F39B5"/>
    <w:rsid w:val="007F661A"/>
    <w:rsid w:val="008002EB"/>
    <w:rsid w:val="0080116D"/>
    <w:rsid w:val="00802008"/>
    <w:rsid w:val="00802839"/>
    <w:rsid w:val="0080356D"/>
    <w:rsid w:val="00803CB5"/>
    <w:rsid w:val="00803FEB"/>
    <w:rsid w:val="00811461"/>
    <w:rsid w:val="008118B4"/>
    <w:rsid w:val="00811C80"/>
    <w:rsid w:val="00811F91"/>
    <w:rsid w:val="00812D5A"/>
    <w:rsid w:val="00813520"/>
    <w:rsid w:val="0081353E"/>
    <w:rsid w:val="00813FEA"/>
    <w:rsid w:val="00815024"/>
    <w:rsid w:val="00815028"/>
    <w:rsid w:val="00815412"/>
    <w:rsid w:val="008155D5"/>
    <w:rsid w:val="008166E4"/>
    <w:rsid w:val="00816BE4"/>
    <w:rsid w:val="00816D43"/>
    <w:rsid w:val="00817872"/>
    <w:rsid w:val="00820E1E"/>
    <w:rsid w:val="008212E3"/>
    <w:rsid w:val="008222BB"/>
    <w:rsid w:val="00824360"/>
    <w:rsid w:val="00825408"/>
    <w:rsid w:val="008261A8"/>
    <w:rsid w:val="00826C86"/>
    <w:rsid w:val="00826FAE"/>
    <w:rsid w:val="00827AAB"/>
    <w:rsid w:val="0083098C"/>
    <w:rsid w:val="008311A7"/>
    <w:rsid w:val="0083340B"/>
    <w:rsid w:val="008342B4"/>
    <w:rsid w:val="008355F5"/>
    <w:rsid w:val="00835D37"/>
    <w:rsid w:val="00840266"/>
    <w:rsid w:val="00840638"/>
    <w:rsid w:val="00842786"/>
    <w:rsid w:val="0084405A"/>
    <w:rsid w:val="008444AD"/>
    <w:rsid w:val="00847357"/>
    <w:rsid w:val="00847665"/>
    <w:rsid w:val="00847755"/>
    <w:rsid w:val="00847E8B"/>
    <w:rsid w:val="0085092D"/>
    <w:rsid w:val="00851D0B"/>
    <w:rsid w:val="00853933"/>
    <w:rsid w:val="00853E11"/>
    <w:rsid w:val="00854950"/>
    <w:rsid w:val="00854D72"/>
    <w:rsid w:val="008576CE"/>
    <w:rsid w:val="008606A4"/>
    <w:rsid w:val="00860A3E"/>
    <w:rsid w:val="00860ACD"/>
    <w:rsid w:val="00862305"/>
    <w:rsid w:val="0086273E"/>
    <w:rsid w:val="00862E7A"/>
    <w:rsid w:val="008639E3"/>
    <w:rsid w:val="00864D89"/>
    <w:rsid w:val="00866800"/>
    <w:rsid w:val="00866B16"/>
    <w:rsid w:val="00867517"/>
    <w:rsid w:val="00867563"/>
    <w:rsid w:val="008679A6"/>
    <w:rsid w:val="008701DD"/>
    <w:rsid w:val="00870307"/>
    <w:rsid w:val="00871EAC"/>
    <w:rsid w:val="00871F2B"/>
    <w:rsid w:val="00873249"/>
    <w:rsid w:val="00875DF1"/>
    <w:rsid w:val="00881D3F"/>
    <w:rsid w:val="008849C2"/>
    <w:rsid w:val="00884A8D"/>
    <w:rsid w:val="00884ECF"/>
    <w:rsid w:val="00885D00"/>
    <w:rsid w:val="008871E2"/>
    <w:rsid w:val="0089073B"/>
    <w:rsid w:val="00892287"/>
    <w:rsid w:val="008942CB"/>
    <w:rsid w:val="00894308"/>
    <w:rsid w:val="00897216"/>
    <w:rsid w:val="0089760D"/>
    <w:rsid w:val="008A023A"/>
    <w:rsid w:val="008A0F3B"/>
    <w:rsid w:val="008A1772"/>
    <w:rsid w:val="008A1892"/>
    <w:rsid w:val="008A1ABC"/>
    <w:rsid w:val="008A42A6"/>
    <w:rsid w:val="008A4485"/>
    <w:rsid w:val="008A4AC1"/>
    <w:rsid w:val="008A54DE"/>
    <w:rsid w:val="008A554D"/>
    <w:rsid w:val="008A569D"/>
    <w:rsid w:val="008A7048"/>
    <w:rsid w:val="008B2494"/>
    <w:rsid w:val="008B5D89"/>
    <w:rsid w:val="008B637E"/>
    <w:rsid w:val="008B79B7"/>
    <w:rsid w:val="008B79DA"/>
    <w:rsid w:val="008B7ADD"/>
    <w:rsid w:val="008C0C7D"/>
    <w:rsid w:val="008C0EC5"/>
    <w:rsid w:val="008C10FD"/>
    <w:rsid w:val="008C1854"/>
    <w:rsid w:val="008C2833"/>
    <w:rsid w:val="008C2851"/>
    <w:rsid w:val="008C36A4"/>
    <w:rsid w:val="008C4521"/>
    <w:rsid w:val="008D1E5A"/>
    <w:rsid w:val="008D1EDF"/>
    <w:rsid w:val="008D3DC8"/>
    <w:rsid w:val="008D6AEB"/>
    <w:rsid w:val="008D6DD0"/>
    <w:rsid w:val="008E0993"/>
    <w:rsid w:val="008E1570"/>
    <w:rsid w:val="008E2A9D"/>
    <w:rsid w:val="008E565A"/>
    <w:rsid w:val="008E5CED"/>
    <w:rsid w:val="008E5EF8"/>
    <w:rsid w:val="008E71AF"/>
    <w:rsid w:val="008E72BA"/>
    <w:rsid w:val="008E7859"/>
    <w:rsid w:val="008F43F2"/>
    <w:rsid w:val="008F5ACA"/>
    <w:rsid w:val="00901613"/>
    <w:rsid w:val="009023AE"/>
    <w:rsid w:val="00903271"/>
    <w:rsid w:val="0090395F"/>
    <w:rsid w:val="00903CF8"/>
    <w:rsid w:val="00906A4D"/>
    <w:rsid w:val="00906B71"/>
    <w:rsid w:val="00910DD7"/>
    <w:rsid w:val="0091136D"/>
    <w:rsid w:val="00912375"/>
    <w:rsid w:val="009127C0"/>
    <w:rsid w:val="0091317F"/>
    <w:rsid w:val="0091354C"/>
    <w:rsid w:val="009136A1"/>
    <w:rsid w:val="009153DC"/>
    <w:rsid w:val="00915484"/>
    <w:rsid w:val="00915A9D"/>
    <w:rsid w:val="00916070"/>
    <w:rsid w:val="009176D0"/>
    <w:rsid w:val="0092074D"/>
    <w:rsid w:val="009207B0"/>
    <w:rsid w:val="00924FB1"/>
    <w:rsid w:val="009262EF"/>
    <w:rsid w:val="009271FB"/>
    <w:rsid w:val="009303C3"/>
    <w:rsid w:val="0093087B"/>
    <w:rsid w:val="00932F61"/>
    <w:rsid w:val="00932FE3"/>
    <w:rsid w:val="00935FF5"/>
    <w:rsid w:val="00936167"/>
    <w:rsid w:val="00936FED"/>
    <w:rsid w:val="0093718E"/>
    <w:rsid w:val="00940567"/>
    <w:rsid w:val="009427F2"/>
    <w:rsid w:val="00942C81"/>
    <w:rsid w:val="00944E16"/>
    <w:rsid w:val="00946A42"/>
    <w:rsid w:val="00947EFA"/>
    <w:rsid w:val="0095052F"/>
    <w:rsid w:val="009528B8"/>
    <w:rsid w:val="00960F9A"/>
    <w:rsid w:val="009638FE"/>
    <w:rsid w:val="009657A0"/>
    <w:rsid w:val="00966217"/>
    <w:rsid w:val="00966328"/>
    <w:rsid w:val="009668BD"/>
    <w:rsid w:val="009707CE"/>
    <w:rsid w:val="009720A2"/>
    <w:rsid w:val="00972E6F"/>
    <w:rsid w:val="00976372"/>
    <w:rsid w:val="00980B6B"/>
    <w:rsid w:val="0098135A"/>
    <w:rsid w:val="00981DD7"/>
    <w:rsid w:val="00983202"/>
    <w:rsid w:val="00983732"/>
    <w:rsid w:val="00986220"/>
    <w:rsid w:val="009872C8"/>
    <w:rsid w:val="00987E06"/>
    <w:rsid w:val="00991A42"/>
    <w:rsid w:val="009952E7"/>
    <w:rsid w:val="009A0DF0"/>
    <w:rsid w:val="009A1DB8"/>
    <w:rsid w:val="009A27D4"/>
    <w:rsid w:val="009A6035"/>
    <w:rsid w:val="009A7039"/>
    <w:rsid w:val="009A7C92"/>
    <w:rsid w:val="009B1A91"/>
    <w:rsid w:val="009B1B1F"/>
    <w:rsid w:val="009B2920"/>
    <w:rsid w:val="009B4B38"/>
    <w:rsid w:val="009B5017"/>
    <w:rsid w:val="009B5F59"/>
    <w:rsid w:val="009B63AB"/>
    <w:rsid w:val="009B66C1"/>
    <w:rsid w:val="009B7F4E"/>
    <w:rsid w:val="009C1032"/>
    <w:rsid w:val="009C209D"/>
    <w:rsid w:val="009C2271"/>
    <w:rsid w:val="009C23D4"/>
    <w:rsid w:val="009C403A"/>
    <w:rsid w:val="009C5523"/>
    <w:rsid w:val="009C6108"/>
    <w:rsid w:val="009C61AA"/>
    <w:rsid w:val="009C7232"/>
    <w:rsid w:val="009D0620"/>
    <w:rsid w:val="009D0FAE"/>
    <w:rsid w:val="009D402C"/>
    <w:rsid w:val="009D4A28"/>
    <w:rsid w:val="009D594B"/>
    <w:rsid w:val="009D7707"/>
    <w:rsid w:val="009E4322"/>
    <w:rsid w:val="009E522D"/>
    <w:rsid w:val="009E7259"/>
    <w:rsid w:val="009E7445"/>
    <w:rsid w:val="009E7760"/>
    <w:rsid w:val="009E7B5E"/>
    <w:rsid w:val="009F1762"/>
    <w:rsid w:val="009F5EC5"/>
    <w:rsid w:val="009F6CCF"/>
    <w:rsid w:val="00A00B22"/>
    <w:rsid w:val="00A01D08"/>
    <w:rsid w:val="00A01D43"/>
    <w:rsid w:val="00A02C31"/>
    <w:rsid w:val="00A0440E"/>
    <w:rsid w:val="00A04B40"/>
    <w:rsid w:val="00A05088"/>
    <w:rsid w:val="00A05551"/>
    <w:rsid w:val="00A05D65"/>
    <w:rsid w:val="00A07BEB"/>
    <w:rsid w:val="00A07EF7"/>
    <w:rsid w:val="00A15AA3"/>
    <w:rsid w:val="00A16A1C"/>
    <w:rsid w:val="00A17D62"/>
    <w:rsid w:val="00A22C68"/>
    <w:rsid w:val="00A231AA"/>
    <w:rsid w:val="00A26454"/>
    <w:rsid w:val="00A270B7"/>
    <w:rsid w:val="00A32324"/>
    <w:rsid w:val="00A32697"/>
    <w:rsid w:val="00A33C6C"/>
    <w:rsid w:val="00A341E3"/>
    <w:rsid w:val="00A35C6F"/>
    <w:rsid w:val="00A35EC5"/>
    <w:rsid w:val="00A3651C"/>
    <w:rsid w:val="00A366D6"/>
    <w:rsid w:val="00A36DBA"/>
    <w:rsid w:val="00A3755D"/>
    <w:rsid w:val="00A37B2C"/>
    <w:rsid w:val="00A42A44"/>
    <w:rsid w:val="00A42DEF"/>
    <w:rsid w:val="00A4372F"/>
    <w:rsid w:val="00A43C91"/>
    <w:rsid w:val="00A445B1"/>
    <w:rsid w:val="00A44835"/>
    <w:rsid w:val="00A451B7"/>
    <w:rsid w:val="00A46B9C"/>
    <w:rsid w:val="00A4706F"/>
    <w:rsid w:val="00A470BC"/>
    <w:rsid w:val="00A4777A"/>
    <w:rsid w:val="00A47B04"/>
    <w:rsid w:val="00A5065E"/>
    <w:rsid w:val="00A5102F"/>
    <w:rsid w:val="00A51A1D"/>
    <w:rsid w:val="00A5272F"/>
    <w:rsid w:val="00A52753"/>
    <w:rsid w:val="00A52A4C"/>
    <w:rsid w:val="00A52CFA"/>
    <w:rsid w:val="00A53F20"/>
    <w:rsid w:val="00A56DDA"/>
    <w:rsid w:val="00A60D3E"/>
    <w:rsid w:val="00A610CF"/>
    <w:rsid w:val="00A61339"/>
    <w:rsid w:val="00A6157A"/>
    <w:rsid w:val="00A638FE"/>
    <w:rsid w:val="00A6760E"/>
    <w:rsid w:val="00A70025"/>
    <w:rsid w:val="00A71DF0"/>
    <w:rsid w:val="00A7382B"/>
    <w:rsid w:val="00A740F7"/>
    <w:rsid w:val="00A74903"/>
    <w:rsid w:val="00A754F3"/>
    <w:rsid w:val="00A77CC3"/>
    <w:rsid w:val="00A8020F"/>
    <w:rsid w:val="00A81E43"/>
    <w:rsid w:val="00A82B52"/>
    <w:rsid w:val="00A840D5"/>
    <w:rsid w:val="00A84122"/>
    <w:rsid w:val="00A871FD"/>
    <w:rsid w:val="00A87D4E"/>
    <w:rsid w:val="00A90DB3"/>
    <w:rsid w:val="00A90DC1"/>
    <w:rsid w:val="00A9376D"/>
    <w:rsid w:val="00A94287"/>
    <w:rsid w:val="00A9655B"/>
    <w:rsid w:val="00A96B0D"/>
    <w:rsid w:val="00AA1E1B"/>
    <w:rsid w:val="00AA22B5"/>
    <w:rsid w:val="00AA240B"/>
    <w:rsid w:val="00AA2AE7"/>
    <w:rsid w:val="00AA3272"/>
    <w:rsid w:val="00AA3B25"/>
    <w:rsid w:val="00AA3DF8"/>
    <w:rsid w:val="00AA56AA"/>
    <w:rsid w:val="00AA5886"/>
    <w:rsid w:val="00AA7DBD"/>
    <w:rsid w:val="00AB7B24"/>
    <w:rsid w:val="00AC0A98"/>
    <w:rsid w:val="00AC50D4"/>
    <w:rsid w:val="00AD0FA5"/>
    <w:rsid w:val="00AD2736"/>
    <w:rsid w:val="00AD366D"/>
    <w:rsid w:val="00AD3BCB"/>
    <w:rsid w:val="00AD49BD"/>
    <w:rsid w:val="00AD5176"/>
    <w:rsid w:val="00AD5667"/>
    <w:rsid w:val="00AD58FC"/>
    <w:rsid w:val="00AD5B29"/>
    <w:rsid w:val="00AD7216"/>
    <w:rsid w:val="00AD758E"/>
    <w:rsid w:val="00AE05C8"/>
    <w:rsid w:val="00AE0FA9"/>
    <w:rsid w:val="00AE225E"/>
    <w:rsid w:val="00AE2E5E"/>
    <w:rsid w:val="00AE7A8F"/>
    <w:rsid w:val="00AF195E"/>
    <w:rsid w:val="00AF1D83"/>
    <w:rsid w:val="00AF1FE8"/>
    <w:rsid w:val="00AF2E67"/>
    <w:rsid w:val="00AF6587"/>
    <w:rsid w:val="00AF6DF4"/>
    <w:rsid w:val="00AF718B"/>
    <w:rsid w:val="00AF7472"/>
    <w:rsid w:val="00AF76FF"/>
    <w:rsid w:val="00AF7DCE"/>
    <w:rsid w:val="00B004B2"/>
    <w:rsid w:val="00B04593"/>
    <w:rsid w:val="00B04C4E"/>
    <w:rsid w:val="00B0773F"/>
    <w:rsid w:val="00B07F49"/>
    <w:rsid w:val="00B15D8C"/>
    <w:rsid w:val="00B21A02"/>
    <w:rsid w:val="00B22D1F"/>
    <w:rsid w:val="00B23DF6"/>
    <w:rsid w:val="00B23E79"/>
    <w:rsid w:val="00B26ACC"/>
    <w:rsid w:val="00B2741A"/>
    <w:rsid w:val="00B27C7F"/>
    <w:rsid w:val="00B30E6B"/>
    <w:rsid w:val="00B31E1A"/>
    <w:rsid w:val="00B33258"/>
    <w:rsid w:val="00B3399C"/>
    <w:rsid w:val="00B34ED9"/>
    <w:rsid w:val="00B35D6E"/>
    <w:rsid w:val="00B37019"/>
    <w:rsid w:val="00B404DE"/>
    <w:rsid w:val="00B40928"/>
    <w:rsid w:val="00B40F05"/>
    <w:rsid w:val="00B41393"/>
    <w:rsid w:val="00B42F7C"/>
    <w:rsid w:val="00B43466"/>
    <w:rsid w:val="00B43912"/>
    <w:rsid w:val="00B440D5"/>
    <w:rsid w:val="00B4439A"/>
    <w:rsid w:val="00B4630A"/>
    <w:rsid w:val="00B46D49"/>
    <w:rsid w:val="00B47CCD"/>
    <w:rsid w:val="00B51CFB"/>
    <w:rsid w:val="00B51E51"/>
    <w:rsid w:val="00B53FE8"/>
    <w:rsid w:val="00B54654"/>
    <w:rsid w:val="00B567A8"/>
    <w:rsid w:val="00B574EB"/>
    <w:rsid w:val="00B61A4F"/>
    <w:rsid w:val="00B62C74"/>
    <w:rsid w:val="00B6512A"/>
    <w:rsid w:val="00B70CE9"/>
    <w:rsid w:val="00B737FA"/>
    <w:rsid w:val="00B73CB8"/>
    <w:rsid w:val="00B7496F"/>
    <w:rsid w:val="00B7739E"/>
    <w:rsid w:val="00B800C4"/>
    <w:rsid w:val="00B81EC9"/>
    <w:rsid w:val="00B8395B"/>
    <w:rsid w:val="00B84B34"/>
    <w:rsid w:val="00B9337C"/>
    <w:rsid w:val="00B93A77"/>
    <w:rsid w:val="00B9408F"/>
    <w:rsid w:val="00B94ADE"/>
    <w:rsid w:val="00B958E0"/>
    <w:rsid w:val="00B973A1"/>
    <w:rsid w:val="00B976B9"/>
    <w:rsid w:val="00BA0706"/>
    <w:rsid w:val="00BA0DEC"/>
    <w:rsid w:val="00BA1D65"/>
    <w:rsid w:val="00BA1E02"/>
    <w:rsid w:val="00BA3494"/>
    <w:rsid w:val="00BA416B"/>
    <w:rsid w:val="00BA43A1"/>
    <w:rsid w:val="00BA5265"/>
    <w:rsid w:val="00BA5797"/>
    <w:rsid w:val="00BA5DBE"/>
    <w:rsid w:val="00BA659B"/>
    <w:rsid w:val="00BA7D09"/>
    <w:rsid w:val="00BB0FED"/>
    <w:rsid w:val="00BB1230"/>
    <w:rsid w:val="00BB2C38"/>
    <w:rsid w:val="00BB37C2"/>
    <w:rsid w:val="00BB4B37"/>
    <w:rsid w:val="00BB56F1"/>
    <w:rsid w:val="00BB6167"/>
    <w:rsid w:val="00BB6195"/>
    <w:rsid w:val="00BC03A2"/>
    <w:rsid w:val="00BC0E19"/>
    <w:rsid w:val="00BC292C"/>
    <w:rsid w:val="00BC3615"/>
    <w:rsid w:val="00BC38A6"/>
    <w:rsid w:val="00BC3BDD"/>
    <w:rsid w:val="00BC421F"/>
    <w:rsid w:val="00BC54BB"/>
    <w:rsid w:val="00BC5FB2"/>
    <w:rsid w:val="00BC69C5"/>
    <w:rsid w:val="00BC76FA"/>
    <w:rsid w:val="00BD54DF"/>
    <w:rsid w:val="00BE0C64"/>
    <w:rsid w:val="00BE3257"/>
    <w:rsid w:val="00BE496B"/>
    <w:rsid w:val="00BF08AF"/>
    <w:rsid w:val="00BF21FA"/>
    <w:rsid w:val="00BF5F3E"/>
    <w:rsid w:val="00BF5F7A"/>
    <w:rsid w:val="00BF763A"/>
    <w:rsid w:val="00C0075E"/>
    <w:rsid w:val="00C01477"/>
    <w:rsid w:val="00C01E1E"/>
    <w:rsid w:val="00C040EE"/>
    <w:rsid w:val="00C06A95"/>
    <w:rsid w:val="00C07181"/>
    <w:rsid w:val="00C10B34"/>
    <w:rsid w:val="00C12010"/>
    <w:rsid w:val="00C1236E"/>
    <w:rsid w:val="00C129E3"/>
    <w:rsid w:val="00C13C96"/>
    <w:rsid w:val="00C14F00"/>
    <w:rsid w:val="00C152D0"/>
    <w:rsid w:val="00C1628C"/>
    <w:rsid w:val="00C1697D"/>
    <w:rsid w:val="00C17B23"/>
    <w:rsid w:val="00C17C33"/>
    <w:rsid w:val="00C20483"/>
    <w:rsid w:val="00C20A0C"/>
    <w:rsid w:val="00C239F7"/>
    <w:rsid w:val="00C24907"/>
    <w:rsid w:val="00C24B5F"/>
    <w:rsid w:val="00C24D60"/>
    <w:rsid w:val="00C261AC"/>
    <w:rsid w:val="00C27100"/>
    <w:rsid w:val="00C27DF3"/>
    <w:rsid w:val="00C31FFC"/>
    <w:rsid w:val="00C32F38"/>
    <w:rsid w:val="00C339CB"/>
    <w:rsid w:val="00C341BB"/>
    <w:rsid w:val="00C34434"/>
    <w:rsid w:val="00C3444D"/>
    <w:rsid w:val="00C36840"/>
    <w:rsid w:val="00C40152"/>
    <w:rsid w:val="00C40501"/>
    <w:rsid w:val="00C424EC"/>
    <w:rsid w:val="00C44920"/>
    <w:rsid w:val="00C449B1"/>
    <w:rsid w:val="00C45FAC"/>
    <w:rsid w:val="00C468C5"/>
    <w:rsid w:val="00C46DA8"/>
    <w:rsid w:val="00C50C0C"/>
    <w:rsid w:val="00C5142E"/>
    <w:rsid w:val="00C51F2C"/>
    <w:rsid w:val="00C523D5"/>
    <w:rsid w:val="00C529E0"/>
    <w:rsid w:val="00C5392B"/>
    <w:rsid w:val="00C55E19"/>
    <w:rsid w:val="00C567FE"/>
    <w:rsid w:val="00C600C6"/>
    <w:rsid w:val="00C61F70"/>
    <w:rsid w:val="00C622AA"/>
    <w:rsid w:val="00C62900"/>
    <w:rsid w:val="00C64D78"/>
    <w:rsid w:val="00C677DA"/>
    <w:rsid w:val="00C70A9A"/>
    <w:rsid w:val="00C7211D"/>
    <w:rsid w:val="00C7327D"/>
    <w:rsid w:val="00C734A7"/>
    <w:rsid w:val="00C74398"/>
    <w:rsid w:val="00C7442D"/>
    <w:rsid w:val="00C74A4A"/>
    <w:rsid w:val="00C76835"/>
    <w:rsid w:val="00C77321"/>
    <w:rsid w:val="00C8268D"/>
    <w:rsid w:val="00C829B7"/>
    <w:rsid w:val="00C8473F"/>
    <w:rsid w:val="00C8493A"/>
    <w:rsid w:val="00C8525C"/>
    <w:rsid w:val="00C91BD0"/>
    <w:rsid w:val="00C925A1"/>
    <w:rsid w:val="00C93411"/>
    <w:rsid w:val="00C943AF"/>
    <w:rsid w:val="00C946B6"/>
    <w:rsid w:val="00C9494D"/>
    <w:rsid w:val="00C9573C"/>
    <w:rsid w:val="00CA048D"/>
    <w:rsid w:val="00CA22FD"/>
    <w:rsid w:val="00CA253B"/>
    <w:rsid w:val="00CA2824"/>
    <w:rsid w:val="00CA2F8A"/>
    <w:rsid w:val="00CA3AA4"/>
    <w:rsid w:val="00CA4A65"/>
    <w:rsid w:val="00CA4BC7"/>
    <w:rsid w:val="00CA4CBA"/>
    <w:rsid w:val="00CA69A9"/>
    <w:rsid w:val="00CA6C87"/>
    <w:rsid w:val="00CA6E7A"/>
    <w:rsid w:val="00CA722A"/>
    <w:rsid w:val="00CA7DF2"/>
    <w:rsid w:val="00CB220C"/>
    <w:rsid w:val="00CB286C"/>
    <w:rsid w:val="00CB29E0"/>
    <w:rsid w:val="00CB379B"/>
    <w:rsid w:val="00CB4D8D"/>
    <w:rsid w:val="00CB6036"/>
    <w:rsid w:val="00CB67E2"/>
    <w:rsid w:val="00CC0567"/>
    <w:rsid w:val="00CC05C0"/>
    <w:rsid w:val="00CC1981"/>
    <w:rsid w:val="00CC33A6"/>
    <w:rsid w:val="00CC347F"/>
    <w:rsid w:val="00CC71B0"/>
    <w:rsid w:val="00CC7677"/>
    <w:rsid w:val="00CD08AB"/>
    <w:rsid w:val="00CD253E"/>
    <w:rsid w:val="00CD2E97"/>
    <w:rsid w:val="00CD3363"/>
    <w:rsid w:val="00CD508B"/>
    <w:rsid w:val="00CD5487"/>
    <w:rsid w:val="00CD5A9C"/>
    <w:rsid w:val="00CD6C38"/>
    <w:rsid w:val="00CE127D"/>
    <w:rsid w:val="00CE12FB"/>
    <w:rsid w:val="00CE167F"/>
    <w:rsid w:val="00CE23C1"/>
    <w:rsid w:val="00CE28F8"/>
    <w:rsid w:val="00CE472D"/>
    <w:rsid w:val="00CE4E66"/>
    <w:rsid w:val="00CE7177"/>
    <w:rsid w:val="00CF0833"/>
    <w:rsid w:val="00CF0D73"/>
    <w:rsid w:val="00CF168D"/>
    <w:rsid w:val="00CF1B1A"/>
    <w:rsid w:val="00CF33B0"/>
    <w:rsid w:val="00CF368A"/>
    <w:rsid w:val="00CF3B29"/>
    <w:rsid w:val="00CF4CFE"/>
    <w:rsid w:val="00CF7555"/>
    <w:rsid w:val="00CF7F56"/>
    <w:rsid w:val="00D015D5"/>
    <w:rsid w:val="00D022B6"/>
    <w:rsid w:val="00D038B7"/>
    <w:rsid w:val="00D03F8C"/>
    <w:rsid w:val="00D04AEB"/>
    <w:rsid w:val="00D05A62"/>
    <w:rsid w:val="00D066BE"/>
    <w:rsid w:val="00D07316"/>
    <w:rsid w:val="00D10A52"/>
    <w:rsid w:val="00D10B0B"/>
    <w:rsid w:val="00D114EF"/>
    <w:rsid w:val="00D11A5C"/>
    <w:rsid w:val="00D11BEF"/>
    <w:rsid w:val="00D11FCA"/>
    <w:rsid w:val="00D13699"/>
    <w:rsid w:val="00D1372E"/>
    <w:rsid w:val="00D138A4"/>
    <w:rsid w:val="00D1422C"/>
    <w:rsid w:val="00D14D1F"/>
    <w:rsid w:val="00D1574E"/>
    <w:rsid w:val="00D16775"/>
    <w:rsid w:val="00D16883"/>
    <w:rsid w:val="00D16D68"/>
    <w:rsid w:val="00D17160"/>
    <w:rsid w:val="00D200C7"/>
    <w:rsid w:val="00D202DE"/>
    <w:rsid w:val="00D2051D"/>
    <w:rsid w:val="00D2076C"/>
    <w:rsid w:val="00D216EF"/>
    <w:rsid w:val="00D21997"/>
    <w:rsid w:val="00D22651"/>
    <w:rsid w:val="00D26057"/>
    <w:rsid w:val="00D26813"/>
    <w:rsid w:val="00D271DD"/>
    <w:rsid w:val="00D32439"/>
    <w:rsid w:val="00D325B4"/>
    <w:rsid w:val="00D328EC"/>
    <w:rsid w:val="00D32CB9"/>
    <w:rsid w:val="00D3482D"/>
    <w:rsid w:val="00D4121F"/>
    <w:rsid w:val="00D4132C"/>
    <w:rsid w:val="00D41649"/>
    <w:rsid w:val="00D41DCD"/>
    <w:rsid w:val="00D430CF"/>
    <w:rsid w:val="00D439E9"/>
    <w:rsid w:val="00D44F3B"/>
    <w:rsid w:val="00D458E9"/>
    <w:rsid w:val="00D45CA3"/>
    <w:rsid w:val="00D46542"/>
    <w:rsid w:val="00D52486"/>
    <w:rsid w:val="00D52892"/>
    <w:rsid w:val="00D52981"/>
    <w:rsid w:val="00D54831"/>
    <w:rsid w:val="00D54C26"/>
    <w:rsid w:val="00D54FFE"/>
    <w:rsid w:val="00D55C4D"/>
    <w:rsid w:val="00D56136"/>
    <w:rsid w:val="00D57301"/>
    <w:rsid w:val="00D57467"/>
    <w:rsid w:val="00D57B70"/>
    <w:rsid w:val="00D57DE0"/>
    <w:rsid w:val="00D61E56"/>
    <w:rsid w:val="00D6234E"/>
    <w:rsid w:val="00D629F6"/>
    <w:rsid w:val="00D63BDB"/>
    <w:rsid w:val="00D6470D"/>
    <w:rsid w:val="00D64995"/>
    <w:rsid w:val="00D65DAD"/>
    <w:rsid w:val="00D66C90"/>
    <w:rsid w:val="00D672B3"/>
    <w:rsid w:val="00D6777B"/>
    <w:rsid w:val="00D67D9A"/>
    <w:rsid w:val="00D70957"/>
    <w:rsid w:val="00D7174C"/>
    <w:rsid w:val="00D73E18"/>
    <w:rsid w:val="00D747EA"/>
    <w:rsid w:val="00D751DB"/>
    <w:rsid w:val="00D75DB9"/>
    <w:rsid w:val="00D76217"/>
    <w:rsid w:val="00D76267"/>
    <w:rsid w:val="00D774D0"/>
    <w:rsid w:val="00D81199"/>
    <w:rsid w:val="00D812B2"/>
    <w:rsid w:val="00D84614"/>
    <w:rsid w:val="00D87465"/>
    <w:rsid w:val="00D908BF"/>
    <w:rsid w:val="00D921B7"/>
    <w:rsid w:val="00D93CC3"/>
    <w:rsid w:val="00D95F3B"/>
    <w:rsid w:val="00D9641D"/>
    <w:rsid w:val="00D970E1"/>
    <w:rsid w:val="00DB035E"/>
    <w:rsid w:val="00DB2C18"/>
    <w:rsid w:val="00DB4AFA"/>
    <w:rsid w:val="00DB6F94"/>
    <w:rsid w:val="00DB77D1"/>
    <w:rsid w:val="00DB7B70"/>
    <w:rsid w:val="00DC0AA9"/>
    <w:rsid w:val="00DC207D"/>
    <w:rsid w:val="00DC2F80"/>
    <w:rsid w:val="00DC36D6"/>
    <w:rsid w:val="00DC53AC"/>
    <w:rsid w:val="00DC5747"/>
    <w:rsid w:val="00DC5FB0"/>
    <w:rsid w:val="00DC67E7"/>
    <w:rsid w:val="00DD1187"/>
    <w:rsid w:val="00DD29A6"/>
    <w:rsid w:val="00DD3B97"/>
    <w:rsid w:val="00DD4190"/>
    <w:rsid w:val="00DD4BE7"/>
    <w:rsid w:val="00DD5641"/>
    <w:rsid w:val="00DD5FC7"/>
    <w:rsid w:val="00DD68F5"/>
    <w:rsid w:val="00DD6F1E"/>
    <w:rsid w:val="00DE071B"/>
    <w:rsid w:val="00DE0CFA"/>
    <w:rsid w:val="00DE184B"/>
    <w:rsid w:val="00DE27B8"/>
    <w:rsid w:val="00DE39D9"/>
    <w:rsid w:val="00DE45E1"/>
    <w:rsid w:val="00DE4EF2"/>
    <w:rsid w:val="00DE59C0"/>
    <w:rsid w:val="00DE6155"/>
    <w:rsid w:val="00DE758B"/>
    <w:rsid w:val="00DE7917"/>
    <w:rsid w:val="00DE7BEF"/>
    <w:rsid w:val="00DF012E"/>
    <w:rsid w:val="00DF0660"/>
    <w:rsid w:val="00DF074D"/>
    <w:rsid w:val="00DF2227"/>
    <w:rsid w:val="00DF5FAD"/>
    <w:rsid w:val="00DF66C5"/>
    <w:rsid w:val="00E005A1"/>
    <w:rsid w:val="00E034CC"/>
    <w:rsid w:val="00E03B9A"/>
    <w:rsid w:val="00E05356"/>
    <w:rsid w:val="00E05651"/>
    <w:rsid w:val="00E06FD5"/>
    <w:rsid w:val="00E07932"/>
    <w:rsid w:val="00E113FE"/>
    <w:rsid w:val="00E114E9"/>
    <w:rsid w:val="00E114FD"/>
    <w:rsid w:val="00E11F00"/>
    <w:rsid w:val="00E1375A"/>
    <w:rsid w:val="00E13EBD"/>
    <w:rsid w:val="00E14877"/>
    <w:rsid w:val="00E14D0D"/>
    <w:rsid w:val="00E14F2E"/>
    <w:rsid w:val="00E15225"/>
    <w:rsid w:val="00E16758"/>
    <w:rsid w:val="00E169D6"/>
    <w:rsid w:val="00E17FAB"/>
    <w:rsid w:val="00E21C15"/>
    <w:rsid w:val="00E247AF"/>
    <w:rsid w:val="00E24D3C"/>
    <w:rsid w:val="00E266B4"/>
    <w:rsid w:val="00E27B9E"/>
    <w:rsid w:val="00E30157"/>
    <w:rsid w:val="00E323D4"/>
    <w:rsid w:val="00E32C3F"/>
    <w:rsid w:val="00E34C09"/>
    <w:rsid w:val="00E35778"/>
    <w:rsid w:val="00E3766F"/>
    <w:rsid w:val="00E4006B"/>
    <w:rsid w:val="00E40AF0"/>
    <w:rsid w:val="00E41880"/>
    <w:rsid w:val="00E436F3"/>
    <w:rsid w:val="00E442DA"/>
    <w:rsid w:val="00E4749E"/>
    <w:rsid w:val="00E4767E"/>
    <w:rsid w:val="00E5040E"/>
    <w:rsid w:val="00E5117C"/>
    <w:rsid w:val="00E51249"/>
    <w:rsid w:val="00E518B3"/>
    <w:rsid w:val="00E54994"/>
    <w:rsid w:val="00E56E2A"/>
    <w:rsid w:val="00E57385"/>
    <w:rsid w:val="00E6009C"/>
    <w:rsid w:val="00E63DFF"/>
    <w:rsid w:val="00E64C94"/>
    <w:rsid w:val="00E65379"/>
    <w:rsid w:val="00E6759B"/>
    <w:rsid w:val="00E67A67"/>
    <w:rsid w:val="00E67F8A"/>
    <w:rsid w:val="00E72B82"/>
    <w:rsid w:val="00E73A7F"/>
    <w:rsid w:val="00E73E6C"/>
    <w:rsid w:val="00E74705"/>
    <w:rsid w:val="00E74A02"/>
    <w:rsid w:val="00E75231"/>
    <w:rsid w:val="00E80953"/>
    <w:rsid w:val="00E81389"/>
    <w:rsid w:val="00E814F9"/>
    <w:rsid w:val="00E8371F"/>
    <w:rsid w:val="00E83C63"/>
    <w:rsid w:val="00E85E4B"/>
    <w:rsid w:val="00E86144"/>
    <w:rsid w:val="00E87429"/>
    <w:rsid w:val="00E87AC7"/>
    <w:rsid w:val="00E94AC5"/>
    <w:rsid w:val="00E9633D"/>
    <w:rsid w:val="00E97AEE"/>
    <w:rsid w:val="00EA1981"/>
    <w:rsid w:val="00EA3007"/>
    <w:rsid w:val="00EA32C1"/>
    <w:rsid w:val="00EA3351"/>
    <w:rsid w:val="00EA4267"/>
    <w:rsid w:val="00EB273C"/>
    <w:rsid w:val="00EB45B4"/>
    <w:rsid w:val="00EB4E40"/>
    <w:rsid w:val="00EB6095"/>
    <w:rsid w:val="00EB662F"/>
    <w:rsid w:val="00EB70D4"/>
    <w:rsid w:val="00EB7670"/>
    <w:rsid w:val="00EC1036"/>
    <w:rsid w:val="00EC1FFA"/>
    <w:rsid w:val="00EC292A"/>
    <w:rsid w:val="00EC3843"/>
    <w:rsid w:val="00EC3BE1"/>
    <w:rsid w:val="00EC5369"/>
    <w:rsid w:val="00EC687F"/>
    <w:rsid w:val="00EC7000"/>
    <w:rsid w:val="00EC7251"/>
    <w:rsid w:val="00ED15DD"/>
    <w:rsid w:val="00ED48A1"/>
    <w:rsid w:val="00ED491D"/>
    <w:rsid w:val="00ED5573"/>
    <w:rsid w:val="00ED5906"/>
    <w:rsid w:val="00ED69AE"/>
    <w:rsid w:val="00EE003C"/>
    <w:rsid w:val="00EE0C36"/>
    <w:rsid w:val="00EE2338"/>
    <w:rsid w:val="00EE3574"/>
    <w:rsid w:val="00EE3AD2"/>
    <w:rsid w:val="00EE5540"/>
    <w:rsid w:val="00EE76B0"/>
    <w:rsid w:val="00EE7FAC"/>
    <w:rsid w:val="00EF019C"/>
    <w:rsid w:val="00EF1330"/>
    <w:rsid w:val="00EF2DD3"/>
    <w:rsid w:val="00EF3FDE"/>
    <w:rsid w:val="00EF5188"/>
    <w:rsid w:val="00EF6C51"/>
    <w:rsid w:val="00F003CD"/>
    <w:rsid w:val="00F05FA5"/>
    <w:rsid w:val="00F07266"/>
    <w:rsid w:val="00F07720"/>
    <w:rsid w:val="00F10C85"/>
    <w:rsid w:val="00F1115D"/>
    <w:rsid w:val="00F12AFF"/>
    <w:rsid w:val="00F13356"/>
    <w:rsid w:val="00F15BE4"/>
    <w:rsid w:val="00F23A2D"/>
    <w:rsid w:val="00F245B4"/>
    <w:rsid w:val="00F246FE"/>
    <w:rsid w:val="00F25C77"/>
    <w:rsid w:val="00F2780E"/>
    <w:rsid w:val="00F309EC"/>
    <w:rsid w:val="00F30D1F"/>
    <w:rsid w:val="00F31770"/>
    <w:rsid w:val="00F3192B"/>
    <w:rsid w:val="00F31BE9"/>
    <w:rsid w:val="00F3247A"/>
    <w:rsid w:val="00F34373"/>
    <w:rsid w:val="00F3439F"/>
    <w:rsid w:val="00F3466F"/>
    <w:rsid w:val="00F3472F"/>
    <w:rsid w:val="00F35979"/>
    <w:rsid w:val="00F35ADD"/>
    <w:rsid w:val="00F37201"/>
    <w:rsid w:val="00F40F0B"/>
    <w:rsid w:val="00F41AD3"/>
    <w:rsid w:val="00F43724"/>
    <w:rsid w:val="00F43BC9"/>
    <w:rsid w:val="00F44CD1"/>
    <w:rsid w:val="00F44E4C"/>
    <w:rsid w:val="00F4543F"/>
    <w:rsid w:val="00F475C1"/>
    <w:rsid w:val="00F47C28"/>
    <w:rsid w:val="00F529B4"/>
    <w:rsid w:val="00F53EA3"/>
    <w:rsid w:val="00F570A3"/>
    <w:rsid w:val="00F57AE5"/>
    <w:rsid w:val="00F65EB4"/>
    <w:rsid w:val="00F6653F"/>
    <w:rsid w:val="00F71A77"/>
    <w:rsid w:val="00F72D1E"/>
    <w:rsid w:val="00F7325E"/>
    <w:rsid w:val="00F73D2F"/>
    <w:rsid w:val="00F74425"/>
    <w:rsid w:val="00F74F2C"/>
    <w:rsid w:val="00F77CFF"/>
    <w:rsid w:val="00F812F7"/>
    <w:rsid w:val="00F82B6E"/>
    <w:rsid w:val="00F82BD7"/>
    <w:rsid w:val="00F8359B"/>
    <w:rsid w:val="00F84760"/>
    <w:rsid w:val="00F848A9"/>
    <w:rsid w:val="00F8567E"/>
    <w:rsid w:val="00F85F4B"/>
    <w:rsid w:val="00F85FC0"/>
    <w:rsid w:val="00F86914"/>
    <w:rsid w:val="00F86972"/>
    <w:rsid w:val="00F93F46"/>
    <w:rsid w:val="00F94015"/>
    <w:rsid w:val="00F945EB"/>
    <w:rsid w:val="00F95E3D"/>
    <w:rsid w:val="00F96B62"/>
    <w:rsid w:val="00F972D4"/>
    <w:rsid w:val="00F977F9"/>
    <w:rsid w:val="00FA0738"/>
    <w:rsid w:val="00FA1ACD"/>
    <w:rsid w:val="00FA2389"/>
    <w:rsid w:val="00FA26E0"/>
    <w:rsid w:val="00FA4C35"/>
    <w:rsid w:val="00FA5681"/>
    <w:rsid w:val="00FA6F95"/>
    <w:rsid w:val="00FB428C"/>
    <w:rsid w:val="00FB456A"/>
    <w:rsid w:val="00FC00E9"/>
    <w:rsid w:val="00FC123A"/>
    <w:rsid w:val="00FC19DE"/>
    <w:rsid w:val="00FC1CC3"/>
    <w:rsid w:val="00FC301E"/>
    <w:rsid w:val="00FC6AB6"/>
    <w:rsid w:val="00FC7F26"/>
    <w:rsid w:val="00FD1AC0"/>
    <w:rsid w:val="00FD1D99"/>
    <w:rsid w:val="00FD2343"/>
    <w:rsid w:val="00FD2EF9"/>
    <w:rsid w:val="00FD4C27"/>
    <w:rsid w:val="00FD5058"/>
    <w:rsid w:val="00FD5EE0"/>
    <w:rsid w:val="00FD61BD"/>
    <w:rsid w:val="00FE05BA"/>
    <w:rsid w:val="00FE0749"/>
    <w:rsid w:val="00FE14C5"/>
    <w:rsid w:val="00FE1F9E"/>
    <w:rsid w:val="00FE3FBF"/>
    <w:rsid w:val="00FE4514"/>
    <w:rsid w:val="00FE57F8"/>
    <w:rsid w:val="00FE761C"/>
    <w:rsid w:val="00FF065E"/>
    <w:rsid w:val="00FF15B4"/>
    <w:rsid w:val="00FF2BC0"/>
    <w:rsid w:val="00FF5770"/>
    <w:rsid w:val="00FF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7A06F6"/>
  <w15:chartTrackingRefBased/>
  <w15:docId w15:val="{9145D64F-A47E-43EE-8A93-DB48713C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39EE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D6153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3D6153"/>
    <w:rPr>
      <w:lang w:val="en-US" w:eastAsia="en-US"/>
    </w:rPr>
  </w:style>
  <w:style w:type="numbering" w:customStyle="1" w:styleId="Style1">
    <w:name w:val="Style1"/>
    <w:uiPriority w:val="99"/>
    <w:rsid w:val="00A00B22"/>
    <w:pPr>
      <w:numPr>
        <w:numId w:val="5"/>
      </w:numPr>
    </w:pPr>
  </w:style>
  <w:style w:type="paragraph" w:customStyle="1" w:styleId="inline-block">
    <w:name w:val="inline-block"/>
    <w:basedOn w:val="Normal"/>
    <w:rsid w:val="00CC71B0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inline-block1">
    <w:name w:val="inline-block1"/>
    <w:basedOn w:val="DefaultParagraphFont"/>
    <w:rsid w:val="00CC71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C0B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451C0B"/>
  </w:style>
  <w:style w:type="paragraph" w:styleId="NormalWeb">
    <w:name w:val="Normal (Web)"/>
    <w:basedOn w:val="Normal"/>
    <w:uiPriority w:val="99"/>
    <w:semiHidden/>
    <w:unhideWhenUsed/>
    <w:rsid w:val="00126215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126215"/>
    <w:rPr>
      <w:i/>
      <w:iCs/>
    </w:rPr>
  </w:style>
  <w:style w:type="numbering" w:customStyle="1" w:styleId="Style2">
    <w:name w:val="Style2"/>
    <w:uiPriority w:val="99"/>
    <w:rsid w:val="002722DB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68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5161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841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1461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9439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Google%20Drive\UYUN\2019\IPC\Prosedur%20Pengawasan%20Proses%20Produk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5B542-5B10-4BF4-82EB-5D204D628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Prosedur Pengawasan Proses Produksi.dotx</Template>
  <TotalTime>16</TotalTime>
  <Pages>11</Pages>
  <Words>2532</Words>
  <Characters>14437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Windows User</dc:creator>
  <cp:keywords/>
  <dc:description/>
  <cp:lastModifiedBy>Windows User</cp:lastModifiedBy>
  <cp:revision>3</cp:revision>
  <cp:lastPrinted>2024-10-31T02:27:00Z</cp:lastPrinted>
  <dcterms:created xsi:type="dcterms:W3CDTF">2025-03-20T14:43:00Z</dcterms:created>
  <dcterms:modified xsi:type="dcterms:W3CDTF">2025-03-27T04:27:00Z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ece3e45fc36dd600d1c7b5b4db7cc7ce6c27c017fc00b282c31b7f02abc8395e</vt:lpwstr>
  </property>
</Properties>
</file>