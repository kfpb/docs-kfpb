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AB322" w14:textId="2E6115C1" w:rsidR="00787F6D" w:rsidRPr="00AB2CF0" w:rsidRDefault="00787F6D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AB2CF0">
        <w:rPr>
          <w:rFonts w:cs="Calibri"/>
          <w:b/>
          <w:lang w:val="en-US"/>
        </w:rPr>
        <w:t>Tujuan</w:t>
      </w:r>
    </w:p>
    <w:p w14:paraId="3CFB33AF" w14:textId="1A5BC671" w:rsidR="00933AF6" w:rsidRPr="00AB2CF0" w:rsidRDefault="00933AF6" w:rsidP="004742BE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</w:rPr>
      </w:pPr>
      <w:r w:rsidRPr="00AB2CF0">
        <w:rPr>
          <w:rFonts w:cs="Calibri"/>
        </w:rPr>
        <w:t xml:space="preserve">Untuk memastikan tata cara pemeriksaan </w:t>
      </w:r>
      <w:r w:rsidR="004D1764" w:rsidRPr="00AB2CF0">
        <w:rPr>
          <w:rFonts w:cs="Calibri"/>
        </w:rPr>
        <w:t>produk</w:t>
      </w:r>
      <w:r w:rsidRPr="00AB2CF0">
        <w:rPr>
          <w:rFonts w:cs="Calibri"/>
        </w:rPr>
        <w:t xml:space="preserve"> </w:t>
      </w:r>
      <w:r w:rsidR="004C6F8E" w:rsidRPr="00AB2CF0">
        <w:rPr>
          <w:rFonts w:cs="Calibri"/>
          <w:lang w:val="en-US"/>
        </w:rPr>
        <w:t xml:space="preserve">Tablet </w:t>
      </w:r>
      <w:r w:rsidR="000F0545" w:rsidRPr="00AB2CF0">
        <w:rPr>
          <w:rFonts w:cs="Calibri"/>
          <w:lang w:val="en-ID"/>
        </w:rPr>
        <w:t>Valsartan 8</w:t>
      </w:r>
      <w:r w:rsidR="00195DB3" w:rsidRPr="00AB2CF0">
        <w:rPr>
          <w:rFonts w:cs="Calibri"/>
          <w:lang w:val="en-ID"/>
        </w:rPr>
        <w:t>0</w:t>
      </w:r>
      <w:r w:rsidR="00822B08" w:rsidRPr="00AB2CF0">
        <w:rPr>
          <w:rFonts w:cs="Calibri"/>
          <w:lang w:val="en-ID"/>
        </w:rPr>
        <w:t xml:space="preserve"> </w:t>
      </w:r>
      <w:r w:rsidR="00E35CC8" w:rsidRPr="00AB2CF0">
        <w:rPr>
          <w:rFonts w:cs="Calibri"/>
          <w:lang w:val="en-ID"/>
        </w:rPr>
        <w:t>mg</w:t>
      </w:r>
      <w:r w:rsidR="001C61EF" w:rsidRPr="00AB2CF0">
        <w:rPr>
          <w:rFonts w:cs="Calibri"/>
        </w:rPr>
        <w:t xml:space="preserve"> </w:t>
      </w:r>
      <w:r w:rsidRPr="00AB2CF0">
        <w:rPr>
          <w:rFonts w:cs="Calibri"/>
        </w:rPr>
        <w:t>dilakukan dengan baik dan benar sesuai standar yang berlaku.</w:t>
      </w:r>
    </w:p>
    <w:p w14:paraId="4DD8941F" w14:textId="77777777" w:rsidR="006556E8" w:rsidRPr="00AB2CF0" w:rsidRDefault="006556E8" w:rsidP="004742BE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sz w:val="4"/>
          <w:szCs w:val="4"/>
        </w:rPr>
      </w:pPr>
    </w:p>
    <w:p w14:paraId="0BFA8B6E" w14:textId="0EE362FB" w:rsidR="00933AF6" w:rsidRPr="00AB2CF0" w:rsidRDefault="00787F6D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AB2CF0">
        <w:rPr>
          <w:rFonts w:cs="Calibri"/>
          <w:b/>
          <w:lang w:val="en-US"/>
        </w:rPr>
        <w:t xml:space="preserve">Ruang </w:t>
      </w:r>
      <w:proofErr w:type="spellStart"/>
      <w:r w:rsidRPr="00AB2CF0">
        <w:rPr>
          <w:rFonts w:cs="Calibri"/>
          <w:b/>
          <w:lang w:val="en-US"/>
        </w:rPr>
        <w:t>Lingkup</w:t>
      </w:r>
      <w:proofErr w:type="spellEnd"/>
    </w:p>
    <w:p w14:paraId="61AB51F7" w14:textId="08B75683" w:rsidR="00933AF6" w:rsidRPr="00AB2CF0" w:rsidRDefault="00933AF6" w:rsidP="004742BE">
      <w:pPr>
        <w:pStyle w:val="ListParagraph"/>
        <w:spacing w:after="0" w:line="276" w:lineRule="auto"/>
        <w:ind w:left="425"/>
        <w:contextualSpacing w:val="0"/>
        <w:jc w:val="both"/>
        <w:rPr>
          <w:rFonts w:cs="Calibri"/>
        </w:rPr>
      </w:pPr>
      <w:r w:rsidRPr="00AB2CF0">
        <w:rPr>
          <w:rFonts w:cs="Calibri"/>
        </w:rPr>
        <w:t>Laboratorium PT. Kimia Farma Tbk</w:t>
      </w:r>
      <w:r w:rsidR="003260CB" w:rsidRPr="00AB2CF0">
        <w:rPr>
          <w:rFonts w:cs="Calibri"/>
          <w:lang w:val="en-US"/>
        </w:rPr>
        <w:t>.</w:t>
      </w:r>
      <w:r w:rsidR="00FB135E" w:rsidRPr="00AB2CF0">
        <w:rPr>
          <w:rFonts w:cs="Calibri"/>
          <w:lang w:val="en-US"/>
        </w:rPr>
        <w:t xml:space="preserve"> </w:t>
      </w:r>
      <w:r w:rsidRPr="00AB2CF0">
        <w:rPr>
          <w:rFonts w:cs="Calibri"/>
        </w:rPr>
        <w:t xml:space="preserve">Plant Banjaran </w:t>
      </w:r>
    </w:p>
    <w:p w14:paraId="7C7E8C9E" w14:textId="77777777" w:rsidR="006556E8" w:rsidRPr="00AB2CF0" w:rsidRDefault="006556E8" w:rsidP="004742BE">
      <w:pPr>
        <w:pStyle w:val="ListParagraph"/>
        <w:spacing w:after="0" w:line="276" w:lineRule="auto"/>
        <w:ind w:left="425"/>
        <w:contextualSpacing w:val="0"/>
        <w:jc w:val="both"/>
        <w:rPr>
          <w:rFonts w:cs="Calibri"/>
          <w:b/>
          <w:sz w:val="4"/>
          <w:szCs w:val="4"/>
        </w:rPr>
      </w:pPr>
    </w:p>
    <w:p w14:paraId="0474671F" w14:textId="09D8EAF5" w:rsidR="00787F6D" w:rsidRPr="00AB2CF0" w:rsidRDefault="00787F6D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</w:rPr>
      </w:pPr>
      <w:proofErr w:type="spellStart"/>
      <w:r w:rsidRPr="00AB2CF0">
        <w:rPr>
          <w:rFonts w:cs="Calibri"/>
          <w:b/>
          <w:lang w:val="en-US"/>
        </w:rPr>
        <w:t>Penanggungjawab</w:t>
      </w:r>
      <w:proofErr w:type="spellEnd"/>
    </w:p>
    <w:p w14:paraId="75E3F3CA" w14:textId="77777777" w:rsidR="004742BE" w:rsidRPr="00AB2CF0" w:rsidRDefault="004742BE" w:rsidP="004742BE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Cs/>
        </w:rPr>
      </w:pPr>
      <w:bookmarkStart w:id="0" w:name="_Hlk156482132"/>
      <w:r w:rsidRPr="00AB2CF0">
        <w:rPr>
          <w:rFonts w:cs="Calibri"/>
          <w:bCs/>
          <w:lang w:eastAsia="id-ID"/>
        </w:rPr>
        <w:t xml:space="preserve">Manager Pemastian Mutu bertanggung jawab memeriksa, menyetujui dan </w:t>
      </w:r>
      <w:proofErr w:type="spellStart"/>
      <w:r w:rsidRPr="00AB2CF0">
        <w:rPr>
          <w:rFonts w:cs="Calibri"/>
          <w:bCs/>
          <w:lang w:val="en-GB" w:eastAsia="id-ID"/>
        </w:rPr>
        <w:t>mengesahkan</w:t>
      </w:r>
      <w:proofErr w:type="spellEnd"/>
      <w:r w:rsidRPr="00AB2CF0">
        <w:rPr>
          <w:rFonts w:cs="Calibri"/>
          <w:bCs/>
          <w:lang w:val="en-GB" w:eastAsia="id-ID"/>
        </w:rPr>
        <w:t xml:space="preserve"> </w:t>
      </w:r>
      <w:r w:rsidRPr="00AB2CF0">
        <w:rPr>
          <w:rFonts w:cs="Calibri"/>
          <w:bCs/>
          <w:lang w:eastAsia="id-ID"/>
        </w:rPr>
        <w:t>instruksi kerja ini</w:t>
      </w:r>
      <w:r w:rsidRPr="00AB2CF0">
        <w:rPr>
          <w:rFonts w:cs="Calibri"/>
          <w:bCs/>
        </w:rPr>
        <w:t>.</w:t>
      </w:r>
    </w:p>
    <w:p w14:paraId="450C8F0F" w14:textId="77777777" w:rsidR="004742BE" w:rsidRPr="00AB2CF0" w:rsidRDefault="004742BE" w:rsidP="004742BE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Cs/>
        </w:rPr>
      </w:pPr>
      <w:r w:rsidRPr="00AB2CF0">
        <w:rPr>
          <w:rFonts w:cs="Calibri"/>
          <w:b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DD903E6" w14:textId="1DE58FF9" w:rsidR="004742BE" w:rsidRPr="00AB2CF0" w:rsidRDefault="004742BE" w:rsidP="004742BE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Cs/>
        </w:rPr>
      </w:pPr>
      <w:r w:rsidRPr="00AB2CF0">
        <w:rPr>
          <w:rFonts w:cs="Calibri"/>
        </w:rPr>
        <w:t>Analis</w:t>
      </w:r>
      <w:r w:rsidRPr="00AB2CF0">
        <w:rPr>
          <w:rFonts w:cs="Calibri"/>
          <w:b/>
          <w:bCs/>
          <w:lang w:val="en-ID"/>
        </w:rPr>
        <w:t xml:space="preserve"> </w:t>
      </w:r>
      <w:r w:rsidRPr="00AB2CF0">
        <w:rPr>
          <w:rFonts w:cs="Calibri"/>
          <w:lang w:val="en-ID"/>
        </w:rPr>
        <w:t xml:space="preserve">di </w:t>
      </w:r>
      <w:proofErr w:type="spellStart"/>
      <w:r w:rsidRPr="00AB2CF0">
        <w:rPr>
          <w:rFonts w:cs="Calibri"/>
          <w:lang w:val="en-ID"/>
        </w:rPr>
        <w:t>bagian</w:t>
      </w:r>
      <w:proofErr w:type="spellEnd"/>
      <w:r w:rsidRPr="00AB2CF0">
        <w:rPr>
          <w:rFonts w:cs="Calibri"/>
          <w:lang w:val="en-ID"/>
        </w:rPr>
        <w:t xml:space="preserve"> </w:t>
      </w:r>
      <w:proofErr w:type="spellStart"/>
      <w:r w:rsidRPr="00AB2CF0">
        <w:rPr>
          <w:rFonts w:cs="Calibri"/>
          <w:lang w:val="en-ID"/>
        </w:rPr>
        <w:t>Pengawasan</w:t>
      </w:r>
      <w:proofErr w:type="spellEnd"/>
      <w:r w:rsidRPr="00AB2CF0">
        <w:rPr>
          <w:rFonts w:cs="Calibri"/>
          <w:lang w:val="en-ID"/>
        </w:rPr>
        <w:t xml:space="preserve"> Mutu </w:t>
      </w:r>
      <w:r w:rsidRPr="00AB2CF0">
        <w:rPr>
          <w:rFonts w:cs="Calibri"/>
        </w:rPr>
        <w:t xml:space="preserve">bertanggung jawab melaksanakan pemeriksaan produk </w:t>
      </w:r>
      <w:r w:rsidRPr="00AB2CF0">
        <w:rPr>
          <w:rFonts w:cs="Calibri"/>
          <w:lang w:val="en-US"/>
        </w:rPr>
        <w:t>Valsartan Tablet 80 mg</w:t>
      </w:r>
      <w:r w:rsidRPr="00AB2CF0">
        <w:rPr>
          <w:rFonts w:cs="Calibri"/>
        </w:rPr>
        <w:t xml:space="preserve"> sesuai dengan </w:t>
      </w:r>
      <w:proofErr w:type="spellStart"/>
      <w:r w:rsidRPr="00AB2CF0">
        <w:rPr>
          <w:rFonts w:cs="Calibri"/>
          <w:lang w:val="en-US"/>
        </w:rPr>
        <w:t>instruksi</w:t>
      </w:r>
      <w:proofErr w:type="spellEnd"/>
      <w:r w:rsidRPr="00AB2CF0">
        <w:rPr>
          <w:rFonts w:cs="Calibri"/>
          <w:lang w:val="en-US"/>
        </w:rPr>
        <w:t xml:space="preserve"> </w:t>
      </w:r>
      <w:proofErr w:type="spellStart"/>
      <w:r w:rsidRPr="00AB2CF0">
        <w:rPr>
          <w:rFonts w:cs="Calibri"/>
          <w:lang w:val="en-US"/>
        </w:rPr>
        <w:t>kerja</w:t>
      </w:r>
      <w:proofErr w:type="spellEnd"/>
      <w:r w:rsidRPr="00AB2CF0">
        <w:rPr>
          <w:rFonts w:cs="Calibri"/>
        </w:rPr>
        <w:t xml:space="preserve"> ini</w:t>
      </w:r>
      <w:bookmarkEnd w:id="0"/>
      <w:r w:rsidRPr="00AB2CF0">
        <w:rPr>
          <w:rFonts w:cs="Calibri"/>
        </w:rPr>
        <w:t>.</w:t>
      </w:r>
    </w:p>
    <w:p w14:paraId="0AD0FFA1" w14:textId="77777777" w:rsidR="006556E8" w:rsidRPr="00AB2CF0" w:rsidRDefault="006556E8" w:rsidP="006556E8">
      <w:pPr>
        <w:pStyle w:val="ListParagraph"/>
        <w:spacing w:after="60" w:line="276" w:lineRule="auto"/>
        <w:ind w:left="851"/>
        <w:contextualSpacing w:val="0"/>
        <w:jc w:val="both"/>
        <w:rPr>
          <w:rFonts w:cs="Calibri"/>
          <w:bCs/>
          <w:i/>
          <w:sz w:val="2"/>
          <w:szCs w:val="2"/>
        </w:rPr>
      </w:pPr>
    </w:p>
    <w:p w14:paraId="5085262F" w14:textId="30AFB877" w:rsidR="004742BE" w:rsidRPr="00AB2CF0" w:rsidRDefault="004742BE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  <w:b/>
          <w:bCs/>
        </w:rPr>
      </w:pPr>
      <w:proofErr w:type="spellStart"/>
      <w:r w:rsidRPr="00AB2CF0">
        <w:rPr>
          <w:rFonts w:cs="Calibri"/>
          <w:b/>
          <w:bCs/>
          <w:lang w:val="en-US"/>
        </w:rPr>
        <w:t>Definisi</w:t>
      </w:r>
      <w:proofErr w:type="spellEnd"/>
    </w:p>
    <w:p w14:paraId="3E46C300" w14:textId="4689A79F" w:rsidR="004742BE" w:rsidRPr="00AB2CF0" w:rsidRDefault="004742BE" w:rsidP="004742BE">
      <w:pPr>
        <w:pStyle w:val="ListParagraph"/>
        <w:spacing w:after="0" w:line="276" w:lineRule="auto"/>
        <w:ind w:left="425"/>
        <w:contextualSpacing w:val="0"/>
        <w:jc w:val="both"/>
        <w:rPr>
          <w:rFonts w:cs="Calibri"/>
          <w:lang w:val="en-US"/>
        </w:rPr>
      </w:pPr>
      <w:r w:rsidRPr="00AB2CF0">
        <w:rPr>
          <w:rFonts w:cs="Calibri"/>
          <w:lang w:val="en-US"/>
        </w:rPr>
        <w:t>-</w:t>
      </w:r>
    </w:p>
    <w:p w14:paraId="29F0656A" w14:textId="77777777" w:rsidR="006556E8" w:rsidRPr="00AB2CF0" w:rsidRDefault="006556E8" w:rsidP="004742BE">
      <w:pPr>
        <w:pStyle w:val="ListParagraph"/>
        <w:spacing w:after="0" w:line="276" w:lineRule="auto"/>
        <w:ind w:left="425"/>
        <w:contextualSpacing w:val="0"/>
        <w:jc w:val="both"/>
        <w:rPr>
          <w:rFonts w:cs="Calibri"/>
          <w:sz w:val="4"/>
          <w:szCs w:val="4"/>
        </w:rPr>
      </w:pPr>
    </w:p>
    <w:p w14:paraId="7D9E1DB4" w14:textId="4FF6F796" w:rsidR="00CA7A9A" w:rsidRPr="00AB2CF0" w:rsidRDefault="00787F6D" w:rsidP="00F468C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</w:rPr>
      </w:pPr>
      <w:proofErr w:type="spellStart"/>
      <w:r w:rsidRPr="00AB2CF0">
        <w:rPr>
          <w:rFonts w:cs="Calibri"/>
          <w:b/>
          <w:lang w:val="en-US"/>
        </w:rPr>
        <w:t>Referensi</w:t>
      </w:r>
      <w:proofErr w:type="spellEnd"/>
    </w:p>
    <w:p w14:paraId="35E680F2" w14:textId="77777777" w:rsidR="00182B36" w:rsidRPr="00AB2CF0" w:rsidRDefault="00822B08" w:rsidP="00F468CA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cs="Calibri"/>
        </w:rPr>
      </w:pPr>
      <w:r w:rsidRPr="00AB2CF0">
        <w:rPr>
          <w:rFonts w:cs="Calibri"/>
          <w:lang w:val="en-US"/>
        </w:rPr>
        <w:t>USP 40 (2017)</w:t>
      </w:r>
    </w:p>
    <w:p w14:paraId="66ED95CF" w14:textId="77777777" w:rsidR="00F81651" w:rsidRPr="00AB2CF0" w:rsidRDefault="00F81651" w:rsidP="00F468CA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cs="Calibri"/>
        </w:rPr>
      </w:pPr>
      <w:r w:rsidRPr="00AB2CF0">
        <w:rPr>
          <w:rFonts w:cs="Calibri"/>
          <w:lang w:val="en-ID"/>
        </w:rPr>
        <w:t xml:space="preserve">PT. Kimia Farma </w:t>
      </w:r>
    </w:p>
    <w:p w14:paraId="55BA3B5C" w14:textId="4209E3E2" w:rsidR="00C95317" w:rsidRPr="00AB2CF0" w:rsidRDefault="00C95317" w:rsidP="00F468CA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cs="Calibri"/>
          <w:b/>
          <w:bCs/>
          <w:i/>
          <w:iCs/>
        </w:rPr>
      </w:pPr>
      <w:proofErr w:type="spellStart"/>
      <w:r w:rsidRPr="00AB2CF0">
        <w:rPr>
          <w:rFonts w:cs="Calibri"/>
          <w:b/>
          <w:bCs/>
          <w:i/>
          <w:iCs/>
          <w:lang w:val="en-ID"/>
        </w:rPr>
        <w:t>Suplemen</w:t>
      </w:r>
      <w:proofErr w:type="spellEnd"/>
      <w:r w:rsidRPr="00AB2CF0">
        <w:rPr>
          <w:rFonts w:cs="Calibri"/>
          <w:b/>
          <w:bCs/>
          <w:i/>
          <w:iCs/>
          <w:lang w:val="en-ID"/>
        </w:rPr>
        <w:t xml:space="preserve"> I FI VI </w:t>
      </w:r>
      <w:proofErr w:type="spellStart"/>
      <w:r w:rsidRPr="00AB2CF0">
        <w:rPr>
          <w:rFonts w:cs="Calibri"/>
          <w:b/>
          <w:bCs/>
          <w:i/>
          <w:iCs/>
          <w:lang w:val="en-ID"/>
        </w:rPr>
        <w:t>Tahun</w:t>
      </w:r>
      <w:proofErr w:type="spellEnd"/>
      <w:r w:rsidRPr="00AB2CF0">
        <w:rPr>
          <w:rFonts w:cs="Calibri"/>
          <w:b/>
          <w:bCs/>
          <w:i/>
          <w:iCs/>
          <w:lang w:val="en-ID"/>
        </w:rPr>
        <w:t xml:space="preserve"> 2022 (Hal. 290) &lt;54&gt;</w:t>
      </w:r>
    </w:p>
    <w:p w14:paraId="06B37F02" w14:textId="2AC99398" w:rsidR="00C95317" w:rsidRPr="00AB2CF0" w:rsidRDefault="00C95317" w:rsidP="00F468CA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cs="Calibri"/>
          <w:b/>
          <w:bCs/>
          <w:i/>
          <w:iCs/>
        </w:rPr>
      </w:pPr>
      <w:r w:rsidRPr="00AB2CF0">
        <w:rPr>
          <w:rFonts w:cs="Calibri"/>
          <w:b/>
          <w:bCs/>
          <w:i/>
          <w:iCs/>
          <w:lang w:val="en-ID"/>
        </w:rPr>
        <w:t xml:space="preserve">FI VI </w:t>
      </w:r>
      <w:proofErr w:type="spellStart"/>
      <w:r w:rsidRPr="00AB2CF0">
        <w:rPr>
          <w:rFonts w:cs="Calibri"/>
          <w:b/>
          <w:bCs/>
          <w:i/>
          <w:iCs/>
          <w:lang w:val="en-ID"/>
        </w:rPr>
        <w:t>Tahun</w:t>
      </w:r>
      <w:proofErr w:type="spellEnd"/>
      <w:r w:rsidRPr="00AB2CF0">
        <w:rPr>
          <w:rFonts w:cs="Calibri"/>
          <w:b/>
          <w:bCs/>
          <w:i/>
          <w:iCs/>
          <w:lang w:val="en-ID"/>
        </w:rPr>
        <w:t xml:space="preserve"> 2020 (Hal. 2025 </w:t>
      </w:r>
      <w:r w:rsidR="001D2BD4" w:rsidRPr="001D2BD4">
        <w:rPr>
          <w:rFonts w:cs="Calibri"/>
          <w:b/>
          <w:bCs/>
          <w:i/>
          <w:iCs/>
          <w:highlight w:val="yellow"/>
          <w:lang w:val="en-ID"/>
        </w:rPr>
        <w:t>–</w:t>
      </w:r>
      <w:r w:rsidR="001D2BD4">
        <w:rPr>
          <w:rFonts w:cs="Calibri"/>
          <w:b/>
          <w:bCs/>
          <w:i/>
          <w:iCs/>
          <w:lang w:val="en-ID"/>
        </w:rPr>
        <w:t xml:space="preserve"> 2028</w:t>
      </w:r>
      <w:r w:rsidRPr="00AB2CF0">
        <w:rPr>
          <w:rFonts w:cs="Calibri"/>
          <w:b/>
          <w:bCs/>
          <w:i/>
          <w:iCs/>
          <w:lang w:val="en-ID"/>
        </w:rPr>
        <w:t>)</w:t>
      </w:r>
    </w:p>
    <w:p w14:paraId="6542D20B" w14:textId="77777777" w:rsidR="00F468CA" w:rsidRPr="00AB2CF0" w:rsidRDefault="00F468CA" w:rsidP="00F468CA">
      <w:pPr>
        <w:pStyle w:val="ListParagraph"/>
        <w:spacing w:after="0" w:line="276" w:lineRule="auto"/>
        <w:ind w:left="992"/>
        <w:contextualSpacing w:val="0"/>
        <w:jc w:val="both"/>
        <w:rPr>
          <w:rFonts w:cs="Calibri"/>
          <w:b/>
          <w:bCs/>
          <w:i/>
          <w:iCs/>
          <w:sz w:val="10"/>
          <w:szCs w:val="10"/>
        </w:rPr>
      </w:pPr>
    </w:p>
    <w:p w14:paraId="4399147E" w14:textId="77777777" w:rsidR="00343AA4" w:rsidRPr="00AB2CF0" w:rsidRDefault="00343AA4" w:rsidP="000C6EC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="Calibri"/>
          <w:vanish/>
        </w:rPr>
      </w:pPr>
    </w:p>
    <w:p w14:paraId="62B40DFF" w14:textId="77777777" w:rsidR="00343AA4" w:rsidRPr="00AB2CF0" w:rsidRDefault="00343AA4" w:rsidP="000C6EC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="Calibri"/>
          <w:vanish/>
        </w:rPr>
      </w:pPr>
    </w:p>
    <w:p w14:paraId="3089E2E1" w14:textId="77777777" w:rsidR="00343AA4" w:rsidRPr="00AB2CF0" w:rsidRDefault="00343AA4" w:rsidP="000C6EC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="Calibri"/>
          <w:vanish/>
        </w:rPr>
      </w:pPr>
    </w:p>
    <w:p w14:paraId="34D19327" w14:textId="77777777" w:rsidR="00343AA4" w:rsidRPr="00AB2CF0" w:rsidRDefault="00343AA4" w:rsidP="000C6EC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="Calibri"/>
          <w:vanish/>
        </w:rPr>
      </w:pPr>
    </w:p>
    <w:p w14:paraId="67070898" w14:textId="38D3BD25" w:rsidR="00787F6D" w:rsidRPr="00AB2CF0" w:rsidRDefault="004742BE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AB2CF0">
        <w:rPr>
          <w:rFonts w:cs="Calibri"/>
          <w:b/>
          <w:lang w:val="en-US"/>
        </w:rPr>
        <w:t>Alat dan Bahan</w:t>
      </w:r>
    </w:p>
    <w:tbl>
      <w:tblPr>
        <w:tblW w:w="8959" w:type="dxa"/>
        <w:tblInd w:w="392" w:type="dxa"/>
        <w:tblLook w:val="04A0" w:firstRow="1" w:lastRow="0" w:firstColumn="1" w:lastColumn="0" w:noHBand="0" w:noVBand="1"/>
      </w:tblPr>
      <w:tblGrid>
        <w:gridCol w:w="596"/>
        <w:gridCol w:w="3402"/>
        <w:gridCol w:w="567"/>
        <w:gridCol w:w="4394"/>
      </w:tblGrid>
      <w:tr w:rsidR="004742BE" w:rsidRPr="00AB2CF0" w14:paraId="541F1363" w14:textId="650BD02F" w:rsidTr="00223CD1">
        <w:trPr>
          <w:trHeight w:val="315"/>
        </w:trPr>
        <w:tc>
          <w:tcPr>
            <w:tcW w:w="3998" w:type="dxa"/>
            <w:gridSpan w:val="2"/>
            <w:shd w:val="clear" w:color="auto" w:fill="auto"/>
            <w:noWrap/>
            <w:hideMark/>
          </w:tcPr>
          <w:p w14:paraId="13E1AFB9" w14:textId="004F76D2" w:rsidR="004742BE" w:rsidRPr="00AB2CF0" w:rsidRDefault="004742BE" w:rsidP="00C94449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after="0" w:line="276" w:lineRule="auto"/>
              <w:ind w:left="601" w:hanging="567"/>
              <w:contextualSpacing w:val="0"/>
              <w:jc w:val="both"/>
              <w:rPr>
                <w:rFonts w:eastAsia="Times New Roman" w:cs="Calibri"/>
                <w:lang w:eastAsia="id-ID"/>
              </w:rPr>
            </w:pPr>
            <w:bookmarkStart w:id="1" w:name="_Hlk156482202"/>
            <w:r w:rsidRPr="00AB2CF0">
              <w:rPr>
                <w:rFonts w:eastAsia="Times New Roman" w:cs="Calibri"/>
                <w:lang w:val="en-US" w:eastAsia="id-ID"/>
              </w:rPr>
              <w:t>Alat</w:t>
            </w:r>
          </w:p>
        </w:tc>
        <w:tc>
          <w:tcPr>
            <w:tcW w:w="567" w:type="dxa"/>
          </w:tcPr>
          <w:p w14:paraId="6768011C" w14:textId="77777777" w:rsidR="004742BE" w:rsidRPr="00AB2CF0" w:rsidRDefault="004742BE" w:rsidP="004742BE">
            <w:pPr>
              <w:tabs>
                <w:tab w:val="left" w:pos="0"/>
              </w:tabs>
              <w:spacing w:after="0" w:line="276" w:lineRule="auto"/>
              <w:jc w:val="both"/>
              <w:rPr>
                <w:rFonts w:eastAsia="Times New Roman" w:cs="Calibri"/>
                <w:lang w:val="en-US" w:eastAsia="id-ID"/>
              </w:rPr>
            </w:pPr>
          </w:p>
        </w:tc>
        <w:tc>
          <w:tcPr>
            <w:tcW w:w="4394" w:type="dxa"/>
          </w:tcPr>
          <w:p w14:paraId="113E9117" w14:textId="77777777" w:rsidR="004742BE" w:rsidRPr="00AB2CF0" w:rsidRDefault="004742BE" w:rsidP="004742BE">
            <w:pPr>
              <w:tabs>
                <w:tab w:val="left" w:pos="0"/>
              </w:tabs>
              <w:spacing w:after="0" w:line="276" w:lineRule="auto"/>
              <w:jc w:val="both"/>
              <w:rPr>
                <w:rFonts w:eastAsia="Times New Roman" w:cs="Calibri"/>
                <w:lang w:val="en-US" w:eastAsia="id-ID"/>
              </w:rPr>
            </w:pPr>
          </w:p>
        </w:tc>
      </w:tr>
      <w:tr w:rsidR="004742BE" w:rsidRPr="00AB2CF0" w14:paraId="072C5759" w14:textId="2850D60E" w:rsidTr="00223CD1">
        <w:trPr>
          <w:trHeight w:val="315"/>
        </w:trPr>
        <w:tc>
          <w:tcPr>
            <w:tcW w:w="596" w:type="dxa"/>
            <w:shd w:val="clear" w:color="auto" w:fill="auto"/>
            <w:noWrap/>
          </w:tcPr>
          <w:p w14:paraId="4737AC3C" w14:textId="6FBF94F9" w:rsidR="004742BE" w:rsidRPr="00AB2CF0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AB2CF0">
              <w:rPr>
                <w:rFonts w:eastAsia="Times New Roman" w:cs="Calibri"/>
                <w:lang w:val="en-US" w:eastAsia="id-ID"/>
              </w:rPr>
              <w:t>1</w:t>
            </w:r>
          </w:p>
        </w:tc>
        <w:tc>
          <w:tcPr>
            <w:tcW w:w="3402" w:type="dxa"/>
            <w:shd w:val="clear" w:color="auto" w:fill="auto"/>
            <w:noWrap/>
          </w:tcPr>
          <w:p w14:paraId="3DD74985" w14:textId="3F72E776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proofErr w:type="spellStart"/>
            <w:r w:rsidRPr="00AB2CF0">
              <w:rPr>
                <w:rFonts w:eastAsia="Times New Roman" w:cs="Calibri"/>
                <w:lang w:val="en-ID" w:eastAsia="id-ID"/>
              </w:rPr>
              <w:t>Timbangan</w:t>
            </w:r>
            <w:proofErr w:type="spellEnd"/>
            <w:r w:rsidRPr="00AB2CF0">
              <w:rPr>
                <w:rFonts w:eastAsia="Times New Roman" w:cs="Calibri"/>
                <w:lang w:val="en-ID" w:eastAsia="id-ID"/>
              </w:rPr>
              <w:t xml:space="preserve"> </w:t>
            </w:r>
            <w:proofErr w:type="spellStart"/>
            <w:r w:rsidRPr="00AB2CF0">
              <w:rPr>
                <w:rFonts w:eastAsia="Times New Roman" w:cs="Calibri"/>
                <w:lang w:val="en-ID" w:eastAsia="id-ID"/>
              </w:rPr>
              <w:t>analitik</w:t>
            </w:r>
            <w:proofErr w:type="spellEnd"/>
            <w:r w:rsidRPr="00AB2CF0">
              <w:rPr>
                <w:rFonts w:eastAsia="Times New Roman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313E4052" w14:textId="33A38C0D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9</w:t>
            </w:r>
          </w:p>
        </w:tc>
        <w:tc>
          <w:tcPr>
            <w:tcW w:w="4394" w:type="dxa"/>
          </w:tcPr>
          <w:p w14:paraId="4030A17D" w14:textId="35D1ACF1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 xml:space="preserve">HPLC </w:t>
            </w:r>
          </w:p>
        </w:tc>
      </w:tr>
      <w:tr w:rsidR="004742BE" w:rsidRPr="00AB2CF0" w14:paraId="4ED498F5" w14:textId="24B0206A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4B1FB79D" w14:textId="23C2FB8F" w:rsidR="004742BE" w:rsidRPr="00AB2CF0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AB2CF0">
              <w:rPr>
                <w:rFonts w:eastAsia="Times New Roman" w:cs="Calibri"/>
                <w:lang w:val="en-US" w:eastAsia="id-ID"/>
              </w:rPr>
              <w:t>2</w:t>
            </w:r>
          </w:p>
        </w:tc>
        <w:tc>
          <w:tcPr>
            <w:tcW w:w="3402" w:type="dxa"/>
            <w:shd w:val="clear" w:color="auto" w:fill="auto"/>
            <w:noWrap/>
          </w:tcPr>
          <w:p w14:paraId="1AD3EA6A" w14:textId="36267AAD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AB2CF0">
              <w:rPr>
                <w:rFonts w:cs="Calibri"/>
              </w:rPr>
              <w:t>Kuas</w:t>
            </w:r>
            <w:r w:rsidRPr="00AB2CF0">
              <w:rPr>
                <w:rFonts w:cs="Calibri"/>
                <w:lang w:val="en-GB"/>
              </w:rPr>
              <w:t xml:space="preserve"> </w:t>
            </w:r>
          </w:p>
        </w:tc>
        <w:tc>
          <w:tcPr>
            <w:tcW w:w="567" w:type="dxa"/>
          </w:tcPr>
          <w:p w14:paraId="0E707F77" w14:textId="24409FDF" w:rsidR="004742BE" w:rsidRPr="00AB2CF0" w:rsidRDefault="004742BE" w:rsidP="004742BE">
            <w:pPr>
              <w:spacing w:after="0" w:line="240" w:lineRule="auto"/>
              <w:rPr>
                <w:rFonts w:cs="Calibri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10</w:t>
            </w:r>
          </w:p>
        </w:tc>
        <w:tc>
          <w:tcPr>
            <w:tcW w:w="4394" w:type="dxa"/>
          </w:tcPr>
          <w:p w14:paraId="13D83A7B" w14:textId="47E461C8" w:rsidR="004742BE" w:rsidRPr="00AB2CF0" w:rsidRDefault="004742BE" w:rsidP="004742BE">
            <w:pPr>
              <w:spacing w:after="0" w:line="240" w:lineRule="auto"/>
              <w:rPr>
                <w:rFonts w:cs="Calibri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 xml:space="preserve">Pipet </w:t>
            </w:r>
            <w:proofErr w:type="spellStart"/>
            <w:proofErr w:type="gramStart"/>
            <w:r w:rsidRPr="00AB2CF0">
              <w:rPr>
                <w:rFonts w:eastAsia="Times New Roman" w:cs="Calibri"/>
                <w:lang w:val="en-ID" w:eastAsia="id-ID"/>
              </w:rPr>
              <w:t>seukuran</w:t>
            </w:r>
            <w:proofErr w:type="spellEnd"/>
            <w:r w:rsidRPr="00AB2CF0">
              <w:rPr>
                <w:rFonts w:eastAsia="Times New Roman" w:cs="Calibri"/>
                <w:lang w:val="en-ID" w:eastAsia="id-ID"/>
              </w:rPr>
              <w:t xml:space="preserve"> </w:t>
            </w:r>
            <w:r w:rsidRPr="00AB2CF0">
              <w:rPr>
                <w:rFonts w:cs="Calibri"/>
              </w:rPr>
              <w:t xml:space="preserve"> 1</w:t>
            </w:r>
            <w:proofErr w:type="gramEnd"/>
            <w:r w:rsidRPr="00AB2CF0">
              <w:rPr>
                <w:rFonts w:cs="Calibri"/>
              </w:rPr>
              <w:t>, 2, dan 5 m</w:t>
            </w:r>
            <w:r w:rsidRPr="00AB2CF0">
              <w:rPr>
                <w:rFonts w:cs="Calibri"/>
                <w:lang w:val="en-US"/>
              </w:rPr>
              <w:t>L</w:t>
            </w:r>
          </w:p>
        </w:tc>
      </w:tr>
      <w:tr w:rsidR="004742BE" w:rsidRPr="00AB2CF0" w14:paraId="36A52629" w14:textId="69484E75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4CFCCE89" w14:textId="0A397465" w:rsidR="004742BE" w:rsidRPr="00AB2CF0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3</w:t>
            </w:r>
          </w:p>
        </w:tc>
        <w:tc>
          <w:tcPr>
            <w:tcW w:w="3402" w:type="dxa"/>
            <w:shd w:val="clear" w:color="auto" w:fill="auto"/>
            <w:noWrap/>
          </w:tcPr>
          <w:p w14:paraId="198C4E51" w14:textId="7D3D0C65" w:rsidR="004742BE" w:rsidRPr="00AB2CF0" w:rsidRDefault="004742BE" w:rsidP="004742BE">
            <w:pPr>
              <w:spacing w:after="0" w:line="240" w:lineRule="auto"/>
              <w:rPr>
                <w:rFonts w:cs="Calibri"/>
                <w:i/>
                <w:lang w:val="en-ID"/>
              </w:rPr>
            </w:pPr>
            <w:r w:rsidRPr="00AB2CF0">
              <w:rPr>
                <w:rFonts w:eastAsia="Times New Roman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67" w:type="dxa"/>
          </w:tcPr>
          <w:p w14:paraId="222174F4" w14:textId="5E41FCFC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iCs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11</w:t>
            </w:r>
          </w:p>
        </w:tc>
        <w:tc>
          <w:tcPr>
            <w:tcW w:w="4394" w:type="dxa"/>
          </w:tcPr>
          <w:p w14:paraId="15F6CD2D" w14:textId="1F881365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iCs/>
                <w:lang w:val="en-ID" w:eastAsia="id-ID"/>
              </w:rPr>
            </w:pPr>
            <w:r w:rsidRPr="00AB2CF0">
              <w:rPr>
                <w:rFonts w:cs="Calibri"/>
              </w:rPr>
              <w:t>Pipet ukur 1, 2, 5 m</w:t>
            </w:r>
            <w:r w:rsidRPr="00AB2CF0">
              <w:rPr>
                <w:rFonts w:cs="Calibri"/>
                <w:lang w:val="en-US"/>
              </w:rPr>
              <w:t>L</w:t>
            </w:r>
            <w:r w:rsidRPr="00AB2CF0">
              <w:rPr>
                <w:rFonts w:cs="Calibri"/>
              </w:rPr>
              <w:t xml:space="preserve">  </w:t>
            </w:r>
          </w:p>
        </w:tc>
      </w:tr>
      <w:tr w:rsidR="004742BE" w:rsidRPr="00AB2CF0" w14:paraId="200C61F1" w14:textId="3829F5B0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78B5B73A" w14:textId="5932F931" w:rsidR="004742BE" w:rsidRPr="00AB2CF0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4</w:t>
            </w:r>
          </w:p>
        </w:tc>
        <w:tc>
          <w:tcPr>
            <w:tcW w:w="3402" w:type="dxa"/>
            <w:shd w:val="clear" w:color="auto" w:fill="auto"/>
            <w:noWrap/>
          </w:tcPr>
          <w:p w14:paraId="6E431F15" w14:textId="2A117ED2" w:rsidR="004742BE" w:rsidRPr="00AB2CF0" w:rsidRDefault="004742BE" w:rsidP="004742BE">
            <w:pPr>
              <w:spacing w:after="0" w:line="240" w:lineRule="auto"/>
              <w:rPr>
                <w:rFonts w:cs="Calibri"/>
                <w:i/>
                <w:lang w:val="en-US"/>
              </w:rPr>
            </w:pPr>
            <w:r w:rsidRPr="00AB2CF0">
              <w:rPr>
                <w:rFonts w:eastAsia="Times New Roman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67" w:type="dxa"/>
          </w:tcPr>
          <w:p w14:paraId="5B44070A" w14:textId="24933A9F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12</w:t>
            </w:r>
          </w:p>
        </w:tc>
        <w:tc>
          <w:tcPr>
            <w:tcW w:w="4394" w:type="dxa"/>
          </w:tcPr>
          <w:p w14:paraId="3CC33F93" w14:textId="425CC615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 xml:space="preserve">Labu </w:t>
            </w:r>
            <w:proofErr w:type="spellStart"/>
            <w:r w:rsidRPr="00AB2CF0">
              <w:rPr>
                <w:rFonts w:eastAsia="Times New Roman" w:cs="Calibri"/>
                <w:lang w:val="en-ID" w:eastAsia="id-ID"/>
              </w:rPr>
              <w:t>ukur</w:t>
            </w:r>
            <w:proofErr w:type="spellEnd"/>
            <w:r w:rsidRPr="00AB2CF0">
              <w:rPr>
                <w:rFonts w:eastAsia="Times New Roman" w:cs="Calibri"/>
                <w:lang w:val="en-ID" w:eastAsia="id-ID"/>
              </w:rPr>
              <w:t xml:space="preserve"> 10, 25, 100, 1000 mL </w:t>
            </w:r>
          </w:p>
        </w:tc>
      </w:tr>
      <w:tr w:rsidR="004742BE" w:rsidRPr="00AB2CF0" w14:paraId="4ABA46FF" w14:textId="296AADB1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16161107" w14:textId="138EB6FA" w:rsidR="004742BE" w:rsidRPr="00AB2CF0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lang w:val="en-ID" w:eastAsia="id-ID"/>
              </w:rPr>
            </w:pPr>
            <w:r w:rsidRPr="00AB2CF0">
              <w:rPr>
                <w:rFonts w:eastAsia="Times New Roman" w:cs="Calibri"/>
                <w:b/>
                <w:bCs/>
                <w:lang w:val="en-ID" w:eastAsia="id-ID"/>
              </w:rPr>
              <w:t>5</w:t>
            </w:r>
          </w:p>
        </w:tc>
        <w:tc>
          <w:tcPr>
            <w:tcW w:w="3402" w:type="dxa"/>
            <w:shd w:val="clear" w:color="auto" w:fill="auto"/>
            <w:noWrap/>
          </w:tcPr>
          <w:p w14:paraId="6797EF0A" w14:textId="7C3B0924" w:rsidR="004742BE" w:rsidRPr="00AB2CF0" w:rsidRDefault="004742BE" w:rsidP="004742BE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AB2CF0">
              <w:rPr>
                <w:rFonts w:eastAsia="Times New Roman" w:cs="Calibri"/>
                <w:lang w:val="en-ID" w:eastAsia="id-ID"/>
              </w:rPr>
              <w:t>Mortir</w:t>
            </w:r>
            <w:proofErr w:type="spellEnd"/>
            <w:r w:rsidRPr="00AB2CF0">
              <w:rPr>
                <w:rFonts w:eastAsia="Times New Roman" w:cs="Calibri"/>
                <w:lang w:val="en-ID" w:eastAsia="id-ID"/>
              </w:rPr>
              <w:t xml:space="preserve"> dan </w:t>
            </w:r>
            <w:proofErr w:type="spellStart"/>
            <w:r w:rsidRPr="00AB2CF0">
              <w:rPr>
                <w:rFonts w:eastAsia="Times New Roman" w:cs="Calibri"/>
                <w:lang w:val="en-ID" w:eastAsia="id-ID"/>
              </w:rPr>
              <w:t>stemper</w:t>
            </w:r>
            <w:proofErr w:type="spellEnd"/>
            <w:r w:rsidRPr="00AB2CF0">
              <w:rPr>
                <w:rFonts w:eastAsia="Times New Roman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2A3F91B8" w14:textId="3F3CAEE4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13</w:t>
            </w:r>
          </w:p>
        </w:tc>
        <w:tc>
          <w:tcPr>
            <w:tcW w:w="4394" w:type="dxa"/>
          </w:tcPr>
          <w:p w14:paraId="7C96171E" w14:textId="7C27FCE6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cs="Calibri"/>
              </w:rPr>
              <w:t>Gelas kimia 50, 1000 m</w:t>
            </w:r>
            <w:r w:rsidRPr="00AB2CF0">
              <w:rPr>
                <w:rFonts w:cs="Calibri"/>
                <w:lang w:val="en-US"/>
              </w:rPr>
              <w:t xml:space="preserve">L </w:t>
            </w:r>
          </w:p>
        </w:tc>
      </w:tr>
      <w:tr w:rsidR="004742BE" w:rsidRPr="00AB2CF0" w14:paraId="21D089BF" w14:textId="2501E677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674281D8" w14:textId="650E570E" w:rsidR="004742BE" w:rsidRPr="00AB2CF0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6</w:t>
            </w:r>
          </w:p>
        </w:tc>
        <w:tc>
          <w:tcPr>
            <w:tcW w:w="3402" w:type="dxa"/>
            <w:shd w:val="clear" w:color="auto" w:fill="auto"/>
            <w:noWrap/>
          </w:tcPr>
          <w:p w14:paraId="7D7C3A2B" w14:textId="7FDA9586" w:rsidR="004742BE" w:rsidRPr="00AB2CF0" w:rsidRDefault="004742BE" w:rsidP="004742BE">
            <w:pPr>
              <w:spacing w:after="0" w:line="240" w:lineRule="auto"/>
              <w:rPr>
                <w:rFonts w:cs="Calibri"/>
                <w:lang w:val="en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 xml:space="preserve">Spatula </w:t>
            </w:r>
          </w:p>
        </w:tc>
        <w:tc>
          <w:tcPr>
            <w:tcW w:w="567" w:type="dxa"/>
          </w:tcPr>
          <w:p w14:paraId="3E30CA26" w14:textId="160E4576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14</w:t>
            </w:r>
          </w:p>
        </w:tc>
        <w:tc>
          <w:tcPr>
            <w:tcW w:w="4394" w:type="dxa"/>
          </w:tcPr>
          <w:p w14:paraId="54F333C7" w14:textId="251E0BA0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cs="Calibri"/>
              </w:rPr>
              <w:t>Gelas ukur 100</w:t>
            </w:r>
            <w:r w:rsidRPr="00AB2CF0">
              <w:rPr>
                <w:rFonts w:cs="Calibri"/>
                <w:lang w:val="en-US"/>
              </w:rPr>
              <w:t xml:space="preserve"> mL</w:t>
            </w:r>
            <w:r w:rsidRPr="00AB2CF0">
              <w:rPr>
                <w:rFonts w:cs="Calibri"/>
              </w:rPr>
              <w:t>, 1000 m</w:t>
            </w:r>
            <w:r w:rsidRPr="00AB2CF0">
              <w:rPr>
                <w:rFonts w:cs="Calibri"/>
                <w:lang w:val="en-US"/>
              </w:rPr>
              <w:t>L</w:t>
            </w:r>
          </w:p>
        </w:tc>
      </w:tr>
      <w:tr w:rsidR="004742BE" w:rsidRPr="00AB2CF0" w14:paraId="523F3A85" w14:textId="11163D40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58411D42" w14:textId="722EA3CD" w:rsidR="004742BE" w:rsidRPr="00AB2CF0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7</w:t>
            </w:r>
          </w:p>
        </w:tc>
        <w:tc>
          <w:tcPr>
            <w:tcW w:w="3402" w:type="dxa"/>
            <w:shd w:val="clear" w:color="auto" w:fill="auto"/>
            <w:noWrap/>
          </w:tcPr>
          <w:p w14:paraId="550C41A5" w14:textId="7FA721CC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AB2CF0">
              <w:rPr>
                <w:rFonts w:eastAsia="Times New Roman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567" w:type="dxa"/>
          </w:tcPr>
          <w:p w14:paraId="3FC3F252" w14:textId="3C8B712C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15</w:t>
            </w:r>
          </w:p>
        </w:tc>
        <w:tc>
          <w:tcPr>
            <w:tcW w:w="4394" w:type="dxa"/>
          </w:tcPr>
          <w:p w14:paraId="1D387F91" w14:textId="0CB0CD93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 xml:space="preserve">Filter 0.2 µm </w:t>
            </w:r>
          </w:p>
        </w:tc>
      </w:tr>
      <w:tr w:rsidR="004742BE" w:rsidRPr="00AB2CF0" w14:paraId="53C023EA" w14:textId="1B82A3D0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426F666E" w14:textId="3CB93309" w:rsidR="004742BE" w:rsidRPr="00AB2CF0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8</w:t>
            </w:r>
          </w:p>
        </w:tc>
        <w:tc>
          <w:tcPr>
            <w:tcW w:w="3402" w:type="dxa"/>
            <w:shd w:val="clear" w:color="auto" w:fill="auto"/>
            <w:noWrap/>
          </w:tcPr>
          <w:p w14:paraId="46B974BC" w14:textId="49C89382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AB2CF0">
              <w:rPr>
                <w:rFonts w:eastAsia="Times New Roman" w:cs="Calibri"/>
                <w:i/>
                <w:iCs/>
                <w:lang w:val="en-ID" w:eastAsia="id-ID"/>
              </w:rPr>
              <w:t xml:space="preserve">Ultrasonic bath </w:t>
            </w:r>
          </w:p>
        </w:tc>
        <w:tc>
          <w:tcPr>
            <w:tcW w:w="567" w:type="dxa"/>
          </w:tcPr>
          <w:p w14:paraId="79239254" w14:textId="77777777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</w:p>
        </w:tc>
        <w:tc>
          <w:tcPr>
            <w:tcW w:w="4394" w:type="dxa"/>
          </w:tcPr>
          <w:p w14:paraId="7DD316A2" w14:textId="77777777" w:rsidR="004742BE" w:rsidRPr="00AB2CF0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</w:p>
        </w:tc>
      </w:tr>
      <w:bookmarkEnd w:id="1"/>
    </w:tbl>
    <w:p w14:paraId="5EB4E984" w14:textId="77777777" w:rsidR="00A87BED" w:rsidRPr="00AB2CF0" w:rsidRDefault="00A87BED" w:rsidP="000F0545">
      <w:pPr>
        <w:spacing w:after="0" w:line="276" w:lineRule="auto"/>
        <w:jc w:val="both"/>
        <w:rPr>
          <w:rFonts w:cs="Calibri"/>
          <w:b/>
          <w:sz w:val="6"/>
          <w:szCs w:val="6"/>
        </w:rPr>
      </w:pPr>
    </w:p>
    <w:tbl>
      <w:tblPr>
        <w:tblpPr w:leftFromText="180" w:rightFromText="180" w:vertAnchor="text" w:tblpX="415" w:tblpY="1"/>
        <w:tblOverlap w:val="never"/>
        <w:tblW w:w="10196" w:type="dxa"/>
        <w:tblLook w:val="04A0" w:firstRow="1" w:lastRow="0" w:firstColumn="1" w:lastColumn="0" w:noHBand="0" w:noVBand="1"/>
      </w:tblPr>
      <w:tblGrid>
        <w:gridCol w:w="562"/>
        <w:gridCol w:w="3544"/>
        <w:gridCol w:w="425"/>
        <w:gridCol w:w="5665"/>
      </w:tblGrid>
      <w:tr w:rsidR="005A5F1D" w:rsidRPr="00AB2CF0" w14:paraId="111E29DF" w14:textId="34789D2A" w:rsidTr="005A5F1D">
        <w:trPr>
          <w:trHeight w:val="315"/>
        </w:trPr>
        <w:tc>
          <w:tcPr>
            <w:tcW w:w="4106" w:type="dxa"/>
            <w:gridSpan w:val="2"/>
            <w:shd w:val="clear" w:color="auto" w:fill="auto"/>
            <w:noWrap/>
            <w:hideMark/>
          </w:tcPr>
          <w:p w14:paraId="5D6F47B1" w14:textId="3EA0063D" w:rsidR="005A5F1D" w:rsidRPr="00AB2CF0" w:rsidRDefault="005A5F1D" w:rsidP="000F0545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after="0" w:line="276" w:lineRule="auto"/>
              <w:ind w:left="601" w:hanging="567"/>
              <w:contextualSpacing w:val="0"/>
              <w:jc w:val="both"/>
              <w:rPr>
                <w:rFonts w:eastAsia="Times New Roman" w:cs="Calibri"/>
                <w:lang w:eastAsia="id-ID"/>
              </w:rPr>
            </w:pPr>
            <w:bookmarkStart w:id="2" w:name="_Hlk156482209"/>
            <w:r w:rsidRPr="00AB2CF0">
              <w:rPr>
                <w:rFonts w:eastAsia="Times New Roman" w:cs="Calibri"/>
                <w:bCs/>
                <w:lang w:val="en-US" w:eastAsia="id-ID"/>
              </w:rPr>
              <w:t>Bahan</w:t>
            </w:r>
          </w:p>
        </w:tc>
        <w:tc>
          <w:tcPr>
            <w:tcW w:w="425" w:type="dxa"/>
          </w:tcPr>
          <w:p w14:paraId="39942393" w14:textId="77777777" w:rsidR="005A5F1D" w:rsidRPr="00AB2CF0" w:rsidRDefault="005A5F1D" w:rsidP="005A5F1D">
            <w:pPr>
              <w:tabs>
                <w:tab w:val="left" w:pos="142"/>
              </w:tabs>
              <w:spacing w:after="0" w:line="276" w:lineRule="auto"/>
              <w:ind w:left="34"/>
              <w:jc w:val="both"/>
              <w:rPr>
                <w:rFonts w:eastAsia="Times New Roman" w:cs="Calibri"/>
                <w:bCs/>
                <w:lang w:val="en-US" w:eastAsia="id-ID"/>
              </w:rPr>
            </w:pPr>
          </w:p>
        </w:tc>
        <w:tc>
          <w:tcPr>
            <w:tcW w:w="5665" w:type="dxa"/>
          </w:tcPr>
          <w:p w14:paraId="12321CB7" w14:textId="77777777" w:rsidR="005A5F1D" w:rsidRPr="00AB2CF0" w:rsidRDefault="005A5F1D" w:rsidP="005A5F1D">
            <w:pPr>
              <w:tabs>
                <w:tab w:val="left" w:pos="142"/>
              </w:tabs>
              <w:spacing w:after="0" w:line="276" w:lineRule="auto"/>
              <w:ind w:left="34"/>
              <w:jc w:val="both"/>
              <w:rPr>
                <w:rFonts w:eastAsia="Times New Roman" w:cs="Calibri"/>
                <w:bCs/>
                <w:lang w:val="en-US" w:eastAsia="id-ID"/>
              </w:rPr>
            </w:pPr>
          </w:p>
        </w:tc>
      </w:tr>
      <w:tr w:rsidR="005A5F1D" w:rsidRPr="00AB2CF0" w14:paraId="4412DFDB" w14:textId="278464C2" w:rsidTr="005A5F1D">
        <w:trPr>
          <w:trHeight w:val="315"/>
        </w:trPr>
        <w:tc>
          <w:tcPr>
            <w:tcW w:w="562" w:type="dxa"/>
            <w:shd w:val="clear" w:color="auto" w:fill="auto"/>
            <w:noWrap/>
          </w:tcPr>
          <w:p w14:paraId="4D38F7F3" w14:textId="34A95AA5" w:rsidR="005A5F1D" w:rsidRPr="00AB2CF0" w:rsidRDefault="005A5F1D" w:rsidP="005A5F1D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AB2CF0">
              <w:rPr>
                <w:rFonts w:eastAsia="Times New Roman" w:cs="Calibri"/>
                <w:lang w:val="en-US" w:eastAsia="id-ID"/>
              </w:rPr>
              <w:t>1.</w:t>
            </w:r>
          </w:p>
        </w:tc>
        <w:tc>
          <w:tcPr>
            <w:tcW w:w="3544" w:type="dxa"/>
            <w:shd w:val="clear" w:color="auto" w:fill="auto"/>
            <w:noWrap/>
          </w:tcPr>
          <w:p w14:paraId="1D8CF800" w14:textId="67809D50" w:rsidR="005A5F1D" w:rsidRPr="00AB2CF0" w:rsidRDefault="005A5F1D" w:rsidP="005A5F1D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eastAsia="id-ID"/>
              </w:rPr>
              <w:t xml:space="preserve">Baku Kerja </w:t>
            </w:r>
            <w:r w:rsidRPr="00AB2CF0">
              <w:rPr>
                <w:rFonts w:eastAsia="Times New Roman" w:cs="Calibri"/>
                <w:lang w:val="en-ID" w:eastAsia="id-ID"/>
              </w:rPr>
              <w:t xml:space="preserve">Valsartan </w:t>
            </w:r>
          </w:p>
        </w:tc>
        <w:tc>
          <w:tcPr>
            <w:tcW w:w="425" w:type="dxa"/>
          </w:tcPr>
          <w:p w14:paraId="50632154" w14:textId="5E255C35" w:rsidR="005A5F1D" w:rsidRPr="00AB2CF0" w:rsidRDefault="005A5F1D" w:rsidP="005A5F1D">
            <w:pPr>
              <w:spacing w:after="0" w:line="240" w:lineRule="auto"/>
              <w:rPr>
                <w:rFonts w:eastAsia="Times New Roman" w:cs="Calibri"/>
                <w:lang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5.</w:t>
            </w:r>
          </w:p>
        </w:tc>
        <w:tc>
          <w:tcPr>
            <w:tcW w:w="5665" w:type="dxa"/>
          </w:tcPr>
          <w:p w14:paraId="1D1A3CDF" w14:textId="5A4F4999" w:rsidR="005A5F1D" w:rsidRPr="00AB2CF0" w:rsidRDefault="005A5F1D" w:rsidP="005A5F1D">
            <w:pPr>
              <w:spacing w:after="0" w:line="240" w:lineRule="auto"/>
              <w:rPr>
                <w:rFonts w:eastAsia="Times New Roman" w:cs="Calibri"/>
                <w:lang w:eastAsia="id-ID"/>
              </w:rPr>
            </w:pPr>
            <w:r w:rsidRPr="00AB2CF0">
              <w:rPr>
                <w:rFonts w:cs="Calibri"/>
                <w:lang w:val="en-US"/>
              </w:rPr>
              <w:t xml:space="preserve">Asam </w:t>
            </w:r>
            <w:proofErr w:type="spellStart"/>
            <w:r w:rsidRPr="00AB2CF0">
              <w:rPr>
                <w:rFonts w:cs="Calibri"/>
                <w:lang w:val="en-US"/>
              </w:rPr>
              <w:t>Fosfat</w:t>
            </w:r>
            <w:proofErr w:type="spellEnd"/>
            <w:r w:rsidRPr="00AB2CF0">
              <w:rPr>
                <w:rFonts w:cs="Calibri"/>
                <w:lang w:val="en-US"/>
              </w:rPr>
              <w:t xml:space="preserve"> </w:t>
            </w:r>
          </w:p>
        </w:tc>
      </w:tr>
      <w:tr w:rsidR="005A5F1D" w:rsidRPr="00AB2CF0" w14:paraId="4825BC23" w14:textId="129DFB0D" w:rsidTr="005A5F1D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2322B5D1" w14:textId="51346FC4" w:rsidR="005A5F1D" w:rsidRPr="00AB2CF0" w:rsidRDefault="005A5F1D" w:rsidP="005A5F1D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AB2CF0">
              <w:rPr>
                <w:rFonts w:eastAsia="Times New Roman" w:cs="Calibri"/>
                <w:lang w:val="en-US" w:eastAsia="id-ID"/>
              </w:rPr>
              <w:t>2.</w:t>
            </w:r>
          </w:p>
        </w:tc>
        <w:tc>
          <w:tcPr>
            <w:tcW w:w="3544" w:type="dxa"/>
            <w:shd w:val="clear" w:color="auto" w:fill="auto"/>
            <w:noWrap/>
          </w:tcPr>
          <w:p w14:paraId="05A5E3ED" w14:textId="7B94721A" w:rsidR="005A5F1D" w:rsidRPr="00AB2CF0" w:rsidRDefault="005A5F1D" w:rsidP="005A5F1D">
            <w:pPr>
              <w:spacing w:after="0" w:line="240" w:lineRule="auto"/>
              <w:rPr>
                <w:rFonts w:eastAsia="Times New Roman" w:cs="Calibri"/>
                <w:lang w:val="en-US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Sampel</w:t>
            </w:r>
          </w:p>
        </w:tc>
        <w:tc>
          <w:tcPr>
            <w:tcW w:w="425" w:type="dxa"/>
          </w:tcPr>
          <w:p w14:paraId="28EA650D" w14:textId="2EC76573" w:rsidR="005A5F1D" w:rsidRPr="00AB2CF0" w:rsidRDefault="005A5F1D" w:rsidP="005A5F1D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6.</w:t>
            </w:r>
          </w:p>
        </w:tc>
        <w:tc>
          <w:tcPr>
            <w:tcW w:w="5665" w:type="dxa"/>
          </w:tcPr>
          <w:p w14:paraId="51B4D280" w14:textId="328BB1B6" w:rsidR="005A5F1D" w:rsidRPr="00AB2CF0" w:rsidRDefault="005A5F1D" w:rsidP="005A5F1D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eastAsia="Times New Roman" w:cs="Calibri"/>
                <w:iCs/>
                <w:lang w:val="en-ID" w:eastAsia="id-ID"/>
              </w:rPr>
              <w:t xml:space="preserve">Natrium </w:t>
            </w:r>
            <w:proofErr w:type="spellStart"/>
            <w:r w:rsidRPr="00AB2CF0">
              <w:rPr>
                <w:rFonts w:eastAsia="Times New Roman" w:cs="Calibri"/>
                <w:iCs/>
                <w:lang w:val="en-ID" w:eastAsia="id-ID"/>
              </w:rPr>
              <w:t>Hidroksida</w:t>
            </w:r>
            <w:proofErr w:type="spellEnd"/>
            <w:r w:rsidRPr="00AB2CF0">
              <w:rPr>
                <w:rFonts w:eastAsia="Times New Roman" w:cs="Calibri"/>
                <w:iCs/>
                <w:lang w:val="en-ID" w:eastAsia="id-ID"/>
              </w:rPr>
              <w:t xml:space="preserve"> </w:t>
            </w:r>
          </w:p>
        </w:tc>
      </w:tr>
      <w:tr w:rsidR="005A5F1D" w:rsidRPr="00AB2CF0" w14:paraId="4B6A312C" w14:textId="20FC5BDB" w:rsidTr="005A5F1D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6AAF57AA" w14:textId="63B09209" w:rsidR="005A5F1D" w:rsidRPr="00AB2CF0" w:rsidRDefault="005A5F1D" w:rsidP="005A5F1D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AB2CF0">
              <w:rPr>
                <w:rFonts w:eastAsia="Times New Roman" w:cs="Calibri"/>
                <w:lang w:val="en-US" w:eastAsia="id-ID"/>
              </w:rPr>
              <w:t>3.</w:t>
            </w:r>
          </w:p>
        </w:tc>
        <w:tc>
          <w:tcPr>
            <w:tcW w:w="3544" w:type="dxa"/>
            <w:shd w:val="clear" w:color="auto" w:fill="auto"/>
            <w:noWrap/>
          </w:tcPr>
          <w:p w14:paraId="63C30380" w14:textId="7155848B" w:rsidR="005A5F1D" w:rsidRPr="00AB2CF0" w:rsidRDefault="005A5F1D" w:rsidP="005A5F1D">
            <w:pPr>
              <w:spacing w:after="0" w:line="240" w:lineRule="auto"/>
              <w:rPr>
                <w:rFonts w:eastAsia="Times New Roman" w:cs="Calibri"/>
                <w:iCs/>
                <w:lang w:val="en-ID" w:eastAsia="id-ID"/>
              </w:rPr>
            </w:pPr>
            <w:r w:rsidRPr="00AB2CF0">
              <w:rPr>
                <w:rFonts w:cs="Calibri"/>
              </w:rPr>
              <w:t xml:space="preserve">Asam </w:t>
            </w:r>
            <w:proofErr w:type="spellStart"/>
            <w:r w:rsidRPr="00AB2CF0">
              <w:rPr>
                <w:rFonts w:cs="Calibri"/>
                <w:lang w:val="en-US"/>
              </w:rPr>
              <w:t>Asetat</w:t>
            </w:r>
            <w:proofErr w:type="spellEnd"/>
            <w:r w:rsidRPr="00AB2CF0">
              <w:rPr>
                <w:rFonts w:cs="Calibri"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lang w:val="en-US"/>
              </w:rPr>
              <w:t>Glasial</w:t>
            </w:r>
            <w:proofErr w:type="spellEnd"/>
            <w:r w:rsidRPr="00AB2CF0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14:paraId="2623347E" w14:textId="342D7127" w:rsidR="005A5F1D" w:rsidRPr="00AB2CF0" w:rsidRDefault="005A5F1D" w:rsidP="005A5F1D">
            <w:pPr>
              <w:spacing w:after="0" w:line="240" w:lineRule="auto"/>
              <w:rPr>
                <w:rFonts w:cs="Calibri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7.</w:t>
            </w:r>
          </w:p>
        </w:tc>
        <w:tc>
          <w:tcPr>
            <w:tcW w:w="5665" w:type="dxa"/>
          </w:tcPr>
          <w:p w14:paraId="0C5CB4DB" w14:textId="4E5ABD6F" w:rsidR="005A5F1D" w:rsidRPr="00AB2CF0" w:rsidRDefault="005A5F1D" w:rsidP="005A5F1D">
            <w:pPr>
              <w:spacing w:after="0" w:line="240" w:lineRule="auto"/>
              <w:rPr>
                <w:rFonts w:cs="Calibri"/>
              </w:rPr>
            </w:pPr>
            <w:proofErr w:type="spellStart"/>
            <w:r w:rsidRPr="00AB2CF0">
              <w:rPr>
                <w:rFonts w:eastAsia="Times New Roman" w:cs="Calibri"/>
                <w:lang w:val="en-ID" w:eastAsia="id-ID"/>
              </w:rPr>
              <w:t>Akuades</w:t>
            </w:r>
            <w:proofErr w:type="spellEnd"/>
          </w:p>
        </w:tc>
      </w:tr>
      <w:tr w:rsidR="005A5F1D" w:rsidRPr="00AB2CF0" w14:paraId="3163608F" w14:textId="5B92F64C" w:rsidTr="005A5F1D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43ED3F7F" w14:textId="2EF2A00A" w:rsidR="005A5F1D" w:rsidRPr="00AB2CF0" w:rsidRDefault="005A5F1D" w:rsidP="005A5F1D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AB2CF0">
              <w:rPr>
                <w:rFonts w:eastAsia="Times New Roman" w:cs="Calibri"/>
                <w:lang w:val="en-US" w:eastAsia="id-ID"/>
              </w:rPr>
              <w:t>4.</w:t>
            </w:r>
          </w:p>
        </w:tc>
        <w:tc>
          <w:tcPr>
            <w:tcW w:w="3544" w:type="dxa"/>
            <w:shd w:val="clear" w:color="auto" w:fill="auto"/>
            <w:noWrap/>
          </w:tcPr>
          <w:p w14:paraId="7FA9D528" w14:textId="78CABD4E" w:rsidR="005A5F1D" w:rsidRPr="00AB2CF0" w:rsidRDefault="005A5F1D" w:rsidP="005A5F1D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AB2CF0">
              <w:rPr>
                <w:rFonts w:cs="Calibri"/>
                <w:lang w:val="en-US"/>
              </w:rPr>
              <w:t xml:space="preserve">Kalium </w:t>
            </w:r>
            <w:proofErr w:type="spellStart"/>
            <w:r w:rsidRPr="00AB2CF0">
              <w:rPr>
                <w:rFonts w:cs="Calibri"/>
                <w:lang w:val="en-US"/>
              </w:rPr>
              <w:t>Dihidrogen</w:t>
            </w:r>
            <w:proofErr w:type="spellEnd"/>
            <w:r w:rsidRPr="00AB2CF0">
              <w:rPr>
                <w:rFonts w:cs="Calibri"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lang w:val="en-US"/>
              </w:rPr>
              <w:t>Fosfat</w:t>
            </w:r>
            <w:proofErr w:type="spellEnd"/>
            <w:r w:rsidRPr="00AB2CF0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14:paraId="6184549C" w14:textId="0A22241E" w:rsidR="005A5F1D" w:rsidRPr="00AB2CF0" w:rsidRDefault="005A5F1D" w:rsidP="005A5F1D">
            <w:pPr>
              <w:spacing w:after="0" w:line="240" w:lineRule="auto"/>
              <w:rPr>
                <w:rFonts w:cs="Calibri"/>
                <w:lang w:val="en-US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>8</w:t>
            </w:r>
            <w:r w:rsidRPr="00AB2CF0">
              <w:rPr>
                <w:rFonts w:eastAsia="Times New Roman" w:cs="Calibri"/>
                <w:i/>
                <w:iCs/>
                <w:lang w:val="en-ID" w:eastAsia="id-ID"/>
              </w:rPr>
              <w:t>.</w:t>
            </w:r>
          </w:p>
        </w:tc>
        <w:tc>
          <w:tcPr>
            <w:tcW w:w="5665" w:type="dxa"/>
          </w:tcPr>
          <w:p w14:paraId="2FFF990D" w14:textId="5AD04FBD" w:rsidR="005A5F1D" w:rsidRPr="00AB2CF0" w:rsidRDefault="005A5F1D" w:rsidP="005A5F1D">
            <w:pPr>
              <w:spacing w:after="0" w:line="240" w:lineRule="auto"/>
              <w:rPr>
                <w:rFonts w:cs="Calibri"/>
                <w:lang w:val="en-US"/>
              </w:rPr>
            </w:pPr>
            <w:r w:rsidRPr="00AB2CF0">
              <w:rPr>
                <w:rFonts w:eastAsia="Times New Roman" w:cs="Calibri"/>
                <w:lang w:val="en-ID" w:eastAsia="id-ID"/>
              </w:rPr>
              <w:t xml:space="preserve">Valsartan Related </w:t>
            </w:r>
            <w:proofErr w:type="spellStart"/>
            <w:r w:rsidRPr="00AB2CF0">
              <w:rPr>
                <w:rFonts w:eastAsia="Times New Roman" w:cs="Calibri"/>
                <w:lang w:val="en-ID" w:eastAsia="id-ID"/>
              </w:rPr>
              <w:t>Compund</w:t>
            </w:r>
            <w:proofErr w:type="spellEnd"/>
            <w:r w:rsidRPr="00AB2CF0">
              <w:rPr>
                <w:rFonts w:eastAsia="Times New Roman" w:cs="Calibri"/>
                <w:lang w:val="en-ID" w:eastAsia="id-ID"/>
              </w:rPr>
              <w:t xml:space="preserve"> B</w:t>
            </w:r>
          </w:p>
        </w:tc>
      </w:tr>
      <w:bookmarkEnd w:id="2"/>
    </w:tbl>
    <w:p w14:paraId="41A59127" w14:textId="0ACFA57D" w:rsidR="004742BE" w:rsidRPr="00AB2CF0" w:rsidRDefault="004742BE" w:rsidP="00A87BED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ID"/>
        </w:rPr>
      </w:pPr>
    </w:p>
    <w:p w14:paraId="1E3CB742" w14:textId="77777777" w:rsidR="00B95903" w:rsidRPr="00AB2CF0" w:rsidRDefault="00B95903" w:rsidP="00B95903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="Calibri"/>
          <w:b/>
          <w:lang w:val="en-US"/>
        </w:rPr>
        <w:sectPr w:rsidR="00B95903" w:rsidRPr="00AB2CF0" w:rsidSect="00CF44A6">
          <w:headerReference w:type="default" r:id="rId8"/>
          <w:footerReference w:type="default" r:id="rId9"/>
          <w:pgSz w:w="11906" w:h="16838"/>
          <w:pgMar w:top="851" w:right="849" w:bottom="993" w:left="851" w:header="426" w:footer="0" w:gutter="0"/>
          <w:cols w:space="708"/>
          <w:docGrid w:linePitch="360"/>
        </w:sectPr>
      </w:pPr>
    </w:p>
    <w:p w14:paraId="39723E3A" w14:textId="13221999" w:rsidR="003942FD" w:rsidRPr="00AB2CF0" w:rsidRDefault="000C0D99" w:rsidP="00B95903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="Calibri"/>
          <w:b/>
          <w:noProof/>
        </w:rPr>
      </w:pPr>
      <w:proofErr w:type="spellStart"/>
      <w:r w:rsidRPr="00AB2CF0">
        <w:rPr>
          <w:rFonts w:cs="Calibri"/>
          <w:b/>
          <w:lang w:val="en-US"/>
        </w:rPr>
        <w:lastRenderedPageBreak/>
        <w:t>Instruksi</w:t>
      </w:r>
      <w:proofErr w:type="spellEnd"/>
      <w:r w:rsidRPr="00AB2CF0">
        <w:rPr>
          <w:rFonts w:cs="Calibri"/>
          <w:b/>
          <w:lang w:val="en-US"/>
        </w:rPr>
        <w:t xml:space="preserve"> </w:t>
      </w:r>
      <w:proofErr w:type="spellStart"/>
      <w:r w:rsidRPr="00AB2CF0">
        <w:rPr>
          <w:rFonts w:cs="Calibri"/>
          <w:b/>
          <w:lang w:val="en-US"/>
        </w:rPr>
        <w:t>Kerja</w:t>
      </w:r>
      <w:proofErr w:type="spellEnd"/>
    </w:p>
    <w:p w14:paraId="6ECA19C0" w14:textId="2E9472C9" w:rsidR="00E9798D" w:rsidRPr="00AB2CF0" w:rsidRDefault="003942FD" w:rsidP="0016415F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</w:rPr>
      </w:pPr>
      <w:r w:rsidRPr="00AB2CF0">
        <w:rPr>
          <w:rFonts w:cs="Calibri"/>
          <w:noProof/>
          <w:lang w:val="en-US"/>
        </w:rPr>
        <w:t>Pemerian</w:t>
      </w:r>
      <w:r w:rsidR="00933AF6" w:rsidRPr="00AB2CF0">
        <w:rPr>
          <w:rFonts w:cs="Calibri"/>
          <w:noProof/>
        </w:rPr>
        <w:t xml:space="preserve"> </w:t>
      </w:r>
    </w:p>
    <w:p w14:paraId="5A4ABD0E" w14:textId="12740D8E" w:rsidR="00E9798D" w:rsidRPr="00AB2CF0" w:rsidRDefault="003942FD" w:rsidP="004742B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cs="Calibri"/>
          <w:b/>
          <w:noProof/>
        </w:rPr>
      </w:pPr>
      <w:r w:rsidRPr="00AB2CF0">
        <w:rPr>
          <w:rFonts w:cs="Calibri"/>
        </w:rPr>
        <w:t>Syarat</w:t>
      </w:r>
      <w:r w:rsidR="004742BE" w:rsidRPr="00AB2CF0">
        <w:rPr>
          <w:rFonts w:cs="Calibri"/>
          <w:lang w:val="en-US"/>
        </w:rPr>
        <w:t xml:space="preserve"> </w:t>
      </w:r>
      <w:r w:rsidR="00E9798D" w:rsidRPr="00AB2CF0">
        <w:rPr>
          <w:rFonts w:cs="Calibri"/>
          <w:lang w:val="en-US"/>
        </w:rPr>
        <w:t>:</w:t>
      </w:r>
    </w:p>
    <w:p w14:paraId="0043A7EB" w14:textId="77777777" w:rsidR="00E9798D" w:rsidRPr="00AB2CF0" w:rsidRDefault="00252DCF" w:rsidP="00C94449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cs="Calibri"/>
          <w:lang w:val="en-US"/>
        </w:rPr>
      </w:pPr>
      <w:r w:rsidRPr="00AB2CF0">
        <w:rPr>
          <w:rFonts w:cs="Calibri"/>
        </w:rPr>
        <w:t>Sesuai dengan s</w:t>
      </w:r>
      <w:r w:rsidR="003942FD" w:rsidRPr="00AB2CF0">
        <w:rPr>
          <w:rFonts w:cs="Calibri"/>
        </w:rPr>
        <w:t>pesifikasi</w:t>
      </w:r>
      <w:r w:rsidR="00485F22" w:rsidRPr="00AB2CF0">
        <w:rPr>
          <w:rFonts w:cs="Calibri"/>
          <w:lang w:val="en-ID"/>
        </w:rPr>
        <w:t xml:space="preserve"> </w:t>
      </w:r>
      <w:proofErr w:type="spellStart"/>
      <w:r w:rsidR="00485F22" w:rsidRPr="00AB2CF0">
        <w:rPr>
          <w:rFonts w:cs="Calibri"/>
          <w:lang w:val="en-ID"/>
        </w:rPr>
        <w:t>produk</w:t>
      </w:r>
      <w:proofErr w:type="spellEnd"/>
      <w:r w:rsidR="00485F22" w:rsidRPr="00AB2CF0">
        <w:rPr>
          <w:rFonts w:cs="Calibri"/>
          <w:lang w:val="en-ID"/>
        </w:rPr>
        <w:t xml:space="preserve"> </w:t>
      </w:r>
      <w:r w:rsidR="004C6F8E" w:rsidRPr="00AB2CF0">
        <w:rPr>
          <w:rFonts w:cs="Calibri"/>
          <w:lang w:val="en-ID"/>
        </w:rPr>
        <w:t xml:space="preserve">Tablet </w:t>
      </w:r>
      <w:r w:rsidR="000F0545" w:rsidRPr="00AB2CF0">
        <w:rPr>
          <w:rFonts w:cs="Calibri"/>
          <w:lang w:val="en-ID"/>
        </w:rPr>
        <w:t>Valsartan 8</w:t>
      </w:r>
      <w:r w:rsidR="00195DB3" w:rsidRPr="00AB2CF0">
        <w:rPr>
          <w:rFonts w:cs="Calibri"/>
          <w:lang w:val="en-ID"/>
        </w:rPr>
        <w:t>0</w:t>
      </w:r>
      <w:r w:rsidR="00985704" w:rsidRPr="00AB2CF0">
        <w:rPr>
          <w:rFonts w:cs="Calibri"/>
          <w:lang w:val="en-ID"/>
        </w:rPr>
        <w:t xml:space="preserve"> </w:t>
      </w:r>
      <w:r w:rsidR="00E35CC8" w:rsidRPr="00AB2CF0">
        <w:rPr>
          <w:rFonts w:cs="Calibri"/>
          <w:lang w:val="en-ID"/>
        </w:rPr>
        <w:t>mg</w:t>
      </w:r>
      <w:r w:rsidR="0018670E" w:rsidRPr="00AB2CF0">
        <w:rPr>
          <w:rFonts w:cs="Calibri"/>
          <w:lang w:val="en-ID"/>
        </w:rPr>
        <w:t xml:space="preserve"> (</w:t>
      </w:r>
      <w:r w:rsidR="000F0545" w:rsidRPr="00AB2CF0">
        <w:rPr>
          <w:rFonts w:cs="Calibri"/>
          <w:lang w:val="en-ID"/>
        </w:rPr>
        <w:t>S-QC-03-079</w:t>
      </w:r>
      <w:r w:rsidR="0018670E" w:rsidRPr="00AB2CF0">
        <w:rPr>
          <w:rFonts w:cs="Calibri"/>
          <w:lang w:val="en-ID"/>
        </w:rPr>
        <w:t>)</w:t>
      </w:r>
      <w:r w:rsidR="003942FD" w:rsidRPr="00AB2CF0">
        <w:rPr>
          <w:rFonts w:cs="Calibri"/>
        </w:rPr>
        <w:t>.</w:t>
      </w:r>
    </w:p>
    <w:p w14:paraId="57DD2176" w14:textId="62CEC0E5" w:rsidR="000C0D99" w:rsidRPr="00AB2CF0" w:rsidRDefault="003942FD" w:rsidP="004742BE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contextualSpacing w:val="0"/>
        <w:jc w:val="both"/>
        <w:rPr>
          <w:rFonts w:cs="Calibri"/>
        </w:rPr>
      </w:pPr>
      <w:r w:rsidRPr="00AB2CF0">
        <w:rPr>
          <w:rFonts w:cs="Calibri"/>
        </w:rPr>
        <w:t>Cara Kerja</w:t>
      </w:r>
      <w:r w:rsidRPr="00AB2CF0">
        <w:rPr>
          <w:rFonts w:cs="Calibri"/>
          <w:i/>
        </w:rPr>
        <w:t xml:space="preserve"> </w:t>
      </w:r>
      <w:r w:rsidRPr="00AB2CF0">
        <w:rPr>
          <w:rFonts w:cs="Calibri"/>
        </w:rPr>
        <w:t>:</w:t>
      </w:r>
    </w:p>
    <w:p w14:paraId="5E117865" w14:textId="5774FEC9" w:rsidR="009471E1" w:rsidRPr="00AB2CF0" w:rsidRDefault="009471E1" w:rsidP="004742BE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</w:rPr>
        <w:t xml:space="preserve">Dokumen </w:t>
      </w:r>
      <w:r w:rsidRPr="00AB2CF0">
        <w:rPr>
          <w:rFonts w:cs="Calibri"/>
          <w:noProof/>
          <w:lang w:val="en-ID"/>
        </w:rPr>
        <w:t>Prosedur Pemeriksaan Fisik Tablet, Sirup, Suspensi, Serbuk dan Kapsul</w:t>
      </w:r>
      <w:r w:rsidR="000C0D99" w:rsidRPr="00AB2CF0">
        <w:rPr>
          <w:rFonts w:cs="Calibri"/>
          <w:noProof/>
          <w:lang w:val="en-US"/>
        </w:rPr>
        <w:t xml:space="preserve"> </w:t>
      </w:r>
      <w:r w:rsidR="00C66AD5" w:rsidRPr="00AB2CF0">
        <w:rPr>
          <w:rFonts w:cs="Calibri"/>
          <w:noProof/>
          <w:lang w:val="en-US"/>
        </w:rPr>
        <w:t>(</w:t>
      </w:r>
      <w:r w:rsidRPr="00AB2CF0">
        <w:rPr>
          <w:rFonts w:cs="Calibri"/>
          <w:noProof/>
          <w:lang w:val="en-ID"/>
        </w:rPr>
        <w:t>PQ</w:t>
      </w:r>
      <w:r w:rsidR="000C0D99" w:rsidRPr="00AB2CF0">
        <w:rPr>
          <w:rFonts w:cs="Calibri"/>
          <w:noProof/>
          <w:lang w:val="en-ID"/>
        </w:rPr>
        <w:t>C</w:t>
      </w:r>
      <w:r w:rsidRPr="00AB2CF0">
        <w:rPr>
          <w:rFonts w:cs="Calibri"/>
          <w:noProof/>
          <w:lang w:val="en-ID"/>
        </w:rPr>
        <w:t>-03-002)</w:t>
      </w:r>
      <w:r w:rsidR="000C0D99" w:rsidRPr="00AB2CF0">
        <w:rPr>
          <w:rFonts w:cs="Calibri"/>
          <w:noProof/>
          <w:lang w:val="en-ID"/>
        </w:rPr>
        <w:t>.</w:t>
      </w:r>
    </w:p>
    <w:p w14:paraId="5F449773" w14:textId="3E5F4407" w:rsidR="0051388A" w:rsidRPr="00AB2CF0" w:rsidRDefault="0051388A" w:rsidP="004742B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</w:rPr>
        <w:t>Dimensi</w:t>
      </w:r>
      <w:r w:rsidR="00C94449" w:rsidRPr="00AB2CF0">
        <w:rPr>
          <w:rFonts w:cs="Calibri"/>
          <w:noProof/>
          <w:lang w:val="en-GB"/>
        </w:rPr>
        <w:t xml:space="preserve"> </w:t>
      </w:r>
    </w:p>
    <w:p w14:paraId="65731208" w14:textId="2EA4C2E7" w:rsidR="00C66AD5" w:rsidRPr="00AB2CF0" w:rsidRDefault="0051388A" w:rsidP="004742BE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AB2CF0">
        <w:rPr>
          <w:rFonts w:cs="Calibri"/>
        </w:rPr>
        <w:t>Syarat</w:t>
      </w:r>
      <w:r w:rsidR="0016415F" w:rsidRPr="00AB2CF0">
        <w:rPr>
          <w:rFonts w:cs="Calibri"/>
          <w:lang w:val="en-US"/>
        </w:rPr>
        <w:t xml:space="preserve"> </w:t>
      </w:r>
      <w:r w:rsidR="00C66AD5" w:rsidRPr="00AB2CF0">
        <w:rPr>
          <w:rFonts w:cs="Calibri"/>
        </w:rPr>
        <w:t>:</w:t>
      </w:r>
    </w:p>
    <w:p w14:paraId="0A87B565" w14:textId="77777777" w:rsidR="00C66AD5" w:rsidRPr="00AB2CF0" w:rsidRDefault="00C66AD5" w:rsidP="00C66AD5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</w:rPr>
      </w:pPr>
      <w:r w:rsidRPr="00AB2CF0">
        <w:rPr>
          <w:rFonts w:cs="Calibri"/>
        </w:rPr>
        <w:t>Sesuai dengan spesifikasi</w:t>
      </w:r>
      <w:r w:rsidRPr="00AB2CF0">
        <w:rPr>
          <w:rFonts w:cs="Calibri"/>
          <w:lang w:val="en-ID"/>
        </w:rPr>
        <w:t xml:space="preserve"> </w:t>
      </w:r>
      <w:proofErr w:type="spellStart"/>
      <w:r w:rsidRPr="00AB2CF0">
        <w:rPr>
          <w:rFonts w:cs="Calibri"/>
          <w:lang w:val="en-ID"/>
        </w:rPr>
        <w:t>produk</w:t>
      </w:r>
      <w:proofErr w:type="spellEnd"/>
      <w:r w:rsidRPr="00AB2CF0">
        <w:rPr>
          <w:rFonts w:cs="Calibri"/>
          <w:lang w:val="en-ID"/>
        </w:rPr>
        <w:t xml:space="preserve"> </w:t>
      </w:r>
      <w:r w:rsidR="004C6F8E" w:rsidRPr="00AB2CF0">
        <w:rPr>
          <w:rFonts w:cs="Calibri"/>
          <w:lang w:val="en-ID"/>
        </w:rPr>
        <w:t xml:space="preserve">Tablet </w:t>
      </w:r>
      <w:r w:rsidRPr="00AB2CF0">
        <w:rPr>
          <w:rFonts w:cs="Calibri"/>
          <w:lang w:val="en-ID"/>
        </w:rPr>
        <w:t>Valsartan 80 mg (S-QC-03-079)</w:t>
      </w:r>
      <w:r w:rsidRPr="00AB2CF0">
        <w:rPr>
          <w:rFonts w:cs="Calibri"/>
        </w:rPr>
        <w:t>.</w:t>
      </w:r>
    </w:p>
    <w:p w14:paraId="1695191F" w14:textId="05ABA80B" w:rsidR="00C66AD5" w:rsidRPr="00AB2CF0" w:rsidRDefault="0051388A" w:rsidP="004742BE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AB2CF0">
        <w:rPr>
          <w:rFonts w:cs="Calibri"/>
        </w:rPr>
        <w:t>Cara Kerja</w:t>
      </w:r>
      <w:r w:rsidR="0016415F" w:rsidRPr="00AB2CF0">
        <w:rPr>
          <w:rFonts w:cs="Calibri"/>
          <w:lang w:val="en-US"/>
        </w:rPr>
        <w:t xml:space="preserve"> </w:t>
      </w:r>
      <w:r w:rsidRPr="00AB2CF0">
        <w:rPr>
          <w:rFonts w:cs="Calibri"/>
        </w:rPr>
        <w:t>:</w:t>
      </w:r>
    </w:p>
    <w:p w14:paraId="70F18842" w14:textId="77777777" w:rsidR="00C66AD5" w:rsidRPr="00AB2CF0" w:rsidRDefault="00C66AD5" w:rsidP="00C66AD5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</w:rPr>
        <w:t xml:space="preserve">Dokumen </w:t>
      </w:r>
      <w:r w:rsidRPr="00AB2CF0">
        <w:rPr>
          <w:rFonts w:cs="Calibri"/>
          <w:noProof/>
          <w:lang w:val="en-ID"/>
        </w:rPr>
        <w:t>Prosedur Pemeriksaan Fisik Tablet, Sirup, Suspensi, Serbuk dan Kapsul (PQC-03-002).</w:t>
      </w:r>
    </w:p>
    <w:p w14:paraId="4FC9AC90" w14:textId="77777777" w:rsidR="0051388A" w:rsidRPr="00AB2CF0" w:rsidRDefault="0051388A" w:rsidP="000C6EC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06EDF026" w14:textId="77777777" w:rsidR="0051388A" w:rsidRPr="00AB2CF0" w:rsidRDefault="0051388A" w:rsidP="000C6EC6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7122A17E" w14:textId="77777777" w:rsidR="0051388A" w:rsidRPr="00AB2CF0" w:rsidRDefault="0051388A" w:rsidP="000C6EC6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589A47BF" w14:textId="6785F7B9" w:rsidR="0051388A" w:rsidRPr="00AB2CF0" w:rsidRDefault="0051388A" w:rsidP="0016415F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76" w:lineRule="auto"/>
        <w:ind w:hanging="4548"/>
        <w:jc w:val="both"/>
        <w:rPr>
          <w:rFonts w:cs="Calibri"/>
          <w:noProof/>
        </w:rPr>
      </w:pPr>
      <w:r w:rsidRPr="00AB2CF0">
        <w:rPr>
          <w:rFonts w:cs="Calibri"/>
          <w:noProof/>
        </w:rPr>
        <w:t>Bobot rata-rata</w:t>
      </w:r>
      <w:r w:rsidR="00C94449" w:rsidRPr="00AB2CF0">
        <w:rPr>
          <w:rFonts w:cs="Calibri"/>
          <w:noProof/>
          <w:lang w:val="en-GB"/>
        </w:rPr>
        <w:t xml:space="preserve"> </w:t>
      </w:r>
    </w:p>
    <w:p w14:paraId="31BF56A9" w14:textId="6BC0F017" w:rsidR="00C66AD5" w:rsidRPr="00AB2CF0" w:rsidRDefault="0051388A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AB2CF0">
        <w:rPr>
          <w:rFonts w:cs="Calibri"/>
        </w:rPr>
        <w:t>Syarat</w:t>
      </w:r>
      <w:r w:rsidR="0016415F" w:rsidRPr="00AB2CF0">
        <w:rPr>
          <w:rFonts w:cs="Calibri"/>
          <w:lang w:val="en-US"/>
        </w:rPr>
        <w:t xml:space="preserve"> </w:t>
      </w:r>
      <w:r w:rsidRPr="00AB2CF0">
        <w:rPr>
          <w:rFonts w:cs="Calibri"/>
        </w:rPr>
        <w:t xml:space="preserve">: </w:t>
      </w:r>
    </w:p>
    <w:p w14:paraId="146C56EE" w14:textId="77777777" w:rsidR="00C66AD5" w:rsidRPr="00AB2CF0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</w:rPr>
      </w:pPr>
      <w:r w:rsidRPr="00AB2CF0">
        <w:rPr>
          <w:rFonts w:cs="Calibri"/>
        </w:rPr>
        <w:t>Sesuai dengan spesifikasi</w:t>
      </w:r>
      <w:r w:rsidRPr="00AB2CF0">
        <w:rPr>
          <w:rFonts w:cs="Calibri"/>
          <w:lang w:val="en-ID"/>
        </w:rPr>
        <w:t xml:space="preserve"> </w:t>
      </w:r>
      <w:proofErr w:type="spellStart"/>
      <w:r w:rsidRPr="00AB2CF0">
        <w:rPr>
          <w:rFonts w:cs="Calibri"/>
          <w:lang w:val="en-ID"/>
        </w:rPr>
        <w:t>produk</w:t>
      </w:r>
      <w:proofErr w:type="spellEnd"/>
      <w:r w:rsidRPr="00AB2CF0">
        <w:rPr>
          <w:rFonts w:cs="Calibri"/>
          <w:lang w:val="en-ID"/>
        </w:rPr>
        <w:t xml:space="preserve"> </w:t>
      </w:r>
      <w:r w:rsidR="004C6F8E" w:rsidRPr="00AB2CF0">
        <w:rPr>
          <w:rFonts w:cs="Calibri"/>
          <w:lang w:val="en-ID"/>
        </w:rPr>
        <w:t xml:space="preserve">Tablet </w:t>
      </w:r>
      <w:r w:rsidRPr="00AB2CF0">
        <w:rPr>
          <w:rFonts w:cs="Calibri"/>
          <w:lang w:val="en-ID"/>
        </w:rPr>
        <w:t>Valsartan 80 mg (S-QC-03-079)</w:t>
      </w:r>
      <w:r w:rsidRPr="00AB2CF0">
        <w:rPr>
          <w:rFonts w:cs="Calibri"/>
        </w:rPr>
        <w:t>.</w:t>
      </w:r>
    </w:p>
    <w:p w14:paraId="5B59F29D" w14:textId="7879DA6C" w:rsidR="00C66AD5" w:rsidRPr="00AB2CF0" w:rsidRDefault="0051388A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AB2CF0">
        <w:rPr>
          <w:rFonts w:cs="Calibri"/>
        </w:rPr>
        <w:t>Cara Kerja</w:t>
      </w:r>
      <w:r w:rsidR="0016415F" w:rsidRPr="00AB2CF0">
        <w:rPr>
          <w:rFonts w:cs="Calibri"/>
          <w:lang w:val="en-US"/>
        </w:rPr>
        <w:t xml:space="preserve"> </w:t>
      </w:r>
      <w:r w:rsidRPr="00AB2CF0">
        <w:rPr>
          <w:rFonts w:cs="Calibri"/>
        </w:rPr>
        <w:t>:</w:t>
      </w:r>
    </w:p>
    <w:p w14:paraId="24BD4CD3" w14:textId="77777777" w:rsidR="00C66AD5" w:rsidRPr="00AB2CF0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</w:rPr>
        <w:t xml:space="preserve">Dokumen </w:t>
      </w:r>
      <w:r w:rsidRPr="00AB2CF0">
        <w:rPr>
          <w:rFonts w:cs="Calibri"/>
          <w:noProof/>
          <w:lang w:val="en-ID"/>
        </w:rPr>
        <w:t>Prosedur Pemeriksaan Fisik Tablet, Sirup, Suspensi, Serbuk dan Kapsul (PQC-03-002).</w:t>
      </w:r>
    </w:p>
    <w:p w14:paraId="5F0277E8" w14:textId="77777777" w:rsidR="000F7880" w:rsidRPr="00AB2CF0" w:rsidRDefault="000F7880" w:rsidP="000C6EC6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7CBED73E" w14:textId="77777777" w:rsidR="000F7880" w:rsidRPr="00AB2CF0" w:rsidRDefault="000F7880" w:rsidP="000C6EC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40546F2B" w14:textId="77777777" w:rsidR="000F7880" w:rsidRPr="00AB2CF0" w:rsidRDefault="000F7880" w:rsidP="000C6EC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02399207" w14:textId="77777777" w:rsidR="000F7880" w:rsidRPr="00AB2CF0" w:rsidRDefault="000F7880" w:rsidP="000C6EC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75A3BC01" w14:textId="41DCC2C4" w:rsidR="000F7880" w:rsidRPr="00AB2CF0" w:rsidRDefault="000F7880" w:rsidP="0016415F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76" w:lineRule="auto"/>
        <w:ind w:hanging="4548"/>
        <w:jc w:val="both"/>
        <w:rPr>
          <w:rFonts w:cs="Calibri"/>
          <w:noProof/>
        </w:rPr>
      </w:pPr>
      <w:r w:rsidRPr="00AB2CF0">
        <w:rPr>
          <w:rFonts w:cs="Calibri"/>
          <w:noProof/>
        </w:rPr>
        <w:t>Kekerasan</w:t>
      </w:r>
      <w:r w:rsidR="00C94449" w:rsidRPr="00AB2CF0">
        <w:rPr>
          <w:rFonts w:cs="Calibri"/>
          <w:noProof/>
          <w:lang w:val="en-GB"/>
        </w:rPr>
        <w:t xml:space="preserve"> </w:t>
      </w:r>
    </w:p>
    <w:p w14:paraId="25706BAD" w14:textId="5CFFEC89" w:rsidR="00C66AD5" w:rsidRPr="00AB2CF0" w:rsidRDefault="000F7880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AB2CF0">
        <w:rPr>
          <w:rFonts w:cs="Calibri"/>
        </w:rPr>
        <w:t>Syarat</w:t>
      </w:r>
      <w:r w:rsidR="0016415F" w:rsidRPr="00AB2CF0">
        <w:rPr>
          <w:rFonts w:cs="Calibri"/>
          <w:lang w:val="en-US"/>
        </w:rPr>
        <w:t xml:space="preserve"> </w:t>
      </w:r>
      <w:r w:rsidRPr="00AB2CF0">
        <w:rPr>
          <w:rFonts w:cs="Calibri"/>
        </w:rPr>
        <w:t xml:space="preserve">: </w:t>
      </w:r>
    </w:p>
    <w:p w14:paraId="64DF993F" w14:textId="77777777" w:rsidR="00C66AD5" w:rsidRPr="00AB2CF0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</w:rPr>
      </w:pPr>
      <w:r w:rsidRPr="00AB2CF0">
        <w:rPr>
          <w:rFonts w:cs="Calibri"/>
        </w:rPr>
        <w:t>Sesuai dengan spesifikasi</w:t>
      </w:r>
      <w:r w:rsidRPr="00AB2CF0">
        <w:rPr>
          <w:rFonts w:cs="Calibri"/>
          <w:lang w:val="en-ID"/>
        </w:rPr>
        <w:t xml:space="preserve"> </w:t>
      </w:r>
      <w:proofErr w:type="spellStart"/>
      <w:r w:rsidRPr="00AB2CF0">
        <w:rPr>
          <w:rFonts w:cs="Calibri"/>
          <w:lang w:val="en-ID"/>
        </w:rPr>
        <w:t>produk</w:t>
      </w:r>
      <w:proofErr w:type="spellEnd"/>
      <w:r w:rsidRPr="00AB2CF0">
        <w:rPr>
          <w:rFonts w:cs="Calibri"/>
          <w:lang w:val="en-ID"/>
        </w:rPr>
        <w:t xml:space="preserve"> </w:t>
      </w:r>
      <w:r w:rsidR="004C6F8E" w:rsidRPr="00AB2CF0">
        <w:rPr>
          <w:rFonts w:cs="Calibri"/>
          <w:lang w:val="en-ID"/>
        </w:rPr>
        <w:t xml:space="preserve">Tablet </w:t>
      </w:r>
      <w:r w:rsidRPr="00AB2CF0">
        <w:rPr>
          <w:rFonts w:cs="Calibri"/>
          <w:lang w:val="en-ID"/>
        </w:rPr>
        <w:t>Valsartan 80 mg (S-QC-03-079)</w:t>
      </w:r>
      <w:r w:rsidRPr="00AB2CF0">
        <w:rPr>
          <w:rFonts w:cs="Calibri"/>
        </w:rPr>
        <w:t>.</w:t>
      </w:r>
    </w:p>
    <w:p w14:paraId="3367EA36" w14:textId="79BEE2D3" w:rsidR="00C66AD5" w:rsidRPr="00AB2CF0" w:rsidRDefault="000F7880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AB2CF0">
        <w:rPr>
          <w:rFonts w:cs="Calibri"/>
        </w:rPr>
        <w:t>Cara Kerja</w:t>
      </w:r>
      <w:r w:rsidR="0016415F" w:rsidRPr="00AB2CF0">
        <w:rPr>
          <w:rFonts w:cs="Calibri"/>
          <w:lang w:val="en-US"/>
        </w:rPr>
        <w:t xml:space="preserve"> </w:t>
      </w:r>
      <w:r w:rsidRPr="00AB2CF0">
        <w:rPr>
          <w:rFonts w:cs="Calibri"/>
        </w:rPr>
        <w:t>:</w:t>
      </w:r>
    </w:p>
    <w:p w14:paraId="3490F674" w14:textId="77777777" w:rsidR="00C66AD5" w:rsidRPr="00AB2CF0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</w:rPr>
        <w:t xml:space="preserve">Dokumen </w:t>
      </w:r>
      <w:r w:rsidRPr="00AB2CF0">
        <w:rPr>
          <w:rFonts w:cs="Calibri"/>
          <w:noProof/>
          <w:lang w:val="en-ID"/>
        </w:rPr>
        <w:t>Prosedur Pemeriksaan Fisik Tablet, Sirup, Suspensi, Serbuk dan Kapsul (PQC-03-002).</w:t>
      </w:r>
    </w:p>
    <w:p w14:paraId="47ACA05D" w14:textId="2B10BA94" w:rsidR="000F7880" w:rsidRPr="00AB2CF0" w:rsidRDefault="000F7880" w:rsidP="0016415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34" w:hanging="708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</w:rPr>
        <w:t>Waktu Hancur</w:t>
      </w:r>
    </w:p>
    <w:p w14:paraId="4490ECFF" w14:textId="192DA30D" w:rsidR="00C66AD5" w:rsidRPr="00AB2CF0" w:rsidRDefault="0018670E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AB2CF0">
        <w:rPr>
          <w:rFonts w:cs="Calibri"/>
        </w:rPr>
        <w:t>Syarat</w:t>
      </w:r>
      <w:r w:rsidR="0016415F" w:rsidRPr="00AB2CF0">
        <w:rPr>
          <w:rFonts w:cs="Calibri"/>
          <w:lang w:val="en-US"/>
        </w:rPr>
        <w:t xml:space="preserve"> </w:t>
      </w:r>
      <w:r w:rsidR="00C66AD5" w:rsidRPr="00AB2CF0">
        <w:rPr>
          <w:rFonts w:cs="Calibri"/>
        </w:rPr>
        <w:t>:</w:t>
      </w:r>
    </w:p>
    <w:p w14:paraId="06E0CAFB" w14:textId="77777777" w:rsidR="00C66AD5" w:rsidRPr="00AB2CF0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</w:rPr>
      </w:pPr>
      <w:r w:rsidRPr="00AB2CF0">
        <w:rPr>
          <w:rFonts w:cs="Calibri"/>
        </w:rPr>
        <w:t>Sesuai dengan spesifikasi</w:t>
      </w:r>
      <w:r w:rsidRPr="00AB2CF0">
        <w:rPr>
          <w:rFonts w:cs="Calibri"/>
          <w:lang w:val="en-ID"/>
        </w:rPr>
        <w:t xml:space="preserve"> </w:t>
      </w:r>
      <w:proofErr w:type="spellStart"/>
      <w:r w:rsidRPr="00AB2CF0">
        <w:rPr>
          <w:rFonts w:cs="Calibri"/>
          <w:lang w:val="en-ID"/>
        </w:rPr>
        <w:t>produk</w:t>
      </w:r>
      <w:proofErr w:type="spellEnd"/>
      <w:r w:rsidRPr="00AB2CF0">
        <w:rPr>
          <w:rFonts w:cs="Calibri"/>
          <w:lang w:val="en-ID"/>
        </w:rPr>
        <w:t xml:space="preserve"> </w:t>
      </w:r>
      <w:r w:rsidR="004C6F8E" w:rsidRPr="00AB2CF0">
        <w:rPr>
          <w:rFonts w:cs="Calibri"/>
          <w:lang w:val="en-ID"/>
        </w:rPr>
        <w:t xml:space="preserve">Tablet </w:t>
      </w:r>
      <w:r w:rsidRPr="00AB2CF0">
        <w:rPr>
          <w:rFonts w:cs="Calibri"/>
          <w:lang w:val="en-ID"/>
        </w:rPr>
        <w:t>Valsartan 80 mg (S-QC-03-079)</w:t>
      </w:r>
      <w:r w:rsidRPr="00AB2CF0">
        <w:rPr>
          <w:rFonts w:cs="Calibri"/>
        </w:rPr>
        <w:t>.</w:t>
      </w:r>
    </w:p>
    <w:p w14:paraId="06D0E4DA" w14:textId="33475062" w:rsidR="00C66AD5" w:rsidRPr="00AB2CF0" w:rsidRDefault="0018670E" w:rsidP="0016415F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AB2CF0">
        <w:rPr>
          <w:rFonts w:cs="Calibri"/>
        </w:rPr>
        <w:t>Cara Kerja</w:t>
      </w:r>
      <w:r w:rsidR="0016415F" w:rsidRPr="00AB2CF0">
        <w:rPr>
          <w:rFonts w:cs="Calibri"/>
          <w:lang w:val="en-US"/>
        </w:rPr>
        <w:t xml:space="preserve"> </w:t>
      </w:r>
      <w:r w:rsidRPr="00AB2CF0">
        <w:rPr>
          <w:rFonts w:cs="Calibri"/>
        </w:rPr>
        <w:t>:</w:t>
      </w:r>
    </w:p>
    <w:p w14:paraId="16E84601" w14:textId="77777777" w:rsidR="00C66AD5" w:rsidRPr="00AB2CF0" w:rsidRDefault="00C66AD5" w:rsidP="00C66AD5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</w:rPr>
        <w:t xml:space="preserve">Dokumen </w:t>
      </w:r>
      <w:r w:rsidRPr="00AB2CF0">
        <w:rPr>
          <w:rFonts w:cs="Calibri"/>
          <w:noProof/>
          <w:lang w:val="en-ID"/>
        </w:rPr>
        <w:t>Prosedur Pemeriksaan Fisik Tablet, Sirup, Suspensi, Serbuk dan Kapsul (PQC-03-002).</w:t>
      </w:r>
    </w:p>
    <w:p w14:paraId="0CD809B7" w14:textId="6F0E59DE" w:rsidR="00A87BED" w:rsidRPr="00AB2CF0" w:rsidRDefault="00A87BED" w:rsidP="0016415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="Calibri"/>
          <w:i/>
          <w:noProof/>
        </w:rPr>
      </w:pPr>
      <w:r w:rsidRPr="00AB2CF0">
        <w:rPr>
          <w:rFonts w:cs="Calibri"/>
          <w:noProof/>
          <w:lang w:val="en-US"/>
        </w:rPr>
        <w:t xml:space="preserve">Keregasan </w:t>
      </w:r>
    </w:p>
    <w:p w14:paraId="56F96D46" w14:textId="0846E661" w:rsidR="00C66AD5" w:rsidRPr="00AB2CF0" w:rsidRDefault="00A87BED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AB2CF0">
        <w:rPr>
          <w:rFonts w:cs="Calibri"/>
        </w:rPr>
        <w:t>Syarat</w:t>
      </w:r>
      <w:r w:rsidR="0016415F" w:rsidRPr="00AB2CF0">
        <w:rPr>
          <w:rFonts w:cs="Calibri"/>
          <w:lang w:val="en-US"/>
        </w:rPr>
        <w:t xml:space="preserve"> </w:t>
      </w:r>
      <w:r w:rsidR="00C66AD5" w:rsidRPr="00AB2CF0">
        <w:rPr>
          <w:rFonts w:cs="Calibri"/>
        </w:rPr>
        <w:t>:</w:t>
      </w:r>
    </w:p>
    <w:p w14:paraId="39E1EE52" w14:textId="77777777" w:rsidR="00C66AD5" w:rsidRPr="00AB2CF0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</w:rPr>
      </w:pPr>
      <w:r w:rsidRPr="00AB2CF0">
        <w:rPr>
          <w:rFonts w:cs="Calibri"/>
        </w:rPr>
        <w:t>Sesuai dengan spesifikasi</w:t>
      </w:r>
      <w:r w:rsidRPr="00AB2CF0">
        <w:rPr>
          <w:rFonts w:cs="Calibri"/>
          <w:lang w:val="en-ID"/>
        </w:rPr>
        <w:t xml:space="preserve"> </w:t>
      </w:r>
      <w:proofErr w:type="spellStart"/>
      <w:r w:rsidRPr="00AB2CF0">
        <w:rPr>
          <w:rFonts w:cs="Calibri"/>
          <w:lang w:val="en-ID"/>
        </w:rPr>
        <w:t>produk</w:t>
      </w:r>
      <w:proofErr w:type="spellEnd"/>
      <w:r w:rsidRPr="00AB2CF0">
        <w:rPr>
          <w:rFonts w:cs="Calibri"/>
          <w:lang w:val="en-ID"/>
        </w:rPr>
        <w:t xml:space="preserve"> </w:t>
      </w:r>
      <w:r w:rsidR="004C6F8E" w:rsidRPr="00AB2CF0">
        <w:rPr>
          <w:rFonts w:cs="Calibri"/>
          <w:lang w:val="en-ID"/>
        </w:rPr>
        <w:t xml:space="preserve">Tablet </w:t>
      </w:r>
      <w:r w:rsidRPr="00AB2CF0">
        <w:rPr>
          <w:rFonts w:cs="Calibri"/>
          <w:lang w:val="en-ID"/>
        </w:rPr>
        <w:t>Valsartan 80 mg (S-QC-03-079)</w:t>
      </w:r>
      <w:r w:rsidRPr="00AB2CF0">
        <w:rPr>
          <w:rFonts w:cs="Calibri"/>
        </w:rPr>
        <w:t>.</w:t>
      </w:r>
    </w:p>
    <w:p w14:paraId="7FF162E4" w14:textId="713F76B5" w:rsidR="00C66AD5" w:rsidRPr="00AB2CF0" w:rsidRDefault="00A87BED" w:rsidP="0016415F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AB2CF0">
        <w:rPr>
          <w:rFonts w:cs="Calibri"/>
        </w:rPr>
        <w:t>Cara Kerja</w:t>
      </w:r>
      <w:r w:rsidR="0016415F" w:rsidRPr="00AB2CF0">
        <w:rPr>
          <w:rFonts w:cs="Calibri"/>
          <w:lang w:val="en-US"/>
        </w:rPr>
        <w:t xml:space="preserve"> </w:t>
      </w:r>
      <w:r w:rsidRPr="00AB2CF0">
        <w:rPr>
          <w:rFonts w:cs="Calibri"/>
        </w:rPr>
        <w:t>:</w:t>
      </w:r>
    </w:p>
    <w:p w14:paraId="6A6BAFAC" w14:textId="77777777" w:rsidR="00C66AD5" w:rsidRPr="00AB2CF0" w:rsidRDefault="00C66AD5" w:rsidP="00C66AD5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</w:rPr>
        <w:t xml:space="preserve">Dokumen </w:t>
      </w:r>
      <w:r w:rsidRPr="00AB2CF0">
        <w:rPr>
          <w:rFonts w:cs="Calibri"/>
          <w:noProof/>
          <w:lang w:val="en-ID"/>
        </w:rPr>
        <w:t>Prosedur Pemeriksaan Fisik Tablet, Sirup, Suspensi, Serbuk dan Kapsul (PQC-03-002).</w:t>
      </w:r>
    </w:p>
    <w:p w14:paraId="5983050E" w14:textId="2ABA0394" w:rsidR="000B32AA" w:rsidRPr="00AB2CF0" w:rsidRDefault="009D6465" w:rsidP="0016415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="Calibri"/>
          <w:noProof/>
        </w:rPr>
      </w:pPr>
      <w:r w:rsidRPr="00AB2CF0">
        <w:rPr>
          <w:rFonts w:cs="Calibri"/>
        </w:rPr>
        <w:t>Identifikasi</w:t>
      </w:r>
    </w:p>
    <w:p w14:paraId="1265DEC1" w14:textId="43CC98C7" w:rsidR="0018670E" w:rsidRPr="00AB2CF0" w:rsidRDefault="0018670E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AB2CF0">
        <w:rPr>
          <w:rFonts w:cs="Calibri"/>
        </w:rPr>
        <w:t>Syarat</w:t>
      </w:r>
      <w:r w:rsidR="0016415F" w:rsidRPr="00AB2CF0">
        <w:rPr>
          <w:rFonts w:cs="Calibri"/>
          <w:lang w:val="en-US"/>
        </w:rPr>
        <w:t xml:space="preserve"> </w:t>
      </w:r>
      <w:r w:rsidRPr="00AB2CF0">
        <w:rPr>
          <w:rFonts w:cs="Calibri"/>
        </w:rPr>
        <w:t xml:space="preserve">: </w:t>
      </w:r>
    </w:p>
    <w:p w14:paraId="691F3E78" w14:textId="77777777" w:rsidR="00485F22" w:rsidRPr="00AB2CF0" w:rsidRDefault="00AC2D99" w:rsidP="00AC2D99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cs="Calibri"/>
          <w:lang w:val="en-US"/>
        </w:rPr>
      </w:pPr>
      <w:r w:rsidRPr="00AB2CF0">
        <w:rPr>
          <w:rFonts w:cs="Calibri"/>
          <w:noProof/>
          <w:lang w:val="en-ID"/>
        </w:rPr>
        <w:t>Waktu retensi puncak utama Larutan Uji sesuai dengan waktu retensi puncak larutan pembanding</w:t>
      </w:r>
      <w:r w:rsidR="00C66AD5" w:rsidRPr="00AB2CF0">
        <w:rPr>
          <w:rFonts w:cs="Calibri"/>
          <w:noProof/>
          <w:lang w:val="en-ID"/>
        </w:rPr>
        <w:t>.</w:t>
      </w:r>
    </w:p>
    <w:p w14:paraId="684A5FD1" w14:textId="372CA825" w:rsidR="00BB3D1A" w:rsidRPr="00AB2CF0" w:rsidRDefault="000B32AA" w:rsidP="0016415F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</w:rPr>
        <w:t>Cara Kerja</w:t>
      </w:r>
      <w:r w:rsidR="0016415F" w:rsidRPr="00AB2CF0">
        <w:rPr>
          <w:rFonts w:cs="Calibri"/>
          <w:noProof/>
          <w:lang w:val="en-US"/>
        </w:rPr>
        <w:t xml:space="preserve"> </w:t>
      </w:r>
      <w:r w:rsidRPr="00AB2CF0">
        <w:rPr>
          <w:rFonts w:cs="Calibri"/>
          <w:noProof/>
        </w:rPr>
        <w:t>:</w:t>
      </w:r>
    </w:p>
    <w:p w14:paraId="084ACC71" w14:textId="77777777" w:rsidR="002F6512" w:rsidRPr="00AB2CF0" w:rsidRDefault="00C66AD5" w:rsidP="00C9444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  <w:lang w:val="en-ID"/>
        </w:rPr>
        <w:t xml:space="preserve">Sesuai dengan </w:t>
      </w:r>
      <w:r w:rsidR="002F6512" w:rsidRPr="00AB2CF0">
        <w:rPr>
          <w:rFonts w:cs="Calibri"/>
          <w:noProof/>
          <w:lang w:val="en-ID"/>
        </w:rPr>
        <w:t xml:space="preserve">penetapan kadar secara HPLC. </w:t>
      </w:r>
    </w:p>
    <w:p w14:paraId="48A64578" w14:textId="5B487B51" w:rsidR="000F7880" w:rsidRPr="00AB2CF0" w:rsidRDefault="000F7880" w:rsidP="0016415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</w:rPr>
        <w:t>Kadar</w:t>
      </w:r>
    </w:p>
    <w:p w14:paraId="2DC3D5BA" w14:textId="20A38E02" w:rsidR="00C66AD5" w:rsidRPr="00AB2CF0" w:rsidRDefault="0018670E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AB2CF0">
        <w:rPr>
          <w:rFonts w:cs="Calibri"/>
        </w:rPr>
        <w:t>Syarat</w:t>
      </w:r>
      <w:r w:rsidR="0016415F" w:rsidRPr="00AB2CF0">
        <w:rPr>
          <w:rFonts w:cs="Calibri"/>
          <w:lang w:val="en-US"/>
        </w:rPr>
        <w:t xml:space="preserve"> </w:t>
      </w:r>
      <w:r w:rsidR="00C66AD5" w:rsidRPr="00AB2CF0">
        <w:rPr>
          <w:rFonts w:cs="Calibri"/>
        </w:rPr>
        <w:t>:</w:t>
      </w:r>
    </w:p>
    <w:p w14:paraId="4CEAFED6" w14:textId="77777777" w:rsidR="00C66AD5" w:rsidRPr="00AB2CF0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</w:rPr>
      </w:pPr>
      <w:r w:rsidRPr="00AB2CF0">
        <w:rPr>
          <w:rFonts w:cs="Calibri"/>
        </w:rPr>
        <w:t>Sesuai dengan spesifikasi</w:t>
      </w:r>
      <w:r w:rsidRPr="00AB2CF0">
        <w:rPr>
          <w:rFonts w:cs="Calibri"/>
          <w:lang w:val="en-ID"/>
        </w:rPr>
        <w:t xml:space="preserve"> </w:t>
      </w:r>
      <w:proofErr w:type="spellStart"/>
      <w:r w:rsidRPr="00AB2CF0">
        <w:rPr>
          <w:rFonts w:cs="Calibri"/>
          <w:lang w:val="en-ID"/>
        </w:rPr>
        <w:t>produk</w:t>
      </w:r>
      <w:proofErr w:type="spellEnd"/>
      <w:r w:rsidRPr="00AB2CF0">
        <w:rPr>
          <w:rFonts w:cs="Calibri"/>
          <w:lang w:val="en-ID"/>
        </w:rPr>
        <w:t xml:space="preserve"> </w:t>
      </w:r>
      <w:r w:rsidR="004C6F8E" w:rsidRPr="00AB2CF0">
        <w:rPr>
          <w:rFonts w:cs="Calibri"/>
          <w:lang w:val="en-ID"/>
        </w:rPr>
        <w:t xml:space="preserve">Tablet </w:t>
      </w:r>
      <w:r w:rsidRPr="00AB2CF0">
        <w:rPr>
          <w:rFonts w:cs="Calibri"/>
          <w:lang w:val="en-ID"/>
        </w:rPr>
        <w:t>Valsartan 80 mg (S-QC-03-079)</w:t>
      </w:r>
      <w:r w:rsidRPr="00AB2CF0">
        <w:rPr>
          <w:rFonts w:cs="Calibri"/>
        </w:rPr>
        <w:t>.</w:t>
      </w:r>
    </w:p>
    <w:p w14:paraId="090A968E" w14:textId="33B9E4C4" w:rsidR="000F7880" w:rsidRPr="00AB2CF0" w:rsidRDefault="000F7880" w:rsidP="0016415F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</w:rPr>
        <w:t>Cara Kerja</w:t>
      </w:r>
      <w:r w:rsidR="0016415F" w:rsidRPr="00AB2CF0">
        <w:rPr>
          <w:rFonts w:cs="Calibri"/>
          <w:noProof/>
          <w:lang w:val="en-US"/>
        </w:rPr>
        <w:t xml:space="preserve"> </w:t>
      </w:r>
      <w:r w:rsidRPr="00AB2CF0">
        <w:rPr>
          <w:rFonts w:cs="Calibri"/>
          <w:noProof/>
        </w:rPr>
        <w:t>:</w:t>
      </w:r>
    </w:p>
    <w:p w14:paraId="763E7D1B" w14:textId="101E5B7F" w:rsidR="00D90C96" w:rsidRPr="00AB2CF0" w:rsidRDefault="006015C4" w:rsidP="000C6EC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</w:rPr>
        <w:t>Pelarut</w:t>
      </w:r>
      <w:r w:rsidR="00383C3F" w:rsidRPr="00AB2CF0">
        <w:rPr>
          <w:rFonts w:cs="Calibri"/>
          <w:lang w:val="en-GB"/>
        </w:rPr>
        <w:t xml:space="preserve"> </w:t>
      </w:r>
    </w:p>
    <w:p w14:paraId="3326E1F2" w14:textId="77256BBE" w:rsidR="0096740D" w:rsidRPr="00AB2CF0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bookmarkStart w:id="3" w:name="_Hlk156482530"/>
      <w:proofErr w:type="spellStart"/>
      <w:r w:rsidRPr="00AB2CF0">
        <w:rPr>
          <w:rFonts w:cs="Calibri"/>
          <w:lang w:val="en-GB"/>
        </w:rPr>
        <w:t>Campurkan</w:t>
      </w:r>
      <w:proofErr w:type="spellEnd"/>
      <w:r w:rsidRPr="00AB2CF0">
        <w:rPr>
          <w:rFonts w:cs="Calibri"/>
          <w:lang w:val="en-GB"/>
        </w:rPr>
        <w:t xml:space="preserve"> 500 mL </w:t>
      </w:r>
      <w:proofErr w:type="spellStart"/>
      <w:r w:rsidRPr="00AB2CF0">
        <w:rPr>
          <w:rFonts w:cs="Calibri"/>
          <w:lang w:val="en-GB"/>
        </w:rPr>
        <w:t>Asetonitril</w:t>
      </w:r>
      <w:proofErr w:type="spellEnd"/>
      <w:r w:rsidRPr="00AB2CF0">
        <w:rPr>
          <w:rFonts w:cs="Calibri"/>
          <w:lang w:val="en-GB"/>
        </w:rPr>
        <w:t xml:space="preserve"> Pro HPLC </w:t>
      </w:r>
      <w:proofErr w:type="spellStart"/>
      <w:r w:rsidRPr="00AB2CF0">
        <w:rPr>
          <w:rFonts w:cs="Calibri"/>
          <w:lang w:val="en-GB"/>
        </w:rPr>
        <w:t>dengan</w:t>
      </w:r>
      <w:proofErr w:type="spellEnd"/>
      <w:r w:rsidRPr="00AB2CF0">
        <w:rPr>
          <w:rFonts w:cs="Calibri"/>
          <w:lang w:val="en-GB"/>
        </w:rPr>
        <w:t xml:space="preserve"> 500 mL </w:t>
      </w:r>
      <w:proofErr w:type="spellStart"/>
      <w:r w:rsidRPr="00AB2CF0">
        <w:rPr>
          <w:rFonts w:cs="Calibri"/>
          <w:lang w:val="en-GB"/>
        </w:rPr>
        <w:t>Akuades</w:t>
      </w:r>
      <w:proofErr w:type="spellEnd"/>
      <w:r w:rsidRPr="00AB2CF0">
        <w:rPr>
          <w:rFonts w:cs="Calibri"/>
          <w:lang w:val="en-GB"/>
        </w:rPr>
        <w:t>.</w:t>
      </w:r>
    </w:p>
    <w:p w14:paraId="1FAAFB35" w14:textId="1115C8E9" w:rsidR="0096740D" w:rsidRPr="00AB2CF0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lang w:val="en-GB"/>
        </w:rPr>
        <w:t xml:space="preserve">Masukkan </w:t>
      </w:r>
      <w:proofErr w:type="spellStart"/>
      <w:r w:rsidRPr="00AB2CF0">
        <w:rPr>
          <w:rFonts w:cs="Calibri"/>
          <w:lang w:val="en-GB"/>
        </w:rPr>
        <w:t>ke</w:t>
      </w:r>
      <w:proofErr w:type="spellEnd"/>
      <w:r w:rsidRPr="00AB2CF0">
        <w:rPr>
          <w:rFonts w:cs="Calibri"/>
          <w:lang w:val="en-GB"/>
        </w:rPr>
        <w:t xml:space="preserve"> </w:t>
      </w:r>
      <w:proofErr w:type="spellStart"/>
      <w:r w:rsidRPr="00AB2CF0">
        <w:rPr>
          <w:rFonts w:cs="Calibri"/>
          <w:lang w:val="en-GB"/>
        </w:rPr>
        <w:t>dalam</w:t>
      </w:r>
      <w:proofErr w:type="spellEnd"/>
      <w:r w:rsidRPr="00AB2CF0">
        <w:rPr>
          <w:rFonts w:cs="Calibri"/>
          <w:lang w:val="en-GB"/>
        </w:rPr>
        <w:t xml:space="preserve"> </w:t>
      </w:r>
      <w:proofErr w:type="spellStart"/>
      <w:r w:rsidRPr="00AB2CF0">
        <w:rPr>
          <w:rFonts w:cs="Calibri"/>
          <w:lang w:val="en-GB"/>
        </w:rPr>
        <w:t>gelas</w:t>
      </w:r>
      <w:proofErr w:type="spellEnd"/>
      <w:r w:rsidRPr="00AB2CF0">
        <w:rPr>
          <w:rFonts w:cs="Calibri"/>
          <w:lang w:val="en-GB"/>
        </w:rPr>
        <w:t xml:space="preserve"> </w:t>
      </w:r>
      <w:proofErr w:type="spellStart"/>
      <w:r w:rsidRPr="00AB2CF0">
        <w:rPr>
          <w:rFonts w:cs="Calibri"/>
          <w:lang w:val="en-GB"/>
        </w:rPr>
        <w:t>kimia</w:t>
      </w:r>
      <w:proofErr w:type="spellEnd"/>
      <w:r w:rsidRPr="00AB2CF0">
        <w:rPr>
          <w:rFonts w:cs="Calibri"/>
          <w:lang w:val="en-GB"/>
        </w:rPr>
        <w:t xml:space="preserve"> 1000 </w:t>
      </w:r>
      <w:proofErr w:type="spellStart"/>
      <w:r w:rsidRPr="00AB2CF0">
        <w:rPr>
          <w:rFonts w:cs="Calibri"/>
          <w:lang w:val="en-GB"/>
        </w:rPr>
        <w:t>mL.</w:t>
      </w:r>
      <w:proofErr w:type="spellEnd"/>
    </w:p>
    <w:p w14:paraId="42381495" w14:textId="477B383D" w:rsidR="0096740D" w:rsidRPr="00AB2CF0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proofErr w:type="spellStart"/>
      <w:r w:rsidRPr="00AB2CF0">
        <w:rPr>
          <w:rFonts w:cs="Calibri"/>
          <w:lang w:val="en-GB"/>
        </w:rPr>
        <w:lastRenderedPageBreak/>
        <w:t>Aduk</w:t>
      </w:r>
      <w:proofErr w:type="spellEnd"/>
      <w:r w:rsidRPr="00AB2CF0">
        <w:rPr>
          <w:rFonts w:cs="Calibri"/>
          <w:lang w:val="en-GB"/>
        </w:rPr>
        <w:t xml:space="preserve"> </w:t>
      </w:r>
      <w:proofErr w:type="spellStart"/>
      <w:r w:rsidRPr="00AB2CF0">
        <w:rPr>
          <w:rFonts w:cs="Calibri"/>
          <w:lang w:val="en-GB"/>
        </w:rPr>
        <w:t>hingga</w:t>
      </w:r>
      <w:proofErr w:type="spellEnd"/>
      <w:r w:rsidRPr="00AB2CF0">
        <w:rPr>
          <w:rFonts w:cs="Calibri"/>
          <w:lang w:val="en-GB"/>
        </w:rPr>
        <w:t xml:space="preserve"> </w:t>
      </w:r>
      <w:proofErr w:type="spellStart"/>
      <w:r w:rsidRPr="00AB2CF0">
        <w:rPr>
          <w:rFonts w:cs="Calibri"/>
          <w:lang w:val="en-GB"/>
        </w:rPr>
        <w:t>homogen</w:t>
      </w:r>
      <w:proofErr w:type="spellEnd"/>
      <w:r w:rsidRPr="00AB2CF0">
        <w:rPr>
          <w:rFonts w:cs="Calibri"/>
          <w:lang w:val="en-GB"/>
        </w:rPr>
        <w:t>.</w:t>
      </w:r>
    </w:p>
    <w:bookmarkEnd w:id="3"/>
    <w:p w14:paraId="17BDB9B0" w14:textId="77777777" w:rsidR="0096740D" w:rsidRPr="00AB2CF0" w:rsidRDefault="0096740D" w:rsidP="0096740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contextualSpacing w:val="0"/>
        <w:jc w:val="both"/>
        <w:rPr>
          <w:rFonts w:cs="Calibri"/>
          <w:noProof/>
          <w:sz w:val="10"/>
          <w:szCs w:val="10"/>
        </w:rPr>
      </w:pPr>
    </w:p>
    <w:p w14:paraId="320CC089" w14:textId="2988605A" w:rsidR="00D90C96" w:rsidRPr="00AB2CF0" w:rsidRDefault="0096740D" w:rsidP="000C6EC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lang w:val="en-US"/>
        </w:rPr>
        <w:t>F</w:t>
      </w:r>
      <w:r w:rsidR="00D90C96" w:rsidRPr="00AB2CF0">
        <w:rPr>
          <w:rFonts w:cs="Calibri"/>
        </w:rPr>
        <w:t>as</w:t>
      </w:r>
      <w:r w:rsidRPr="00AB2CF0">
        <w:rPr>
          <w:rFonts w:cs="Calibri"/>
          <w:lang w:val="en-US"/>
        </w:rPr>
        <w:t>e</w:t>
      </w:r>
      <w:r w:rsidR="00D90C96" w:rsidRPr="00AB2CF0">
        <w:rPr>
          <w:rFonts w:cs="Calibri"/>
        </w:rPr>
        <w:t xml:space="preserve"> </w:t>
      </w:r>
      <w:r w:rsidRPr="00AB2CF0">
        <w:rPr>
          <w:rFonts w:cs="Calibri"/>
          <w:lang w:val="en-US"/>
        </w:rPr>
        <w:t>G</w:t>
      </w:r>
      <w:r w:rsidR="00D90C96" w:rsidRPr="00AB2CF0">
        <w:rPr>
          <w:rFonts w:cs="Calibri"/>
        </w:rPr>
        <w:t>era</w:t>
      </w:r>
      <w:r w:rsidR="0016415F" w:rsidRPr="00AB2CF0">
        <w:rPr>
          <w:rFonts w:cs="Calibri"/>
          <w:lang w:val="en-US"/>
        </w:rPr>
        <w:t>k</w:t>
      </w:r>
      <w:r w:rsidR="00D90C96" w:rsidRPr="00AB2CF0">
        <w:rPr>
          <w:rFonts w:cs="Calibri"/>
          <w:noProof/>
          <w:lang w:val="en-ID"/>
        </w:rPr>
        <w:t xml:space="preserve"> </w:t>
      </w:r>
    </w:p>
    <w:p w14:paraId="7914E641" w14:textId="1A734DBC" w:rsidR="0096740D" w:rsidRPr="00AB2CF0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bookmarkStart w:id="4" w:name="_Hlk156482631"/>
      <w:r w:rsidRPr="00AB2CF0">
        <w:rPr>
          <w:rFonts w:cs="Calibri"/>
          <w:noProof/>
          <w:lang w:val="en-ID"/>
        </w:rPr>
        <w:t>Campurkan 500 mL Akuades dengan 500 mL Asetonitril Pro HPLC.</w:t>
      </w:r>
    </w:p>
    <w:p w14:paraId="54CB7C06" w14:textId="3B644E97" w:rsidR="0096740D" w:rsidRPr="00AB2CF0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Masukkan ke dalam botol fase gerak.</w:t>
      </w:r>
    </w:p>
    <w:p w14:paraId="65C80432" w14:textId="16D703E5" w:rsidR="0096740D" w:rsidRPr="00AB2CF0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Tambahkan 1 mL Asam Asetat Glasial.</w:t>
      </w:r>
    </w:p>
    <w:p w14:paraId="1978D121" w14:textId="0DBA3AD9" w:rsidR="0096740D" w:rsidRPr="00AB2CF0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Aduk hingga homogen.</w:t>
      </w:r>
    </w:p>
    <w:p w14:paraId="3C387ADA" w14:textId="2902D6B7" w:rsidR="0096740D" w:rsidRPr="00AB2CF0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Saring menggunakan membran filter 0,20 µm secara vakum.</w:t>
      </w:r>
    </w:p>
    <w:p w14:paraId="301CA42E" w14:textId="61DB3A61" w:rsidR="0096740D" w:rsidRPr="00AB2CF0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Sonikasi selama 15 menit</w:t>
      </w:r>
      <w:bookmarkEnd w:id="4"/>
      <w:r w:rsidRPr="00AB2CF0">
        <w:rPr>
          <w:rFonts w:cs="Calibri"/>
          <w:noProof/>
          <w:lang w:val="en-ID"/>
        </w:rPr>
        <w:t>.</w:t>
      </w:r>
    </w:p>
    <w:p w14:paraId="7DBDA2DC" w14:textId="77777777" w:rsidR="0096740D" w:rsidRPr="00AB2CF0" w:rsidRDefault="0096740D" w:rsidP="0096740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contextualSpacing w:val="0"/>
        <w:jc w:val="both"/>
        <w:rPr>
          <w:rFonts w:cs="Calibri"/>
          <w:noProof/>
          <w:sz w:val="10"/>
          <w:szCs w:val="10"/>
        </w:rPr>
      </w:pPr>
    </w:p>
    <w:p w14:paraId="548BE5C4" w14:textId="42E5CAB5" w:rsidR="002F6512" w:rsidRPr="00AB2CF0" w:rsidRDefault="002F6512" w:rsidP="000C6EC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Larutan Baku</w:t>
      </w:r>
      <w:r w:rsidR="00383C3F" w:rsidRPr="00AB2CF0">
        <w:rPr>
          <w:rFonts w:cs="Calibri"/>
          <w:noProof/>
          <w:lang w:val="en-ID"/>
        </w:rPr>
        <w:t xml:space="preserve"> </w:t>
      </w:r>
    </w:p>
    <w:p w14:paraId="15FA6327" w14:textId="78D3C99C" w:rsidR="002F6512" w:rsidRPr="00AB2CF0" w:rsidRDefault="006015C4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Timbang </w:t>
      </w:r>
      <w:r w:rsidR="00975021" w:rsidRPr="00AB2CF0">
        <w:rPr>
          <w:rFonts w:cs="Calibri"/>
          <w:noProof/>
          <w:lang w:val="en-ID"/>
        </w:rPr>
        <w:t>seksama</w:t>
      </w:r>
      <w:r w:rsidR="00DC61A7" w:rsidRPr="00AB2CF0">
        <w:rPr>
          <w:rFonts w:cs="Calibri"/>
          <w:noProof/>
          <w:lang w:val="en-ID"/>
        </w:rPr>
        <w:t xml:space="preserve"> </w:t>
      </w:r>
      <w:r w:rsidR="000431CD" w:rsidRPr="00AB2CF0">
        <w:rPr>
          <w:rFonts w:cs="Calibri"/>
          <w:noProof/>
          <w:lang w:val="en-ID"/>
        </w:rPr>
        <w:t>160</w:t>
      </w:r>
      <w:r w:rsidR="002F6512" w:rsidRPr="00AB2CF0">
        <w:rPr>
          <w:rFonts w:cs="Calibri"/>
          <w:noProof/>
          <w:lang w:val="en-ID"/>
        </w:rPr>
        <w:t>,</w:t>
      </w:r>
      <w:r w:rsidR="0084638E" w:rsidRPr="00AB2CF0">
        <w:rPr>
          <w:rFonts w:cs="Calibri"/>
          <w:noProof/>
          <w:lang w:val="en-ID"/>
        </w:rPr>
        <w:t>0</w:t>
      </w:r>
      <w:r w:rsidR="002F6512" w:rsidRPr="00AB2CF0">
        <w:rPr>
          <w:rFonts w:cs="Calibri"/>
          <w:noProof/>
          <w:lang w:val="en-ID"/>
        </w:rPr>
        <w:t xml:space="preserve">0 mg baku kerja </w:t>
      </w:r>
      <w:r w:rsidR="00195DB3" w:rsidRPr="00AB2CF0">
        <w:rPr>
          <w:rFonts w:cs="Calibri"/>
          <w:noProof/>
          <w:lang w:val="en-ID"/>
        </w:rPr>
        <w:t>Valsartan</w:t>
      </w:r>
      <w:r w:rsidR="00C44115" w:rsidRPr="00AB2CF0">
        <w:rPr>
          <w:rFonts w:cs="Calibri"/>
          <w:noProof/>
          <w:lang w:val="en-ID"/>
        </w:rPr>
        <w:t xml:space="preserve">, masukkan </w:t>
      </w:r>
      <w:r w:rsidR="002F6512" w:rsidRPr="00AB2CF0">
        <w:rPr>
          <w:rFonts w:cs="Calibri"/>
          <w:noProof/>
          <w:lang w:val="en-ID"/>
        </w:rPr>
        <w:t>ke dalam labu</w:t>
      </w:r>
      <w:r w:rsidR="000E0895" w:rsidRPr="00AB2CF0">
        <w:rPr>
          <w:rFonts w:cs="Calibri"/>
          <w:noProof/>
          <w:lang w:val="en-ID"/>
        </w:rPr>
        <w:t xml:space="preserve"> ukur 2</w:t>
      </w:r>
      <w:r w:rsidR="002F6512" w:rsidRPr="00AB2CF0">
        <w:rPr>
          <w:rFonts w:cs="Calibri"/>
          <w:noProof/>
          <w:lang w:val="en-ID"/>
        </w:rPr>
        <w:t xml:space="preserve">0 mL. </w:t>
      </w:r>
    </w:p>
    <w:p w14:paraId="2BA2E092" w14:textId="77777777" w:rsidR="002F6512" w:rsidRPr="00AB2CF0" w:rsidRDefault="002F6512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Tambahkan</w:t>
      </w:r>
      <w:r w:rsidR="000E0895" w:rsidRPr="00AB2CF0">
        <w:rPr>
          <w:rFonts w:cs="Calibri"/>
          <w:noProof/>
          <w:lang w:val="en-ID"/>
        </w:rPr>
        <w:t xml:space="preserve"> pelarut</w:t>
      </w:r>
      <w:r w:rsidRPr="00AB2CF0">
        <w:rPr>
          <w:rFonts w:cs="Calibri"/>
          <w:noProof/>
          <w:lang w:val="en-ID"/>
        </w:rPr>
        <w:t xml:space="preserve"> </w:t>
      </w:r>
      <w:r w:rsidR="0084638E" w:rsidRPr="00AB2CF0">
        <w:rPr>
          <w:rFonts w:cs="Calibri"/>
          <w:noProof/>
          <w:lang w:val="en-ID"/>
        </w:rPr>
        <w:t>5</w:t>
      </w:r>
      <w:r w:rsidR="006015C4" w:rsidRPr="00AB2CF0">
        <w:rPr>
          <w:rFonts w:cs="Calibri"/>
          <w:noProof/>
          <w:lang w:val="en-ID"/>
        </w:rPr>
        <w:t xml:space="preserve"> mL</w:t>
      </w:r>
      <w:r w:rsidRPr="00AB2CF0">
        <w:rPr>
          <w:rFonts w:cs="Calibri"/>
          <w:noProof/>
          <w:lang w:val="en-ID"/>
        </w:rPr>
        <w:t xml:space="preserve">, </w:t>
      </w:r>
      <w:r w:rsidR="00C44115" w:rsidRPr="00AB2CF0">
        <w:rPr>
          <w:rFonts w:cs="Calibri"/>
        </w:rPr>
        <w:t>kocok</w:t>
      </w:r>
      <w:r w:rsidR="00F36F0D" w:rsidRPr="00AB2CF0">
        <w:rPr>
          <w:rFonts w:cs="Calibri"/>
        </w:rPr>
        <w:t xml:space="preserve"> hingga larut.</w:t>
      </w:r>
    </w:p>
    <w:p w14:paraId="3F81E8BB" w14:textId="77777777" w:rsidR="002F6512" w:rsidRPr="00AB2CF0" w:rsidRDefault="002F6512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Encerkan dengan </w:t>
      </w:r>
      <w:r w:rsidR="000E0895" w:rsidRPr="00AB2CF0">
        <w:rPr>
          <w:rFonts w:cs="Calibri"/>
          <w:noProof/>
          <w:lang w:val="en-ID"/>
        </w:rPr>
        <w:t>pelarut</w:t>
      </w:r>
      <w:r w:rsidRPr="00AB2CF0">
        <w:rPr>
          <w:rFonts w:cs="Calibri"/>
          <w:noProof/>
          <w:lang w:val="en-ID"/>
        </w:rPr>
        <w:t xml:space="preserve"> hingga tanda batas, kocok hingga homogen.</w:t>
      </w:r>
    </w:p>
    <w:p w14:paraId="67B2451C" w14:textId="77777777" w:rsidR="00F36F0D" w:rsidRPr="00AB2CF0" w:rsidRDefault="000E0895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</w:rPr>
        <w:t xml:space="preserve">Pipet </w:t>
      </w:r>
      <w:r w:rsidR="003B4153" w:rsidRPr="00AB2CF0">
        <w:rPr>
          <w:rFonts w:cs="Calibri"/>
        </w:rPr>
        <w:t>1</w:t>
      </w:r>
      <w:r w:rsidRPr="00AB2CF0">
        <w:rPr>
          <w:rFonts w:cs="Calibri"/>
          <w:lang w:val="en-US"/>
        </w:rPr>
        <w:t>,00</w:t>
      </w:r>
      <w:r w:rsidR="00F36F0D" w:rsidRPr="00AB2CF0">
        <w:rPr>
          <w:rFonts w:cs="Calibri"/>
        </w:rPr>
        <w:t xml:space="preserve"> mL larutan, masukkan ke dalam labu 20 mL.</w:t>
      </w:r>
    </w:p>
    <w:p w14:paraId="7B7407CF" w14:textId="77777777" w:rsidR="00F36F0D" w:rsidRPr="00AB2CF0" w:rsidRDefault="00F36F0D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i/>
          <w:noProof/>
        </w:rPr>
      </w:pPr>
      <w:r w:rsidRPr="00AB2CF0">
        <w:rPr>
          <w:rFonts w:cs="Calibri"/>
          <w:noProof/>
          <w:lang w:val="en-ID"/>
        </w:rPr>
        <w:t>Encerkan dengan pelarut hingga tanda batas, kocok hingga homogen.</w:t>
      </w:r>
    </w:p>
    <w:p w14:paraId="53618E0F" w14:textId="77777777" w:rsidR="002F6512" w:rsidRPr="00AB2CF0" w:rsidRDefault="002F6512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449A2C70" w14:textId="0DC91A55" w:rsidR="0096740D" w:rsidRPr="00AB2CF0" w:rsidRDefault="002F6512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bookmarkStart w:id="5" w:name="_Hlk156483225"/>
      <w:r w:rsidRPr="00AB2CF0">
        <w:rPr>
          <w:rFonts w:cs="Calibri"/>
          <w:noProof/>
          <w:lang w:val="en-ID"/>
        </w:rPr>
        <w:t>Larutan baku siap untuk dianalis</w:t>
      </w:r>
      <w:r w:rsidR="0096740D" w:rsidRPr="00AB2CF0">
        <w:rPr>
          <w:rFonts w:cs="Calibri"/>
          <w:noProof/>
          <w:lang w:val="en-ID"/>
        </w:rPr>
        <w:t>is. (Konsentrasi larutan baku : 0,</w:t>
      </w:r>
      <w:r w:rsidR="000431CD" w:rsidRPr="00AB2CF0">
        <w:rPr>
          <w:rFonts w:cs="Calibri"/>
          <w:noProof/>
          <w:lang w:val="en-ID"/>
        </w:rPr>
        <w:t>4</w:t>
      </w:r>
      <w:r w:rsidR="0096740D" w:rsidRPr="00AB2CF0">
        <w:rPr>
          <w:rFonts w:cs="Calibri"/>
          <w:noProof/>
          <w:lang w:val="en-ID"/>
        </w:rPr>
        <w:t xml:space="preserve"> mg/mL).</w:t>
      </w:r>
    </w:p>
    <w:bookmarkEnd w:id="5"/>
    <w:p w14:paraId="29B3651D" w14:textId="77777777" w:rsidR="0096740D" w:rsidRPr="00AB2CF0" w:rsidRDefault="0096740D" w:rsidP="0096740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  <w:sz w:val="8"/>
          <w:szCs w:val="8"/>
        </w:rPr>
      </w:pPr>
    </w:p>
    <w:p w14:paraId="7352657B" w14:textId="7599D5FE" w:rsidR="002F6512" w:rsidRPr="00AB2CF0" w:rsidRDefault="002F6512" w:rsidP="000C6EC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Larutan Uji</w:t>
      </w:r>
    </w:p>
    <w:p w14:paraId="5DE0789B" w14:textId="77777777" w:rsidR="0096740D" w:rsidRPr="00AB2CF0" w:rsidRDefault="0096740D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bookmarkStart w:id="6" w:name="_Hlk156483246"/>
      <w:r w:rsidRPr="00AB2CF0">
        <w:rPr>
          <w:rFonts w:cs="Calibri"/>
          <w:noProof/>
          <w:lang w:val="en-US"/>
        </w:rPr>
        <w:t>Timbang</w:t>
      </w:r>
      <w:r w:rsidRPr="00AB2CF0">
        <w:rPr>
          <w:rFonts w:cs="Calibri"/>
          <w:b/>
          <w:bCs/>
          <w:i/>
          <w:iCs/>
          <w:noProof/>
          <w:lang w:val="en-US"/>
        </w:rPr>
        <w:t xml:space="preserve"> </w:t>
      </w:r>
      <w:r w:rsidRPr="00AB2CF0">
        <w:rPr>
          <w:rFonts w:cs="Calibri"/>
          <w:noProof/>
          <w:lang w:val="en-US"/>
        </w:rPr>
        <w:t xml:space="preserve">20 tablet </w:t>
      </w:r>
      <w:r w:rsidR="00195DB3" w:rsidRPr="00AB2CF0">
        <w:rPr>
          <w:rFonts w:cs="Calibri"/>
          <w:noProof/>
          <w:lang w:val="en-US"/>
        </w:rPr>
        <w:t xml:space="preserve">Valsartan </w:t>
      </w:r>
      <w:r w:rsidRPr="00AB2CF0">
        <w:rPr>
          <w:rFonts w:cs="Calibri"/>
          <w:noProof/>
          <w:lang w:val="en-US"/>
        </w:rPr>
        <w:t xml:space="preserve">Tablet </w:t>
      </w:r>
      <w:r w:rsidR="00DC61A7" w:rsidRPr="00AB2CF0">
        <w:rPr>
          <w:rFonts w:cs="Calibri"/>
          <w:noProof/>
          <w:lang w:val="en-US"/>
        </w:rPr>
        <w:t>8</w:t>
      </w:r>
      <w:r w:rsidR="00B901D8" w:rsidRPr="00AB2CF0">
        <w:rPr>
          <w:rFonts w:cs="Calibri"/>
          <w:noProof/>
          <w:lang w:val="en-US"/>
        </w:rPr>
        <w:t>0 mg</w:t>
      </w:r>
      <w:r w:rsidRPr="00AB2CF0">
        <w:rPr>
          <w:rFonts w:cs="Calibri"/>
          <w:noProof/>
          <w:lang w:val="en-US"/>
        </w:rPr>
        <w:t>.</w:t>
      </w:r>
    </w:p>
    <w:p w14:paraId="3B0C18FE" w14:textId="6EB14FB7" w:rsidR="009366B9" w:rsidRPr="00AB2CF0" w:rsidRDefault="0096740D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US"/>
        </w:rPr>
        <w:t>Hitung berat rata-ratanya. Gerus</w:t>
      </w:r>
      <w:r w:rsidR="00B901D8" w:rsidRPr="00AB2CF0">
        <w:rPr>
          <w:rFonts w:cs="Calibri"/>
          <w:noProof/>
          <w:lang w:val="en-US"/>
        </w:rPr>
        <w:t xml:space="preserve"> </w:t>
      </w:r>
      <w:r w:rsidR="009366B9" w:rsidRPr="00AB2CF0">
        <w:rPr>
          <w:rFonts w:cs="Calibri"/>
          <w:noProof/>
          <w:lang w:val="en-US"/>
        </w:rPr>
        <w:t xml:space="preserve">hingga halus dan homogen. </w:t>
      </w:r>
    </w:p>
    <w:p w14:paraId="3DF5FF09" w14:textId="5697CDE9" w:rsidR="00F22310" w:rsidRPr="00AB2CF0" w:rsidRDefault="00F22310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US"/>
        </w:rPr>
        <w:t>Tim</w:t>
      </w:r>
      <w:r w:rsidR="001A61D8" w:rsidRPr="00AB2CF0">
        <w:rPr>
          <w:rFonts w:cs="Calibri"/>
          <w:noProof/>
          <w:lang w:val="en-US"/>
        </w:rPr>
        <w:t>ban</w:t>
      </w:r>
      <w:r w:rsidR="000E0895" w:rsidRPr="00AB2CF0">
        <w:rPr>
          <w:rFonts w:cs="Calibri"/>
          <w:noProof/>
          <w:lang w:val="en-US"/>
        </w:rPr>
        <w:t xml:space="preserve">g </w:t>
      </w:r>
      <w:r w:rsidR="00975021" w:rsidRPr="00AB2CF0">
        <w:rPr>
          <w:rFonts w:cs="Calibri"/>
          <w:noProof/>
          <w:lang w:val="en-US"/>
        </w:rPr>
        <w:t>seksama</w:t>
      </w:r>
      <w:r w:rsidR="000E0895" w:rsidRPr="00AB2CF0">
        <w:rPr>
          <w:rFonts w:cs="Calibri"/>
          <w:noProof/>
          <w:lang w:val="en-US"/>
        </w:rPr>
        <w:t xml:space="preserve"> sampel </w:t>
      </w:r>
      <w:r w:rsidR="00036690" w:rsidRPr="00AB2CF0">
        <w:rPr>
          <w:rFonts w:cs="Calibri"/>
          <w:noProof/>
          <w:lang w:val="en-US"/>
        </w:rPr>
        <w:t xml:space="preserve">tablet inti </w:t>
      </w:r>
      <w:r w:rsidR="000E0895" w:rsidRPr="00AB2CF0">
        <w:rPr>
          <w:rFonts w:cs="Calibri"/>
          <w:noProof/>
          <w:lang w:val="en-US"/>
        </w:rPr>
        <w:t>sebanyak 320,00</w:t>
      </w:r>
      <w:r w:rsidRPr="00AB2CF0">
        <w:rPr>
          <w:rFonts w:cs="Calibri"/>
          <w:noProof/>
          <w:lang w:val="en-US"/>
        </w:rPr>
        <w:t xml:space="preserve"> mg</w:t>
      </w:r>
      <w:r w:rsidR="00036690" w:rsidRPr="00AB2CF0">
        <w:rPr>
          <w:rFonts w:cs="Calibri"/>
          <w:noProof/>
          <w:lang w:val="en-US"/>
        </w:rPr>
        <w:t xml:space="preserve"> atau tablet salut sebanyak</w:t>
      </w:r>
      <w:r w:rsidR="00036690" w:rsidRPr="00AB2CF0">
        <w:rPr>
          <w:rFonts w:cs="Calibri"/>
          <w:b/>
          <w:bCs/>
          <w:i/>
          <w:iCs/>
          <w:noProof/>
          <w:lang w:val="en-US"/>
        </w:rPr>
        <w:t xml:space="preserve"> </w:t>
      </w:r>
      <w:r w:rsidR="00036690" w:rsidRPr="00AB2CF0">
        <w:rPr>
          <w:rFonts w:cs="Calibri"/>
          <w:noProof/>
          <w:lang w:val="en-US"/>
        </w:rPr>
        <w:t>339,20 mg</w:t>
      </w:r>
      <w:r w:rsidR="00036690" w:rsidRPr="00AB2CF0">
        <w:rPr>
          <w:rFonts w:cs="Calibri"/>
          <w:b/>
          <w:bCs/>
          <w:i/>
          <w:iCs/>
          <w:noProof/>
          <w:lang w:val="en-US"/>
        </w:rPr>
        <w:t xml:space="preserve"> </w:t>
      </w:r>
      <w:r w:rsidR="001A61D8" w:rsidRPr="00AB2CF0">
        <w:rPr>
          <w:rFonts w:cs="Calibri"/>
          <w:noProof/>
          <w:lang w:val="en-US"/>
        </w:rPr>
        <w:t xml:space="preserve"> (setara dengan 1</w:t>
      </w:r>
      <w:r w:rsidR="000E0895" w:rsidRPr="00AB2CF0">
        <w:rPr>
          <w:rFonts w:cs="Calibri"/>
          <w:noProof/>
          <w:lang w:val="en-US"/>
        </w:rPr>
        <w:t>6</w:t>
      </w:r>
      <w:r w:rsidR="001A61D8" w:rsidRPr="00AB2CF0">
        <w:rPr>
          <w:rFonts w:cs="Calibri"/>
          <w:noProof/>
          <w:lang w:val="en-US"/>
        </w:rPr>
        <w:t>0</w:t>
      </w:r>
      <w:r w:rsidR="000E0895" w:rsidRPr="00AB2CF0">
        <w:rPr>
          <w:rFonts w:cs="Calibri"/>
          <w:noProof/>
          <w:lang w:val="en-US"/>
        </w:rPr>
        <w:t xml:space="preserve"> </w:t>
      </w:r>
      <w:r w:rsidR="001A61D8" w:rsidRPr="00AB2CF0">
        <w:rPr>
          <w:rFonts w:cs="Calibri"/>
          <w:noProof/>
          <w:lang w:val="en-US"/>
        </w:rPr>
        <w:t xml:space="preserve">mg </w:t>
      </w:r>
      <w:r w:rsidR="00195DB3" w:rsidRPr="00AB2CF0">
        <w:rPr>
          <w:rFonts w:cs="Calibri"/>
          <w:noProof/>
          <w:lang w:val="en-US"/>
        </w:rPr>
        <w:t>Valsartan</w:t>
      </w:r>
      <w:r w:rsidR="001A61D8" w:rsidRPr="00AB2CF0">
        <w:rPr>
          <w:rFonts w:cs="Calibri"/>
          <w:noProof/>
          <w:lang w:val="en-US"/>
        </w:rPr>
        <w:t>)</w:t>
      </w:r>
      <w:r w:rsidRPr="00AB2CF0">
        <w:rPr>
          <w:rFonts w:cs="Calibri"/>
          <w:noProof/>
          <w:lang w:val="en-US"/>
        </w:rPr>
        <w:t>,</w:t>
      </w:r>
      <w:r w:rsidR="001A61D8" w:rsidRPr="00AB2CF0">
        <w:rPr>
          <w:rFonts w:cs="Calibri"/>
          <w:noProof/>
          <w:lang w:val="en-US"/>
        </w:rPr>
        <w:t xml:space="preserve"> masukkan ke dalam labu ukur </w:t>
      </w:r>
      <w:r w:rsidR="000E0895" w:rsidRPr="00AB2CF0">
        <w:rPr>
          <w:rFonts w:cs="Calibri"/>
          <w:noProof/>
          <w:lang w:val="en-US"/>
        </w:rPr>
        <w:t>2</w:t>
      </w:r>
      <w:r w:rsidR="001A61D8" w:rsidRPr="00AB2CF0">
        <w:rPr>
          <w:rFonts w:cs="Calibri"/>
          <w:noProof/>
          <w:lang w:val="en-US"/>
        </w:rPr>
        <w:t>0</w:t>
      </w:r>
      <w:r w:rsidRPr="00AB2CF0">
        <w:rPr>
          <w:rFonts w:cs="Calibri"/>
          <w:noProof/>
          <w:lang w:val="en-US"/>
        </w:rPr>
        <w:t xml:space="preserve"> mL. </w:t>
      </w:r>
    </w:p>
    <w:bookmarkEnd w:id="6"/>
    <w:p w14:paraId="0D6D9648" w14:textId="77777777" w:rsidR="001A61D8" w:rsidRPr="00AB2CF0" w:rsidRDefault="000E0895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  <w:lang w:val="en-ID"/>
        </w:rPr>
        <w:t>Tambahkan pelarut 10</w:t>
      </w:r>
      <w:r w:rsidR="001A61D8" w:rsidRPr="00AB2CF0">
        <w:rPr>
          <w:rFonts w:cs="Calibri"/>
          <w:noProof/>
          <w:lang w:val="en-ID"/>
        </w:rPr>
        <w:t xml:space="preserve"> mL, </w:t>
      </w:r>
      <w:r w:rsidR="001A61D8" w:rsidRPr="00AB2CF0">
        <w:rPr>
          <w:rFonts w:cs="Calibri"/>
        </w:rPr>
        <w:t xml:space="preserve">kocok dan sonikasi </w:t>
      </w:r>
      <w:r w:rsidRPr="00AB2CF0">
        <w:rPr>
          <w:rFonts w:cs="Calibri"/>
          <w:lang w:val="en-US"/>
        </w:rPr>
        <w:t xml:space="preserve">10 </w:t>
      </w:r>
      <w:proofErr w:type="spellStart"/>
      <w:r w:rsidRPr="00AB2CF0">
        <w:rPr>
          <w:rFonts w:cs="Calibri"/>
          <w:lang w:val="en-US"/>
        </w:rPr>
        <w:t>menit</w:t>
      </w:r>
      <w:proofErr w:type="spellEnd"/>
      <w:r w:rsidR="001A61D8" w:rsidRPr="00AB2CF0">
        <w:rPr>
          <w:rFonts w:cs="Calibri"/>
        </w:rPr>
        <w:t>.</w:t>
      </w:r>
    </w:p>
    <w:p w14:paraId="4BCACA1C" w14:textId="77777777" w:rsidR="001A61D8" w:rsidRPr="00AB2CF0" w:rsidRDefault="001A61D8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Encerkan dengan </w:t>
      </w:r>
      <w:r w:rsidR="000E0895" w:rsidRPr="00AB2CF0">
        <w:rPr>
          <w:rFonts w:cs="Calibri"/>
          <w:noProof/>
          <w:lang w:val="en-ID"/>
        </w:rPr>
        <w:t>pelarut</w:t>
      </w:r>
      <w:r w:rsidRPr="00AB2CF0">
        <w:rPr>
          <w:rFonts w:cs="Calibri"/>
          <w:noProof/>
          <w:lang w:val="en-ID"/>
        </w:rPr>
        <w:t xml:space="preserve"> hingga tanda batas, kocok hingga homogen.</w:t>
      </w:r>
    </w:p>
    <w:p w14:paraId="682A71B5" w14:textId="18C35683" w:rsidR="003B4153" w:rsidRPr="00AB2CF0" w:rsidRDefault="003B4153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US"/>
        </w:rPr>
        <w:t>Saring menggunakan kertas saring</w:t>
      </w:r>
      <w:r w:rsidR="00036690" w:rsidRPr="00AB2CF0">
        <w:rPr>
          <w:rFonts w:cs="Calibri"/>
          <w:noProof/>
          <w:lang w:val="en-US"/>
        </w:rPr>
        <w:t>.</w:t>
      </w:r>
    </w:p>
    <w:p w14:paraId="5810A7DA" w14:textId="77777777" w:rsidR="001A61D8" w:rsidRPr="00AB2CF0" w:rsidRDefault="003B4153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</w:rPr>
        <w:t>Pipet 1,00</w:t>
      </w:r>
      <w:r w:rsidR="001A61D8" w:rsidRPr="00AB2CF0">
        <w:rPr>
          <w:rFonts w:cs="Calibri"/>
        </w:rPr>
        <w:t xml:space="preserve"> mL larutan, masukkan ke dalam labu 20 mL.</w:t>
      </w:r>
    </w:p>
    <w:p w14:paraId="46E44D3C" w14:textId="77777777" w:rsidR="001A61D8" w:rsidRPr="00AB2CF0" w:rsidRDefault="001A61D8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i/>
          <w:noProof/>
        </w:rPr>
      </w:pPr>
      <w:r w:rsidRPr="00AB2CF0">
        <w:rPr>
          <w:rFonts w:cs="Calibri"/>
          <w:noProof/>
          <w:lang w:val="en-ID"/>
        </w:rPr>
        <w:t>Encerkan dengan pelarut hingga tanda batas, kocok hingga homogen.</w:t>
      </w:r>
    </w:p>
    <w:p w14:paraId="56CD6945" w14:textId="77777777" w:rsidR="001A61D8" w:rsidRPr="00AB2CF0" w:rsidRDefault="001A61D8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07F8BD6C" w14:textId="1F7E82EA" w:rsidR="0061407E" w:rsidRPr="00AB2CF0" w:rsidRDefault="0061407E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  <w:lang w:val="en-ID"/>
        </w:rPr>
      </w:pPr>
      <w:bookmarkStart w:id="7" w:name="_Hlk156483287"/>
      <w:r w:rsidRPr="00AB2CF0">
        <w:rPr>
          <w:rFonts w:cs="Calibri"/>
          <w:noProof/>
          <w:lang w:val="en-ID"/>
        </w:rPr>
        <w:t>Larutan uji siap untuk dianalis</w:t>
      </w:r>
      <w:r w:rsidR="005A4CD9" w:rsidRPr="00AB2CF0">
        <w:rPr>
          <w:rFonts w:cs="Calibri"/>
          <w:noProof/>
          <w:lang w:val="en-ID"/>
        </w:rPr>
        <w:t>is</w:t>
      </w:r>
      <w:r w:rsidRPr="00AB2CF0">
        <w:rPr>
          <w:rFonts w:cs="Calibri"/>
          <w:noProof/>
          <w:lang w:val="en-ID"/>
        </w:rPr>
        <w:t xml:space="preserve">. </w:t>
      </w:r>
      <w:r w:rsidR="00036690" w:rsidRPr="00AB2CF0">
        <w:rPr>
          <w:rFonts w:cs="Calibri"/>
          <w:noProof/>
          <w:lang w:val="en-ID"/>
        </w:rPr>
        <w:t>(Konsentrasi larutan uji : 0,4 mg/mL).</w:t>
      </w:r>
    </w:p>
    <w:bookmarkEnd w:id="7"/>
    <w:p w14:paraId="213698F3" w14:textId="77777777" w:rsidR="00036690" w:rsidRPr="00AB2CF0" w:rsidRDefault="00036690" w:rsidP="000366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  <w:sz w:val="10"/>
          <w:szCs w:val="10"/>
        </w:rPr>
      </w:pPr>
    </w:p>
    <w:p w14:paraId="29187EFF" w14:textId="09D3E64C" w:rsidR="002F6512" w:rsidRPr="00AB2CF0" w:rsidRDefault="002F6512" w:rsidP="000C6EC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Kondisi Alat</w:t>
      </w:r>
    </w:p>
    <w:p w14:paraId="2BCCB8CE" w14:textId="77777777" w:rsidR="002F6512" w:rsidRPr="00AB2CF0" w:rsidRDefault="002F6512" w:rsidP="000366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Kolom</w:t>
      </w:r>
      <w:r w:rsidR="00D052F3" w:rsidRPr="00AB2CF0">
        <w:rPr>
          <w:rFonts w:cs="Calibri"/>
          <w:noProof/>
          <w:lang w:val="en-ID"/>
        </w:rPr>
        <w:tab/>
      </w:r>
      <w:r w:rsidRPr="00AB2CF0">
        <w:rPr>
          <w:rFonts w:cs="Calibri"/>
          <w:noProof/>
          <w:lang w:val="en-ID"/>
        </w:rPr>
        <w:tab/>
        <w:t xml:space="preserve">: </w:t>
      </w:r>
      <w:r w:rsidR="004C6F8E" w:rsidRPr="00AB2CF0">
        <w:rPr>
          <w:rFonts w:cs="Calibri"/>
          <w:lang w:val="en-US"/>
        </w:rPr>
        <w:t xml:space="preserve">C18 150 mm x 4,6 mm; 5 </w:t>
      </w:r>
      <w:r w:rsidR="004C6F8E" w:rsidRPr="00AB2CF0">
        <w:rPr>
          <w:rFonts w:cs="Calibri"/>
        </w:rPr>
        <w:t>µm</w:t>
      </w:r>
      <w:r w:rsidR="004C6F8E" w:rsidRPr="00AB2CF0">
        <w:rPr>
          <w:rFonts w:cs="Calibri"/>
          <w:lang w:val="en-US"/>
        </w:rPr>
        <w:t xml:space="preserve"> Waters </w:t>
      </w:r>
      <w:proofErr w:type="spellStart"/>
      <w:r w:rsidR="004C6F8E" w:rsidRPr="00AB2CF0">
        <w:rPr>
          <w:rFonts w:cs="Calibri"/>
          <w:lang w:val="en-US"/>
        </w:rPr>
        <w:t>Symetri</w:t>
      </w:r>
      <w:proofErr w:type="spellEnd"/>
    </w:p>
    <w:p w14:paraId="461B37F6" w14:textId="017214AC" w:rsidR="002F6512" w:rsidRPr="00AB2CF0" w:rsidRDefault="003214CD" w:rsidP="000366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Detektor</w:t>
      </w:r>
      <w:r w:rsidRPr="00AB2CF0">
        <w:rPr>
          <w:rFonts w:cs="Calibri"/>
          <w:noProof/>
          <w:lang w:val="en-ID"/>
        </w:rPr>
        <w:tab/>
      </w:r>
      <w:r w:rsidRPr="00AB2CF0">
        <w:rPr>
          <w:rFonts w:cs="Calibri"/>
          <w:noProof/>
          <w:lang w:val="en-ID"/>
        </w:rPr>
        <w:tab/>
      </w:r>
      <w:r w:rsidR="003B4153" w:rsidRPr="00AB2CF0">
        <w:rPr>
          <w:rFonts w:cs="Calibri"/>
          <w:noProof/>
          <w:lang w:val="en-ID"/>
        </w:rPr>
        <w:t>: UV 230</w:t>
      </w:r>
      <w:r w:rsidR="002F6512" w:rsidRPr="00AB2CF0">
        <w:rPr>
          <w:rFonts w:cs="Calibri"/>
          <w:noProof/>
          <w:lang w:val="en-ID"/>
        </w:rPr>
        <w:t xml:space="preserve"> nm </w:t>
      </w:r>
    </w:p>
    <w:p w14:paraId="084D582E" w14:textId="108FBC04" w:rsidR="002F6512" w:rsidRPr="00AB2CF0" w:rsidRDefault="003214CD" w:rsidP="000366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Flow rate</w:t>
      </w:r>
      <w:r w:rsidRPr="00AB2CF0">
        <w:rPr>
          <w:rFonts w:cs="Calibri"/>
          <w:noProof/>
          <w:lang w:val="en-ID"/>
        </w:rPr>
        <w:tab/>
      </w:r>
      <w:r w:rsidRPr="00AB2CF0">
        <w:rPr>
          <w:rFonts w:cs="Calibri"/>
          <w:noProof/>
          <w:lang w:val="en-ID"/>
        </w:rPr>
        <w:tab/>
        <w:t>: 1,5</w:t>
      </w:r>
      <w:r w:rsidR="002F6512" w:rsidRPr="00AB2CF0">
        <w:rPr>
          <w:rFonts w:cs="Calibri"/>
          <w:noProof/>
          <w:lang w:val="en-ID"/>
        </w:rPr>
        <w:t xml:space="preserve"> m</w:t>
      </w:r>
      <w:r w:rsidR="008405DF" w:rsidRPr="00AB2CF0">
        <w:rPr>
          <w:rFonts w:cs="Calibri"/>
          <w:noProof/>
          <w:lang w:val="en-ID"/>
        </w:rPr>
        <w:t>L</w:t>
      </w:r>
      <w:r w:rsidR="002F6512" w:rsidRPr="00AB2CF0">
        <w:rPr>
          <w:rFonts w:cs="Calibri"/>
          <w:noProof/>
          <w:lang w:val="en-ID"/>
        </w:rPr>
        <w:t>/menit</w:t>
      </w:r>
    </w:p>
    <w:p w14:paraId="225FDCFF" w14:textId="752C9B66" w:rsidR="002F6512" w:rsidRPr="00AB2CF0" w:rsidRDefault="002F6512" w:rsidP="000366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V</w:t>
      </w:r>
      <w:r w:rsidR="003214CD" w:rsidRPr="00AB2CF0">
        <w:rPr>
          <w:rFonts w:cs="Calibri"/>
          <w:noProof/>
          <w:lang w:val="en-ID"/>
        </w:rPr>
        <w:t>olume Injeksi</w:t>
      </w:r>
      <w:r w:rsidR="003214CD" w:rsidRPr="00AB2CF0">
        <w:rPr>
          <w:rFonts w:cs="Calibri"/>
          <w:noProof/>
          <w:lang w:val="en-ID"/>
        </w:rPr>
        <w:tab/>
        <w:t>: 1</w:t>
      </w:r>
      <w:r w:rsidRPr="00AB2CF0">
        <w:rPr>
          <w:rFonts w:cs="Calibri"/>
          <w:noProof/>
          <w:lang w:val="en-ID"/>
        </w:rPr>
        <w:t xml:space="preserve"> µl</w:t>
      </w:r>
    </w:p>
    <w:p w14:paraId="758B1F35" w14:textId="15BBF89C" w:rsidR="0029768F" w:rsidRPr="00AB2CF0" w:rsidRDefault="002F6512" w:rsidP="000366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Fase gerak</w:t>
      </w:r>
      <w:r w:rsidRPr="00AB2CF0">
        <w:rPr>
          <w:rFonts w:cs="Calibri"/>
          <w:noProof/>
          <w:lang w:val="en-ID"/>
        </w:rPr>
        <w:tab/>
      </w:r>
      <w:r w:rsidRPr="00AB2CF0">
        <w:rPr>
          <w:rFonts w:cs="Calibri"/>
          <w:noProof/>
          <w:lang w:val="en-ID"/>
        </w:rPr>
        <w:tab/>
      </w:r>
      <w:r w:rsidR="003B4153" w:rsidRPr="00AB2CF0">
        <w:rPr>
          <w:rFonts w:cs="Calibri"/>
          <w:noProof/>
          <w:lang w:val="en-ID"/>
        </w:rPr>
        <w:t>:</w:t>
      </w:r>
      <w:r w:rsidR="0029768F" w:rsidRPr="00AB2CF0">
        <w:rPr>
          <w:rFonts w:cs="Calibri"/>
          <w:noProof/>
          <w:lang w:val="en-ID"/>
        </w:rPr>
        <w:t xml:space="preserve"> </w:t>
      </w:r>
      <w:bookmarkStart w:id="8" w:name="_Hlk156486042"/>
      <w:proofErr w:type="spellStart"/>
      <w:proofErr w:type="gramStart"/>
      <w:r w:rsidR="00992AE5" w:rsidRPr="00AB2CF0">
        <w:rPr>
          <w:rFonts w:cs="Calibri"/>
          <w:lang w:val="en-US"/>
        </w:rPr>
        <w:t>Akuades</w:t>
      </w:r>
      <w:proofErr w:type="spellEnd"/>
      <w:r w:rsidR="0029768F" w:rsidRPr="00AB2CF0">
        <w:rPr>
          <w:rFonts w:cs="Calibri"/>
          <w:lang w:val="en-US"/>
        </w:rPr>
        <w:t xml:space="preserve"> </w:t>
      </w:r>
      <w:r w:rsidR="003B4153" w:rsidRPr="00AB2CF0">
        <w:rPr>
          <w:rFonts w:cs="Calibri"/>
        </w:rPr>
        <w:t>:</w:t>
      </w:r>
      <w:proofErr w:type="gramEnd"/>
      <w:r w:rsidR="0029768F" w:rsidRPr="00AB2CF0">
        <w:rPr>
          <w:rFonts w:cs="Calibri"/>
          <w:lang w:val="en-US"/>
        </w:rPr>
        <w:t xml:space="preserve"> </w:t>
      </w:r>
      <w:r w:rsidR="003B4153" w:rsidRPr="00AB2CF0">
        <w:rPr>
          <w:rFonts w:cs="Calibri"/>
        </w:rPr>
        <w:t>A</w:t>
      </w:r>
      <w:proofErr w:type="spellStart"/>
      <w:r w:rsidR="00992AE5" w:rsidRPr="00AB2CF0">
        <w:rPr>
          <w:rFonts w:cs="Calibri"/>
          <w:lang w:val="en-US"/>
        </w:rPr>
        <w:t>s</w:t>
      </w:r>
      <w:r w:rsidR="003B4153" w:rsidRPr="00AB2CF0">
        <w:rPr>
          <w:rFonts w:cs="Calibri"/>
          <w:lang w:val="en-US"/>
        </w:rPr>
        <w:t>etonitril</w:t>
      </w:r>
      <w:proofErr w:type="spellEnd"/>
      <w:r w:rsidR="00992AE5" w:rsidRPr="00AB2CF0">
        <w:rPr>
          <w:rFonts w:cs="Calibri"/>
          <w:lang w:val="en-US"/>
        </w:rPr>
        <w:t xml:space="preserve"> </w:t>
      </w:r>
      <w:bookmarkStart w:id="9" w:name="_Hlk156483554"/>
      <w:r w:rsidR="00992AE5" w:rsidRPr="00AB2CF0">
        <w:rPr>
          <w:rFonts w:cs="Calibri"/>
          <w:lang w:val="en-US"/>
        </w:rPr>
        <w:t>Pro HPLC</w:t>
      </w:r>
      <w:r w:rsidR="0029768F" w:rsidRPr="00AB2CF0">
        <w:rPr>
          <w:rFonts w:cs="Calibri"/>
          <w:lang w:val="en-US"/>
        </w:rPr>
        <w:t xml:space="preserve"> </w:t>
      </w:r>
      <w:bookmarkEnd w:id="9"/>
      <w:r w:rsidR="003B4153" w:rsidRPr="00AB2CF0">
        <w:rPr>
          <w:rFonts w:cs="Calibri"/>
        </w:rPr>
        <w:t>:</w:t>
      </w:r>
      <w:r w:rsidR="0029768F" w:rsidRPr="00AB2CF0">
        <w:rPr>
          <w:rFonts w:cs="Calibri"/>
          <w:lang w:val="en-US"/>
        </w:rPr>
        <w:t xml:space="preserve"> </w:t>
      </w:r>
      <w:r w:rsidR="0029768F" w:rsidRPr="00AB2CF0">
        <w:rPr>
          <w:rFonts w:cs="Calibri"/>
        </w:rPr>
        <w:t>Asam asetat glasial</w:t>
      </w:r>
    </w:p>
    <w:p w14:paraId="753931FB" w14:textId="77777777" w:rsidR="002F6512" w:rsidRPr="00AB2CF0" w:rsidRDefault="0029768F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rPr>
          <w:rFonts w:cs="Calibri"/>
          <w:noProof/>
        </w:rPr>
      </w:pPr>
      <w:r w:rsidRPr="00AB2CF0">
        <w:rPr>
          <w:rFonts w:cs="Calibri"/>
          <w:noProof/>
        </w:rPr>
        <w:tab/>
      </w:r>
      <w:r w:rsidRPr="00AB2CF0">
        <w:rPr>
          <w:rFonts w:cs="Calibri"/>
          <w:noProof/>
        </w:rPr>
        <w:tab/>
      </w:r>
      <w:r w:rsidRPr="00AB2CF0">
        <w:rPr>
          <w:rFonts w:cs="Calibri"/>
          <w:noProof/>
        </w:rPr>
        <w:tab/>
        <w:t xml:space="preserve">  </w:t>
      </w:r>
      <w:r w:rsidR="003B4153" w:rsidRPr="00AB2CF0">
        <w:rPr>
          <w:rFonts w:cs="Calibri"/>
        </w:rPr>
        <w:t>(500:500:1)</w:t>
      </w:r>
    </w:p>
    <w:bookmarkEnd w:id="8"/>
    <w:p w14:paraId="796F06D8" w14:textId="0B4A8CB4" w:rsidR="00364BEA" w:rsidRPr="00AB2CF0" w:rsidRDefault="002F6512" w:rsidP="000C6EC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Pe</w:t>
      </w:r>
      <w:r w:rsidR="002A0139" w:rsidRPr="00AB2CF0">
        <w:rPr>
          <w:rFonts w:cs="Calibri"/>
          <w:noProof/>
          <w:lang w:val="en-ID"/>
        </w:rPr>
        <w:t>rhitunga</w:t>
      </w:r>
      <w:r w:rsidR="00036690" w:rsidRPr="00AB2CF0">
        <w:rPr>
          <w:rFonts w:cs="Calibri"/>
          <w:noProof/>
          <w:lang w:val="en-ID"/>
        </w:rPr>
        <w:t>n</w:t>
      </w:r>
      <w:r w:rsidR="002A0139" w:rsidRPr="00AB2CF0">
        <w:rPr>
          <w:rFonts w:cs="Calibri"/>
          <w:i/>
          <w:iCs/>
          <w:noProof/>
          <w:lang w:val="en-ID"/>
        </w:rPr>
        <w:t xml:space="preserve"> </w:t>
      </w:r>
      <w:r w:rsidRPr="00AB2CF0">
        <w:rPr>
          <w:rFonts w:cs="Calibri"/>
          <w:i/>
          <w:noProof/>
          <w:lang w:val="en-ID"/>
        </w:rPr>
        <w:t xml:space="preserve"> </w:t>
      </w:r>
    </w:p>
    <w:p w14:paraId="33667C56" w14:textId="4752475F" w:rsidR="00EB4C3F" w:rsidRPr="00AB2CF0" w:rsidRDefault="00BB3DAB" w:rsidP="00364B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76" w:lineRule="auto"/>
        <w:ind w:left="2127"/>
        <w:contextualSpacing w:val="0"/>
        <w:jc w:val="both"/>
        <w:rPr>
          <w:rFonts w:cs="Calibri"/>
          <w:noProof/>
        </w:rPr>
      </w:pPr>
      <w:bookmarkStart w:id="10" w:name="_Hlk156483578"/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B %  </m:t>
          </m:r>
        </m:oMath>
      </m:oMathPara>
      <w:bookmarkEnd w:id="10"/>
    </w:p>
    <w:p w14:paraId="7DBCD06C" w14:textId="6AB5FEC0" w:rsidR="007D37BE" w:rsidRPr="00AB2CF0" w:rsidRDefault="007D37BE" w:rsidP="00383C3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0" w:line="276" w:lineRule="auto"/>
        <w:ind w:left="2127"/>
        <w:contextualSpacing w:val="0"/>
        <w:jc w:val="both"/>
        <w:rPr>
          <w:rFonts w:cs="Calibri"/>
          <w:i/>
          <w:noProof/>
          <w:lang w:val="en-US"/>
        </w:rPr>
      </w:pPr>
      <w:r w:rsidRPr="00AB2CF0">
        <w:rPr>
          <w:rFonts w:cs="Calibri"/>
          <w:iCs/>
          <w:noProof/>
          <w:lang w:val="en-US"/>
        </w:rPr>
        <w:t>Keterangan</w:t>
      </w:r>
      <w:r w:rsidR="00036690" w:rsidRPr="00AB2CF0">
        <w:rPr>
          <w:rFonts w:cs="Calibri"/>
          <w:iCs/>
          <w:noProof/>
          <w:lang w:val="en-US"/>
        </w:rPr>
        <w:t xml:space="preserve"> </w:t>
      </w:r>
      <w:r w:rsidRPr="00AB2CF0">
        <w:rPr>
          <w:rFonts w:cs="Calibri"/>
          <w:iCs/>
          <w:noProof/>
          <w:lang w:val="en-US"/>
        </w:rPr>
        <w:t>:</w:t>
      </w:r>
      <w:r w:rsidRPr="00AB2CF0">
        <w:rPr>
          <w:rFonts w:cs="Calibri"/>
          <w:i/>
          <w:noProof/>
          <w:lang w:val="en-US"/>
        </w:rPr>
        <w:t xml:space="preserve"> </w:t>
      </w:r>
    </w:p>
    <w:tbl>
      <w:tblPr>
        <w:tblW w:w="8003" w:type="dxa"/>
        <w:tblInd w:w="2203" w:type="dxa"/>
        <w:tblLook w:val="04A0" w:firstRow="1" w:lastRow="0" w:firstColumn="1" w:lastColumn="0" w:noHBand="0" w:noVBand="1"/>
      </w:tblPr>
      <w:tblGrid>
        <w:gridCol w:w="774"/>
        <w:gridCol w:w="425"/>
        <w:gridCol w:w="6804"/>
      </w:tblGrid>
      <w:tr w:rsidR="004742BE" w:rsidRPr="00AB2CF0" w14:paraId="21392648" w14:textId="77777777" w:rsidTr="00364BEA">
        <w:tc>
          <w:tcPr>
            <w:tcW w:w="774" w:type="dxa"/>
            <w:shd w:val="clear" w:color="auto" w:fill="auto"/>
          </w:tcPr>
          <w:p w14:paraId="4F94AFA0" w14:textId="77777777" w:rsidR="007D37BE" w:rsidRPr="00AB2CF0" w:rsidRDefault="002A38CD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bookmarkStart w:id="11" w:name="_Hlk156483603"/>
            <w:r w:rsidRPr="00AB2CF0">
              <w:rPr>
                <w:rFonts w:cs="Calibri"/>
                <w:iCs/>
                <w:noProof/>
                <w:lang w:val="en-US"/>
              </w:rPr>
              <w:t>C</w:t>
            </w:r>
          </w:p>
        </w:tc>
        <w:tc>
          <w:tcPr>
            <w:tcW w:w="425" w:type="dxa"/>
            <w:shd w:val="clear" w:color="auto" w:fill="auto"/>
          </w:tcPr>
          <w:p w14:paraId="162278A6" w14:textId="77777777" w:rsidR="007D37BE" w:rsidRPr="00AB2CF0" w:rsidRDefault="006940B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=</w:t>
            </w:r>
            <w:r w:rsidR="007D37BE" w:rsidRPr="00AB2CF0">
              <w:rPr>
                <w:rFonts w:cs="Calibri"/>
                <w:iCs/>
                <w:noProof/>
                <w:lang w:val="en-US"/>
              </w:rPr>
              <w:t xml:space="preserve"> </w:t>
            </w:r>
          </w:p>
        </w:tc>
        <w:tc>
          <w:tcPr>
            <w:tcW w:w="6804" w:type="dxa"/>
            <w:shd w:val="clear" w:color="auto" w:fill="auto"/>
          </w:tcPr>
          <w:p w14:paraId="6B0E5E00" w14:textId="0A6CBC3E" w:rsidR="007D37BE" w:rsidRPr="00AB2CF0" w:rsidRDefault="007D37BE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Kadar </w:t>
            </w:r>
            <w:r w:rsidR="00195DB3" w:rsidRPr="00AB2CF0">
              <w:rPr>
                <w:rFonts w:cs="Calibri"/>
                <w:iCs/>
                <w:noProof/>
                <w:lang w:val="en-US"/>
              </w:rPr>
              <w:t>Valsartan</w:t>
            </w:r>
            <w:r w:rsidRPr="00AB2CF0">
              <w:rPr>
                <w:rFonts w:cs="Calibri"/>
                <w:iCs/>
                <w:noProof/>
                <w:lang w:val="en-US"/>
              </w:rPr>
              <w:t xml:space="preserve"> yang telah diperhitungkan terhadap baku kerja (%)</w:t>
            </w:r>
          </w:p>
        </w:tc>
      </w:tr>
      <w:tr w:rsidR="004742BE" w:rsidRPr="00AB2CF0" w14:paraId="0B10C60E" w14:textId="77777777" w:rsidTr="00364BEA">
        <w:tc>
          <w:tcPr>
            <w:tcW w:w="774" w:type="dxa"/>
            <w:shd w:val="clear" w:color="auto" w:fill="auto"/>
          </w:tcPr>
          <w:p w14:paraId="287E4A6F" w14:textId="77777777" w:rsidR="00C37767" w:rsidRPr="00AB2CF0" w:rsidRDefault="00C37767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425" w:type="dxa"/>
            <w:shd w:val="clear" w:color="auto" w:fill="auto"/>
          </w:tcPr>
          <w:p w14:paraId="0FFA5999" w14:textId="77777777" w:rsidR="00C37767" w:rsidRPr="00AB2CF0" w:rsidRDefault="006940B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057C4286" w14:textId="71AA1F7F" w:rsidR="00C37767" w:rsidRPr="00AB2CF0" w:rsidRDefault="00C37767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4742BE" w:rsidRPr="00AB2CF0" w14:paraId="3E6AAB2C" w14:textId="77777777" w:rsidTr="00364BEA">
        <w:tc>
          <w:tcPr>
            <w:tcW w:w="774" w:type="dxa"/>
            <w:shd w:val="clear" w:color="auto" w:fill="auto"/>
          </w:tcPr>
          <w:p w14:paraId="1D8AC37B" w14:textId="77777777" w:rsidR="00C37767" w:rsidRPr="00AB2CF0" w:rsidRDefault="00C37767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lastRenderedPageBreak/>
              <w:t>Ls</w:t>
            </w:r>
          </w:p>
        </w:tc>
        <w:tc>
          <w:tcPr>
            <w:tcW w:w="425" w:type="dxa"/>
            <w:shd w:val="clear" w:color="auto" w:fill="auto"/>
          </w:tcPr>
          <w:p w14:paraId="6F7A0898" w14:textId="77777777" w:rsidR="00C37767" w:rsidRPr="00AB2CF0" w:rsidRDefault="006940B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58CCA88A" w14:textId="2AF58D4F" w:rsidR="00C37767" w:rsidRPr="00AB2CF0" w:rsidRDefault="00C37767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036690" w:rsidRPr="00AB2CF0" w14:paraId="1D57CA76" w14:textId="77777777" w:rsidTr="00364BEA">
        <w:tc>
          <w:tcPr>
            <w:tcW w:w="774" w:type="dxa"/>
            <w:shd w:val="clear" w:color="auto" w:fill="auto"/>
          </w:tcPr>
          <w:p w14:paraId="0C28B97A" w14:textId="09CD3DFA" w:rsidR="00036690" w:rsidRPr="00AB2CF0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Ws</w:t>
            </w:r>
          </w:p>
        </w:tc>
        <w:tc>
          <w:tcPr>
            <w:tcW w:w="425" w:type="dxa"/>
            <w:shd w:val="clear" w:color="auto" w:fill="auto"/>
          </w:tcPr>
          <w:p w14:paraId="11603D89" w14:textId="2BA1266D" w:rsidR="00036690" w:rsidRPr="00AB2CF0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34257DCC" w14:textId="06F48A48" w:rsidR="00036690" w:rsidRPr="00AB2CF0" w:rsidRDefault="00036690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Berat baku kerja yang ditimbang (mg)</w:t>
            </w:r>
          </w:p>
        </w:tc>
      </w:tr>
      <w:tr w:rsidR="00036690" w:rsidRPr="00AB2CF0" w14:paraId="2AAAF41B" w14:textId="77777777" w:rsidTr="00364BEA">
        <w:tc>
          <w:tcPr>
            <w:tcW w:w="774" w:type="dxa"/>
            <w:shd w:val="clear" w:color="auto" w:fill="auto"/>
          </w:tcPr>
          <w:p w14:paraId="30A94901" w14:textId="548E2A4E" w:rsidR="00036690" w:rsidRPr="00AB2CF0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Dosis</w:t>
            </w:r>
          </w:p>
        </w:tc>
        <w:tc>
          <w:tcPr>
            <w:tcW w:w="425" w:type="dxa"/>
            <w:shd w:val="clear" w:color="auto" w:fill="auto"/>
          </w:tcPr>
          <w:p w14:paraId="69627EC2" w14:textId="495F2663" w:rsidR="00036690" w:rsidRPr="00AB2CF0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02A5B8B0" w14:textId="24B4CCF5" w:rsidR="00036690" w:rsidRPr="00AB2CF0" w:rsidRDefault="00036690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80 mg</w:t>
            </w:r>
          </w:p>
        </w:tc>
      </w:tr>
      <w:tr w:rsidR="00036690" w:rsidRPr="00AB2CF0" w14:paraId="3612BB21" w14:textId="77777777" w:rsidTr="00364BEA">
        <w:tc>
          <w:tcPr>
            <w:tcW w:w="774" w:type="dxa"/>
            <w:shd w:val="clear" w:color="auto" w:fill="auto"/>
          </w:tcPr>
          <w:p w14:paraId="007F71C1" w14:textId="56BD1C0C" w:rsidR="00036690" w:rsidRPr="00AB2CF0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Wr</w:t>
            </w:r>
          </w:p>
        </w:tc>
        <w:tc>
          <w:tcPr>
            <w:tcW w:w="425" w:type="dxa"/>
            <w:shd w:val="clear" w:color="auto" w:fill="auto"/>
          </w:tcPr>
          <w:p w14:paraId="343BB97A" w14:textId="3959D2E1" w:rsidR="00036690" w:rsidRPr="00AB2CF0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72475848" w14:textId="27C0B774" w:rsidR="00036690" w:rsidRPr="00AB2CF0" w:rsidRDefault="00036690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Berat rata-rata 20 tablet (mg)</w:t>
            </w:r>
          </w:p>
        </w:tc>
      </w:tr>
      <w:tr w:rsidR="00036690" w:rsidRPr="00AB2CF0" w14:paraId="53B4A299" w14:textId="77777777" w:rsidTr="00364BEA">
        <w:tc>
          <w:tcPr>
            <w:tcW w:w="774" w:type="dxa"/>
            <w:shd w:val="clear" w:color="auto" w:fill="auto"/>
          </w:tcPr>
          <w:p w14:paraId="19D967DF" w14:textId="775AB85D" w:rsidR="00036690" w:rsidRPr="00AB2CF0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Wu</w:t>
            </w:r>
          </w:p>
        </w:tc>
        <w:tc>
          <w:tcPr>
            <w:tcW w:w="425" w:type="dxa"/>
            <w:shd w:val="clear" w:color="auto" w:fill="auto"/>
          </w:tcPr>
          <w:p w14:paraId="44728F42" w14:textId="6E5FB6AD" w:rsidR="00036690" w:rsidRPr="00AB2CF0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79EEA81F" w14:textId="18065A19" w:rsidR="00036690" w:rsidRPr="00AB2CF0" w:rsidRDefault="00036690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Berat zat uji yang ditimbang (mg)</w:t>
            </w:r>
          </w:p>
        </w:tc>
      </w:tr>
      <w:tr w:rsidR="00036690" w:rsidRPr="00AB2CF0" w14:paraId="61761EC6" w14:textId="77777777" w:rsidTr="00364BEA">
        <w:tc>
          <w:tcPr>
            <w:tcW w:w="774" w:type="dxa"/>
            <w:shd w:val="clear" w:color="auto" w:fill="auto"/>
          </w:tcPr>
          <w:p w14:paraId="3F8E6682" w14:textId="170B75E1" w:rsidR="00036690" w:rsidRPr="00AB2CF0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Fu</w:t>
            </w:r>
          </w:p>
        </w:tc>
        <w:tc>
          <w:tcPr>
            <w:tcW w:w="425" w:type="dxa"/>
            <w:shd w:val="clear" w:color="auto" w:fill="auto"/>
          </w:tcPr>
          <w:p w14:paraId="54FF54FA" w14:textId="2DB5F701" w:rsidR="00036690" w:rsidRPr="00AB2CF0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26BED29" w14:textId="1D7B467D" w:rsidR="00036690" w:rsidRPr="00AB2CF0" w:rsidRDefault="00036690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Faktor pengenceran larutan uji (</w:t>
            </w:r>
            <w:r w:rsidR="001B7901" w:rsidRPr="00AB2CF0">
              <w:rPr>
                <w:rFonts w:cs="Calibri"/>
                <w:iCs/>
                <w:noProof/>
                <w:lang w:val="en-US"/>
              </w:rPr>
              <w:t>400)</w:t>
            </w:r>
          </w:p>
        </w:tc>
      </w:tr>
      <w:tr w:rsidR="00036690" w:rsidRPr="00AB2CF0" w14:paraId="2C9288A5" w14:textId="77777777" w:rsidTr="00364BEA">
        <w:tc>
          <w:tcPr>
            <w:tcW w:w="774" w:type="dxa"/>
            <w:shd w:val="clear" w:color="auto" w:fill="auto"/>
          </w:tcPr>
          <w:p w14:paraId="3ED82330" w14:textId="05C13B79" w:rsidR="00036690" w:rsidRPr="00AB2CF0" w:rsidRDefault="001B7901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Fs</w:t>
            </w:r>
          </w:p>
        </w:tc>
        <w:tc>
          <w:tcPr>
            <w:tcW w:w="425" w:type="dxa"/>
            <w:shd w:val="clear" w:color="auto" w:fill="auto"/>
          </w:tcPr>
          <w:p w14:paraId="04CAB53E" w14:textId="61133F69" w:rsidR="00036690" w:rsidRPr="00AB2CF0" w:rsidRDefault="001B7901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F97C5F7" w14:textId="1DA72306" w:rsidR="00036690" w:rsidRPr="00AB2CF0" w:rsidRDefault="001B7901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Faktor pengenceran larutan baku (400)</w:t>
            </w:r>
          </w:p>
        </w:tc>
      </w:tr>
      <w:tr w:rsidR="004742BE" w:rsidRPr="00AB2CF0" w14:paraId="3387238C" w14:textId="77777777" w:rsidTr="00364BEA">
        <w:tc>
          <w:tcPr>
            <w:tcW w:w="774" w:type="dxa"/>
            <w:shd w:val="clear" w:color="auto" w:fill="auto"/>
          </w:tcPr>
          <w:p w14:paraId="43E09B82" w14:textId="77777777" w:rsidR="00B901D8" w:rsidRPr="00AB2CF0" w:rsidRDefault="00B901D8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AB2CF0">
              <w:rPr>
                <w:rFonts w:cs="Calibri"/>
                <w:lang w:val="en-US"/>
              </w:rPr>
              <w:t>B %</w:t>
            </w:r>
          </w:p>
        </w:tc>
        <w:tc>
          <w:tcPr>
            <w:tcW w:w="425" w:type="dxa"/>
            <w:shd w:val="clear" w:color="auto" w:fill="auto"/>
          </w:tcPr>
          <w:p w14:paraId="1ABA9FCC" w14:textId="77777777" w:rsidR="00B901D8" w:rsidRPr="00AB2CF0" w:rsidRDefault="00B901D8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GB"/>
              </w:rPr>
            </w:pPr>
            <w:r w:rsidRPr="00AB2CF0">
              <w:rPr>
                <w:rFonts w:cs="Calibri"/>
                <w:lang w:val="en-GB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7604DC5F" w14:textId="3173CB2C" w:rsidR="00502259" w:rsidRPr="00AB2CF0" w:rsidRDefault="00036690" w:rsidP="0003669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Kadar</w:t>
            </w:r>
            <w:r w:rsidRPr="00AB2CF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b</w:t>
            </w:r>
            <w:r w:rsidR="00AC2D99"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aku</w:t>
            </w:r>
            <w:proofErr w:type="spellEnd"/>
            <w:r w:rsidR="00AC2D99"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k</w:t>
            </w:r>
            <w:r w:rsidR="00AC2D99"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erja</w:t>
            </w:r>
            <w:proofErr w:type="spellEnd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(%)</w:t>
            </w:r>
          </w:p>
        </w:tc>
      </w:tr>
      <w:bookmarkEnd w:id="11"/>
    </w:tbl>
    <w:p w14:paraId="4241FC23" w14:textId="77777777" w:rsidR="001B7901" w:rsidRPr="00AB2CF0" w:rsidRDefault="001B7901" w:rsidP="001B7901">
      <w:pPr>
        <w:pStyle w:val="ListParagraph"/>
        <w:tabs>
          <w:tab w:val="left" w:pos="720"/>
          <w:tab w:val="left" w:pos="993"/>
        </w:tabs>
        <w:autoSpaceDE w:val="0"/>
        <w:autoSpaceDN w:val="0"/>
        <w:spacing w:after="0" w:line="276" w:lineRule="auto"/>
        <w:ind w:left="993"/>
        <w:contextualSpacing w:val="0"/>
        <w:jc w:val="both"/>
        <w:rPr>
          <w:rFonts w:cs="Calibri"/>
          <w:noProof/>
          <w:sz w:val="10"/>
          <w:szCs w:val="10"/>
        </w:rPr>
      </w:pPr>
    </w:p>
    <w:p w14:paraId="3BAB2B01" w14:textId="355633D7" w:rsidR="00506C31" w:rsidRPr="00AB2CF0" w:rsidRDefault="00506C31" w:rsidP="00506C31">
      <w:pPr>
        <w:pStyle w:val="ListParagraph"/>
        <w:numPr>
          <w:ilvl w:val="1"/>
          <w:numId w:val="1"/>
        </w:numPr>
        <w:tabs>
          <w:tab w:val="left" w:pos="360"/>
          <w:tab w:val="left" w:pos="993"/>
          <w:tab w:val="left" w:pos="1134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AB2CF0">
        <w:rPr>
          <w:rFonts w:cstheme="minorHAnsi"/>
          <w:noProof/>
        </w:rPr>
        <w:t xml:space="preserve">Keragaman </w:t>
      </w:r>
      <w:r w:rsidRPr="00AB2CF0">
        <w:rPr>
          <w:rFonts w:cstheme="minorHAnsi"/>
          <w:noProof/>
          <w:lang w:val="en-US"/>
        </w:rPr>
        <w:t>Bobot</w:t>
      </w:r>
    </w:p>
    <w:p w14:paraId="309D8D72" w14:textId="77777777" w:rsidR="00506C31" w:rsidRPr="00AB2CF0" w:rsidRDefault="00506C31" w:rsidP="00506C3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AB2CF0">
        <w:rPr>
          <w:rFonts w:cstheme="minorHAnsi"/>
        </w:rPr>
        <w:t>Syarat</w:t>
      </w:r>
      <w:r w:rsidRPr="00AB2CF0">
        <w:rPr>
          <w:rFonts w:cstheme="minorHAnsi"/>
        </w:rPr>
        <w:tab/>
        <w:t>:</w:t>
      </w:r>
    </w:p>
    <w:p w14:paraId="27481E37" w14:textId="135183ED" w:rsidR="00506C31" w:rsidRPr="00AB2CF0" w:rsidRDefault="00506C31" w:rsidP="00506C3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AB2CF0">
        <w:rPr>
          <w:rFonts w:cstheme="minorHAnsi"/>
        </w:rPr>
        <w:t xml:space="preserve">Sesuai dengan </w:t>
      </w:r>
      <w:r w:rsidRPr="00AB2CF0">
        <w:rPr>
          <w:rFonts w:cstheme="minorHAnsi"/>
          <w:lang w:val="en-ID"/>
        </w:rPr>
        <w:t>s</w:t>
      </w:r>
      <w:r w:rsidRPr="00AB2CF0">
        <w:rPr>
          <w:rFonts w:cstheme="minorHAnsi"/>
        </w:rPr>
        <w:t>pesifikasi</w:t>
      </w:r>
      <w:r w:rsidRPr="00AB2CF0">
        <w:rPr>
          <w:rFonts w:cstheme="minorHAnsi"/>
          <w:lang w:val="en-ID"/>
        </w:rPr>
        <w:t xml:space="preserve"> </w:t>
      </w:r>
      <w:proofErr w:type="spellStart"/>
      <w:r w:rsidRPr="00AB2CF0">
        <w:rPr>
          <w:rFonts w:cstheme="minorHAnsi"/>
          <w:lang w:val="en-ID"/>
        </w:rPr>
        <w:t>produk</w:t>
      </w:r>
      <w:proofErr w:type="spellEnd"/>
      <w:r w:rsidRPr="00AB2CF0">
        <w:rPr>
          <w:rFonts w:cstheme="minorHAnsi"/>
          <w:lang w:val="en-ID"/>
        </w:rPr>
        <w:t xml:space="preserve"> </w:t>
      </w:r>
      <w:r w:rsidRPr="00AB2CF0">
        <w:rPr>
          <w:rFonts w:cstheme="minorHAnsi"/>
          <w:color w:val="000000" w:themeColor="text1"/>
          <w:lang w:val="en-ID"/>
        </w:rPr>
        <w:t>Valsartan Tablet 80 mg</w:t>
      </w:r>
      <w:r w:rsidRPr="00AB2CF0">
        <w:rPr>
          <w:rFonts w:cstheme="minorHAnsi"/>
          <w:color w:val="000000" w:themeColor="text1"/>
        </w:rPr>
        <w:t xml:space="preserve"> </w:t>
      </w:r>
      <w:r w:rsidRPr="00AB2CF0">
        <w:rPr>
          <w:rFonts w:cstheme="minorHAnsi"/>
          <w:lang w:val="en-ID"/>
        </w:rPr>
        <w:t>(</w:t>
      </w:r>
      <w:r w:rsidRPr="00AB2CF0">
        <w:rPr>
          <w:rFonts w:cstheme="minorHAnsi"/>
          <w:lang w:val="en-US"/>
        </w:rPr>
        <w:t>S-QC-03-079)</w:t>
      </w:r>
      <w:r w:rsidRPr="00AB2CF0">
        <w:rPr>
          <w:rFonts w:cstheme="minorHAnsi"/>
        </w:rPr>
        <w:t>.</w:t>
      </w:r>
    </w:p>
    <w:p w14:paraId="14BBE89E" w14:textId="77777777" w:rsidR="00506C31" w:rsidRPr="00AB2CF0" w:rsidRDefault="00506C31" w:rsidP="00506C31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cstheme="minorHAnsi"/>
        </w:rPr>
      </w:pPr>
      <w:r w:rsidRPr="00AB2CF0">
        <w:rPr>
          <w:rFonts w:cstheme="minorHAnsi"/>
        </w:rPr>
        <w:t xml:space="preserve">Cara Kerja </w:t>
      </w:r>
      <w:r w:rsidRPr="00AB2CF0">
        <w:rPr>
          <w:rFonts w:cstheme="minorHAnsi"/>
          <w:lang w:val="en-US"/>
        </w:rPr>
        <w:t xml:space="preserve"> </w:t>
      </w:r>
      <w:r w:rsidRPr="00AB2CF0">
        <w:rPr>
          <w:rFonts w:cstheme="minorHAnsi"/>
        </w:rPr>
        <w:t>:</w:t>
      </w:r>
    </w:p>
    <w:p w14:paraId="07D7B790" w14:textId="77777777" w:rsidR="00506C31" w:rsidRPr="00AB2CF0" w:rsidRDefault="00506C31" w:rsidP="00506C31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lang w:val="en-ID"/>
        </w:rPr>
      </w:pPr>
      <w:r w:rsidRPr="00AB2CF0">
        <w:rPr>
          <w:rFonts w:cstheme="minorHAnsi"/>
          <w:noProof/>
        </w:rPr>
        <w:t xml:space="preserve">(Dokumen </w:t>
      </w:r>
      <w:r w:rsidRPr="00AB2CF0">
        <w:rPr>
          <w:rFonts w:cstheme="minorHAnsi"/>
          <w:noProof/>
          <w:lang w:val="en-ID"/>
        </w:rPr>
        <w:t>Prosedur Pemeriksaan Fisik Tablet, Sirup, Suspensi, Serbuk dan Kapsul</w:t>
      </w:r>
      <w:r w:rsidRPr="00AB2CF0">
        <w:rPr>
          <w:rFonts w:cstheme="minorHAnsi"/>
          <w:noProof/>
        </w:rPr>
        <w:t>)</w:t>
      </w:r>
      <w:r w:rsidRPr="00AB2CF0">
        <w:rPr>
          <w:rFonts w:cstheme="minorHAnsi"/>
          <w:noProof/>
          <w:lang w:val="en-ID"/>
        </w:rPr>
        <w:t xml:space="preserve">      </w:t>
      </w:r>
    </w:p>
    <w:p w14:paraId="79A9D1B2" w14:textId="77777777" w:rsidR="00506C31" w:rsidRPr="00AB2CF0" w:rsidRDefault="00506C31" w:rsidP="00506C31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lang w:val="en-ID"/>
        </w:rPr>
      </w:pPr>
      <w:r w:rsidRPr="00AB2CF0">
        <w:rPr>
          <w:rFonts w:cstheme="minorHAnsi"/>
          <w:noProof/>
          <w:lang w:val="en-ID"/>
        </w:rPr>
        <w:t>(PQC-03-002)</w:t>
      </w:r>
    </w:p>
    <w:p w14:paraId="02DE9753" w14:textId="77777777" w:rsidR="00506C31" w:rsidRPr="00AB2CF0" w:rsidRDefault="00506C31" w:rsidP="00506C31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cstheme="minorHAnsi"/>
        </w:rPr>
      </w:pPr>
      <w:proofErr w:type="spellStart"/>
      <w:r w:rsidRPr="00AB2CF0">
        <w:rPr>
          <w:rFonts w:cstheme="minorHAnsi"/>
          <w:lang w:val="en-US"/>
        </w:rPr>
        <w:t>Kriteria</w:t>
      </w:r>
      <w:proofErr w:type="spellEnd"/>
      <w:r w:rsidRPr="00AB2CF0">
        <w:rPr>
          <w:rFonts w:cstheme="minorHAnsi"/>
          <w:lang w:val="en-US"/>
        </w:rPr>
        <w:t xml:space="preserve"> </w:t>
      </w:r>
      <w:proofErr w:type="spellStart"/>
      <w:r w:rsidRPr="00AB2CF0">
        <w:rPr>
          <w:rFonts w:cstheme="minorHAnsi"/>
          <w:lang w:val="en-US"/>
        </w:rPr>
        <w:t>Penerimaan</w:t>
      </w:r>
      <w:proofErr w:type="spellEnd"/>
      <w:r w:rsidRPr="00AB2CF0">
        <w:rPr>
          <w:rFonts w:cstheme="minorHAnsi"/>
          <w:lang w:val="en-US"/>
        </w:rPr>
        <w:tab/>
      </w:r>
    </w:p>
    <w:tbl>
      <w:tblPr>
        <w:tblStyle w:val="TableGrid"/>
        <w:tblpPr w:leftFromText="180" w:rightFromText="180" w:vertAnchor="text" w:tblpX="1809" w:tblpY="1"/>
        <w:tblOverlap w:val="never"/>
        <w:tblW w:w="8152" w:type="dxa"/>
        <w:tblLook w:val="04A0" w:firstRow="1" w:lastRow="0" w:firstColumn="1" w:lastColumn="0" w:noHBand="0" w:noVBand="1"/>
      </w:tblPr>
      <w:tblGrid>
        <w:gridCol w:w="1560"/>
        <w:gridCol w:w="2126"/>
        <w:gridCol w:w="2521"/>
        <w:gridCol w:w="1945"/>
      </w:tblGrid>
      <w:tr w:rsidR="00506C31" w:rsidRPr="00AB2CF0" w14:paraId="18D62041" w14:textId="77777777" w:rsidTr="00992474">
        <w:tc>
          <w:tcPr>
            <w:tcW w:w="1560" w:type="dxa"/>
            <w:hideMark/>
          </w:tcPr>
          <w:p w14:paraId="305FEFCB" w14:textId="77777777" w:rsidR="00506C31" w:rsidRPr="00AB2CF0" w:rsidRDefault="00506C31" w:rsidP="00992474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6B7F11C4" w14:textId="77777777" w:rsidR="00506C31" w:rsidRPr="00AB2CF0" w:rsidRDefault="00506C31" w:rsidP="00992474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Definisi</w:t>
            </w:r>
            <w:proofErr w:type="spellEnd"/>
          </w:p>
        </w:tc>
        <w:tc>
          <w:tcPr>
            <w:tcW w:w="2521" w:type="dxa"/>
            <w:hideMark/>
          </w:tcPr>
          <w:p w14:paraId="04D986F1" w14:textId="77777777" w:rsidR="00506C31" w:rsidRPr="00AB2CF0" w:rsidRDefault="00506C31" w:rsidP="00992474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281A6D0C" w14:textId="77777777" w:rsidR="00506C31" w:rsidRPr="00AB2CF0" w:rsidRDefault="00506C31" w:rsidP="00992474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AB2CF0">
              <w:rPr>
                <w:rFonts w:eastAsia="Times New Roman" w:cstheme="minorHAnsi"/>
                <w:color w:val="333333"/>
                <w:lang w:val="en-US"/>
              </w:rPr>
              <w:t>Nilai</w:t>
            </w:r>
          </w:p>
        </w:tc>
      </w:tr>
      <w:tr w:rsidR="00506C31" w:rsidRPr="00AB2CF0" w14:paraId="151DA470" w14:textId="77777777" w:rsidTr="00992474">
        <w:tc>
          <w:tcPr>
            <w:tcW w:w="1560" w:type="dxa"/>
            <w:hideMark/>
          </w:tcPr>
          <w:p w14:paraId="69A02E9C" w14:textId="77777777" w:rsidR="00506C31" w:rsidRPr="00AB2CF0" w:rsidRDefault="00506C31" w:rsidP="0099247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4128FE13" w14:textId="77777777" w:rsidR="00506C31" w:rsidRPr="00AB2CF0" w:rsidRDefault="00506C31" w:rsidP="0099247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5CA7EBDA" w14:textId="77777777" w:rsidR="00506C31" w:rsidRPr="00AB2CF0" w:rsidRDefault="00506C31" w:rsidP="0099247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310FF8F1" w14:textId="77777777" w:rsidR="00506C31" w:rsidRPr="00AB2CF0" w:rsidRDefault="00506C31" w:rsidP="0099247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4CCDFADC" w14:textId="77777777" w:rsidR="00506C31" w:rsidRPr="00AB2CF0" w:rsidRDefault="00506C31" w:rsidP="0099247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506C31" w:rsidRPr="00AB2CF0" w14:paraId="0B321EB2" w14:textId="77777777" w:rsidTr="00992474">
        <w:tc>
          <w:tcPr>
            <w:tcW w:w="1560" w:type="dxa"/>
            <w:hideMark/>
          </w:tcPr>
          <w:p w14:paraId="2D3A2059" w14:textId="77777777" w:rsidR="00506C31" w:rsidRPr="00AB2CF0" w:rsidRDefault="00506C31" w:rsidP="0099247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B2CF0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29F7D0FF" w14:textId="77777777" w:rsidR="00506C31" w:rsidRPr="00AB2CF0" w:rsidRDefault="00506C31" w:rsidP="00992474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319983C" w14:textId="77777777" w:rsidR="00506C31" w:rsidRPr="00AB2CF0" w:rsidRDefault="00506C31" w:rsidP="0099247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27F20838" w14:textId="77777777" w:rsidR="00506C31" w:rsidRPr="00AB2CF0" w:rsidRDefault="00506C31" w:rsidP="0099247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506C31" w:rsidRPr="00AB2CF0" w14:paraId="390EE364" w14:textId="77777777" w:rsidTr="00992474">
        <w:tc>
          <w:tcPr>
            <w:tcW w:w="1560" w:type="dxa"/>
            <w:hideMark/>
          </w:tcPr>
          <w:p w14:paraId="1CD037AE" w14:textId="77777777" w:rsidR="00506C31" w:rsidRPr="00AB2CF0" w:rsidRDefault="00506C31" w:rsidP="0099247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B2CF0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7AF4DDB5" w14:textId="77777777" w:rsidR="00506C31" w:rsidRPr="00AB2CF0" w:rsidRDefault="00506C31" w:rsidP="00992474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EEA5E3E" w14:textId="77777777" w:rsidR="00506C31" w:rsidRPr="00AB2CF0" w:rsidRDefault="00506C31" w:rsidP="0099247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AB2CF0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AB2CF0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AB2CF0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202E432C" w14:textId="77777777" w:rsidR="00506C31" w:rsidRPr="00AB2CF0" w:rsidRDefault="00506C31" w:rsidP="0099247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AB2CF0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AB2CF0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29D3AFE0" w14:textId="77777777" w:rsidR="00506C31" w:rsidRPr="00AB2CF0" w:rsidRDefault="00506C31" w:rsidP="0099247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0B3643F4" w14:textId="77777777" w:rsidR="00506C31" w:rsidRPr="00AB2CF0" w:rsidRDefault="00506C31" w:rsidP="00506C3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3BD9AC33" w14:textId="77777777" w:rsidR="00506C31" w:rsidRPr="00AB2CF0" w:rsidRDefault="00506C31" w:rsidP="00506C3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28B00216" w14:textId="77777777" w:rsidR="00506C31" w:rsidRPr="00AB2CF0" w:rsidRDefault="00506C31" w:rsidP="00506C3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034CCC81" w14:textId="77777777" w:rsidR="00506C31" w:rsidRPr="00AB2CF0" w:rsidRDefault="00506C31" w:rsidP="00506C3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344E216B" w14:textId="77777777" w:rsidR="00506C31" w:rsidRPr="00AB2CF0" w:rsidRDefault="00506C31" w:rsidP="00506C3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3464D453" w14:textId="77777777" w:rsidR="00506C31" w:rsidRPr="00AB2CF0" w:rsidRDefault="00506C31" w:rsidP="00506C3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1B324574" w14:textId="77777777" w:rsidR="00506C31" w:rsidRPr="00AB2CF0" w:rsidRDefault="00506C31" w:rsidP="00506C3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</w:rPr>
      </w:pPr>
    </w:p>
    <w:p w14:paraId="729F29B0" w14:textId="77777777" w:rsidR="00506C31" w:rsidRPr="00AB2CF0" w:rsidRDefault="00506C31" w:rsidP="00506C3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Fonts w:cstheme="minorHAnsi"/>
          <w:noProof/>
        </w:rPr>
      </w:pPr>
    </w:p>
    <w:p w14:paraId="5F0F27C4" w14:textId="77777777" w:rsidR="00506C31" w:rsidRPr="00AB2CF0" w:rsidRDefault="00506C31" w:rsidP="00506C3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  <w:sz w:val="10"/>
          <w:szCs w:val="10"/>
        </w:rPr>
      </w:pPr>
    </w:p>
    <w:p w14:paraId="7E157D8A" w14:textId="77777777" w:rsidR="00B95903" w:rsidRPr="00AB2CF0" w:rsidRDefault="00B95903" w:rsidP="001B7901">
      <w:pPr>
        <w:tabs>
          <w:tab w:val="left" w:pos="851"/>
        </w:tabs>
        <w:spacing w:after="0" w:line="276" w:lineRule="auto"/>
        <w:jc w:val="both"/>
        <w:rPr>
          <w:rFonts w:cs="Calibri"/>
          <w:sz w:val="10"/>
          <w:szCs w:val="10"/>
          <w:lang w:val="en-US"/>
        </w:rPr>
      </w:pPr>
    </w:p>
    <w:p w14:paraId="1D6A5F61" w14:textId="41E86FFB" w:rsidR="000B32AA" w:rsidRPr="00AB2CF0" w:rsidRDefault="009D6465" w:rsidP="00506C3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</w:rPr>
        <w:t>Disolusi</w:t>
      </w:r>
      <w:r w:rsidR="003B198D" w:rsidRPr="00AB2CF0">
        <w:rPr>
          <w:rFonts w:cs="Calibri"/>
          <w:noProof/>
          <w:lang w:val="en-GB"/>
        </w:rPr>
        <w:t xml:space="preserve"> </w:t>
      </w:r>
    </w:p>
    <w:p w14:paraId="14D9CE1A" w14:textId="219F3AF6" w:rsidR="00A11228" w:rsidRPr="00AB2CF0" w:rsidRDefault="003942FD" w:rsidP="00506C31">
      <w:pPr>
        <w:pStyle w:val="ListParagraph"/>
        <w:numPr>
          <w:ilvl w:val="2"/>
          <w:numId w:val="1"/>
        </w:numPr>
        <w:spacing w:after="0" w:line="276" w:lineRule="auto"/>
        <w:ind w:left="1843" w:hanging="709"/>
        <w:contextualSpacing w:val="0"/>
        <w:jc w:val="both"/>
        <w:rPr>
          <w:rFonts w:cs="Calibri"/>
        </w:rPr>
      </w:pPr>
      <w:r w:rsidRPr="00AB2CF0">
        <w:rPr>
          <w:rFonts w:cs="Calibri"/>
        </w:rPr>
        <w:t>Syarat</w:t>
      </w:r>
      <w:r w:rsidR="001B7901" w:rsidRPr="00AB2CF0">
        <w:rPr>
          <w:rFonts w:cs="Calibri"/>
          <w:lang w:val="en-US"/>
        </w:rPr>
        <w:t xml:space="preserve"> </w:t>
      </w:r>
      <w:r w:rsidRPr="00AB2CF0">
        <w:rPr>
          <w:rFonts w:cs="Calibri"/>
        </w:rPr>
        <w:t>:</w:t>
      </w:r>
    </w:p>
    <w:p w14:paraId="02C48853" w14:textId="77777777" w:rsidR="00A11228" w:rsidRPr="00AB2CF0" w:rsidRDefault="00A11228" w:rsidP="00A11228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</w:rPr>
      </w:pPr>
      <w:r w:rsidRPr="00AB2CF0">
        <w:rPr>
          <w:rFonts w:cs="Calibri"/>
        </w:rPr>
        <w:t>Sesuai dengan spesifikasi</w:t>
      </w:r>
      <w:r w:rsidRPr="00AB2CF0">
        <w:rPr>
          <w:rFonts w:cs="Calibri"/>
          <w:lang w:val="en-ID"/>
        </w:rPr>
        <w:t xml:space="preserve"> </w:t>
      </w:r>
      <w:proofErr w:type="spellStart"/>
      <w:r w:rsidRPr="00AB2CF0">
        <w:rPr>
          <w:rFonts w:cs="Calibri"/>
          <w:lang w:val="en-ID"/>
        </w:rPr>
        <w:t>produk</w:t>
      </w:r>
      <w:proofErr w:type="spellEnd"/>
      <w:r w:rsidRPr="00AB2CF0">
        <w:rPr>
          <w:rFonts w:cs="Calibri"/>
          <w:lang w:val="en-ID"/>
        </w:rPr>
        <w:t xml:space="preserve"> </w:t>
      </w:r>
      <w:r w:rsidR="004C6F8E" w:rsidRPr="00AB2CF0">
        <w:rPr>
          <w:rFonts w:cs="Calibri"/>
          <w:lang w:val="en-ID"/>
        </w:rPr>
        <w:t xml:space="preserve">Tablet </w:t>
      </w:r>
      <w:r w:rsidRPr="00AB2CF0">
        <w:rPr>
          <w:rFonts w:cs="Calibri"/>
          <w:lang w:val="en-ID"/>
        </w:rPr>
        <w:t>Valsartan 80 mg (S-QC-03-079)</w:t>
      </w:r>
      <w:r w:rsidRPr="00AB2CF0">
        <w:rPr>
          <w:rFonts w:cs="Calibri"/>
        </w:rPr>
        <w:t>.</w:t>
      </w:r>
    </w:p>
    <w:p w14:paraId="73B14603" w14:textId="77777777" w:rsidR="00C66F84" w:rsidRPr="00AB2CF0" w:rsidRDefault="003942FD" w:rsidP="00C66F84">
      <w:pPr>
        <w:pStyle w:val="ListParagraph"/>
        <w:numPr>
          <w:ilvl w:val="2"/>
          <w:numId w:val="1"/>
        </w:numPr>
        <w:spacing w:after="0" w:line="276" w:lineRule="auto"/>
        <w:ind w:left="1843" w:hanging="709"/>
        <w:contextualSpacing w:val="0"/>
        <w:jc w:val="both"/>
        <w:rPr>
          <w:rFonts w:cs="Calibri"/>
        </w:rPr>
      </w:pPr>
      <w:r w:rsidRPr="00AB2CF0">
        <w:rPr>
          <w:rFonts w:cs="Calibri"/>
        </w:rPr>
        <w:t>Cara</w:t>
      </w:r>
      <w:r w:rsidR="001B7901" w:rsidRPr="00AB2CF0">
        <w:rPr>
          <w:rFonts w:cs="Calibri"/>
          <w:lang w:val="en-US"/>
        </w:rPr>
        <w:t xml:space="preserve"> </w:t>
      </w:r>
      <w:r w:rsidRPr="00AB2CF0">
        <w:rPr>
          <w:rFonts w:cs="Calibri"/>
        </w:rPr>
        <w:t>:</w:t>
      </w:r>
    </w:p>
    <w:p w14:paraId="6C68D72A" w14:textId="77777777" w:rsidR="00543212" w:rsidRPr="00AB2CF0" w:rsidRDefault="005015D4" w:rsidP="00543212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lang w:val="en-US"/>
        </w:rPr>
      </w:pPr>
      <w:r w:rsidRPr="00AB2CF0">
        <w:rPr>
          <w:rFonts w:cs="Calibri"/>
        </w:rPr>
        <w:t>Media disolusi</w:t>
      </w:r>
      <w:r w:rsidRPr="00AB2CF0">
        <w:rPr>
          <w:rFonts w:cs="Calibri"/>
        </w:rPr>
        <w:tab/>
        <w:t xml:space="preserve">: </w:t>
      </w:r>
      <w:r w:rsidR="003D63E3" w:rsidRPr="00AB2CF0">
        <w:rPr>
          <w:rFonts w:cs="Calibri"/>
          <w:lang w:val="en-US"/>
        </w:rPr>
        <w:t>10</w:t>
      </w:r>
      <w:r w:rsidR="00D05FAD" w:rsidRPr="00AB2CF0">
        <w:rPr>
          <w:rFonts w:cs="Calibri"/>
          <w:lang w:val="en-US"/>
        </w:rPr>
        <w:t xml:space="preserve">00 mL </w:t>
      </w:r>
      <w:r w:rsidR="00D05FAD" w:rsidRPr="00AB2CF0">
        <w:rPr>
          <w:rFonts w:cs="Calibri"/>
        </w:rPr>
        <w:t>Larutan buffer</w:t>
      </w:r>
      <w:r w:rsidR="003D63E3" w:rsidRPr="00AB2CF0">
        <w:rPr>
          <w:rFonts w:cs="Calibri"/>
          <w:lang w:val="en-US"/>
        </w:rPr>
        <w:t xml:space="preserve"> </w:t>
      </w:r>
      <w:proofErr w:type="spellStart"/>
      <w:r w:rsidR="003D63E3" w:rsidRPr="00AB2CF0">
        <w:rPr>
          <w:rFonts w:cs="Calibri"/>
          <w:lang w:val="en-US"/>
        </w:rPr>
        <w:t>fosfat</w:t>
      </w:r>
      <w:proofErr w:type="spellEnd"/>
      <w:r w:rsidR="003D63E3" w:rsidRPr="00AB2CF0">
        <w:rPr>
          <w:rFonts w:cs="Calibri"/>
          <w:lang w:val="en-US"/>
        </w:rPr>
        <w:t xml:space="preserve"> pH 6,8</w:t>
      </w:r>
    </w:p>
    <w:p w14:paraId="7AFEA3EE" w14:textId="77777777" w:rsidR="00543212" w:rsidRPr="00AB2CF0" w:rsidRDefault="005015D4" w:rsidP="00543212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lang w:val="en-ID"/>
        </w:rPr>
      </w:pPr>
      <w:r w:rsidRPr="00AB2CF0">
        <w:rPr>
          <w:rFonts w:cs="Calibri"/>
          <w:lang w:val="en-ID"/>
        </w:rPr>
        <w:t xml:space="preserve">Alat </w:t>
      </w:r>
      <w:proofErr w:type="spellStart"/>
      <w:r w:rsidRPr="00AB2CF0">
        <w:rPr>
          <w:rFonts w:cs="Calibri"/>
          <w:lang w:val="en-ID"/>
        </w:rPr>
        <w:t>disolusi</w:t>
      </w:r>
      <w:proofErr w:type="spellEnd"/>
      <w:r w:rsidRPr="00AB2CF0">
        <w:rPr>
          <w:rFonts w:cs="Calibri"/>
          <w:lang w:val="en-ID"/>
        </w:rPr>
        <w:tab/>
      </w:r>
      <w:r w:rsidR="002F5E2F" w:rsidRPr="00AB2CF0">
        <w:rPr>
          <w:rFonts w:cs="Calibri"/>
          <w:lang w:val="en-ID"/>
        </w:rPr>
        <w:t xml:space="preserve">: </w:t>
      </w:r>
      <w:proofErr w:type="spellStart"/>
      <w:r w:rsidR="002F5E2F" w:rsidRPr="00AB2CF0">
        <w:rPr>
          <w:rFonts w:cs="Calibri"/>
          <w:lang w:val="en-ID"/>
        </w:rPr>
        <w:t>tipe</w:t>
      </w:r>
      <w:proofErr w:type="spellEnd"/>
      <w:r w:rsidR="002F5E2F" w:rsidRPr="00AB2CF0">
        <w:rPr>
          <w:rFonts w:cs="Calibri"/>
          <w:lang w:val="en-ID"/>
        </w:rPr>
        <w:t xml:space="preserve"> 2</w:t>
      </w:r>
      <w:r w:rsidRPr="00AB2CF0">
        <w:rPr>
          <w:rFonts w:cs="Calibri"/>
          <w:lang w:val="en-ID"/>
        </w:rPr>
        <w:t xml:space="preserve"> (</w:t>
      </w:r>
      <w:proofErr w:type="spellStart"/>
      <w:r w:rsidRPr="00AB2CF0">
        <w:rPr>
          <w:rFonts w:cs="Calibri"/>
          <w:lang w:val="en-ID"/>
        </w:rPr>
        <w:t>dayung</w:t>
      </w:r>
      <w:proofErr w:type="spellEnd"/>
      <w:r w:rsidR="0034420F" w:rsidRPr="00AB2CF0">
        <w:rPr>
          <w:rFonts w:cs="Calibri"/>
          <w:lang w:val="en-ID"/>
        </w:rPr>
        <w:t>)</w:t>
      </w:r>
    </w:p>
    <w:p w14:paraId="2231FBCC" w14:textId="15E3CCD6" w:rsidR="004C6F8E" w:rsidRPr="00AB2CF0" w:rsidRDefault="000C42DB" w:rsidP="00543212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</w:rPr>
      </w:pPr>
      <w:proofErr w:type="spellStart"/>
      <w:r w:rsidRPr="00AB2CF0">
        <w:rPr>
          <w:rFonts w:cs="Calibri"/>
          <w:lang w:val="en-US"/>
        </w:rPr>
        <w:t>Putaran</w:t>
      </w:r>
      <w:proofErr w:type="spellEnd"/>
      <w:r w:rsidR="002F5E2F" w:rsidRPr="00AB2CF0">
        <w:rPr>
          <w:rFonts w:cs="Calibri"/>
        </w:rPr>
        <w:tab/>
      </w:r>
      <w:r w:rsidR="00543212" w:rsidRPr="00AB2CF0">
        <w:rPr>
          <w:rFonts w:cs="Calibri"/>
        </w:rPr>
        <w:tab/>
      </w:r>
      <w:r w:rsidR="002F5E2F" w:rsidRPr="00AB2CF0">
        <w:rPr>
          <w:rFonts w:cs="Calibri"/>
        </w:rPr>
        <w:t xml:space="preserve">: </w:t>
      </w:r>
      <w:r w:rsidR="00C95F73" w:rsidRPr="00AB2CF0">
        <w:rPr>
          <w:rFonts w:cs="Calibri"/>
        </w:rPr>
        <w:t>5</w:t>
      </w:r>
      <w:r w:rsidR="002F5E2F" w:rsidRPr="00AB2CF0">
        <w:rPr>
          <w:rFonts w:cs="Calibri"/>
          <w:lang w:val="en-US"/>
        </w:rPr>
        <w:t>0</w:t>
      </w:r>
      <w:r w:rsidR="00F655BC" w:rsidRPr="00AB2CF0">
        <w:rPr>
          <w:rFonts w:cs="Calibri"/>
        </w:rPr>
        <w:t xml:space="preserve"> rpm </w:t>
      </w:r>
    </w:p>
    <w:p w14:paraId="765E3B2C" w14:textId="4A6B41B4" w:rsidR="004C6F8E" w:rsidRPr="00AB2CF0" w:rsidRDefault="005015D4" w:rsidP="001B7901">
      <w:pPr>
        <w:pStyle w:val="ListParagraph"/>
        <w:spacing w:after="0" w:line="276" w:lineRule="auto"/>
        <w:ind w:left="2410"/>
        <w:contextualSpacing w:val="0"/>
        <w:jc w:val="both"/>
        <w:rPr>
          <w:rFonts w:cs="Calibri"/>
          <w:lang w:val="en-US"/>
        </w:rPr>
      </w:pPr>
      <w:r w:rsidRPr="00AB2CF0">
        <w:rPr>
          <w:rFonts w:cs="Calibri"/>
        </w:rPr>
        <w:lastRenderedPageBreak/>
        <w:t>Waktu</w:t>
      </w:r>
      <w:r w:rsidR="003D41B3" w:rsidRPr="00AB2CF0">
        <w:rPr>
          <w:rFonts w:cs="Calibri"/>
        </w:rPr>
        <w:tab/>
      </w:r>
      <w:r w:rsidR="003D41B3" w:rsidRPr="00AB2CF0">
        <w:rPr>
          <w:rFonts w:cs="Calibri"/>
        </w:rPr>
        <w:tab/>
      </w:r>
      <w:r w:rsidRPr="00AB2CF0">
        <w:rPr>
          <w:rFonts w:cs="Calibri"/>
        </w:rPr>
        <w:t xml:space="preserve">: </w:t>
      </w:r>
      <w:r w:rsidRPr="00AB2CF0">
        <w:rPr>
          <w:rFonts w:cs="Calibri"/>
          <w:lang w:val="en-ID"/>
        </w:rPr>
        <w:t>3</w:t>
      </w:r>
      <w:r w:rsidR="00C95F73" w:rsidRPr="00AB2CF0">
        <w:rPr>
          <w:rFonts w:cs="Calibri"/>
        </w:rPr>
        <w:t>0</w:t>
      </w:r>
      <w:r w:rsidR="00F655BC" w:rsidRPr="00AB2CF0">
        <w:rPr>
          <w:rFonts w:cs="Calibri"/>
        </w:rPr>
        <w:t xml:space="preserve"> menit</w:t>
      </w:r>
    </w:p>
    <w:p w14:paraId="18110431" w14:textId="77777777" w:rsidR="004C6F8E" w:rsidRPr="00AB2CF0" w:rsidRDefault="0034420F" w:rsidP="001B7901">
      <w:pPr>
        <w:pStyle w:val="ListParagraph"/>
        <w:spacing w:after="0" w:line="276" w:lineRule="auto"/>
        <w:ind w:left="2410"/>
        <w:contextualSpacing w:val="0"/>
        <w:jc w:val="both"/>
        <w:rPr>
          <w:rFonts w:cs="Calibri"/>
          <w:lang w:val="en-ID"/>
        </w:rPr>
      </w:pPr>
      <w:proofErr w:type="spellStart"/>
      <w:r w:rsidRPr="00AB2CF0">
        <w:rPr>
          <w:rFonts w:cs="Calibri"/>
          <w:lang w:val="en-ID"/>
        </w:rPr>
        <w:t>Suhu</w:t>
      </w:r>
      <w:proofErr w:type="spellEnd"/>
      <w:r w:rsidRPr="00AB2CF0">
        <w:rPr>
          <w:rFonts w:cs="Calibri"/>
          <w:lang w:val="en-ID"/>
        </w:rPr>
        <w:t xml:space="preserve"> medium</w:t>
      </w:r>
      <w:r w:rsidRPr="00AB2CF0">
        <w:rPr>
          <w:rFonts w:cs="Calibri"/>
          <w:lang w:val="en-ID"/>
        </w:rPr>
        <w:tab/>
        <w:t xml:space="preserve">: 37 ± 0,5 </w:t>
      </w:r>
      <w:proofErr w:type="spellStart"/>
      <w:r w:rsidRPr="00AB2CF0">
        <w:rPr>
          <w:rFonts w:cs="Calibri"/>
          <w:vertAlign w:val="superscript"/>
          <w:lang w:val="en-ID"/>
        </w:rPr>
        <w:t>o</w:t>
      </w:r>
      <w:r w:rsidRPr="00AB2CF0">
        <w:rPr>
          <w:rFonts w:cs="Calibri"/>
          <w:lang w:val="en-ID"/>
        </w:rPr>
        <w:t>C</w:t>
      </w:r>
      <w:proofErr w:type="spellEnd"/>
    </w:p>
    <w:p w14:paraId="763E1E1E" w14:textId="74135B39" w:rsidR="006D2E3E" w:rsidRPr="00AB2CF0" w:rsidRDefault="006D2E3E" w:rsidP="001B7901">
      <w:pPr>
        <w:pStyle w:val="ListParagraph"/>
        <w:spacing w:after="0" w:line="276" w:lineRule="auto"/>
        <w:ind w:left="2410"/>
        <w:contextualSpacing w:val="0"/>
        <w:jc w:val="both"/>
        <w:rPr>
          <w:rFonts w:cs="Calibri"/>
          <w:lang w:val="en-ID"/>
        </w:rPr>
      </w:pPr>
      <w:bookmarkStart w:id="12" w:name="_Hlk156483728"/>
      <w:proofErr w:type="spellStart"/>
      <w:r w:rsidRPr="00AB2CF0">
        <w:rPr>
          <w:rFonts w:cs="Calibri"/>
          <w:lang w:val="en-ID"/>
        </w:rPr>
        <w:t>Syarat</w:t>
      </w:r>
      <w:proofErr w:type="spellEnd"/>
      <w:r w:rsidRPr="00AB2CF0">
        <w:rPr>
          <w:rFonts w:cs="Calibri"/>
          <w:lang w:val="en-ID"/>
        </w:rPr>
        <w:t xml:space="preserve"> </w:t>
      </w:r>
      <w:r w:rsidRPr="00AB2CF0">
        <w:rPr>
          <w:rFonts w:cs="Calibri"/>
          <w:lang w:val="en-ID"/>
        </w:rPr>
        <w:tab/>
      </w:r>
      <w:r w:rsidRPr="00AB2CF0">
        <w:rPr>
          <w:rFonts w:cs="Calibri"/>
          <w:lang w:val="en-ID"/>
        </w:rPr>
        <w:tab/>
        <w:t xml:space="preserve">: Tidak </w:t>
      </w:r>
      <w:proofErr w:type="spellStart"/>
      <w:r w:rsidRPr="00AB2CF0">
        <w:rPr>
          <w:rFonts w:cs="Calibri"/>
          <w:lang w:val="en-ID"/>
        </w:rPr>
        <w:t>kurang</w:t>
      </w:r>
      <w:proofErr w:type="spellEnd"/>
      <w:r w:rsidRPr="00AB2CF0">
        <w:rPr>
          <w:rFonts w:cs="Calibri"/>
          <w:lang w:val="en-ID"/>
        </w:rPr>
        <w:t xml:space="preserve"> </w:t>
      </w:r>
      <w:proofErr w:type="spellStart"/>
      <w:r w:rsidRPr="00AB2CF0">
        <w:rPr>
          <w:rFonts w:cs="Calibri"/>
          <w:lang w:val="en-ID"/>
        </w:rPr>
        <w:t>dari</w:t>
      </w:r>
      <w:proofErr w:type="spellEnd"/>
      <w:r w:rsidRPr="00AB2CF0">
        <w:rPr>
          <w:rFonts w:cs="Calibri"/>
          <w:lang w:val="en-ID"/>
        </w:rPr>
        <w:t xml:space="preserve"> 85% (Q=80%)</w:t>
      </w:r>
    </w:p>
    <w:bookmarkEnd w:id="12"/>
    <w:p w14:paraId="5F53F5CE" w14:textId="77777777" w:rsidR="004C6F8E" w:rsidRPr="00AB2CF0" w:rsidRDefault="004C6F8E" w:rsidP="001B7901">
      <w:pPr>
        <w:spacing w:after="0" w:line="276" w:lineRule="auto"/>
        <w:ind w:left="2127"/>
        <w:jc w:val="both"/>
        <w:rPr>
          <w:rFonts w:cs="Calibri"/>
          <w:sz w:val="10"/>
          <w:szCs w:val="10"/>
          <w:lang w:val="en-ID"/>
        </w:rPr>
      </w:pPr>
    </w:p>
    <w:p w14:paraId="3309C152" w14:textId="3682E7FE" w:rsidR="0023194E" w:rsidRPr="00AB2CF0" w:rsidRDefault="002F5E2F" w:rsidP="000C6E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  <w:lang w:val="en-ID"/>
        </w:rPr>
        <w:t>Pembuatan Larutan</w:t>
      </w:r>
      <w:r w:rsidRPr="00AB2CF0">
        <w:rPr>
          <w:rFonts w:cs="Calibri"/>
        </w:rPr>
        <w:t xml:space="preserve"> </w:t>
      </w:r>
      <w:r w:rsidR="003D63E3" w:rsidRPr="00AB2CF0">
        <w:rPr>
          <w:rFonts w:cs="Calibri"/>
          <w:lang w:val="en-US"/>
        </w:rPr>
        <w:t xml:space="preserve">buffer </w:t>
      </w:r>
      <w:proofErr w:type="spellStart"/>
      <w:r w:rsidR="003D63E3" w:rsidRPr="00AB2CF0">
        <w:rPr>
          <w:rFonts w:cs="Calibri"/>
          <w:lang w:val="en-US"/>
        </w:rPr>
        <w:t>fosfat</w:t>
      </w:r>
      <w:proofErr w:type="spellEnd"/>
      <w:r w:rsidR="003D63E3" w:rsidRPr="00AB2CF0">
        <w:rPr>
          <w:rFonts w:cs="Calibri"/>
          <w:lang w:val="en-US"/>
        </w:rPr>
        <w:t xml:space="preserve"> pH 6,8</w:t>
      </w:r>
    </w:p>
    <w:p w14:paraId="184A2655" w14:textId="77777777" w:rsidR="002F2732" w:rsidRPr="00AB2CF0" w:rsidRDefault="003D63E3" w:rsidP="000C6EC6">
      <w:pPr>
        <w:pStyle w:val="ListParagraph"/>
        <w:numPr>
          <w:ilvl w:val="2"/>
          <w:numId w:val="22"/>
        </w:numPr>
        <w:spacing w:after="0" w:line="276" w:lineRule="auto"/>
        <w:contextualSpacing w:val="0"/>
        <w:jc w:val="both"/>
        <w:rPr>
          <w:rFonts w:cs="Calibri"/>
        </w:rPr>
      </w:pPr>
      <w:r w:rsidRPr="00AB2CF0">
        <w:rPr>
          <w:rFonts w:cs="Calibri"/>
        </w:rPr>
        <w:t>Timbang 6,81</w:t>
      </w:r>
      <w:r w:rsidR="002F2732" w:rsidRPr="00AB2CF0">
        <w:rPr>
          <w:rFonts w:cs="Calibri"/>
        </w:rPr>
        <w:t xml:space="preserve"> g </w:t>
      </w:r>
      <w:r w:rsidR="0029768F" w:rsidRPr="00AB2CF0">
        <w:rPr>
          <w:rFonts w:cs="Calibri"/>
          <w:lang w:val="en-US"/>
        </w:rPr>
        <w:t xml:space="preserve">kalium </w:t>
      </w:r>
      <w:proofErr w:type="spellStart"/>
      <w:r w:rsidR="0029768F" w:rsidRPr="00AB2CF0">
        <w:rPr>
          <w:rFonts w:cs="Calibri"/>
          <w:lang w:val="en-US"/>
        </w:rPr>
        <w:t>dihi</w:t>
      </w:r>
      <w:r w:rsidRPr="00AB2CF0">
        <w:rPr>
          <w:rFonts w:cs="Calibri"/>
          <w:lang w:val="en-US"/>
        </w:rPr>
        <w:t>drogen</w:t>
      </w:r>
      <w:proofErr w:type="spellEnd"/>
      <w:r w:rsidRPr="00AB2CF0">
        <w:rPr>
          <w:rFonts w:cs="Calibri"/>
          <w:lang w:val="en-US"/>
        </w:rPr>
        <w:t xml:space="preserve"> </w:t>
      </w:r>
      <w:proofErr w:type="spellStart"/>
      <w:r w:rsidRPr="00AB2CF0">
        <w:rPr>
          <w:rFonts w:cs="Calibri"/>
          <w:lang w:val="en-US"/>
        </w:rPr>
        <w:t>fosfat</w:t>
      </w:r>
      <w:proofErr w:type="spellEnd"/>
      <w:r w:rsidRPr="00AB2CF0">
        <w:rPr>
          <w:rFonts w:cs="Calibri"/>
          <w:lang w:val="en-US"/>
        </w:rPr>
        <w:t xml:space="preserve"> dan 0,87 g natrium </w:t>
      </w:r>
      <w:proofErr w:type="spellStart"/>
      <w:r w:rsidRPr="00AB2CF0">
        <w:rPr>
          <w:rFonts w:cs="Calibri"/>
          <w:lang w:val="en-US"/>
        </w:rPr>
        <w:t>hidroksid</w:t>
      </w:r>
      <w:r w:rsidR="00114D32" w:rsidRPr="00AB2CF0">
        <w:rPr>
          <w:rFonts w:cs="Calibri"/>
          <w:lang w:val="en-US"/>
        </w:rPr>
        <w:t>a</w:t>
      </w:r>
      <w:proofErr w:type="spellEnd"/>
      <w:r w:rsidR="00114D32" w:rsidRPr="00AB2CF0">
        <w:rPr>
          <w:rFonts w:cs="Calibri"/>
          <w:lang w:val="en-US"/>
        </w:rPr>
        <w:t xml:space="preserve">, </w:t>
      </w:r>
      <w:proofErr w:type="spellStart"/>
      <w:r w:rsidR="00114D32" w:rsidRPr="00AB2CF0">
        <w:rPr>
          <w:rFonts w:cs="Calibri"/>
          <w:lang w:val="en-US"/>
        </w:rPr>
        <w:t>masukkan</w:t>
      </w:r>
      <w:proofErr w:type="spellEnd"/>
      <w:r w:rsidR="00114D32" w:rsidRPr="00AB2CF0">
        <w:rPr>
          <w:rFonts w:cs="Calibri"/>
          <w:lang w:val="en-US"/>
        </w:rPr>
        <w:t xml:space="preserve"> </w:t>
      </w:r>
      <w:proofErr w:type="spellStart"/>
      <w:r w:rsidR="00114D32" w:rsidRPr="00AB2CF0">
        <w:rPr>
          <w:rFonts w:cs="Calibri"/>
          <w:lang w:val="en-US"/>
        </w:rPr>
        <w:t>ke</w:t>
      </w:r>
      <w:proofErr w:type="spellEnd"/>
      <w:r w:rsidR="00114D32" w:rsidRPr="00AB2CF0">
        <w:rPr>
          <w:rFonts w:cs="Calibri"/>
          <w:lang w:val="en-US"/>
        </w:rPr>
        <w:t xml:space="preserve"> </w:t>
      </w:r>
      <w:proofErr w:type="spellStart"/>
      <w:r w:rsidR="00114D32" w:rsidRPr="00AB2CF0">
        <w:rPr>
          <w:rFonts w:cs="Calibri"/>
          <w:lang w:val="en-US"/>
        </w:rPr>
        <w:t>dalam</w:t>
      </w:r>
      <w:proofErr w:type="spellEnd"/>
      <w:r w:rsidR="00114D32" w:rsidRPr="00AB2CF0">
        <w:rPr>
          <w:rFonts w:cs="Calibri"/>
          <w:lang w:val="en-US"/>
        </w:rPr>
        <w:t xml:space="preserve"> </w:t>
      </w:r>
      <w:proofErr w:type="spellStart"/>
      <w:r w:rsidR="00114D32" w:rsidRPr="00AB2CF0">
        <w:rPr>
          <w:rFonts w:cs="Calibri"/>
          <w:lang w:val="en-US"/>
        </w:rPr>
        <w:t>gelas</w:t>
      </w:r>
      <w:proofErr w:type="spellEnd"/>
      <w:r w:rsidR="00114D32" w:rsidRPr="00AB2CF0">
        <w:rPr>
          <w:rFonts w:cs="Calibri"/>
          <w:lang w:val="en-US"/>
        </w:rPr>
        <w:t xml:space="preserve"> </w:t>
      </w:r>
      <w:proofErr w:type="spellStart"/>
      <w:r w:rsidR="00114D32" w:rsidRPr="00AB2CF0">
        <w:rPr>
          <w:rFonts w:cs="Calibri"/>
          <w:lang w:val="en-US"/>
        </w:rPr>
        <w:t>kimia</w:t>
      </w:r>
      <w:proofErr w:type="spellEnd"/>
      <w:r w:rsidRPr="00AB2CF0">
        <w:rPr>
          <w:rFonts w:cs="Calibri"/>
          <w:lang w:val="en-US"/>
        </w:rPr>
        <w:t xml:space="preserve"> 1000 </w:t>
      </w:r>
      <w:proofErr w:type="spellStart"/>
      <w:r w:rsidRPr="00AB2CF0">
        <w:rPr>
          <w:rFonts w:cs="Calibri"/>
          <w:lang w:val="en-US"/>
        </w:rPr>
        <w:t>mL.</w:t>
      </w:r>
      <w:proofErr w:type="spellEnd"/>
    </w:p>
    <w:p w14:paraId="646BF8A9" w14:textId="77777777" w:rsidR="002F2732" w:rsidRPr="00AB2CF0" w:rsidRDefault="003D63E3" w:rsidP="000C6EC6">
      <w:pPr>
        <w:pStyle w:val="ListParagraph"/>
        <w:numPr>
          <w:ilvl w:val="2"/>
          <w:numId w:val="22"/>
        </w:numPr>
        <w:spacing w:after="0" w:line="276" w:lineRule="auto"/>
        <w:contextualSpacing w:val="0"/>
        <w:jc w:val="both"/>
        <w:rPr>
          <w:rFonts w:cs="Calibri"/>
          <w:i/>
          <w:lang w:val="en-US"/>
        </w:rPr>
      </w:pPr>
      <w:r w:rsidRPr="00AB2CF0">
        <w:rPr>
          <w:rFonts w:cs="Calibri"/>
        </w:rPr>
        <w:t>Tambahkan 2</w:t>
      </w:r>
      <w:r w:rsidR="002F2732" w:rsidRPr="00AB2CF0">
        <w:rPr>
          <w:rFonts w:cs="Calibri"/>
        </w:rPr>
        <w:t>00 m</w:t>
      </w:r>
      <w:r w:rsidR="002F2732" w:rsidRPr="00AB2CF0">
        <w:rPr>
          <w:rFonts w:cs="Calibri"/>
          <w:lang w:val="en-US"/>
        </w:rPr>
        <w:t>L</w:t>
      </w:r>
      <w:r w:rsidR="002F2732" w:rsidRPr="00AB2CF0">
        <w:rPr>
          <w:rFonts w:cs="Calibri"/>
        </w:rPr>
        <w:t xml:space="preserve"> </w:t>
      </w:r>
      <w:r w:rsidR="00DE3C8D" w:rsidRPr="00AB2CF0">
        <w:rPr>
          <w:rFonts w:cs="Calibri"/>
          <w:lang w:val="en-US"/>
        </w:rPr>
        <w:t>purified water</w:t>
      </w:r>
      <w:r w:rsidR="002F2732" w:rsidRPr="00AB2CF0">
        <w:rPr>
          <w:rFonts w:cs="Calibri"/>
        </w:rPr>
        <w:t>, kocok hingga larut.</w:t>
      </w:r>
      <w:r w:rsidR="002F2732" w:rsidRPr="00AB2CF0">
        <w:rPr>
          <w:rFonts w:cs="Calibri"/>
          <w:i/>
          <w:lang w:val="en-US"/>
        </w:rPr>
        <w:t xml:space="preserve"> </w:t>
      </w:r>
    </w:p>
    <w:p w14:paraId="3B124E5D" w14:textId="77777777" w:rsidR="003D63E3" w:rsidRPr="00AB2CF0" w:rsidRDefault="003D63E3" w:rsidP="000C6EC6">
      <w:pPr>
        <w:pStyle w:val="ListParagraph"/>
        <w:numPr>
          <w:ilvl w:val="2"/>
          <w:numId w:val="22"/>
        </w:numPr>
        <w:spacing w:after="0" w:line="276" w:lineRule="auto"/>
        <w:contextualSpacing w:val="0"/>
        <w:jc w:val="both"/>
        <w:rPr>
          <w:rFonts w:cs="Calibri"/>
          <w:lang w:val="fr-FR"/>
        </w:rPr>
      </w:pPr>
      <w:proofErr w:type="spellStart"/>
      <w:r w:rsidRPr="00AB2CF0">
        <w:rPr>
          <w:rFonts w:cs="Calibri"/>
          <w:lang w:val="fr-FR"/>
        </w:rPr>
        <w:t>Tambahkan</w:t>
      </w:r>
      <w:proofErr w:type="spellEnd"/>
      <w:r w:rsidRPr="00AB2CF0">
        <w:rPr>
          <w:rFonts w:cs="Calibri"/>
          <w:lang w:val="fr-FR"/>
        </w:rPr>
        <w:t xml:space="preserve"> </w:t>
      </w:r>
      <w:proofErr w:type="spellStart"/>
      <w:r w:rsidR="00DE3C8D" w:rsidRPr="00AB2CF0">
        <w:rPr>
          <w:rFonts w:cs="Calibri"/>
          <w:lang w:val="fr-FR"/>
        </w:rPr>
        <w:t>purified</w:t>
      </w:r>
      <w:proofErr w:type="spellEnd"/>
      <w:r w:rsidR="00DE3C8D" w:rsidRPr="00AB2CF0">
        <w:rPr>
          <w:rFonts w:cs="Calibri"/>
          <w:lang w:val="fr-FR"/>
        </w:rPr>
        <w:t xml:space="preserve"> water</w:t>
      </w:r>
      <w:r w:rsidRPr="00AB2CF0">
        <w:rPr>
          <w:rFonts w:cs="Calibri"/>
          <w:lang w:val="fr-FR"/>
        </w:rPr>
        <w:t xml:space="preserve"> </w:t>
      </w:r>
      <w:proofErr w:type="spellStart"/>
      <w:r w:rsidRPr="00AB2CF0">
        <w:rPr>
          <w:rFonts w:cs="Calibri"/>
          <w:lang w:val="fr-FR"/>
        </w:rPr>
        <w:t>hingga</w:t>
      </w:r>
      <w:proofErr w:type="spellEnd"/>
      <w:r w:rsidRPr="00AB2CF0">
        <w:rPr>
          <w:rFonts w:cs="Calibri"/>
          <w:lang w:val="fr-FR"/>
        </w:rPr>
        <w:t xml:space="preserve"> volume </w:t>
      </w:r>
      <w:proofErr w:type="spellStart"/>
      <w:r w:rsidRPr="00AB2CF0">
        <w:rPr>
          <w:rFonts w:cs="Calibri"/>
          <w:lang w:val="fr-FR"/>
        </w:rPr>
        <w:t>tepat</w:t>
      </w:r>
      <w:proofErr w:type="spellEnd"/>
      <w:r w:rsidRPr="00AB2CF0">
        <w:rPr>
          <w:rFonts w:cs="Calibri"/>
          <w:lang w:val="fr-FR"/>
        </w:rPr>
        <w:t xml:space="preserve"> 1000 </w:t>
      </w:r>
      <w:proofErr w:type="spellStart"/>
      <w:r w:rsidRPr="00AB2CF0">
        <w:rPr>
          <w:rFonts w:cs="Calibri"/>
          <w:lang w:val="fr-FR"/>
        </w:rPr>
        <w:t>mL</w:t>
      </w:r>
      <w:proofErr w:type="spellEnd"/>
      <w:r w:rsidRPr="00AB2CF0">
        <w:rPr>
          <w:rFonts w:cs="Calibri"/>
          <w:lang w:val="fr-FR"/>
        </w:rPr>
        <w:t xml:space="preserve">, </w:t>
      </w:r>
      <w:proofErr w:type="spellStart"/>
      <w:r w:rsidRPr="00AB2CF0">
        <w:rPr>
          <w:rFonts w:cs="Calibri"/>
          <w:lang w:val="fr-FR"/>
        </w:rPr>
        <w:t>kocok</w:t>
      </w:r>
      <w:proofErr w:type="spellEnd"/>
      <w:r w:rsidRPr="00AB2CF0">
        <w:rPr>
          <w:rFonts w:cs="Calibri"/>
          <w:lang w:val="fr-FR"/>
        </w:rPr>
        <w:t xml:space="preserve"> </w:t>
      </w:r>
      <w:proofErr w:type="spellStart"/>
      <w:r w:rsidRPr="00AB2CF0">
        <w:rPr>
          <w:rFonts w:cs="Calibri"/>
          <w:lang w:val="fr-FR"/>
        </w:rPr>
        <w:t>hingga</w:t>
      </w:r>
      <w:proofErr w:type="spellEnd"/>
      <w:r w:rsidRPr="00AB2CF0">
        <w:rPr>
          <w:rFonts w:cs="Calibri"/>
          <w:lang w:val="fr-FR"/>
        </w:rPr>
        <w:t xml:space="preserve"> </w:t>
      </w:r>
      <w:proofErr w:type="spellStart"/>
      <w:r w:rsidRPr="00AB2CF0">
        <w:rPr>
          <w:rFonts w:cs="Calibri"/>
          <w:lang w:val="fr-FR"/>
        </w:rPr>
        <w:t>homogen</w:t>
      </w:r>
      <w:proofErr w:type="spellEnd"/>
    </w:p>
    <w:p w14:paraId="045B545B" w14:textId="77777777" w:rsidR="006D2E3E" w:rsidRPr="00AB2CF0" w:rsidRDefault="006D2E3E" w:rsidP="006D2E3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0460522A" w14:textId="57F24559" w:rsidR="005015D4" w:rsidRPr="00AB2CF0" w:rsidRDefault="005015D4" w:rsidP="000C6E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  <w:lang w:val="en-ID"/>
        </w:rPr>
        <w:t xml:space="preserve">Larutan Baku </w:t>
      </w:r>
    </w:p>
    <w:p w14:paraId="7E3CC057" w14:textId="77777777" w:rsidR="005015D4" w:rsidRPr="00AB2CF0" w:rsidRDefault="003D63E3" w:rsidP="000C6EC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  <w:lang w:val="en-ID"/>
        </w:rPr>
        <w:t xml:space="preserve">Timbang </w:t>
      </w:r>
      <w:r w:rsidR="00975021" w:rsidRPr="00AB2CF0">
        <w:rPr>
          <w:rFonts w:cs="Calibri"/>
          <w:noProof/>
          <w:lang w:val="en-ID"/>
        </w:rPr>
        <w:t>seksama</w:t>
      </w:r>
      <w:r w:rsidR="00A11228" w:rsidRPr="00AB2CF0">
        <w:rPr>
          <w:rFonts w:cs="Calibri"/>
          <w:noProof/>
          <w:lang w:val="en-ID"/>
        </w:rPr>
        <w:t xml:space="preserve"> 8</w:t>
      </w:r>
      <w:r w:rsidRPr="00AB2CF0">
        <w:rPr>
          <w:rFonts w:cs="Calibri"/>
          <w:noProof/>
          <w:lang w:val="en-ID"/>
        </w:rPr>
        <w:t>,00</w:t>
      </w:r>
      <w:r w:rsidR="005015D4" w:rsidRPr="00AB2CF0">
        <w:rPr>
          <w:rFonts w:cs="Calibri"/>
          <w:noProof/>
          <w:lang w:val="en-ID"/>
        </w:rPr>
        <w:t xml:space="preserve"> mg baku kerja </w:t>
      </w:r>
      <w:r w:rsidR="00195DB3" w:rsidRPr="00AB2CF0">
        <w:rPr>
          <w:rFonts w:cs="Calibri"/>
          <w:noProof/>
          <w:lang w:val="en-ID"/>
        </w:rPr>
        <w:t>Valsartan</w:t>
      </w:r>
      <w:r w:rsidR="005015D4" w:rsidRPr="00AB2CF0">
        <w:rPr>
          <w:rFonts w:cs="Calibri"/>
          <w:noProof/>
          <w:lang w:val="en-ID"/>
        </w:rPr>
        <w:t>,</w:t>
      </w:r>
      <w:r w:rsidRPr="00AB2CF0">
        <w:rPr>
          <w:rFonts w:cs="Calibri"/>
          <w:noProof/>
          <w:lang w:val="en-ID"/>
        </w:rPr>
        <w:t xml:space="preserve"> masukkan ke dalam labu ukur 10</w:t>
      </w:r>
      <w:r w:rsidR="00CE3D6A" w:rsidRPr="00AB2CF0">
        <w:rPr>
          <w:rFonts w:cs="Calibri"/>
          <w:noProof/>
          <w:lang w:val="en-ID"/>
        </w:rPr>
        <w:t>0</w:t>
      </w:r>
      <w:r w:rsidR="005015D4" w:rsidRPr="00AB2CF0">
        <w:rPr>
          <w:rFonts w:cs="Calibri"/>
          <w:noProof/>
          <w:lang w:val="en-ID"/>
        </w:rPr>
        <w:t xml:space="preserve"> mL. </w:t>
      </w:r>
    </w:p>
    <w:p w14:paraId="1BC6B062" w14:textId="1B6DA226" w:rsidR="00CE3D6A" w:rsidRPr="00AB2CF0" w:rsidRDefault="005015D4" w:rsidP="000C6EC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Style w:val="tlid-translation"/>
          <w:rFonts w:cs="Calibri"/>
          <w:noProof/>
          <w:lang w:val="en-ID"/>
        </w:rPr>
      </w:pPr>
      <w:r w:rsidRPr="00AB2CF0">
        <w:rPr>
          <w:rFonts w:cs="Calibri"/>
          <w:noProof/>
          <w:lang w:val="en-ID"/>
        </w:rPr>
        <w:t xml:space="preserve">Tambahkan </w:t>
      </w:r>
      <w:r w:rsidR="005C0BF3" w:rsidRPr="00AB2CF0">
        <w:rPr>
          <w:rFonts w:cs="Calibri"/>
          <w:noProof/>
          <w:lang w:val="en-ID"/>
        </w:rPr>
        <w:t>medium disolusi</w:t>
      </w:r>
      <w:r w:rsidRPr="00AB2CF0">
        <w:rPr>
          <w:rFonts w:cs="Calibri"/>
          <w:noProof/>
          <w:lang w:val="en-ID"/>
        </w:rPr>
        <w:t xml:space="preserve"> </w:t>
      </w:r>
      <w:r w:rsidR="005C0BF3" w:rsidRPr="00AB2CF0">
        <w:rPr>
          <w:rFonts w:cs="Calibri"/>
          <w:noProof/>
          <w:lang w:val="en-ID"/>
        </w:rPr>
        <w:t>5</w:t>
      </w:r>
      <w:r w:rsidR="00CE3D6A" w:rsidRPr="00AB2CF0">
        <w:rPr>
          <w:rFonts w:cs="Calibri"/>
          <w:noProof/>
          <w:lang w:val="en-ID"/>
        </w:rPr>
        <w:t xml:space="preserve">0 mL, </w:t>
      </w:r>
      <w:r w:rsidR="00CE424C" w:rsidRPr="00AB2CF0">
        <w:rPr>
          <w:rFonts w:cs="Calibri"/>
          <w:noProof/>
          <w:lang w:val="en-ID"/>
        </w:rPr>
        <w:t xml:space="preserve">kocok </w:t>
      </w:r>
      <w:r w:rsidR="00CE3D6A" w:rsidRPr="00AB2CF0">
        <w:rPr>
          <w:rFonts w:cs="Calibri"/>
          <w:noProof/>
          <w:lang w:val="en-ID"/>
        </w:rPr>
        <w:t>hingga larut</w:t>
      </w:r>
      <w:r w:rsidRPr="00AB2CF0">
        <w:rPr>
          <w:rFonts w:cs="Calibri"/>
          <w:noProof/>
          <w:lang w:val="en-ID"/>
        </w:rPr>
        <w:t>.</w:t>
      </w:r>
    </w:p>
    <w:p w14:paraId="30694E82" w14:textId="77777777" w:rsidR="005015D4" w:rsidRPr="00AB2CF0" w:rsidRDefault="005C0BF3" w:rsidP="000C6EC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  <w:lang w:val="en-ID"/>
        </w:rPr>
        <w:t>Tambahkan medium</w:t>
      </w:r>
      <w:r w:rsidR="005015D4" w:rsidRPr="00AB2CF0">
        <w:rPr>
          <w:rFonts w:cs="Calibri"/>
          <w:noProof/>
          <w:lang w:val="en-ID"/>
        </w:rPr>
        <w:t xml:space="preserve"> dis</w:t>
      </w:r>
      <w:r w:rsidR="00CE3D6A" w:rsidRPr="00AB2CF0">
        <w:rPr>
          <w:rFonts w:cs="Calibri"/>
          <w:noProof/>
          <w:lang w:val="en-ID"/>
        </w:rPr>
        <w:t xml:space="preserve">olusi hingga tanda batas volume, </w:t>
      </w:r>
      <w:r w:rsidR="00EB7F80" w:rsidRPr="00AB2CF0">
        <w:rPr>
          <w:rFonts w:cs="Calibri"/>
          <w:noProof/>
          <w:lang w:val="en-ID"/>
        </w:rPr>
        <w:t>k</w:t>
      </w:r>
      <w:r w:rsidR="00CE3D6A" w:rsidRPr="00AB2CF0">
        <w:rPr>
          <w:rFonts w:cs="Calibri"/>
          <w:noProof/>
          <w:lang w:val="en-ID"/>
        </w:rPr>
        <w:t>ocok hingga homogen.</w:t>
      </w:r>
    </w:p>
    <w:p w14:paraId="3401503F" w14:textId="77777777" w:rsidR="00EB7F80" w:rsidRPr="00AB2CF0" w:rsidRDefault="00EB7F80" w:rsidP="000C6EC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3EEADC85" w14:textId="2FE38900" w:rsidR="003345A5" w:rsidRPr="00AB2CF0" w:rsidRDefault="005015D4" w:rsidP="000C6EC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40" w:line="276" w:lineRule="auto"/>
        <w:contextualSpacing w:val="0"/>
        <w:jc w:val="both"/>
        <w:rPr>
          <w:rFonts w:cs="Calibri"/>
          <w:noProof/>
          <w:lang w:val="en-ID"/>
        </w:rPr>
      </w:pPr>
      <w:bookmarkStart w:id="13" w:name="_Hlk156483812"/>
      <w:r w:rsidRPr="00AB2CF0">
        <w:rPr>
          <w:rFonts w:cs="Calibri"/>
          <w:noProof/>
          <w:lang w:val="en-ID"/>
        </w:rPr>
        <w:t>Larutan baku siap un</w:t>
      </w:r>
      <w:r w:rsidR="003345A5" w:rsidRPr="00AB2CF0">
        <w:rPr>
          <w:rFonts w:cs="Calibri"/>
          <w:noProof/>
          <w:lang w:val="en-ID"/>
        </w:rPr>
        <w:t>tuk dianalis</w:t>
      </w:r>
      <w:r w:rsidR="006D2E3E" w:rsidRPr="00AB2CF0">
        <w:rPr>
          <w:rFonts w:cs="Calibri"/>
          <w:noProof/>
          <w:lang w:val="en-ID"/>
        </w:rPr>
        <w:t xml:space="preserve">is. (Konsentrasi larutan </w:t>
      </w:r>
      <w:r w:rsidR="00D11380" w:rsidRPr="00AB2CF0">
        <w:rPr>
          <w:rFonts w:cs="Calibri"/>
          <w:noProof/>
          <w:lang w:val="en-ID"/>
        </w:rPr>
        <w:t>baku</w:t>
      </w:r>
      <w:r w:rsidR="006D2E3E" w:rsidRPr="00AB2CF0">
        <w:rPr>
          <w:rFonts w:cs="Calibri"/>
          <w:noProof/>
          <w:lang w:val="en-ID"/>
        </w:rPr>
        <w:t xml:space="preserve"> : 0,08 mg/mL).</w:t>
      </w:r>
    </w:p>
    <w:bookmarkEnd w:id="13"/>
    <w:p w14:paraId="4A74155E" w14:textId="77777777" w:rsidR="006D2E3E" w:rsidRPr="00AB2CF0" w:rsidRDefault="006D2E3E" w:rsidP="006D2E3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40" w:line="276" w:lineRule="auto"/>
        <w:ind w:left="2410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3F0E9BC7" w14:textId="487D4EF5" w:rsidR="005015D4" w:rsidRPr="00AB2CF0" w:rsidRDefault="00C24703" w:rsidP="000C6E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  <w:lang w:val="en-ID"/>
        </w:rPr>
        <w:t>Larutan Uji</w:t>
      </w:r>
    </w:p>
    <w:p w14:paraId="2EB3864C" w14:textId="77777777" w:rsidR="00D11380" w:rsidRPr="00AB2CF0" w:rsidRDefault="00D11380" w:rsidP="000C6EC6">
      <w:pPr>
        <w:numPr>
          <w:ilvl w:val="0"/>
          <w:numId w:val="25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  <w:lang w:val="en-ID"/>
        </w:rPr>
      </w:pPr>
      <w:bookmarkStart w:id="14" w:name="_Hlk156483884"/>
      <w:proofErr w:type="spellStart"/>
      <w:r w:rsidRPr="00AB2CF0">
        <w:rPr>
          <w:rFonts w:cs="Calibri"/>
          <w:sz w:val="23"/>
          <w:szCs w:val="23"/>
          <w:lang w:val="en-ID"/>
        </w:rPr>
        <w:t>Siapkan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AB2CF0">
        <w:rPr>
          <w:rFonts w:cs="Calibri"/>
          <w:sz w:val="23"/>
          <w:szCs w:val="23"/>
          <w:lang w:val="en-ID"/>
        </w:rPr>
        <w:t>alat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AB2CF0">
        <w:rPr>
          <w:rFonts w:cs="Calibri"/>
          <w:sz w:val="23"/>
          <w:szCs w:val="23"/>
          <w:lang w:val="en-ID"/>
        </w:rPr>
        <w:t>disolusi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dan </w:t>
      </w:r>
      <w:proofErr w:type="spellStart"/>
      <w:r w:rsidRPr="00AB2CF0">
        <w:rPr>
          <w:rFonts w:cs="Calibri"/>
          <w:sz w:val="23"/>
          <w:szCs w:val="23"/>
          <w:lang w:val="en-ID"/>
        </w:rPr>
        <w:t>pastikan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AB2CF0">
        <w:rPr>
          <w:rFonts w:cs="Calibri"/>
          <w:sz w:val="23"/>
          <w:szCs w:val="23"/>
          <w:lang w:val="en-ID"/>
        </w:rPr>
        <w:t>suhu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medium </w:t>
      </w:r>
      <w:proofErr w:type="spellStart"/>
      <w:r w:rsidRPr="00AB2CF0">
        <w:rPr>
          <w:rFonts w:cs="Calibri"/>
          <w:sz w:val="23"/>
          <w:szCs w:val="23"/>
          <w:lang w:val="en-ID"/>
        </w:rPr>
        <w:t>telah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AB2CF0">
        <w:rPr>
          <w:rFonts w:cs="Calibri"/>
          <w:sz w:val="23"/>
          <w:szCs w:val="23"/>
          <w:lang w:val="en-ID"/>
        </w:rPr>
        <w:t>mencapai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AB2CF0">
        <w:rPr>
          <w:rFonts w:cs="Calibri"/>
          <w:sz w:val="23"/>
          <w:szCs w:val="23"/>
          <w:lang w:val="en-ID"/>
        </w:rPr>
        <w:t>suhu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yang </w:t>
      </w:r>
      <w:proofErr w:type="spellStart"/>
      <w:r w:rsidRPr="00AB2CF0">
        <w:rPr>
          <w:rFonts w:cs="Calibri"/>
          <w:sz w:val="23"/>
          <w:szCs w:val="23"/>
          <w:lang w:val="en-ID"/>
        </w:rPr>
        <w:t>telah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AB2CF0">
        <w:rPr>
          <w:rFonts w:cs="Calibri"/>
          <w:sz w:val="23"/>
          <w:szCs w:val="23"/>
          <w:lang w:val="en-ID"/>
        </w:rPr>
        <w:t>ditetapkan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. </w:t>
      </w:r>
    </w:p>
    <w:p w14:paraId="76BF9491" w14:textId="393A1B6F" w:rsidR="00D11380" w:rsidRPr="00AB2CF0" w:rsidRDefault="00D11380" w:rsidP="000C6EC6">
      <w:pPr>
        <w:numPr>
          <w:ilvl w:val="0"/>
          <w:numId w:val="25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  <w:lang w:val="en-ID"/>
        </w:rPr>
      </w:pPr>
      <w:r w:rsidRPr="00AB2CF0">
        <w:rPr>
          <w:rFonts w:cs="Calibri"/>
          <w:sz w:val="23"/>
          <w:szCs w:val="23"/>
          <w:lang w:val="en-ID"/>
        </w:rPr>
        <w:t xml:space="preserve">Masukkan tablet yang </w:t>
      </w:r>
      <w:proofErr w:type="spellStart"/>
      <w:r w:rsidRPr="00AB2CF0">
        <w:rPr>
          <w:rFonts w:cs="Calibri"/>
          <w:sz w:val="23"/>
          <w:szCs w:val="23"/>
          <w:lang w:val="en-ID"/>
        </w:rPr>
        <w:t>akan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AB2CF0">
        <w:rPr>
          <w:rFonts w:cs="Calibri"/>
          <w:sz w:val="23"/>
          <w:szCs w:val="23"/>
          <w:lang w:val="en-ID"/>
        </w:rPr>
        <w:t>diuji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AB2CF0">
        <w:rPr>
          <w:rFonts w:cs="Calibri"/>
          <w:sz w:val="23"/>
          <w:szCs w:val="23"/>
          <w:lang w:val="en-ID"/>
        </w:rPr>
        <w:t>ke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AB2CF0">
        <w:rPr>
          <w:rFonts w:cs="Calibri"/>
          <w:sz w:val="23"/>
          <w:szCs w:val="23"/>
          <w:lang w:val="en-ID"/>
        </w:rPr>
        <w:t>dalam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AB2CF0">
        <w:rPr>
          <w:rFonts w:cs="Calibri"/>
          <w:sz w:val="23"/>
          <w:szCs w:val="23"/>
          <w:lang w:val="en-ID"/>
        </w:rPr>
        <w:t>labu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AB2CF0">
        <w:rPr>
          <w:rFonts w:cs="Calibri"/>
          <w:sz w:val="23"/>
          <w:szCs w:val="23"/>
          <w:lang w:val="en-ID"/>
        </w:rPr>
        <w:t>disolusi</w:t>
      </w:r>
      <w:proofErr w:type="spellEnd"/>
      <w:r w:rsidRPr="00AB2CF0">
        <w:rPr>
          <w:rFonts w:cs="Calibri"/>
          <w:sz w:val="23"/>
          <w:szCs w:val="23"/>
          <w:lang w:val="en-ID"/>
        </w:rPr>
        <w:t xml:space="preserve">. </w:t>
      </w:r>
    </w:p>
    <w:bookmarkEnd w:id="14"/>
    <w:p w14:paraId="2E7AF5BD" w14:textId="5EAEE622" w:rsidR="005015D4" w:rsidRPr="00AB2CF0" w:rsidRDefault="005015D4" w:rsidP="000C6EC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425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  <w:lang w:val="en-ID"/>
        </w:rPr>
        <w:t xml:space="preserve">Setelah alat dijalankan selama 30 menit, pipet larutan dari masing-masing labu disolusi 25 mL. </w:t>
      </w:r>
    </w:p>
    <w:p w14:paraId="245C0C72" w14:textId="77777777" w:rsidR="005015D4" w:rsidRPr="00AB2CF0" w:rsidRDefault="005015D4" w:rsidP="000C6EC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425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  <w:lang w:val="en-ID"/>
        </w:rPr>
        <w:t>Tampung masing-masing larutan dalam vial, dinginkan.</w:t>
      </w:r>
    </w:p>
    <w:p w14:paraId="55C970E3" w14:textId="77777777" w:rsidR="00EB7F80" w:rsidRPr="00AB2CF0" w:rsidRDefault="00EB7F80" w:rsidP="000C6EC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425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14B80352" w14:textId="64577B63" w:rsidR="0037098B" w:rsidRPr="00AB2CF0" w:rsidRDefault="005015D4" w:rsidP="000C6EC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40" w:line="276" w:lineRule="auto"/>
        <w:ind w:left="2552" w:hanging="425"/>
        <w:jc w:val="both"/>
        <w:rPr>
          <w:rFonts w:cs="Calibri"/>
          <w:noProof/>
          <w:lang w:val="en-ID"/>
        </w:rPr>
      </w:pPr>
      <w:bookmarkStart w:id="15" w:name="_Hlk156483912"/>
      <w:r w:rsidRPr="00AB2CF0">
        <w:rPr>
          <w:rFonts w:cs="Calibri"/>
          <w:noProof/>
          <w:lang w:val="en-ID"/>
        </w:rPr>
        <w:t>Larutan uji siap u</w:t>
      </w:r>
      <w:r w:rsidR="0037098B" w:rsidRPr="00AB2CF0">
        <w:rPr>
          <w:rFonts w:cs="Calibri"/>
          <w:noProof/>
          <w:lang w:val="en-ID"/>
        </w:rPr>
        <w:t>ntuk dianalis</w:t>
      </w:r>
      <w:r w:rsidR="00D11380" w:rsidRPr="00AB2CF0">
        <w:rPr>
          <w:rFonts w:cs="Calibri"/>
          <w:noProof/>
          <w:lang w:val="en-ID"/>
        </w:rPr>
        <w:t>is. (Konsentrasi larutan uji : 0,08 mg/mL).</w:t>
      </w:r>
    </w:p>
    <w:bookmarkEnd w:id="15"/>
    <w:p w14:paraId="4263E2DA" w14:textId="77777777" w:rsidR="00D11380" w:rsidRPr="00AB2CF0" w:rsidRDefault="00D11380" w:rsidP="00D113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40" w:line="276" w:lineRule="auto"/>
        <w:ind w:left="2552"/>
        <w:jc w:val="both"/>
        <w:rPr>
          <w:rFonts w:cs="Calibri"/>
          <w:noProof/>
          <w:sz w:val="10"/>
          <w:szCs w:val="10"/>
          <w:lang w:val="en-ID"/>
        </w:rPr>
      </w:pPr>
    </w:p>
    <w:p w14:paraId="03451392" w14:textId="578D7F36" w:rsidR="00C24703" w:rsidRPr="00AB2CF0" w:rsidRDefault="00D11380" w:rsidP="000C6E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  <w:lang w:val="en-ID"/>
        </w:rPr>
        <w:t xml:space="preserve">Kondisi </w:t>
      </w:r>
      <w:r w:rsidR="00EB7F80" w:rsidRPr="00AB2CF0">
        <w:rPr>
          <w:rFonts w:cs="Calibri"/>
          <w:noProof/>
          <w:lang w:val="en-ID"/>
        </w:rPr>
        <w:t>HPLC</w:t>
      </w:r>
      <w:r w:rsidR="005015D4" w:rsidRPr="00AB2CF0">
        <w:rPr>
          <w:rFonts w:cs="Calibri"/>
          <w:noProof/>
          <w:lang w:val="en-ID"/>
        </w:rPr>
        <w:t xml:space="preserve"> </w:t>
      </w:r>
    </w:p>
    <w:p w14:paraId="0C0C796C" w14:textId="6A561ABF" w:rsidR="00B94B08" w:rsidRPr="00AB2CF0" w:rsidRDefault="00EB7F80" w:rsidP="00C94449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</w:rPr>
        <w:t>Larutan baku pembanding dan larutan sampel masing-masing diukur dengan metode HPLC, sesuai kondisi</w:t>
      </w:r>
      <w:r w:rsidR="00D11380" w:rsidRPr="00AB2CF0">
        <w:rPr>
          <w:rFonts w:cs="Calibri"/>
          <w:lang w:val="en-US"/>
        </w:rPr>
        <w:t xml:space="preserve"> </w:t>
      </w:r>
      <w:r w:rsidRPr="00AB2CF0">
        <w:rPr>
          <w:rFonts w:cs="Calibri"/>
        </w:rPr>
        <w:t>:</w:t>
      </w:r>
      <w:r w:rsidR="005015D4" w:rsidRPr="00AB2CF0">
        <w:rPr>
          <w:rFonts w:cs="Calibri"/>
          <w:noProof/>
          <w:lang w:val="en-ID"/>
        </w:rPr>
        <w:t xml:space="preserve"> </w:t>
      </w:r>
    </w:p>
    <w:p w14:paraId="2E9A7D92" w14:textId="77777777" w:rsidR="00B94B08" w:rsidRPr="00AB2CF0" w:rsidRDefault="00B94B08" w:rsidP="006D2E3E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Kolom</w:t>
      </w:r>
      <w:r w:rsidRPr="00AB2CF0">
        <w:rPr>
          <w:rFonts w:cs="Calibri"/>
          <w:noProof/>
          <w:lang w:val="en-ID"/>
        </w:rPr>
        <w:tab/>
      </w:r>
      <w:r w:rsidRPr="00AB2CF0">
        <w:rPr>
          <w:rFonts w:cs="Calibri"/>
          <w:noProof/>
          <w:lang w:val="en-ID"/>
        </w:rPr>
        <w:tab/>
        <w:t xml:space="preserve">: </w:t>
      </w:r>
      <w:r w:rsidR="004C6F8E" w:rsidRPr="00AB2CF0">
        <w:rPr>
          <w:rFonts w:cs="Calibri"/>
          <w:lang w:val="en-US"/>
        </w:rPr>
        <w:t xml:space="preserve">C18 </w:t>
      </w:r>
      <w:r w:rsidR="005C0BF3" w:rsidRPr="00AB2CF0">
        <w:rPr>
          <w:rFonts w:cs="Calibri"/>
          <w:lang w:val="en-US"/>
        </w:rPr>
        <w:t>150 mm x 4,6</w:t>
      </w:r>
      <w:r w:rsidR="00A11228" w:rsidRPr="00AB2CF0">
        <w:rPr>
          <w:rFonts w:cs="Calibri"/>
          <w:lang w:val="en-US"/>
        </w:rPr>
        <w:t xml:space="preserve"> mm;</w:t>
      </w:r>
      <w:r w:rsidR="005C0BF3" w:rsidRPr="00AB2CF0">
        <w:rPr>
          <w:rFonts w:cs="Calibri"/>
          <w:lang w:val="en-US"/>
        </w:rPr>
        <w:t xml:space="preserve"> 5 </w:t>
      </w:r>
      <w:r w:rsidR="005C0BF3" w:rsidRPr="00AB2CF0">
        <w:rPr>
          <w:rFonts w:cs="Calibri"/>
        </w:rPr>
        <w:t>µm</w:t>
      </w:r>
      <w:r w:rsidR="004C6F8E" w:rsidRPr="00AB2CF0">
        <w:rPr>
          <w:rFonts w:cs="Calibri"/>
          <w:lang w:val="en-US"/>
        </w:rPr>
        <w:t xml:space="preserve"> Waters </w:t>
      </w:r>
      <w:proofErr w:type="spellStart"/>
      <w:r w:rsidR="004C6F8E" w:rsidRPr="00AB2CF0">
        <w:rPr>
          <w:rFonts w:cs="Calibri"/>
          <w:lang w:val="en-US"/>
        </w:rPr>
        <w:t>Symetri</w:t>
      </w:r>
      <w:proofErr w:type="spellEnd"/>
    </w:p>
    <w:p w14:paraId="05C6CE62" w14:textId="77777777" w:rsidR="00B94B08" w:rsidRPr="00AB2CF0" w:rsidRDefault="00B94B08" w:rsidP="006D2E3E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Detektor</w:t>
      </w:r>
      <w:r w:rsidRPr="00AB2CF0">
        <w:rPr>
          <w:rFonts w:cs="Calibri"/>
          <w:noProof/>
          <w:lang w:val="en-ID"/>
        </w:rPr>
        <w:tab/>
      </w:r>
      <w:r w:rsidRPr="00AB2CF0">
        <w:rPr>
          <w:rFonts w:cs="Calibri"/>
          <w:noProof/>
          <w:lang w:val="en-ID"/>
        </w:rPr>
        <w:tab/>
      </w:r>
      <w:r w:rsidR="005C0BF3" w:rsidRPr="00AB2CF0">
        <w:rPr>
          <w:rFonts w:cs="Calibri"/>
          <w:noProof/>
          <w:lang w:val="en-ID"/>
        </w:rPr>
        <w:t>: UV 250</w:t>
      </w:r>
      <w:r w:rsidRPr="00AB2CF0">
        <w:rPr>
          <w:rFonts w:cs="Calibri"/>
          <w:noProof/>
          <w:lang w:val="en-ID"/>
        </w:rPr>
        <w:t xml:space="preserve"> nm </w:t>
      </w:r>
    </w:p>
    <w:p w14:paraId="038CA0D7" w14:textId="77777777" w:rsidR="00B94B08" w:rsidRPr="00AB2CF0" w:rsidRDefault="0061407E" w:rsidP="006D2E3E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Flow rate</w:t>
      </w:r>
      <w:r w:rsidRPr="00AB2CF0">
        <w:rPr>
          <w:rFonts w:cs="Calibri"/>
          <w:noProof/>
          <w:lang w:val="en-ID"/>
        </w:rPr>
        <w:tab/>
      </w:r>
      <w:r w:rsidRPr="00AB2CF0">
        <w:rPr>
          <w:rFonts w:cs="Calibri"/>
          <w:noProof/>
          <w:lang w:val="en-ID"/>
        </w:rPr>
        <w:tab/>
      </w:r>
      <w:r w:rsidR="005C0BF3" w:rsidRPr="00AB2CF0">
        <w:rPr>
          <w:rFonts w:cs="Calibri"/>
          <w:noProof/>
          <w:lang w:val="en-ID"/>
        </w:rPr>
        <w:t>: 1,5</w:t>
      </w:r>
      <w:r w:rsidR="00B94B08" w:rsidRPr="00AB2CF0">
        <w:rPr>
          <w:rFonts w:cs="Calibri"/>
          <w:noProof/>
          <w:lang w:val="en-ID"/>
        </w:rPr>
        <w:t xml:space="preserve"> mL/menit</w:t>
      </w:r>
    </w:p>
    <w:p w14:paraId="22C8CED1" w14:textId="77777777" w:rsidR="00B94B08" w:rsidRPr="00AB2CF0" w:rsidRDefault="00B94B08" w:rsidP="006D2E3E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V</w:t>
      </w:r>
      <w:r w:rsidR="0061407E" w:rsidRPr="00AB2CF0">
        <w:rPr>
          <w:rFonts w:cs="Calibri"/>
          <w:noProof/>
          <w:lang w:val="en-ID"/>
        </w:rPr>
        <w:t>olume Injeksi</w:t>
      </w:r>
      <w:r w:rsidR="0061407E" w:rsidRPr="00AB2CF0">
        <w:rPr>
          <w:rFonts w:cs="Calibri"/>
          <w:noProof/>
          <w:lang w:val="en-ID"/>
        </w:rPr>
        <w:tab/>
      </w:r>
      <w:r w:rsidR="005C0BF3" w:rsidRPr="00AB2CF0">
        <w:rPr>
          <w:rFonts w:cs="Calibri"/>
          <w:noProof/>
          <w:lang w:val="en-ID"/>
        </w:rPr>
        <w:t>: 4</w:t>
      </w:r>
      <w:r w:rsidRPr="00AB2CF0">
        <w:rPr>
          <w:rFonts w:cs="Calibri"/>
          <w:noProof/>
          <w:lang w:val="en-ID"/>
        </w:rPr>
        <w:t xml:space="preserve"> µl</w:t>
      </w:r>
    </w:p>
    <w:p w14:paraId="1AAFA1ED" w14:textId="77777777" w:rsidR="00A66341" w:rsidRPr="00AB2CF0" w:rsidRDefault="00B94B08" w:rsidP="00A6634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Fase gerak</w:t>
      </w:r>
      <w:r w:rsidRPr="00AB2CF0">
        <w:rPr>
          <w:rFonts w:cs="Calibri"/>
          <w:noProof/>
          <w:lang w:val="en-ID"/>
        </w:rPr>
        <w:tab/>
      </w:r>
      <w:r w:rsidRPr="00AB2CF0">
        <w:rPr>
          <w:rFonts w:cs="Calibri"/>
          <w:noProof/>
          <w:lang w:val="en-ID"/>
        </w:rPr>
        <w:tab/>
      </w:r>
      <w:r w:rsidR="005C0BF3" w:rsidRPr="00AB2CF0">
        <w:rPr>
          <w:rFonts w:cs="Calibri"/>
          <w:noProof/>
          <w:lang w:val="en-ID"/>
        </w:rPr>
        <w:t>:</w:t>
      </w:r>
      <w:r w:rsidR="0061407E" w:rsidRPr="00AB2CF0">
        <w:rPr>
          <w:rFonts w:cs="Calibri"/>
          <w:lang w:val="en-US"/>
        </w:rPr>
        <w:t xml:space="preserve"> </w:t>
      </w:r>
      <w:proofErr w:type="spellStart"/>
      <w:proofErr w:type="gramStart"/>
      <w:r w:rsidR="00A66341" w:rsidRPr="00AB2CF0">
        <w:rPr>
          <w:rFonts w:cs="Calibri"/>
          <w:lang w:val="en-US"/>
        </w:rPr>
        <w:t>Akuades</w:t>
      </w:r>
      <w:proofErr w:type="spellEnd"/>
      <w:r w:rsidR="00A66341" w:rsidRPr="00AB2CF0">
        <w:rPr>
          <w:rFonts w:cs="Calibri"/>
          <w:lang w:val="en-US"/>
        </w:rPr>
        <w:t xml:space="preserve"> </w:t>
      </w:r>
      <w:r w:rsidR="00A66341" w:rsidRPr="00AB2CF0">
        <w:rPr>
          <w:rFonts w:cs="Calibri"/>
        </w:rPr>
        <w:t>:</w:t>
      </w:r>
      <w:proofErr w:type="gramEnd"/>
      <w:r w:rsidR="00A66341" w:rsidRPr="00AB2CF0">
        <w:rPr>
          <w:rFonts w:cs="Calibri"/>
          <w:lang w:val="en-US"/>
        </w:rPr>
        <w:t xml:space="preserve"> </w:t>
      </w:r>
      <w:r w:rsidR="00A66341" w:rsidRPr="00AB2CF0">
        <w:rPr>
          <w:rFonts w:cs="Calibri"/>
        </w:rPr>
        <w:t>A</w:t>
      </w:r>
      <w:proofErr w:type="spellStart"/>
      <w:r w:rsidR="00A66341" w:rsidRPr="00AB2CF0">
        <w:rPr>
          <w:rFonts w:cs="Calibri"/>
          <w:lang w:val="en-US"/>
        </w:rPr>
        <w:t>setonitril</w:t>
      </w:r>
      <w:proofErr w:type="spellEnd"/>
      <w:r w:rsidR="00A66341" w:rsidRPr="00AB2CF0">
        <w:rPr>
          <w:rFonts w:cs="Calibri"/>
          <w:lang w:val="en-US"/>
        </w:rPr>
        <w:t xml:space="preserve"> Pro HPLC </w:t>
      </w:r>
      <w:r w:rsidR="00A66341" w:rsidRPr="00AB2CF0">
        <w:rPr>
          <w:rFonts w:cs="Calibri"/>
        </w:rPr>
        <w:t>:</w:t>
      </w:r>
      <w:r w:rsidR="00A66341" w:rsidRPr="00AB2CF0">
        <w:rPr>
          <w:rFonts w:cs="Calibri"/>
          <w:lang w:val="en-US"/>
        </w:rPr>
        <w:t xml:space="preserve"> </w:t>
      </w:r>
      <w:r w:rsidR="00A66341" w:rsidRPr="00AB2CF0">
        <w:rPr>
          <w:rFonts w:cs="Calibri"/>
        </w:rPr>
        <w:t>Asam asetat glasial</w:t>
      </w:r>
    </w:p>
    <w:p w14:paraId="172F3A86" w14:textId="5AD4F654" w:rsidR="00B95903" w:rsidRPr="00AB2CF0" w:rsidRDefault="00A66341" w:rsidP="00D42AA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rPr>
          <w:rFonts w:cs="Calibri"/>
          <w:noProof/>
        </w:rPr>
      </w:pPr>
      <w:r w:rsidRPr="00AB2CF0">
        <w:rPr>
          <w:rFonts w:cs="Calibri"/>
          <w:noProof/>
        </w:rPr>
        <w:tab/>
      </w:r>
      <w:r w:rsidRPr="00AB2CF0">
        <w:rPr>
          <w:rFonts w:cs="Calibri"/>
          <w:noProof/>
        </w:rPr>
        <w:tab/>
      </w:r>
      <w:r w:rsidRPr="00AB2CF0">
        <w:rPr>
          <w:rFonts w:cs="Calibri"/>
          <w:noProof/>
        </w:rPr>
        <w:tab/>
        <w:t xml:space="preserve">  </w:t>
      </w:r>
      <w:r w:rsidRPr="00AB2CF0">
        <w:rPr>
          <w:rFonts w:cs="Calibri"/>
        </w:rPr>
        <w:t>(500:500:1)</w:t>
      </w:r>
    </w:p>
    <w:p w14:paraId="7A7574DD" w14:textId="3E7224A6" w:rsidR="00D705D9" w:rsidRPr="00AB2CF0" w:rsidRDefault="00CB2906" w:rsidP="000C6EC6">
      <w:pPr>
        <w:pStyle w:val="ListParagraph"/>
        <w:numPr>
          <w:ilvl w:val="0"/>
          <w:numId w:val="15"/>
        </w:numPr>
        <w:spacing w:after="0" w:line="276" w:lineRule="auto"/>
        <w:ind w:left="2127" w:hanging="284"/>
        <w:contextualSpacing w:val="0"/>
        <w:jc w:val="both"/>
        <w:rPr>
          <w:rFonts w:cs="Calibri"/>
          <w:lang w:val="en-ID"/>
        </w:rPr>
      </w:pPr>
      <w:proofErr w:type="spellStart"/>
      <w:proofErr w:type="gramStart"/>
      <w:r w:rsidRPr="00AB2CF0">
        <w:rPr>
          <w:rFonts w:cs="Calibri"/>
          <w:lang w:val="en-ID"/>
        </w:rPr>
        <w:t>Perhitungan</w:t>
      </w:r>
      <w:proofErr w:type="spellEnd"/>
      <w:r w:rsidR="006D2E3E" w:rsidRPr="00AB2CF0">
        <w:rPr>
          <w:rFonts w:cs="Calibri"/>
          <w:lang w:val="en-ID"/>
        </w:rPr>
        <w:t xml:space="preserve"> :</w:t>
      </w:r>
      <w:proofErr w:type="gramEnd"/>
      <w:r w:rsidRPr="00AB2CF0">
        <w:rPr>
          <w:rFonts w:cs="Calibri"/>
          <w:i/>
          <w:lang w:val="en-ID"/>
        </w:rPr>
        <w:t xml:space="preserve"> </w:t>
      </w:r>
    </w:p>
    <w:p w14:paraId="071128B7" w14:textId="77777777" w:rsidR="00E91B66" w:rsidRPr="00AB2CF0" w:rsidRDefault="00E91B66" w:rsidP="00F22AB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cs="Calibri"/>
          <w:noProof/>
        </w:rPr>
      </w:pPr>
    </w:p>
    <w:p w14:paraId="3853B3A5" w14:textId="0EADDC67" w:rsidR="005C0BF3" w:rsidRPr="00AB2CF0" w:rsidRDefault="00223958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eastAsia="Times New Roman" w:cs="Calibri"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 × B%  </m:t>
          </m:r>
        </m:oMath>
      </m:oMathPara>
    </w:p>
    <w:p w14:paraId="318059A7" w14:textId="77777777" w:rsidR="00C66F84" w:rsidRPr="00AB2CF0" w:rsidRDefault="00C66F84" w:rsidP="008D130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eastAsia="Times New Roman" w:cs="Calibri"/>
          <w:iCs/>
          <w:noProof/>
        </w:rPr>
      </w:pPr>
    </w:p>
    <w:p w14:paraId="7E1F9F7F" w14:textId="28472B03" w:rsidR="005C0BF3" w:rsidRPr="00AB2CF0" w:rsidRDefault="005C0BF3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cs="Calibri"/>
          <w:iCs/>
          <w:noProof/>
          <w:lang w:val="en-US"/>
        </w:rPr>
      </w:pPr>
      <w:r w:rsidRPr="00AB2CF0">
        <w:rPr>
          <w:rFonts w:cs="Calibri"/>
          <w:iCs/>
          <w:noProof/>
          <w:lang w:val="en-US"/>
        </w:rPr>
        <w:t>Keterangan</w:t>
      </w:r>
      <w:r w:rsidR="00D11380" w:rsidRPr="00AB2CF0">
        <w:rPr>
          <w:rFonts w:cs="Calibri"/>
          <w:iCs/>
          <w:noProof/>
          <w:lang w:val="en-US"/>
        </w:rPr>
        <w:t xml:space="preserve"> </w:t>
      </w:r>
      <w:r w:rsidRPr="00AB2CF0">
        <w:rPr>
          <w:rFonts w:cs="Calibri"/>
          <w:iCs/>
          <w:noProof/>
          <w:lang w:val="en-US"/>
        </w:rPr>
        <w:t xml:space="preserve">: </w:t>
      </w:r>
    </w:p>
    <w:tbl>
      <w:tblPr>
        <w:tblW w:w="8062" w:type="dxa"/>
        <w:tblInd w:w="2203" w:type="dxa"/>
        <w:tblLook w:val="04A0" w:firstRow="1" w:lastRow="0" w:firstColumn="1" w:lastColumn="0" w:noHBand="0" w:noVBand="1"/>
      </w:tblPr>
      <w:tblGrid>
        <w:gridCol w:w="690"/>
        <w:gridCol w:w="428"/>
        <w:gridCol w:w="6944"/>
      </w:tblGrid>
      <w:tr w:rsidR="004742BE" w:rsidRPr="00AB2CF0" w14:paraId="26AFE779" w14:textId="77777777" w:rsidTr="00223CD1">
        <w:trPr>
          <w:trHeight w:val="317"/>
        </w:trPr>
        <w:tc>
          <w:tcPr>
            <w:tcW w:w="636" w:type="dxa"/>
            <w:shd w:val="clear" w:color="auto" w:fill="auto"/>
          </w:tcPr>
          <w:p w14:paraId="1E36D42F" w14:textId="77777777" w:rsidR="005C0BF3" w:rsidRPr="00AB2CF0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C</w:t>
            </w:r>
          </w:p>
        </w:tc>
        <w:tc>
          <w:tcPr>
            <w:tcW w:w="429" w:type="dxa"/>
            <w:shd w:val="clear" w:color="auto" w:fill="auto"/>
          </w:tcPr>
          <w:p w14:paraId="3876CB18" w14:textId="77777777" w:rsidR="005C0BF3" w:rsidRPr="00AB2CF0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997" w:type="dxa"/>
            <w:shd w:val="clear" w:color="auto" w:fill="auto"/>
          </w:tcPr>
          <w:p w14:paraId="5C438E1D" w14:textId="26578D5F" w:rsidR="005C0BF3" w:rsidRPr="00AB2CF0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Kadar Valsartan yang telah diperhitungkan terhadap baku kerja (%)</w:t>
            </w:r>
          </w:p>
        </w:tc>
      </w:tr>
      <w:tr w:rsidR="004742BE" w:rsidRPr="00AB2CF0" w14:paraId="6A32A734" w14:textId="77777777" w:rsidTr="00223CD1">
        <w:trPr>
          <w:trHeight w:val="366"/>
        </w:trPr>
        <w:tc>
          <w:tcPr>
            <w:tcW w:w="636" w:type="dxa"/>
            <w:shd w:val="clear" w:color="auto" w:fill="auto"/>
          </w:tcPr>
          <w:p w14:paraId="454FC6E0" w14:textId="77777777" w:rsidR="005C0BF3" w:rsidRPr="00AB2CF0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429" w:type="dxa"/>
            <w:shd w:val="clear" w:color="auto" w:fill="auto"/>
          </w:tcPr>
          <w:p w14:paraId="208D68E0" w14:textId="77777777" w:rsidR="005C0BF3" w:rsidRPr="00AB2CF0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6BFD299F" w14:textId="07D72E29" w:rsidR="005C0BF3" w:rsidRPr="00AB2CF0" w:rsidRDefault="008B2BA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4742BE" w:rsidRPr="00AB2CF0" w14:paraId="6239EF4D" w14:textId="77777777" w:rsidTr="00223CD1">
        <w:trPr>
          <w:trHeight w:val="366"/>
        </w:trPr>
        <w:tc>
          <w:tcPr>
            <w:tcW w:w="636" w:type="dxa"/>
            <w:shd w:val="clear" w:color="auto" w:fill="auto"/>
          </w:tcPr>
          <w:p w14:paraId="34456C34" w14:textId="77777777" w:rsidR="005C0BF3" w:rsidRPr="00AB2CF0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Ls</w:t>
            </w:r>
          </w:p>
        </w:tc>
        <w:tc>
          <w:tcPr>
            <w:tcW w:w="429" w:type="dxa"/>
            <w:shd w:val="clear" w:color="auto" w:fill="auto"/>
          </w:tcPr>
          <w:p w14:paraId="6654D976" w14:textId="77777777" w:rsidR="005C0BF3" w:rsidRPr="00AB2CF0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60276426" w14:textId="37F49CB6" w:rsidR="005C0BF3" w:rsidRPr="00AB2CF0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Luas area lar</w:t>
            </w:r>
            <w:r w:rsidR="008B2BA3" w:rsidRPr="00AB2CF0">
              <w:rPr>
                <w:rFonts w:cs="Calibri"/>
                <w:iCs/>
                <w:noProof/>
                <w:lang w:val="en-US"/>
              </w:rPr>
              <w:t xml:space="preserve">utan baku </w:t>
            </w:r>
          </w:p>
        </w:tc>
      </w:tr>
      <w:tr w:rsidR="004742BE" w:rsidRPr="00AB2CF0" w14:paraId="42FF1B86" w14:textId="77777777" w:rsidTr="00223CD1">
        <w:trPr>
          <w:trHeight w:val="384"/>
        </w:trPr>
        <w:tc>
          <w:tcPr>
            <w:tcW w:w="636" w:type="dxa"/>
            <w:shd w:val="clear" w:color="auto" w:fill="auto"/>
          </w:tcPr>
          <w:p w14:paraId="639E5395" w14:textId="77777777" w:rsidR="005C0BF3" w:rsidRPr="00AB2CF0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lang w:val="en-US"/>
              </w:rPr>
              <w:lastRenderedPageBreak/>
              <w:t>C</w:t>
            </w:r>
            <w:r w:rsidRPr="00AB2CF0">
              <w:rPr>
                <w:rFonts w:cs="Calibri"/>
              </w:rPr>
              <w:t>s</w:t>
            </w:r>
          </w:p>
        </w:tc>
        <w:tc>
          <w:tcPr>
            <w:tcW w:w="429" w:type="dxa"/>
            <w:shd w:val="clear" w:color="auto" w:fill="auto"/>
          </w:tcPr>
          <w:p w14:paraId="4BF96993" w14:textId="77777777" w:rsidR="005C0BF3" w:rsidRPr="00AB2CF0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3A53FC34" w14:textId="042A9035" w:rsidR="005C0BF3" w:rsidRPr="00AB2CF0" w:rsidRDefault="008B2BA3" w:rsidP="008B2B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Konsentrasi</w:t>
            </w:r>
            <w:proofErr w:type="spellEnd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pembanding</w:t>
            </w:r>
            <w:proofErr w:type="spellEnd"/>
            <w:r w:rsidR="00F22AB6"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(mg/mL)</w:t>
            </w:r>
            <w:r w:rsidR="00D11380"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r w:rsidR="00223CD1"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 xml:space="preserve">mg zat baku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)</m:t>
              </m:r>
            </m:oMath>
          </w:p>
        </w:tc>
      </w:tr>
      <w:tr w:rsidR="00D11380" w:rsidRPr="00AB2CF0" w14:paraId="555C606C" w14:textId="77777777" w:rsidTr="00223CD1">
        <w:trPr>
          <w:trHeight w:val="366"/>
        </w:trPr>
        <w:tc>
          <w:tcPr>
            <w:tcW w:w="636" w:type="dxa"/>
            <w:shd w:val="clear" w:color="auto" w:fill="auto"/>
          </w:tcPr>
          <w:p w14:paraId="4BFF9DDF" w14:textId="16BDB49B" w:rsidR="005741EF" w:rsidRPr="00AB2CF0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AB2CF0">
              <w:rPr>
                <w:rFonts w:cs="Calibri"/>
                <w:lang w:val="en-US"/>
              </w:rPr>
              <w:t>C</w:t>
            </w:r>
            <w:r w:rsidR="00F22AB6" w:rsidRPr="00AB2CF0">
              <w:rPr>
                <w:rFonts w:cs="Calibri"/>
                <w:lang w:val="en-US"/>
              </w:rPr>
              <w:t>r</w:t>
            </w:r>
          </w:p>
        </w:tc>
        <w:tc>
          <w:tcPr>
            <w:tcW w:w="429" w:type="dxa"/>
            <w:shd w:val="clear" w:color="auto" w:fill="auto"/>
          </w:tcPr>
          <w:p w14:paraId="41D3B8B0" w14:textId="50603AD4" w:rsidR="005741EF" w:rsidRPr="00AB2CF0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AB2CF0">
              <w:rPr>
                <w:rFonts w:cs="Calibri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0F98009E" w14:textId="3A15C8E3" w:rsidR="005741EF" w:rsidRPr="00AB2CF0" w:rsidRDefault="008B2BA3" w:rsidP="008B2B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val="en" w:eastAsia="en-ID"/>
              </w:rPr>
            </w:pP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Konsentrasi</w:t>
            </w:r>
            <w:proofErr w:type="spellEnd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zat</w:t>
            </w:r>
            <w:proofErr w:type="spellEnd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uji</w:t>
            </w:r>
            <w:r w:rsidR="00F22AB6"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(mg/mL)</w:t>
            </w:r>
            <w:r w:rsidR="00223CD1"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 xml:space="preserve">Dosis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1000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)</m:t>
              </m:r>
            </m:oMath>
          </w:p>
        </w:tc>
      </w:tr>
      <w:tr w:rsidR="00223CD1" w:rsidRPr="00AB2CF0" w14:paraId="0EF68A4E" w14:textId="77777777" w:rsidTr="00223CD1">
        <w:trPr>
          <w:trHeight w:val="366"/>
        </w:trPr>
        <w:tc>
          <w:tcPr>
            <w:tcW w:w="636" w:type="dxa"/>
            <w:shd w:val="clear" w:color="auto" w:fill="auto"/>
          </w:tcPr>
          <w:p w14:paraId="2CACA093" w14:textId="6D74B32A" w:rsidR="00223CD1" w:rsidRPr="00AB2CF0" w:rsidRDefault="00223CD1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AB2CF0">
              <w:rPr>
                <w:rFonts w:cs="Calibri"/>
                <w:lang w:val="en-US"/>
              </w:rPr>
              <w:t>Dosis</w:t>
            </w:r>
            <w:proofErr w:type="spellEnd"/>
          </w:p>
        </w:tc>
        <w:tc>
          <w:tcPr>
            <w:tcW w:w="429" w:type="dxa"/>
            <w:shd w:val="clear" w:color="auto" w:fill="auto"/>
          </w:tcPr>
          <w:p w14:paraId="75990177" w14:textId="310A4DF7" w:rsidR="00223CD1" w:rsidRPr="00AB2CF0" w:rsidRDefault="00223CD1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AB2CF0">
              <w:rPr>
                <w:rFonts w:cs="Calibri"/>
                <w:lang w:val="en-US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09DA18D0" w14:textId="45E5D0E2" w:rsidR="00223CD1" w:rsidRPr="00AB2CF0" w:rsidRDefault="00223CD1" w:rsidP="008B2B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80 mg</w:t>
            </w:r>
          </w:p>
        </w:tc>
      </w:tr>
      <w:tr w:rsidR="00223CD1" w:rsidRPr="00AB2CF0" w14:paraId="1C8DAD99" w14:textId="77777777" w:rsidTr="00223CD1">
        <w:trPr>
          <w:trHeight w:val="366"/>
        </w:trPr>
        <w:tc>
          <w:tcPr>
            <w:tcW w:w="636" w:type="dxa"/>
            <w:shd w:val="clear" w:color="auto" w:fill="auto"/>
          </w:tcPr>
          <w:p w14:paraId="7FD5E42E" w14:textId="1E1F2E71" w:rsidR="00223CD1" w:rsidRPr="00AB2CF0" w:rsidRDefault="00223CD1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AB2CF0">
              <w:rPr>
                <w:rFonts w:cs="Calibri"/>
                <w:lang w:val="en-US"/>
              </w:rPr>
              <w:t>B%</w:t>
            </w:r>
          </w:p>
        </w:tc>
        <w:tc>
          <w:tcPr>
            <w:tcW w:w="429" w:type="dxa"/>
            <w:shd w:val="clear" w:color="auto" w:fill="auto"/>
          </w:tcPr>
          <w:p w14:paraId="4B9FB983" w14:textId="2D455754" w:rsidR="00223CD1" w:rsidRPr="00AB2CF0" w:rsidRDefault="00223CD1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AB2CF0">
              <w:rPr>
                <w:rFonts w:cs="Calibri"/>
                <w:lang w:val="en-US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499CB9B8" w14:textId="6CE89152" w:rsidR="00223CD1" w:rsidRPr="00AB2CF0" w:rsidRDefault="000D58A8" w:rsidP="008B2B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Kadar </w:t>
            </w: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kerja</w:t>
            </w:r>
            <w:proofErr w:type="spellEnd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(%)</w:t>
            </w:r>
          </w:p>
        </w:tc>
      </w:tr>
    </w:tbl>
    <w:p w14:paraId="205B8168" w14:textId="77777777" w:rsidR="00F22AB6" w:rsidRPr="00AB2CF0" w:rsidRDefault="00F22AB6" w:rsidP="00AC2D99">
      <w:pPr>
        <w:spacing w:after="0" w:line="276" w:lineRule="auto"/>
        <w:jc w:val="both"/>
        <w:rPr>
          <w:rFonts w:eastAsia="Times New Roman" w:cs="Calibri"/>
          <w:sz w:val="10"/>
          <w:szCs w:val="10"/>
          <w:lang w:val="en-ID"/>
        </w:rPr>
      </w:pPr>
    </w:p>
    <w:p w14:paraId="71803EC1" w14:textId="1BFF3669" w:rsidR="00E91B66" w:rsidRPr="00AB2CF0" w:rsidRDefault="00904C24" w:rsidP="00506C3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1134" w:hanging="708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US"/>
        </w:rPr>
        <w:t>Kemurnian</w:t>
      </w:r>
      <w:r w:rsidR="008B2BA3" w:rsidRPr="00AB2CF0">
        <w:rPr>
          <w:rFonts w:cs="Calibri"/>
          <w:noProof/>
          <w:lang w:val="en-US"/>
        </w:rPr>
        <w:t xml:space="preserve"> </w:t>
      </w:r>
    </w:p>
    <w:p w14:paraId="5FF4795B" w14:textId="6045FAFF" w:rsidR="00A11228" w:rsidRPr="00AB2CF0" w:rsidRDefault="00E91B66" w:rsidP="00506C3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contextualSpacing w:val="0"/>
        <w:jc w:val="both"/>
        <w:rPr>
          <w:rFonts w:cs="Calibri"/>
          <w:noProof/>
          <w:lang w:val="en-US"/>
        </w:rPr>
      </w:pPr>
      <w:r w:rsidRPr="00AB2CF0">
        <w:rPr>
          <w:rFonts w:cs="Calibri"/>
          <w:noProof/>
          <w:lang w:val="en-US"/>
        </w:rPr>
        <w:t>Syarat</w:t>
      </w:r>
      <w:r w:rsidR="00223CD1" w:rsidRPr="00AB2CF0">
        <w:rPr>
          <w:rFonts w:cs="Calibri"/>
          <w:noProof/>
          <w:lang w:val="en-US"/>
        </w:rPr>
        <w:t xml:space="preserve"> </w:t>
      </w:r>
      <w:r w:rsidRPr="00AB2CF0">
        <w:rPr>
          <w:rFonts w:cs="Calibri"/>
          <w:noProof/>
          <w:lang w:val="en-US"/>
        </w:rPr>
        <w:t>:</w:t>
      </w:r>
    </w:p>
    <w:p w14:paraId="40E09304" w14:textId="77777777" w:rsidR="00A11228" w:rsidRPr="00AB2CF0" w:rsidRDefault="00A11228" w:rsidP="00A11228">
      <w:pPr>
        <w:pStyle w:val="ListParagraph"/>
        <w:autoSpaceDE w:val="0"/>
        <w:autoSpaceDN w:val="0"/>
        <w:spacing w:after="0" w:line="276" w:lineRule="auto"/>
        <w:ind w:left="1985"/>
        <w:contextualSpacing w:val="0"/>
        <w:jc w:val="both"/>
        <w:rPr>
          <w:rFonts w:cs="Calibri"/>
        </w:rPr>
      </w:pPr>
      <w:r w:rsidRPr="00AB2CF0">
        <w:rPr>
          <w:rFonts w:cs="Calibri"/>
        </w:rPr>
        <w:t>Sesuai dengan spesifikasi</w:t>
      </w:r>
      <w:r w:rsidRPr="00AB2CF0">
        <w:rPr>
          <w:rFonts w:cs="Calibri"/>
          <w:lang w:val="en-ID"/>
        </w:rPr>
        <w:t xml:space="preserve"> </w:t>
      </w:r>
      <w:proofErr w:type="spellStart"/>
      <w:r w:rsidRPr="00AB2CF0">
        <w:rPr>
          <w:rFonts w:cs="Calibri"/>
          <w:lang w:val="en-ID"/>
        </w:rPr>
        <w:t>produk</w:t>
      </w:r>
      <w:proofErr w:type="spellEnd"/>
      <w:r w:rsidRPr="00AB2CF0">
        <w:rPr>
          <w:rFonts w:cs="Calibri"/>
          <w:lang w:val="en-ID"/>
        </w:rPr>
        <w:t xml:space="preserve"> </w:t>
      </w:r>
      <w:r w:rsidR="004C6F8E" w:rsidRPr="00AB2CF0">
        <w:rPr>
          <w:rFonts w:cs="Calibri"/>
          <w:lang w:val="en-ID"/>
        </w:rPr>
        <w:t xml:space="preserve">Tablet </w:t>
      </w:r>
      <w:r w:rsidRPr="00AB2CF0">
        <w:rPr>
          <w:rFonts w:cs="Calibri"/>
          <w:lang w:val="en-ID"/>
        </w:rPr>
        <w:t>Valsartan 80 mg (S-QC-03-079)</w:t>
      </w:r>
      <w:r w:rsidRPr="00AB2CF0">
        <w:rPr>
          <w:rFonts w:cs="Calibri"/>
        </w:rPr>
        <w:t>.</w:t>
      </w:r>
    </w:p>
    <w:p w14:paraId="58519C22" w14:textId="5ABF8F43" w:rsidR="00904C24" w:rsidRPr="00AB2CF0" w:rsidRDefault="00904C24" w:rsidP="00506C3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contextualSpacing w:val="0"/>
        <w:jc w:val="both"/>
        <w:rPr>
          <w:rFonts w:cs="Calibri"/>
          <w:i/>
          <w:lang w:val="en-US"/>
        </w:rPr>
      </w:pPr>
      <w:r w:rsidRPr="00AB2CF0">
        <w:rPr>
          <w:rFonts w:cs="Calibri"/>
          <w:lang w:val="en-US"/>
        </w:rPr>
        <w:t xml:space="preserve">Cara </w:t>
      </w:r>
      <w:proofErr w:type="spellStart"/>
      <w:proofErr w:type="gramStart"/>
      <w:r w:rsidRPr="00AB2CF0">
        <w:rPr>
          <w:rFonts w:cs="Calibri"/>
          <w:lang w:val="en-US"/>
        </w:rPr>
        <w:t>Kerja</w:t>
      </w:r>
      <w:proofErr w:type="spellEnd"/>
      <w:r w:rsidR="00223CD1" w:rsidRPr="00AB2CF0">
        <w:rPr>
          <w:rFonts w:cs="Calibri"/>
          <w:lang w:val="en-US"/>
        </w:rPr>
        <w:t xml:space="preserve"> </w:t>
      </w:r>
      <w:r w:rsidRPr="00AB2CF0">
        <w:rPr>
          <w:rFonts w:cs="Calibri"/>
          <w:lang w:val="en-US"/>
        </w:rPr>
        <w:t>:</w:t>
      </w:r>
      <w:proofErr w:type="gramEnd"/>
    </w:p>
    <w:p w14:paraId="4DDF9EB8" w14:textId="01E7E9C4" w:rsidR="00536CF4" w:rsidRPr="00AB2CF0" w:rsidRDefault="00536CF4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</w:rPr>
        <w:t>Pelarut</w:t>
      </w:r>
      <w:r w:rsidR="008B2BA3" w:rsidRPr="00AB2CF0">
        <w:rPr>
          <w:rFonts w:cs="Calibri"/>
          <w:lang w:val="en-GB"/>
        </w:rPr>
        <w:t xml:space="preserve"> </w:t>
      </w:r>
    </w:p>
    <w:p w14:paraId="63892B58" w14:textId="77777777" w:rsidR="00223CD1" w:rsidRPr="00AB2CF0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bookmarkStart w:id="16" w:name="_Hlk156486507"/>
      <w:proofErr w:type="spellStart"/>
      <w:r w:rsidRPr="00AB2CF0">
        <w:rPr>
          <w:rFonts w:cs="Calibri"/>
          <w:lang w:val="en-GB"/>
        </w:rPr>
        <w:t>Campurkan</w:t>
      </w:r>
      <w:proofErr w:type="spellEnd"/>
      <w:r w:rsidRPr="00AB2CF0">
        <w:rPr>
          <w:rFonts w:cs="Calibri"/>
          <w:lang w:val="en-GB"/>
        </w:rPr>
        <w:t xml:space="preserve"> 500 mL </w:t>
      </w:r>
      <w:proofErr w:type="spellStart"/>
      <w:r w:rsidRPr="00AB2CF0">
        <w:rPr>
          <w:rFonts w:cs="Calibri"/>
          <w:lang w:val="en-GB"/>
        </w:rPr>
        <w:t>Asetonitril</w:t>
      </w:r>
      <w:proofErr w:type="spellEnd"/>
      <w:r w:rsidRPr="00AB2CF0">
        <w:rPr>
          <w:rFonts w:cs="Calibri"/>
          <w:lang w:val="en-GB"/>
        </w:rPr>
        <w:t xml:space="preserve"> Pro HPLC </w:t>
      </w:r>
      <w:proofErr w:type="spellStart"/>
      <w:r w:rsidRPr="00AB2CF0">
        <w:rPr>
          <w:rFonts w:cs="Calibri"/>
          <w:lang w:val="en-GB"/>
        </w:rPr>
        <w:t>dengan</w:t>
      </w:r>
      <w:proofErr w:type="spellEnd"/>
      <w:r w:rsidRPr="00AB2CF0">
        <w:rPr>
          <w:rFonts w:cs="Calibri"/>
          <w:lang w:val="en-GB"/>
        </w:rPr>
        <w:t xml:space="preserve"> 500 mL </w:t>
      </w:r>
      <w:proofErr w:type="spellStart"/>
      <w:r w:rsidRPr="00AB2CF0">
        <w:rPr>
          <w:rFonts w:cs="Calibri"/>
          <w:lang w:val="en-GB"/>
        </w:rPr>
        <w:t>Akuades</w:t>
      </w:r>
      <w:proofErr w:type="spellEnd"/>
      <w:r w:rsidRPr="00AB2CF0">
        <w:rPr>
          <w:rFonts w:cs="Calibri"/>
          <w:lang w:val="en-GB"/>
        </w:rPr>
        <w:t>.</w:t>
      </w:r>
    </w:p>
    <w:p w14:paraId="2050CC40" w14:textId="77777777" w:rsidR="00223CD1" w:rsidRPr="00AB2CF0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lang w:val="en-GB"/>
        </w:rPr>
        <w:t xml:space="preserve">Masukkan </w:t>
      </w:r>
      <w:proofErr w:type="spellStart"/>
      <w:r w:rsidRPr="00AB2CF0">
        <w:rPr>
          <w:rFonts w:cs="Calibri"/>
          <w:lang w:val="en-GB"/>
        </w:rPr>
        <w:t>ke</w:t>
      </w:r>
      <w:proofErr w:type="spellEnd"/>
      <w:r w:rsidRPr="00AB2CF0">
        <w:rPr>
          <w:rFonts w:cs="Calibri"/>
          <w:lang w:val="en-GB"/>
        </w:rPr>
        <w:t xml:space="preserve"> </w:t>
      </w:r>
      <w:proofErr w:type="spellStart"/>
      <w:r w:rsidRPr="00AB2CF0">
        <w:rPr>
          <w:rFonts w:cs="Calibri"/>
          <w:lang w:val="en-GB"/>
        </w:rPr>
        <w:t>dalam</w:t>
      </w:r>
      <w:proofErr w:type="spellEnd"/>
      <w:r w:rsidRPr="00AB2CF0">
        <w:rPr>
          <w:rFonts w:cs="Calibri"/>
          <w:lang w:val="en-GB"/>
        </w:rPr>
        <w:t xml:space="preserve"> </w:t>
      </w:r>
      <w:proofErr w:type="spellStart"/>
      <w:r w:rsidRPr="00AB2CF0">
        <w:rPr>
          <w:rFonts w:cs="Calibri"/>
          <w:lang w:val="en-GB"/>
        </w:rPr>
        <w:t>gelas</w:t>
      </w:r>
      <w:proofErr w:type="spellEnd"/>
      <w:r w:rsidRPr="00AB2CF0">
        <w:rPr>
          <w:rFonts w:cs="Calibri"/>
          <w:lang w:val="en-GB"/>
        </w:rPr>
        <w:t xml:space="preserve"> </w:t>
      </w:r>
      <w:proofErr w:type="spellStart"/>
      <w:r w:rsidRPr="00AB2CF0">
        <w:rPr>
          <w:rFonts w:cs="Calibri"/>
          <w:lang w:val="en-GB"/>
        </w:rPr>
        <w:t>kimia</w:t>
      </w:r>
      <w:proofErr w:type="spellEnd"/>
      <w:r w:rsidRPr="00AB2CF0">
        <w:rPr>
          <w:rFonts w:cs="Calibri"/>
          <w:lang w:val="en-GB"/>
        </w:rPr>
        <w:t xml:space="preserve"> 1000 </w:t>
      </w:r>
      <w:proofErr w:type="spellStart"/>
      <w:r w:rsidRPr="00AB2CF0">
        <w:rPr>
          <w:rFonts w:cs="Calibri"/>
          <w:lang w:val="en-GB"/>
        </w:rPr>
        <w:t>mL.</w:t>
      </w:r>
      <w:proofErr w:type="spellEnd"/>
    </w:p>
    <w:p w14:paraId="56B881B3" w14:textId="77777777" w:rsidR="00223CD1" w:rsidRPr="00AB2CF0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proofErr w:type="spellStart"/>
      <w:r w:rsidRPr="00AB2CF0">
        <w:rPr>
          <w:rFonts w:cs="Calibri"/>
          <w:lang w:val="en-GB"/>
        </w:rPr>
        <w:t>Aduk</w:t>
      </w:r>
      <w:proofErr w:type="spellEnd"/>
      <w:r w:rsidRPr="00AB2CF0">
        <w:rPr>
          <w:rFonts w:cs="Calibri"/>
          <w:lang w:val="en-GB"/>
        </w:rPr>
        <w:t xml:space="preserve"> </w:t>
      </w:r>
      <w:proofErr w:type="spellStart"/>
      <w:r w:rsidRPr="00AB2CF0">
        <w:rPr>
          <w:rFonts w:cs="Calibri"/>
          <w:lang w:val="en-GB"/>
        </w:rPr>
        <w:t>hingga</w:t>
      </w:r>
      <w:proofErr w:type="spellEnd"/>
      <w:r w:rsidRPr="00AB2CF0">
        <w:rPr>
          <w:rFonts w:cs="Calibri"/>
          <w:lang w:val="en-GB"/>
        </w:rPr>
        <w:t xml:space="preserve"> </w:t>
      </w:r>
      <w:proofErr w:type="spellStart"/>
      <w:r w:rsidRPr="00AB2CF0">
        <w:rPr>
          <w:rFonts w:cs="Calibri"/>
          <w:lang w:val="en-GB"/>
        </w:rPr>
        <w:t>homogen</w:t>
      </w:r>
      <w:proofErr w:type="spellEnd"/>
      <w:r w:rsidRPr="00AB2CF0">
        <w:rPr>
          <w:rFonts w:cs="Calibri"/>
          <w:lang w:val="en-GB"/>
        </w:rPr>
        <w:t>.</w:t>
      </w:r>
    </w:p>
    <w:bookmarkEnd w:id="16"/>
    <w:p w14:paraId="7F5490AE" w14:textId="77777777" w:rsidR="00223CD1" w:rsidRPr="00AB2CF0" w:rsidRDefault="00223CD1" w:rsidP="00223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contextualSpacing w:val="0"/>
        <w:jc w:val="both"/>
        <w:rPr>
          <w:rFonts w:cs="Calibri"/>
          <w:noProof/>
          <w:sz w:val="10"/>
          <w:szCs w:val="10"/>
        </w:rPr>
      </w:pPr>
    </w:p>
    <w:p w14:paraId="6A3F6F8D" w14:textId="60E7E586" w:rsidR="00223CD1" w:rsidRPr="00AB2CF0" w:rsidRDefault="00223CD1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="Calibri"/>
          <w:noProof/>
        </w:rPr>
      </w:pPr>
      <w:r w:rsidRPr="00AB2CF0">
        <w:rPr>
          <w:rFonts w:cs="Calibri"/>
        </w:rPr>
        <w:t xml:space="preserve">Pembuatan </w:t>
      </w:r>
      <w:r w:rsidRPr="00AB2CF0">
        <w:rPr>
          <w:rFonts w:cs="Calibri"/>
          <w:lang w:val="en-US"/>
        </w:rPr>
        <w:t>F</w:t>
      </w:r>
      <w:r w:rsidRPr="00AB2CF0">
        <w:rPr>
          <w:rFonts w:cs="Calibri"/>
        </w:rPr>
        <w:t>as</w:t>
      </w:r>
      <w:r w:rsidRPr="00AB2CF0">
        <w:rPr>
          <w:rFonts w:cs="Calibri"/>
          <w:lang w:val="en-US"/>
        </w:rPr>
        <w:t>e</w:t>
      </w:r>
      <w:r w:rsidRPr="00AB2CF0">
        <w:rPr>
          <w:rFonts w:cs="Calibri"/>
        </w:rPr>
        <w:t xml:space="preserve"> </w:t>
      </w:r>
      <w:r w:rsidRPr="00AB2CF0">
        <w:rPr>
          <w:rFonts w:cs="Calibri"/>
          <w:lang w:val="en-US"/>
        </w:rPr>
        <w:t>G</w:t>
      </w:r>
      <w:r w:rsidRPr="00AB2CF0">
        <w:rPr>
          <w:rFonts w:cs="Calibri"/>
        </w:rPr>
        <w:t>era</w:t>
      </w:r>
      <w:r w:rsidRPr="00AB2CF0">
        <w:rPr>
          <w:rFonts w:cs="Calibri"/>
          <w:lang w:val="en-US"/>
        </w:rPr>
        <w:t>k</w:t>
      </w:r>
      <w:r w:rsidRPr="00AB2CF0">
        <w:rPr>
          <w:rFonts w:cs="Calibri"/>
          <w:noProof/>
          <w:lang w:val="en-ID"/>
        </w:rPr>
        <w:t xml:space="preserve"> </w:t>
      </w:r>
    </w:p>
    <w:p w14:paraId="1EA7564E" w14:textId="77777777" w:rsidR="00223CD1" w:rsidRPr="00AB2CF0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bookmarkStart w:id="17" w:name="_Hlk156486532"/>
      <w:r w:rsidRPr="00AB2CF0">
        <w:rPr>
          <w:rFonts w:cs="Calibri"/>
          <w:noProof/>
          <w:lang w:val="en-ID"/>
        </w:rPr>
        <w:t>Campurkan 500 mL Akuades dengan 500 mL Asetonitril Pro HPLC.</w:t>
      </w:r>
    </w:p>
    <w:p w14:paraId="14A6BF43" w14:textId="77777777" w:rsidR="00223CD1" w:rsidRPr="00AB2CF0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Masukkan ke dalam botol fase gerak.</w:t>
      </w:r>
    </w:p>
    <w:p w14:paraId="5C042768" w14:textId="77777777" w:rsidR="00223CD1" w:rsidRPr="00AB2CF0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Tambahkan 1 mL Asam Asetat Glasial.</w:t>
      </w:r>
    </w:p>
    <w:p w14:paraId="2668B838" w14:textId="77777777" w:rsidR="00223CD1" w:rsidRPr="00AB2CF0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Aduk hingga homogen.</w:t>
      </w:r>
    </w:p>
    <w:p w14:paraId="1A70045A" w14:textId="77777777" w:rsidR="00223CD1" w:rsidRPr="00AB2CF0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Saring menggunakan membran filter 0,20 µm secara vakum.</w:t>
      </w:r>
    </w:p>
    <w:p w14:paraId="5663B986" w14:textId="77777777" w:rsidR="00223CD1" w:rsidRPr="00AB2CF0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Sonikasi selama 15 menit.</w:t>
      </w:r>
    </w:p>
    <w:bookmarkEnd w:id="17"/>
    <w:p w14:paraId="15044E65" w14:textId="77777777" w:rsidR="00223CD1" w:rsidRPr="00AB2CF0" w:rsidRDefault="00223CD1" w:rsidP="00223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b/>
          <w:bCs/>
          <w:i/>
          <w:iCs/>
          <w:noProof/>
          <w:sz w:val="10"/>
          <w:szCs w:val="10"/>
        </w:rPr>
      </w:pPr>
    </w:p>
    <w:p w14:paraId="62D9C863" w14:textId="36595657" w:rsidR="00DD0ECC" w:rsidRPr="00AB2CF0" w:rsidRDefault="00DD0ECC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 </w:t>
      </w:r>
      <w:r w:rsidRPr="00AB2CF0">
        <w:rPr>
          <w:rFonts w:cs="Calibri"/>
        </w:rPr>
        <w:t xml:space="preserve">Larutan </w:t>
      </w:r>
      <w:r w:rsidR="00223CD1" w:rsidRPr="00AB2CF0">
        <w:rPr>
          <w:rFonts w:cs="Calibri"/>
          <w:lang w:val="en-US"/>
        </w:rPr>
        <w:t>U</w:t>
      </w:r>
      <w:r w:rsidRPr="00AB2CF0">
        <w:rPr>
          <w:rFonts w:cs="Calibri"/>
        </w:rPr>
        <w:t xml:space="preserve">ji </w:t>
      </w:r>
      <w:r w:rsidR="00223CD1" w:rsidRPr="00AB2CF0">
        <w:rPr>
          <w:rFonts w:cs="Calibri"/>
          <w:lang w:val="en-US"/>
        </w:rPr>
        <w:t>K</w:t>
      </w:r>
      <w:r w:rsidRPr="00AB2CF0">
        <w:rPr>
          <w:rFonts w:cs="Calibri"/>
        </w:rPr>
        <w:t xml:space="preserve">esesuaian </w:t>
      </w:r>
      <w:r w:rsidR="00223CD1" w:rsidRPr="00AB2CF0">
        <w:rPr>
          <w:rFonts w:cs="Calibri"/>
          <w:lang w:val="en-US"/>
        </w:rPr>
        <w:t>S</w:t>
      </w:r>
      <w:r w:rsidRPr="00AB2CF0">
        <w:rPr>
          <w:rFonts w:cs="Calibri"/>
        </w:rPr>
        <w:t>istem</w:t>
      </w:r>
      <w:r w:rsidR="008B2BA3" w:rsidRPr="00AB2CF0">
        <w:rPr>
          <w:rFonts w:cs="Calibri"/>
          <w:lang w:val="en-GB"/>
        </w:rPr>
        <w:t xml:space="preserve"> </w:t>
      </w:r>
    </w:p>
    <w:p w14:paraId="57E9704E" w14:textId="7D8DAF03" w:rsidR="00DD0ECC" w:rsidRPr="00AB2CF0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Timbang </w:t>
      </w:r>
      <w:r w:rsidR="00975021" w:rsidRPr="00AB2CF0">
        <w:rPr>
          <w:rFonts w:cs="Calibri"/>
          <w:noProof/>
          <w:lang w:val="en-ID"/>
        </w:rPr>
        <w:t>seksama</w:t>
      </w:r>
      <w:r w:rsidRPr="00AB2CF0">
        <w:rPr>
          <w:rFonts w:cs="Calibri"/>
          <w:noProof/>
          <w:lang w:val="en-ID"/>
        </w:rPr>
        <w:t xml:space="preserve"> 2,00 mg Valsartan Related Compound B dan 20 mg </w:t>
      </w:r>
      <w:r w:rsidR="00223CD1" w:rsidRPr="00AB2CF0">
        <w:rPr>
          <w:rFonts w:cs="Calibri"/>
          <w:noProof/>
          <w:lang w:val="en-ID"/>
        </w:rPr>
        <w:t xml:space="preserve">baku kerja </w:t>
      </w:r>
      <w:r w:rsidRPr="00AB2CF0">
        <w:rPr>
          <w:rFonts w:cs="Calibri"/>
          <w:noProof/>
          <w:lang w:val="en-ID"/>
        </w:rPr>
        <w:t>Valsarta</w:t>
      </w:r>
      <w:r w:rsidR="00223CD1" w:rsidRPr="00AB2CF0">
        <w:rPr>
          <w:rFonts w:cs="Calibri"/>
          <w:noProof/>
          <w:lang w:val="en-ID"/>
        </w:rPr>
        <w:t>n</w:t>
      </w:r>
      <w:r w:rsidRPr="00AB2CF0">
        <w:rPr>
          <w:rFonts w:cs="Calibri"/>
          <w:noProof/>
          <w:lang w:val="en-ID"/>
        </w:rPr>
        <w:t xml:space="preserve">, masukkan ke dalam labu ukur 100 mL. </w:t>
      </w:r>
    </w:p>
    <w:p w14:paraId="0680D5DE" w14:textId="77777777" w:rsidR="00DD0ECC" w:rsidRPr="00AB2CF0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Tambahkan pelarut 30 mL,</w:t>
      </w:r>
      <w:r w:rsidRPr="00AB2CF0">
        <w:rPr>
          <w:rFonts w:cs="Calibri"/>
        </w:rPr>
        <w:t xml:space="preserve"> sonikasi hingga larut.</w:t>
      </w:r>
    </w:p>
    <w:p w14:paraId="1380FD20" w14:textId="20747936" w:rsidR="00DD0ECC" w:rsidRPr="00AB2CF0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Encerkan dengan pelarut hingga tanda batas, kocok hingga homogen.</w:t>
      </w:r>
    </w:p>
    <w:p w14:paraId="567B6DF2" w14:textId="77777777" w:rsidR="00DD0ECC" w:rsidRPr="00AB2CF0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</w:rPr>
        <w:t>Pipet 1,00 mL lar</w:t>
      </w:r>
      <w:r w:rsidR="0037098B" w:rsidRPr="00AB2CF0">
        <w:rPr>
          <w:rFonts w:cs="Calibri"/>
        </w:rPr>
        <w:t>utan, masukkan ke dalam labu 10</w:t>
      </w:r>
      <w:r w:rsidRPr="00AB2CF0">
        <w:rPr>
          <w:rFonts w:cs="Calibri"/>
        </w:rPr>
        <w:t xml:space="preserve"> mL.</w:t>
      </w:r>
    </w:p>
    <w:p w14:paraId="1F6EBEC3" w14:textId="77777777" w:rsidR="00DD0ECC" w:rsidRPr="00AB2CF0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i/>
          <w:noProof/>
        </w:rPr>
      </w:pPr>
      <w:r w:rsidRPr="00AB2CF0">
        <w:rPr>
          <w:rFonts w:cs="Calibri"/>
          <w:noProof/>
          <w:lang w:val="en-ID"/>
        </w:rPr>
        <w:t>Encerkan dengan pelarut hingga tanda batas, kocok hingga homogen.</w:t>
      </w:r>
    </w:p>
    <w:p w14:paraId="673860B4" w14:textId="77777777" w:rsidR="00DD0ECC" w:rsidRPr="00AB2CF0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304CBEB4" w14:textId="7A5D0E33" w:rsidR="00DD0ECC" w:rsidRPr="00AB2CF0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Larutan </w:t>
      </w:r>
      <w:r w:rsidRPr="00AB2CF0">
        <w:rPr>
          <w:rFonts w:cs="Calibri"/>
        </w:rPr>
        <w:t>uji kesesuaian sistem</w:t>
      </w:r>
      <w:r w:rsidRPr="00AB2CF0">
        <w:rPr>
          <w:rFonts w:cs="Calibri"/>
          <w:noProof/>
          <w:lang w:val="en-ID"/>
        </w:rPr>
        <w:t xml:space="preserve"> siap untuk dianalis</w:t>
      </w:r>
      <w:r w:rsidR="00223CD1" w:rsidRPr="00AB2CF0">
        <w:rPr>
          <w:rFonts w:cs="Calibri"/>
          <w:noProof/>
          <w:lang w:val="en-ID"/>
        </w:rPr>
        <w:t>is.</w:t>
      </w:r>
    </w:p>
    <w:p w14:paraId="38218136" w14:textId="77777777" w:rsidR="00DD0ECC" w:rsidRPr="00AB2CF0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</w:rPr>
        <w:t>Konsentrasi Valsa</w:t>
      </w:r>
      <w:r w:rsidR="0037098B" w:rsidRPr="00AB2CF0">
        <w:rPr>
          <w:rFonts w:cs="Calibri"/>
        </w:rPr>
        <w:t>rtan Related Compound B RS 2 ppm</w:t>
      </w:r>
      <w:r w:rsidRPr="00AB2CF0">
        <w:rPr>
          <w:rFonts w:cs="Calibri"/>
        </w:rPr>
        <w:t xml:space="preserve"> dan</w:t>
      </w:r>
      <w:r w:rsidR="00412516" w:rsidRPr="00AB2CF0">
        <w:rPr>
          <w:rFonts w:cs="Calibri"/>
        </w:rPr>
        <w:t xml:space="preserve"> konsentrasi V</w:t>
      </w:r>
      <w:r w:rsidR="0037098B" w:rsidRPr="00AB2CF0">
        <w:rPr>
          <w:rFonts w:cs="Calibri"/>
        </w:rPr>
        <w:t>alsartan RS 20 ppm</w:t>
      </w:r>
      <w:r w:rsidRPr="00AB2CF0">
        <w:rPr>
          <w:rFonts w:cs="Calibri"/>
        </w:rPr>
        <w:t>.</w:t>
      </w:r>
    </w:p>
    <w:p w14:paraId="188D0CE4" w14:textId="20D6FBE0" w:rsidR="00002BB6" w:rsidRPr="00AB2CF0" w:rsidRDefault="00002BB6" w:rsidP="00C94449">
      <w:pPr>
        <w:pStyle w:val="ListParagraph"/>
        <w:tabs>
          <w:tab w:val="left" w:pos="3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bCs/>
        </w:rPr>
      </w:pPr>
      <w:r w:rsidRPr="00AB2CF0">
        <w:rPr>
          <w:rFonts w:cs="Calibri"/>
          <w:bCs/>
        </w:rPr>
        <w:t>Syarat</w:t>
      </w:r>
      <w:r w:rsidR="00223CD1" w:rsidRPr="00AB2CF0">
        <w:rPr>
          <w:rFonts w:cs="Calibri"/>
          <w:bCs/>
          <w:lang w:val="en-US"/>
        </w:rPr>
        <w:t xml:space="preserve"> </w:t>
      </w:r>
      <w:r w:rsidRPr="00AB2CF0">
        <w:rPr>
          <w:rFonts w:cs="Calibri"/>
          <w:bCs/>
        </w:rPr>
        <w:t xml:space="preserve">: </w:t>
      </w:r>
    </w:p>
    <w:p w14:paraId="76343402" w14:textId="77777777" w:rsidR="00002BB6" w:rsidRPr="00AB2CF0" w:rsidRDefault="00002BB6" w:rsidP="000C6EC6">
      <w:pPr>
        <w:pStyle w:val="ListParagraph"/>
        <w:numPr>
          <w:ilvl w:val="0"/>
          <w:numId w:val="18"/>
        </w:numPr>
        <w:tabs>
          <w:tab w:val="left" w:pos="3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bCs/>
        </w:rPr>
      </w:pPr>
      <w:r w:rsidRPr="00AB2CF0">
        <w:rPr>
          <w:rFonts w:cs="Calibri"/>
          <w:bCs/>
        </w:rPr>
        <w:t xml:space="preserve">Resolusi tidak kurang dari 1,5 antara puncak Valsartan Related </w:t>
      </w:r>
      <w:r w:rsidR="00CE424C" w:rsidRPr="00AB2CF0">
        <w:rPr>
          <w:rFonts w:cs="Calibri"/>
          <w:bCs/>
          <w:lang w:val="en-US"/>
        </w:rPr>
        <w:t xml:space="preserve"> </w:t>
      </w:r>
      <w:r w:rsidRPr="00AB2CF0">
        <w:rPr>
          <w:rFonts w:cs="Calibri"/>
          <w:bCs/>
        </w:rPr>
        <w:t xml:space="preserve">Compound B RS dan puncak Valsartan RS </w:t>
      </w:r>
    </w:p>
    <w:p w14:paraId="3C4037EC" w14:textId="1B1E2E01" w:rsidR="008663BF" w:rsidRPr="00AB2CF0" w:rsidRDefault="00DA6160" w:rsidP="008663BF">
      <w:pPr>
        <w:pStyle w:val="ListParagraph"/>
        <w:numPr>
          <w:ilvl w:val="0"/>
          <w:numId w:val="18"/>
        </w:numPr>
        <w:tabs>
          <w:tab w:val="left" w:pos="3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bCs/>
        </w:rPr>
      </w:pPr>
      <w:bookmarkStart w:id="18" w:name="_Hlk156542559"/>
      <w:proofErr w:type="spellStart"/>
      <w:r w:rsidRPr="00AB2CF0">
        <w:rPr>
          <w:rFonts w:cs="Calibri"/>
          <w:bCs/>
          <w:lang w:val="en-US"/>
        </w:rPr>
        <w:t>Simpangan</w:t>
      </w:r>
      <w:proofErr w:type="spellEnd"/>
      <w:r w:rsidRPr="00AB2CF0">
        <w:rPr>
          <w:rFonts w:cs="Calibri"/>
          <w:bCs/>
          <w:lang w:val="en-US"/>
        </w:rPr>
        <w:t xml:space="preserve"> </w:t>
      </w:r>
      <w:proofErr w:type="spellStart"/>
      <w:r w:rsidRPr="00AB2CF0">
        <w:rPr>
          <w:rFonts w:cs="Calibri"/>
          <w:bCs/>
          <w:lang w:val="en-US"/>
        </w:rPr>
        <w:t>baku</w:t>
      </w:r>
      <w:proofErr w:type="spellEnd"/>
      <w:r w:rsidRPr="00AB2CF0">
        <w:rPr>
          <w:rFonts w:cs="Calibri"/>
          <w:bCs/>
          <w:lang w:val="en-US"/>
        </w:rPr>
        <w:t xml:space="preserve"> </w:t>
      </w:r>
      <w:proofErr w:type="spellStart"/>
      <w:r w:rsidRPr="00AB2CF0">
        <w:rPr>
          <w:rFonts w:cs="Calibri"/>
          <w:bCs/>
          <w:lang w:val="en-US"/>
        </w:rPr>
        <w:t>relatif</w:t>
      </w:r>
      <w:proofErr w:type="spellEnd"/>
      <w:r w:rsidR="00002BB6" w:rsidRPr="00AB2CF0">
        <w:rPr>
          <w:rFonts w:cs="Calibri"/>
          <w:bCs/>
        </w:rPr>
        <w:t xml:space="preserve"> </w:t>
      </w:r>
      <w:bookmarkEnd w:id="18"/>
      <w:r w:rsidR="00002BB6" w:rsidRPr="00AB2CF0">
        <w:rPr>
          <w:rFonts w:cs="Calibri"/>
          <w:bCs/>
        </w:rPr>
        <w:t>tidak lebih dari 2%</w:t>
      </w:r>
    </w:p>
    <w:p w14:paraId="21E898EF" w14:textId="77777777" w:rsidR="00223CD1" w:rsidRPr="00AB2CF0" w:rsidRDefault="00223CD1" w:rsidP="00223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contextualSpacing w:val="0"/>
        <w:jc w:val="both"/>
        <w:rPr>
          <w:rStyle w:val="tlid-translation"/>
          <w:rFonts w:cs="Calibri"/>
          <w:noProof/>
          <w:sz w:val="10"/>
          <w:szCs w:val="10"/>
        </w:rPr>
      </w:pPr>
    </w:p>
    <w:p w14:paraId="14F3732B" w14:textId="598B2009" w:rsidR="00536CF4" w:rsidRPr="00AB2CF0" w:rsidRDefault="00536CF4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Larutan Baku </w:t>
      </w:r>
    </w:p>
    <w:p w14:paraId="5A95E37B" w14:textId="77777777" w:rsidR="00536CF4" w:rsidRPr="00AB2CF0" w:rsidRDefault="00536CF4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Timbang </w:t>
      </w:r>
      <w:r w:rsidR="00975021" w:rsidRPr="00AB2CF0">
        <w:rPr>
          <w:rFonts w:cs="Calibri"/>
          <w:noProof/>
          <w:lang w:val="en-ID"/>
        </w:rPr>
        <w:t>seksama</w:t>
      </w:r>
      <w:r w:rsidR="00F2730A" w:rsidRPr="00AB2CF0">
        <w:rPr>
          <w:rFonts w:cs="Calibri"/>
          <w:noProof/>
          <w:lang w:val="en-ID"/>
        </w:rPr>
        <w:t xml:space="preserve"> 8</w:t>
      </w:r>
      <w:r w:rsidRPr="00AB2CF0">
        <w:rPr>
          <w:rFonts w:cs="Calibri"/>
          <w:noProof/>
          <w:lang w:val="en-ID"/>
        </w:rPr>
        <w:t>,0</w:t>
      </w:r>
      <w:r w:rsidR="00F2730A" w:rsidRPr="00AB2CF0">
        <w:rPr>
          <w:rFonts w:cs="Calibri"/>
          <w:noProof/>
          <w:lang w:val="en-ID"/>
        </w:rPr>
        <w:t>0</w:t>
      </w:r>
      <w:r w:rsidRPr="00AB2CF0">
        <w:rPr>
          <w:rFonts w:cs="Calibri"/>
          <w:noProof/>
          <w:lang w:val="en-ID"/>
        </w:rPr>
        <w:t xml:space="preserve"> mg baku kerja Valsartan, masukkan ke dalam labu</w:t>
      </w:r>
      <w:r w:rsidR="00F2730A" w:rsidRPr="00AB2CF0">
        <w:rPr>
          <w:rFonts w:cs="Calibri"/>
          <w:noProof/>
          <w:lang w:val="en-ID"/>
        </w:rPr>
        <w:t xml:space="preserve"> ukur 10</w:t>
      </w:r>
      <w:r w:rsidRPr="00AB2CF0">
        <w:rPr>
          <w:rFonts w:cs="Calibri"/>
          <w:noProof/>
          <w:lang w:val="en-ID"/>
        </w:rPr>
        <w:t xml:space="preserve">0 mL. </w:t>
      </w:r>
    </w:p>
    <w:p w14:paraId="3EDED014" w14:textId="77777777" w:rsidR="00536CF4" w:rsidRPr="00AB2CF0" w:rsidRDefault="00412516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Tambahkan pelarut 5</w:t>
      </w:r>
      <w:r w:rsidR="00536CF4" w:rsidRPr="00AB2CF0">
        <w:rPr>
          <w:rFonts w:cs="Calibri"/>
          <w:noProof/>
          <w:lang w:val="en-ID"/>
        </w:rPr>
        <w:t xml:space="preserve"> mL, </w:t>
      </w:r>
      <w:r w:rsidR="00536CF4" w:rsidRPr="00AB2CF0">
        <w:rPr>
          <w:rFonts w:cs="Calibri"/>
        </w:rPr>
        <w:t>kocok hingga larut.</w:t>
      </w:r>
    </w:p>
    <w:p w14:paraId="54175EAC" w14:textId="77777777" w:rsidR="00536CF4" w:rsidRPr="00AB2CF0" w:rsidRDefault="00536CF4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Encerkan dengan pelarut hingga tanda batas, kocok hingga homogen.</w:t>
      </w:r>
    </w:p>
    <w:p w14:paraId="1EF614ED" w14:textId="77777777" w:rsidR="00536CF4" w:rsidRPr="00AB2CF0" w:rsidRDefault="00536CF4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</w:rPr>
        <w:t xml:space="preserve">Pipet </w:t>
      </w:r>
      <w:r w:rsidR="00F2730A" w:rsidRPr="00AB2CF0">
        <w:rPr>
          <w:rFonts w:cs="Calibri"/>
        </w:rPr>
        <w:t>0,5</w:t>
      </w:r>
      <w:r w:rsidRPr="00AB2CF0">
        <w:rPr>
          <w:rFonts w:cs="Calibri"/>
        </w:rPr>
        <w:t xml:space="preserve"> mL l</w:t>
      </w:r>
      <w:r w:rsidR="00F2730A" w:rsidRPr="00AB2CF0">
        <w:rPr>
          <w:rFonts w:cs="Calibri"/>
        </w:rPr>
        <w:t>arutan, masukkan ke dalam labu 10</w:t>
      </w:r>
      <w:r w:rsidRPr="00AB2CF0">
        <w:rPr>
          <w:rFonts w:cs="Calibri"/>
        </w:rPr>
        <w:t>0 mL.</w:t>
      </w:r>
    </w:p>
    <w:p w14:paraId="0F7F1D66" w14:textId="77777777" w:rsidR="00536CF4" w:rsidRPr="00AB2CF0" w:rsidRDefault="00536CF4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i/>
          <w:noProof/>
        </w:rPr>
      </w:pPr>
      <w:r w:rsidRPr="00AB2CF0">
        <w:rPr>
          <w:rFonts w:cs="Calibri"/>
          <w:noProof/>
          <w:lang w:val="en-ID"/>
        </w:rPr>
        <w:lastRenderedPageBreak/>
        <w:t>Encerkan dengan pelarut hingga tanda batas, kocok hingga homogen.</w:t>
      </w:r>
    </w:p>
    <w:p w14:paraId="4503E062" w14:textId="77777777" w:rsidR="00536CF4" w:rsidRPr="00AB2CF0" w:rsidRDefault="00536CF4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38D38F38" w14:textId="340A8FD8" w:rsidR="00536CF4" w:rsidRPr="00AB2CF0" w:rsidRDefault="00536CF4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La</w:t>
      </w:r>
      <w:r w:rsidR="00002BB6" w:rsidRPr="00AB2CF0">
        <w:rPr>
          <w:rFonts w:cs="Calibri"/>
          <w:noProof/>
          <w:lang w:val="en-ID"/>
        </w:rPr>
        <w:t>rutan baku siap untuk dianalis</w:t>
      </w:r>
      <w:r w:rsidR="00DA6160" w:rsidRPr="00AB2CF0">
        <w:rPr>
          <w:rFonts w:cs="Calibri"/>
          <w:noProof/>
          <w:lang w:val="en-ID"/>
        </w:rPr>
        <w:t>is.</w:t>
      </w:r>
      <w:r w:rsidR="00412516" w:rsidRPr="00AB2CF0">
        <w:rPr>
          <w:rFonts w:cs="Calibri"/>
          <w:noProof/>
          <w:lang w:val="en-ID"/>
        </w:rPr>
        <w:t xml:space="preserve"> </w:t>
      </w:r>
      <w:r w:rsidR="00DA6160" w:rsidRPr="00AB2CF0">
        <w:rPr>
          <w:rFonts w:cs="Calibri"/>
          <w:noProof/>
          <w:lang w:val="en-ID"/>
        </w:rPr>
        <w:t>(K</w:t>
      </w:r>
      <w:r w:rsidR="0037098B" w:rsidRPr="00AB2CF0">
        <w:rPr>
          <w:rFonts w:cs="Calibri"/>
          <w:noProof/>
          <w:lang w:val="en-ID"/>
        </w:rPr>
        <w:t>onsentrasi larutan</w:t>
      </w:r>
      <w:r w:rsidR="00DA6160" w:rsidRPr="00AB2CF0">
        <w:rPr>
          <w:rFonts w:cs="Calibri"/>
          <w:noProof/>
          <w:lang w:val="en-ID"/>
        </w:rPr>
        <w:t xml:space="preserve"> baku</w:t>
      </w:r>
      <w:r w:rsidR="0037098B" w:rsidRPr="00AB2CF0">
        <w:rPr>
          <w:rFonts w:cs="Calibri"/>
          <w:noProof/>
          <w:lang w:val="en-ID"/>
        </w:rPr>
        <w:t xml:space="preserve"> 0,4 ppm</w:t>
      </w:r>
      <w:r w:rsidR="00724836" w:rsidRPr="00AB2CF0">
        <w:rPr>
          <w:rFonts w:cs="Calibri"/>
          <w:noProof/>
          <w:lang w:val="en-ID"/>
        </w:rPr>
        <w:t xml:space="preserve"> atau</w:t>
      </w:r>
      <w:r w:rsidR="00724836" w:rsidRPr="00AB2CF0">
        <w:rPr>
          <w:rFonts w:cs="Calibri"/>
          <w:b/>
          <w:bCs/>
          <w:i/>
          <w:iCs/>
          <w:noProof/>
          <w:lang w:val="en-ID"/>
        </w:rPr>
        <w:t xml:space="preserve"> </w:t>
      </w:r>
      <w:r w:rsidR="00724836" w:rsidRPr="00AB2CF0">
        <w:rPr>
          <w:rFonts w:cs="Calibri"/>
          <w:noProof/>
          <w:lang w:val="en-ID"/>
        </w:rPr>
        <w:t>0</w:t>
      </w:r>
      <w:r w:rsidR="00724836" w:rsidRPr="00AB2CF0">
        <w:rPr>
          <w:rFonts w:cs="Calibri"/>
          <w:b/>
          <w:bCs/>
          <w:i/>
          <w:iCs/>
          <w:noProof/>
          <w:lang w:val="en-ID"/>
        </w:rPr>
        <w:t>,</w:t>
      </w:r>
      <w:r w:rsidR="00724836" w:rsidRPr="00AB2CF0">
        <w:rPr>
          <w:rFonts w:cs="Calibri"/>
          <w:noProof/>
          <w:lang w:val="en-ID"/>
        </w:rPr>
        <w:t>0004</w:t>
      </w:r>
      <w:r w:rsidR="00724836" w:rsidRPr="00AB2CF0">
        <w:rPr>
          <w:rFonts w:cs="Calibri"/>
          <w:b/>
          <w:bCs/>
          <w:i/>
          <w:iCs/>
          <w:noProof/>
          <w:lang w:val="en-ID"/>
        </w:rPr>
        <w:t xml:space="preserve"> </w:t>
      </w:r>
      <w:r w:rsidR="00724836" w:rsidRPr="00AB2CF0">
        <w:rPr>
          <w:rFonts w:cs="Calibri"/>
          <w:noProof/>
          <w:lang w:val="en-ID"/>
        </w:rPr>
        <w:t>mg/mL</w:t>
      </w:r>
      <w:r w:rsidR="00DA6160" w:rsidRPr="00AB2CF0">
        <w:rPr>
          <w:rFonts w:cs="Calibri"/>
          <w:noProof/>
          <w:lang w:val="en-ID"/>
        </w:rPr>
        <w:t>).</w:t>
      </w:r>
    </w:p>
    <w:p w14:paraId="71459838" w14:textId="77777777" w:rsidR="00DA6160" w:rsidRPr="00AB2CF0" w:rsidRDefault="00DA6160" w:rsidP="00DA616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cs="Calibri"/>
          <w:noProof/>
          <w:sz w:val="10"/>
          <w:szCs w:val="10"/>
        </w:rPr>
      </w:pPr>
    </w:p>
    <w:p w14:paraId="1A629617" w14:textId="467503CF" w:rsidR="00536CF4" w:rsidRPr="00AB2CF0" w:rsidRDefault="00536CF4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Larutan Uji</w:t>
      </w:r>
    </w:p>
    <w:p w14:paraId="00881671" w14:textId="77777777" w:rsidR="00724836" w:rsidRPr="00AB2CF0" w:rsidRDefault="00724836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bookmarkStart w:id="19" w:name="_Hlk156542727"/>
      <w:r w:rsidRPr="00AB2CF0">
        <w:rPr>
          <w:rFonts w:cs="Calibri"/>
          <w:noProof/>
          <w:lang w:val="en-US"/>
        </w:rPr>
        <w:t>Timbang</w:t>
      </w:r>
      <w:r w:rsidR="00536CF4" w:rsidRPr="00AB2CF0">
        <w:rPr>
          <w:rFonts w:cs="Calibri"/>
          <w:noProof/>
          <w:lang w:val="en-US"/>
        </w:rPr>
        <w:t xml:space="preserve"> 20 tablet Valsartan</w:t>
      </w:r>
      <w:r w:rsidRPr="00AB2CF0">
        <w:rPr>
          <w:rFonts w:cs="Calibri"/>
          <w:noProof/>
          <w:lang w:val="en-US"/>
        </w:rPr>
        <w:t xml:space="preserve"> Tablet 80 mg.</w:t>
      </w:r>
      <w:r w:rsidR="00536CF4" w:rsidRPr="00AB2CF0">
        <w:rPr>
          <w:rFonts w:cs="Calibri"/>
          <w:noProof/>
          <w:lang w:val="en-US"/>
        </w:rPr>
        <w:t xml:space="preserve"> </w:t>
      </w:r>
    </w:p>
    <w:p w14:paraId="5324BD28" w14:textId="7F881098" w:rsidR="00536CF4" w:rsidRPr="00AB2CF0" w:rsidRDefault="00724836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US"/>
        </w:rPr>
        <w:t>Hitung berat rata-ratanya.</w:t>
      </w:r>
      <w:r w:rsidRPr="00AB2CF0">
        <w:rPr>
          <w:rFonts w:cs="Calibri"/>
          <w:b/>
          <w:bCs/>
          <w:i/>
          <w:iCs/>
          <w:noProof/>
          <w:lang w:val="en-US"/>
        </w:rPr>
        <w:t xml:space="preserve"> </w:t>
      </w:r>
      <w:r w:rsidRPr="00AB2CF0">
        <w:rPr>
          <w:rFonts w:cs="Calibri"/>
          <w:noProof/>
          <w:lang w:val="en-US"/>
        </w:rPr>
        <w:t>Gerus</w:t>
      </w:r>
      <w:r w:rsidRPr="00AB2CF0">
        <w:rPr>
          <w:rFonts w:cs="Calibri"/>
          <w:b/>
          <w:bCs/>
          <w:i/>
          <w:iCs/>
          <w:noProof/>
          <w:lang w:val="en-US"/>
        </w:rPr>
        <w:t xml:space="preserve"> </w:t>
      </w:r>
      <w:r w:rsidR="00536CF4" w:rsidRPr="00AB2CF0">
        <w:rPr>
          <w:rFonts w:cs="Calibri"/>
          <w:noProof/>
          <w:lang w:val="en-US"/>
        </w:rPr>
        <w:t xml:space="preserve">hingga halus dan homogen. </w:t>
      </w:r>
    </w:p>
    <w:bookmarkEnd w:id="19"/>
    <w:p w14:paraId="28703F28" w14:textId="77777777" w:rsidR="00536CF4" w:rsidRPr="00AB2CF0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US"/>
        </w:rPr>
        <w:t>Timban</w:t>
      </w:r>
      <w:r w:rsidR="00F2730A" w:rsidRPr="00AB2CF0">
        <w:rPr>
          <w:rFonts w:cs="Calibri"/>
          <w:noProof/>
          <w:lang w:val="en-US"/>
        </w:rPr>
        <w:t xml:space="preserve">g </w:t>
      </w:r>
      <w:r w:rsidR="00975021" w:rsidRPr="00AB2CF0">
        <w:rPr>
          <w:rFonts w:cs="Calibri"/>
          <w:noProof/>
          <w:lang w:val="en-US"/>
        </w:rPr>
        <w:t>seksama</w:t>
      </w:r>
      <w:r w:rsidR="00F2730A" w:rsidRPr="00AB2CF0">
        <w:rPr>
          <w:rFonts w:cs="Calibri"/>
          <w:noProof/>
          <w:lang w:val="en-US"/>
        </w:rPr>
        <w:t xml:space="preserve"> sampel sebanyak</w:t>
      </w:r>
      <w:r w:rsidR="005D51AB" w:rsidRPr="00AB2CF0">
        <w:rPr>
          <w:rFonts w:cs="Calibri"/>
          <w:noProof/>
          <w:lang w:val="en-US"/>
        </w:rPr>
        <w:t xml:space="preserve"> 8</w:t>
      </w:r>
      <w:r w:rsidR="00F2730A" w:rsidRPr="00AB2CF0">
        <w:rPr>
          <w:rFonts w:cs="Calibri"/>
          <w:noProof/>
          <w:lang w:val="en-US"/>
        </w:rPr>
        <w:t>0</w:t>
      </w:r>
      <w:r w:rsidRPr="00AB2CF0">
        <w:rPr>
          <w:rFonts w:cs="Calibri"/>
          <w:noProof/>
          <w:lang w:val="en-US"/>
        </w:rPr>
        <w:t xml:space="preserve">,00 mg </w:t>
      </w:r>
      <w:r w:rsidR="005D51AB" w:rsidRPr="00AB2CF0">
        <w:rPr>
          <w:rFonts w:cs="Calibri"/>
          <w:noProof/>
          <w:lang w:val="en-US"/>
        </w:rPr>
        <w:t>(setara dengan 4</w:t>
      </w:r>
      <w:r w:rsidR="00F2730A" w:rsidRPr="00AB2CF0">
        <w:rPr>
          <w:rFonts w:cs="Calibri"/>
          <w:noProof/>
          <w:lang w:val="en-US"/>
        </w:rPr>
        <w:t>0</w:t>
      </w:r>
      <w:r w:rsidRPr="00AB2CF0">
        <w:rPr>
          <w:rFonts w:cs="Calibri"/>
          <w:noProof/>
          <w:lang w:val="en-US"/>
        </w:rPr>
        <w:t xml:space="preserve"> mg Valsartan), masukkan ke dalam labu ukur 20 mL. </w:t>
      </w:r>
    </w:p>
    <w:p w14:paraId="5CA51D50" w14:textId="77777777" w:rsidR="00536CF4" w:rsidRPr="00AB2CF0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lang w:val="en-ID"/>
        </w:rPr>
      </w:pPr>
      <w:r w:rsidRPr="00AB2CF0">
        <w:rPr>
          <w:rFonts w:cs="Calibri"/>
          <w:noProof/>
          <w:lang w:val="en-ID"/>
        </w:rPr>
        <w:t xml:space="preserve">Tambahkan pelarut 10,00 mL, </w:t>
      </w:r>
      <w:r w:rsidRPr="00AB2CF0">
        <w:rPr>
          <w:rFonts w:cs="Calibri"/>
        </w:rPr>
        <w:t xml:space="preserve">kocok dan sonikasi </w:t>
      </w:r>
      <w:r w:rsidRPr="00AB2CF0">
        <w:rPr>
          <w:rFonts w:cs="Calibri"/>
          <w:lang w:val="en-US"/>
        </w:rPr>
        <w:t xml:space="preserve">10 </w:t>
      </w:r>
      <w:proofErr w:type="spellStart"/>
      <w:r w:rsidRPr="00AB2CF0">
        <w:rPr>
          <w:rFonts w:cs="Calibri"/>
          <w:lang w:val="en-US"/>
        </w:rPr>
        <w:t>menit</w:t>
      </w:r>
      <w:proofErr w:type="spellEnd"/>
      <w:r w:rsidRPr="00AB2CF0">
        <w:rPr>
          <w:rFonts w:cs="Calibri"/>
        </w:rPr>
        <w:t>.</w:t>
      </w:r>
    </w:p>
    <w:p w14:paraId="6A95AC1F" w14:textId="77777777" w:rsidR="00536CF4" w:rsidRPr="00AB2CF0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Encerkan dengan pelarut hingga tanda batas, kocok hingga homogen.</w:t>
      </w:r>
    </w:p>
    <w:p w14:paraId="10523D41" w14:textId="2D5B0A68" w:rsidR="00536CF4" w:rsidRPr="00AB2CF0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US"/>
        </w:rPr>
        <w:t>Saring menggunakan kertas saring</w:t>
      </w:r>
      <w:r w:rsidR="00881B64" w:rsidRPr="00AB2CF0">
        <w:rPr>
          <w:rFonts w:cs="Calibri"/>
          <w:noProof/>
          <w:lang w:val="en-US"/>
        </w:rPr>
        <w:t>.</w:t>
      </w:r>
    </w:p>
    <w:p w14:paraId="51D7732E" w14:textId="77777777" w:rsidR="00536CF4" w:rsidRPr="00AB2CF0" w:rsidRDefault="005D51AB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AB2CF0">
        <w:rPr>
          <w:rFonts w:cs="Calibri"/>
        </w:rPr>
        <w:t>Pipet 2</w:t>
      </w:r>
      <w:r w:rsidR="00536CF4" w:rsidRPr="00AB2CF0">
        <w:rPr>
          <w:rFonts w:cs="Calibri"/>
        </w:rPr>
        <w:t>,00 mL larutan, masukkan ke dalam labu 20 mL.</w:t>
      </w:r>
      <w:r w:rsidR="00412516" w:rsidRPr="00AB2CF0">
        <w:rPr>
          <w:rFonts w:cs="Calibri"/>
          <w:lang w:val="en-US"/>
        </w:rPr>
        <w:t xml:space="preserve"> </w:t>
      </w:r>
    </w:p>
    <w:p w14:paraId="022A1A84" w14:textId="77777777" w:rsidR="00536CF4" w:rsidRPr="00AB2CF0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i/>
          <w:noProof/>
        </w:rPr>
      </w:pPr>
      <w:r w:rsidRPr="00AB2CF0">
        <w:rPr>
          <w:rFonts w:cs="Calibri"/>
          <w:noProof/>
          <w:lang w:val="en-ID"/>
        </w:rPr>
        <w:t>Encerkan dengan pelarut hingga tanda batas, kocok hingga homogen.</w:t>
      </w:r>
    </w:p>
    <w:p w14:paraId="7433403D" w14:textId="77777777" w:rsidR="00536CF4" w:rsidRPr="00AB2CF0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0D293F0D" w14:textId="77C8E1A2" w:rsidR="00002BB6" w:rsidRPr="00AB2CF0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La</w:t>
      </w:r>
      <w:r w:rsidR="00002BB6" w:rsidRPr="00AB2CF0">
        <w:rPr>
          <w:rFonts w:cs="Calibri"/>
          <w:noProof/>
          <w:lang w:val="en-ID"/>
        </w:rPr>
        <w:t>rutan uji</w:t>
      </w:r>
      <w:r w:rsidR="00F2730A" w:rsidRPr="00AB2CF0">
        <w:rPr>
          <w:rFonts w:cs="Calibri"/>
          <w:noProof/>
          <w:lang w:val="en-ID"/>
        </w:rPr>
        <w:t xml:space="preserve"> siap untuk dianal</w:t>
      </w:r>
      <w:r w:rsidR="00114D32" w:rsidRPr="00AB2CF0">
        <w:rPr>
          <w:rFonts w:cs="Calibri"/>
          <w:noProof/>
          <w:lang w:val="en-ID"/>
        </w:rPr>
        <w:t>is</w:t>
      </w:r>
      <w:r w:rsidR="00724836" w:rsidRPr="00AB2CF0">
        <w:rPr>
          <w:rFonts w:cs="Calibri"/>
          <w:noProof/>
          <w:lang w:val="en-ID"/>
        </w:rPr>
        <w:t xml:space="preserve">is. </w:t>
      </w:r>
      <w:bookmarkStart w:id="20" w:name="_Hlk156542924"/>
      <w:r w:rsidR="00724836" w:rsidRPr="00AB2CF0">
        <w:rPr>
          <w:rFonts w:cs="Calibri"/>
          <w:noProof/>
          <w:lang w:val="en-ID"/>
        </w:rPr>
        <w:t>(K</w:t>
      </w:r>
      <w:r w:rsidR="00114D32" w:rsidRPr="00AB2CF0">
        <w:rPr>
          <w:rFonts w:cs="Calibri"/>
          <w:noProof/>
          <w:lang w:val="en-ID"/>
        </w:rPr>
        <w:t>onsentrasi larutan</w:t>
      </w:r>
      <w:r w:rsidR="00724836" w:rsidRPr="00AB2CF0">
        <w:rPr>
          <w:rFonts w:cs="Calibri"/>
          <w:noProof/>
          <w:lang w:val="en-ID"/>
        </w:rPr>
        <w:t xml:space="preserve"> uji</w:t>
      </w:r>
      <w:r w:rsidR="00114D32" w:rsidRPr="00AB2CF0">
        <w:rPr>
          <w:rFonts w:cs="Calibri"/>
          <w:noProof/>
          <w:lang w:val="en-ID"/>
        </w:rPr>
        <w:t xml:space="preserve"> 200</w:t>
      </w:r>
      <w:r w:rsidR="0037098B" w:rsidRPr="00AB2CF0">
        <w:rPr>
          <w:rFonts w:cs="Calibri"/>
          <w:noProof/>
          <w:lang w:val="en-ID"/>
        </w:rPr>
        <w:t xml:space="preserve"> ppm</w:t>
      </w:r>
      <w:r w:rsidR="00FD63D0" w:rsidRPr="00AB2CF0">
        <w:rPr>
          <w:rFonts w:cs="Calibri"/>
          <w:noProof/>
          <w:lang w:val="en-ID"/>
        </w:rPr>
        <w:t xml:space="preserve"> atau 0,2 mg/mL)</w:t>
      </w:r>
      <w:r w:rsidR="00114D32" w:rsidRPr="00AB2CF0">
        <w:rPr>
          <w:rFonts w:cs="Calibri"/>
          <w:noProof/>
          <w:lang w:val="en-ID"/>
        </w:rPr>
        <w:t>.</w:t>
      </w:r>
      <w:bookmarkEnd w:id="20"/>
    </w:p>
    <w:p w14:paraId="670FAE44" w14:textId="18AAFCCB" w:rsidR="00536CF4" w:rsidRPr="00AB2CF0" w:rsidRDefault="00536CF4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Kondisi Alat</w:t>
      </w:r>
      <w:r w:rsidR="00B7114B" w:rsidRPr="00AB2CF0">
        <w:rPr>
          <w:rFonts w:cs="Calibri"/>
          <w:noProof/>
          <w:lang w:val="en-ID"/>
        </w:rPr>
        <w:t xml:space="preserve"> </w:t>
      </w:r>
    </w:p>
    <w:p w14:paraId="5F9D49FC" w14:textId="77777777" w:rsidR="00536CF4" w:rsidRPr="00AB2CF0" w:rsidRDefault="00536CF4" w:rsidP="00881B6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Kolom</w:t>
      </w:r>
      <w:r w:rsidR="00DE3C8D" w:rsidRPr="00AB2CF0">
        <w:rPr>
          <w:rFonts w:cs="Calibri"/>
          <w:noProof/>
          <w:lang w:val="en-ID"/>
        </w:rPr>
        <w:tab/>
      </w:r>
      <w:r w:rsidR="00DE3C8D" w:rsidRPr="00AB2CF0">
        <w:rPr>
          <w:rFonts w:cs="Calibri"/>
          <w:noProof/>
          <w:lang w:val="en-ID"/>
        </w:rPr>
        <w:tab/>
      </w:r>
      <w:r w:rsidRPr="00AB2CF0">
        <w:rPr>
          <w:rFonts w:cs="Calibri"/>
          <w:noProof/>
          <w:lang w:val="en-ID"/>
        </w:rPr>
        <w:t xml:space="preserve">: </w:t>
      </w:r>
      <w:r w:rsidRPr="00AB2CF0">
        <w:rPr>
          <w:rFonts w:cs="Calibri"/>
          <w:lang w:val="en-US"/>
        </w:rPr>
        <w:t xml:space="preserve">Enduro C18G 150 mm x 4,6 5 </w:t>
      </w:r>
      <w:r w:rsidRPr="00AB2CF0">
        <w:rPr>
          <w:rFonts w:cs="Calibri"/>
        </w:rPr>
        <w:t>µm</w:t>
      </w:r>
      <w:r w:rsidRPr="00AB2CF0">
        <w:rPr>
          <w:rFonts w:cs="Calibri"/>
          <w:lang w:val="en-US"/>
        </w:rPr>
        <w:t xml:space="preserve"> 120 A</w:t>
      </w:r>
    </w:p>
    <w:p w14:paraId="233D8C4D" w14:textId="7100D90F" w:rsidR="00536CF4" w:rsidRPr="00AB2CF0" w:rsidRDefault="00536CF4" w:rsidP="00881B6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Detektor</w:t>
      </w:r>
      <w:r w:rsidRPr="00AB2CF0">
        <w:rPr>
          <w:rFonts w:cs="Calibri"/>
          <w:noProof/>
          <w:lang w:val="en-ID"/>
        </w:rPr>
        <w:tab/>
      </w:r>
      <w:r w:rsidRPr="00AB2CF0">
        <w:rPr>
          <w:rFonts w:cs="Calibri"/>
          <w:noProof/>
          <w:lang w:val="en-ID"/>
        </w:rPr>
        <w:tab/>
        <w:t xml:space="preserve">: UV 230 nm </w:t>
      </w:r>
    </w:p>
    <w:p w14:paraId="0B3C1BED" w14:textId="77777777" w:rsidR="00536CF4" w:rsidRPr="00AB2CF0" w:rsidRDefault="00DE3C8D" w:rsidP="00881B6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Flow rate</w:t>
      </w:r>
      <w:r w:rsidRPr="00AB2CF0">
        <w:rPr>
          <w:rFonts w:cs="Calibri"/>
          <w:noProof/>
          <w:lang w:val="en-ID"/>
        </w:rPr>
        <w:tab/>
      </w:r>
      <w:r w:rsidRPr="00AB2CF0">
        <w:rPr>
          <w:rFonts w:cs="Calibri"/>
          <w:noProof/>
          <w:lang w:val="en-ID"/>
        </w:rPr>
        <w:tab/>
      </w:r>
      <w:r w:rsidR="00536CF4" w:rsidRPr="00AB2CF0">
        <w:rPr>
          <w:rFonts w:cs="Calibri"/>
          <w:noProof/>
          <w:lang w:val="en-ID"/>
        </w:rPr>
        <w:t>: 1,5 mL</w:t>
      </w:r>
      <w:r w:rsidR="00B7114B" w:rsidRPr="00AB2CF0">
        <w:rPr>
          <w:rFonts w:cs="Calibri"/>
          <w:noProof/>
          <w:lang w:val="en-ID"/>
        </w:rPr>
        <w:t xml:space="preserve"> </w:t>
      </w:r>
      <w:r w:rsidR="00536CF4" w:rsidRPr="00AB2CF0">
        <w:rPr>
          <w:rFonts w:cs="Calibri"/>
          <w:noProof/>
          <w:lang w:val="en-ID"/>
        </w:rPr>
        <w:t>/menit</w:t>
      </w:r>
    </w:p>
    <w:p w14:paraId="79AF158E" w14:textId="48940CEF" w:rsidR="00536CF4" w:rsidRPr="00AB2CF0" w:rsidRDefault="00536CF4" w:rsidP="00881B6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V</w:t>
      </w:r>
      <w:r w:rsidR="00DE3C8D" w:rsidRPr="00AB2CF0">
        <w:rPr>
          <w:rFonts w:cs="Calibri"/>
          <w:noProof/>
          <w:lang w:val="en-ID"/>
        </w:rPr>
        <w:t>olume Injeksi</w:t>
      </w:r>
      <w:r w:rsidR="00DE3C8D" w:rsidRPr="00AB2CF0">
        <w:rPr>
          <w:rFonts w:cs="Calibri"/>
          <w:noProof/>
          <w:lang w:val="en-ID"/>
        </w:rPr>
        <w:tab/>
      </w:r>
      <w:r w:rsidRPr="00AB2CF0">
        <w:rPr>
          <w:rFonts w:cs="Calibri"/>
          <w:noProof/>
          <w:lang w:val="en-ID"/>
        </w:rPr>
        <w:t>: 1 µl</w:t>
      </w:r>
    </w:p>
    <w:p w14:paraId="3866F0F0" w14:textId="77777777" w:rsidR="00FD63D0" w:rsidRPr="00AB2CF0" w:rsidRDefault="00FD63D0" w:rsidP="00FD63D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rPr>
          <w:rFonts w:cs="Calibri"/>
          <w:noProof/>
          <w:sz w:val="10"/>
          <w:szCs w:val="10"/>
        </w:rPr>
      </w:pPr>
    </w:p>
    <w:p w14:paraId="053E1DD7" w14:textId="7084F990" w:rsidR="00536CF4" w:rsidRPr="00AB2CF0" w:rsidRDefault="00536CF4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rPr>
          <w:rFonts w:cs="Calibri"/>
          <w:noProof/>
        </w:rPr>
      </w:pPr>
      <w:r w:rsidRPr="00AB2CF0">
        <w:rPr>
          <w:rFonts w:cs="Calibri"/>
          <w:noProof/>
          <w:lang w:val="en-ID"/>
        </w:rPr>
        <w:t>Perhitungan</w:t>
      </w:r>
      <w:r w:rsidR="00B7114B" w:rsidRPr="00AB2CF0">
        <w:rPr>
          <w:rFonts w:cs="Calibri"/>
          <w:noProof/>
          <w:lang w:val="en-ID"/>
        </w:rPr>
        <w:t xml:space="preserve"> </w:t>
      </w:r>
    </w:p>
    <w:p w14:paraId="3B0B7841" w14:textId="77777777" w:rsidR="00536CF4" w:rsidRPr="00AB2CF0" w:rsidRDefault="00536CF4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</w:rPr>
      </w:pPr>
    </w:p>
    <w:p w14:paraId="42112377" w14:textId="007EB525" w:rsidR="00536CF4" w:rsidRPr="00AB2CF0" w:rsidRDefault="00223958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eastAsia="Times New Roman" w:cs="Calibri"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 × B%  </m:t>
          </m:r>
        </m:oMath>
      </m:oMathPara>
    </w:p>
    <w:p w14:paraId="268A5B82" w14:textId="5946F6BD" w:rsidR="00536CF4" w:rsidRPr="00AB2CF0" w:rsidRDefault="00536CF4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iCs/>
          <w:noProof/>
          <w:lang w:val="en-US"/>
        </w:rPr>
      </w:pPr>
      <w:r w:rsidRPr="00AB2CF0">
        <w:rPr>
          <w:rFonts w:cs="Calibri"/>
          <w:iCs/>
          <w:noProof/>
          <w:lang w:val="en-US"/>
        </w:rPr>
        <w:t>Keterangan</w:t>
      </w:r>
      <w:r w:rsidR="00881B64" w:rsidRPr="00AB2CF0">
        <w:rPr>
          <w:rFonts w:cs="Calibri"/>
          <w:iCs/>
          <w:noProof/>
          <w:lang w:val="en-US"/>
        </w:rPr>
        <w:t xml:space="preserve"> :</w:t>
      </w:r>
    </w:p>
    <w:tbl>
      <w:tblPr>
        <w:tblW w:w="8068" w:type="dxa"/>
        <w:tblInd w:w="2203" w:type="dxa"/>
        <w:tblLook w:val="04A0" w:firstRow="1" w:lastRow="0" w:firstColumn="1" w:lastColumn="0" w:noHBand="0" w:noVBand="1"/>
      </w:tblPr>
      <w:tblGrid>
        <w:gridCol w:w="766"/>
        <w:gridCol w:w="421"/>
        <w:gridCol w:w="6881"/>
      </w:tblGrid>
      <w:tr w:rsidR="004742BE" w:rsidRPr="00AB2CF0" w14:paraId="405AD1DC" w14:textId="77777777" w:rsidTr="00F468CA">
        <w:trPr>
          <w:trHeight w:val="320"/>
        </w:trPr>
        <w:tc>
          <w:tcPr>
            <w:tcW w:w="766" w:type="dxa"/>
            <w:shd w:val="clear" w:color="auto" w:fill="auto"/>
          </w:tcPr>
          <w:p w14:paraId="24E54473" w14:textId="77777777" w:rsidR="00536CF4" w:rsidRPr="00AB2CF0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C</w:t>
            </w:r>
          </w:p>
        </w:tc>
        <w:tc>
          <w:tcPr>
            <w:tcW w:w="421" w:type="dxa"/>
            <w:shd w:val="clear" w:color="auto" w:fill="auto"/>
          </w:tcPr>
          <w:p w14:paraId="0A7FA86D" w14:textId="77777777" w:rsidR="00536CF4" w:rsidRPr="00AB2CF0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81" w:type="dxa"/>
            <w:shd w:val="clear" w:color="auto" w:fill="auto"/>
          </w:tcPr>
          <w:p w14:paraId="1B0C425E" w14:textId="1C50FDE8" w:rsidR="00536CF4" w:rsidRPr="00AB2CF0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Kadar </w:t>
            </w:r>
            <w:r w:rsidR="00C158FD" w:rsidRPr="00AB2CF0">
              <w:rPr>
                <w:rFonts w:cs="Calibri"/>
                <w:iCs/>
                <w:noProof/>
                <w:lang w:val="en-US"/>
              </w:rPr>
              <w:t xml:space="preserve">cemaran </w:t>
            </w:r>
            <w:r w:rsidRPr="00AB2CF0">
              <w:rPr>
                <w:rFonts w:cs="Calibri"/>
                <w:iCs/>
                <w:noProof/>
                <w:lang w:val="en-US"/>
              </w:rPr>
              <w:t>yang telah diperhitungkan terhadap baku kerja (%)</w:t>
            </w:r>
          </w:p>
        </w:tc>
      </w:tr>
      <w:tr w:rsidR="004742BE" w:rsidRPr="00AB2CF0" w14:paraId="59F8A23E" w14:textId="77777777" w:rsidTr="00F468CA">
        <w:trPr>
          <w:trHeight w:val="361"/>
        </w:trPr>
        <w:tc>
          <w:tcPr>
            <w:tcW w:w="766" w:type="dxa"/>
            <w:shd w:val="clear" w:color="auto" w:fill="auto"/>
          </w:tcPr>
          <w:p w14:paraId="7731CA39" w14:textId="77777777" w:rsidR="00536CF4" w:rsidRPr="00AB2CF0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421" w:type="dxa"/>
            <w:shd w:val="clear" w:color="auto" w:fill="auto"/>
          </w:tcPr>
          <w:p w14:paraId="4C27DCB9" w14:textId="77777777" w:rsidR="00536CF4" w:rsidRPr="00AB2CF0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5E861C4D" w14:textId="52FE46CA" w:rsidR="00536CF4" w:rsidRPr="00AB2CF0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4742BE" w:rsidRPr="00AB2CF0" w14:paraId="53BA238D" w14:textId="77777777" w:rsidTr="00F468CA">
        <w:trPr>
          <w:trHeight w:val="355"/>
        </w:trPr>
        <w:tc>
          <w:tcPr>
            <w:tcW w:w="766" w:type="dxa"/>
            <w:shd w:val="clear" w:color="auto" w:fill="auto"/>
          </w:tcPr>
          <w:p w14:paraId="3275106C" w14:textId="77777777" w:rsidR="00536CF4" w:rsidRPr="00AB2CF0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Ls</w:t>
            </w:r>
          </w:p>
        </w:tc>
        <w:tc>
          <w:tcPr>
            <w:tcW w:w="421" w:type="dxa"/>
            <w:shd w:val="clear" w:color="auto" w:fill="auto"/>
          </w:tcPr>
          <w:p w14:paraId="5003C84A" w14:textId="77777777" w:rsidR="00536CF4" w:rsidRPr="00AB2CF0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56AD5C48" w14:textId="0124CD6C" w:rsidR="00536CF4" w:rsidRPr="00AB2CF0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4742BE" w:rsidRPr="00AB2CF0" w14:paraId="72F03EA8" w14:textId="77777777" w:rsidTr="00F468CA">
        <w:trPr>
          <w:trHeight w:val="372"/>
        </w:trPr>
        <w:tc>
          <w:tcPr>
            <w:tcW w:w="766" w:type="dxa"/>
            <w:shd w:val="clear" w:color="auto" w:fill="auto"/>
          </w:tcPr>
          <w:p w14:paraId="26F2B98E" w14:textId="77777777" w:rsidR="00536CF4" w:rsidRPr="00AB2CF0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  <w:lang w:val="en-US"/>
              </w:rPr>
              <w:t>C</w:t>
            </w:r>
            <w:r w:rsidRPr="00AB2CF0">
              <w:rPr>
                <w:rFonts w:cs="Calibri"/>
              </w:rPr>
              <w:t>s</w:t>
            </w:r>
          </w:p>
        </w:tc>
        <w:tc>
          <w:tcPr>
            <w:tcW w:w="421" w:type="dxa"/>
            <w:shd w:val="clear" w:color="auto" w:fill="auto"/>
          </w:tcPr>
          <w:p w14:paraId="48C5548D" w14:textId="77777777" w:rsidR="00536CF4" w:rsidRPr="00AB2CF0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AB2CF0">
              <w:rPr>
                <w:rFonts w:cs="Calibri"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01068A32" w14:textId="4145343E" w:rsidR="00536CF4" w:rsidRPr="00AB2CF0" w:rsidRDefault="00536CF4" w:rsidP="0072483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Konsentrasi</w:t>
            </w:r>
            <w:proofErr w:type="spellEnd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pembanding</w:t>
            </w:r>
            <w:proofErr w:type="spellEnd"/>
          </w:p>
        </w:tc>
      </w:tr>
      <w:tr w:rsidR="00C94449" w:rsidRPr="00AB2CF0" w14:paraId="7C82BE0F" w14:textId="77777777" w:rsidTr="00F468CA">
        <w:trPr>
          <w:trHeight w:val="365"/>
        </w:trPr>
        <w:tc>
          <w:tcPr>
            <w:tcW w:w="766" w:type="dxa"/>
            <w:shd w:val="clear" w:color="auto" w:fill="auto"/>
          </w:tcPr>
          <w:p w14:paraId="5CA5F11C" w14:textId="70935DBA" w:rsidR="00C158FD" w:rsidRPr="00AB2CF0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AB2CF0">
              <w:rPr>
                <w:rFonts w:cs="Calibri"/>
                <w:lang w:val="en-US"/>
              </w:rPr>
              <w:t>C</w:t>
            </w:r>
            <w:r w:rsidRPr="00AB2CF0">
              <w:rPr>
                <w:rFonts w:cs="Calibri"/>
              </w:rPr>
              <w:t>u</w:t>
            </w:r>
          </w:p>
        </w:tc>
        <w:tc>
          <w:tcPr>
            <w:tcW w:w="421" w:type="dxa"/>
            <w:shd w:val="clear" w:color="auto" w:fill="auto"/>
          </w:tcPr>
          <w:p w14:paraId="2D3BA30E" w14:textId="607F9BA9" w:rsidR="00C158FD" w:rsidRPr="00AB2CF0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AB2CF0">
              <w:rPr>
                <w:rFonts w:cs="Calibri"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12D124F0" w14:textId="012680B6" w:rsidR="00C158FD" w:rsidRPr="00AB2CF0" w:rsidRDefault="00536CF4" w:rsidP="0072483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Konsentrasi</w:t>
            </w:r>
            <w:proofErr w:type="spellEnd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zat</w:t>
            </w:r>
            <w:proofErr w:type="spellEnd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uji </w:t>
            </w:r>
          </w:p>
        </w:tc>
      </w:tr>
      <w:tr w:rsidR="00881B64" w:rsidRPr="00AB2CF0" w14:paraId="6429B294" w14:textId="77777777" w:rsidTr="00F468CA">
        <w:trPr>
          <w:trHeight w:val="358"/>
        </w:trPr>
        <w:tc>
          <w:tcPr>
            <w:tcW w:w="766" w:type="dxa"/>
            <w:shd w:val="clear" w:color="auto" w:fill="auto"/>
          </w:tcPr>
          <w:p w14:paraId="41FB0879" w14:textId="402BEF98" w:rsidR="00881B64" w:rsidRPr="00AB2CF0" w:rsidRDefault="00881B6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AB2CF0">
              <w:rPr>
                <w:rFonts w:cs="Calibri"/>
                <w:lang w:val="en-US"/>
              </w:rPr>
              <w:t>B%</w:t>
            </w:r>
          </w:p>
        </w:tc>
        <w:tc>
          <w:tcPr>
            <w:tcW w:w="421" w:type="dxa"/>
            <w:shd w:val="clear" w:color="auto" w:fill="auto"/>
          </w:tcPr>
          <w:p w14:paraId="5680E78B" w14:textId="73DE974B" w:rsidR="00881B64" w:rsidRPr="00AB2CF0" w:rsidRDefault="00881B6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AB2CF0">
              <w:rPr>
                <w:rFonts w:cs="Calibri"/>
                <w:lang w:val="en-US"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7FACC056" w14:textId="77777777" w:rsidR="00881B64" w:rsidRPr="00AB2CF0" w:rsidRDefault="00881B64" w:rsidP="0072483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Kadar</w:t>
            </w:r>
            <w:r w:rsidRPr="00AB2CF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>kerja</w:t>
            </w:r>
            <w:proofErr w:type="spellEnd"/>
            <w:r w:rsidRPr="00AB2CF0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(%)</w:t>
            </w:r>
          </w:p>
          <w:p w14:paraId="2A3F9451" w14:textId="2EB4B8B9" w:rsidR="000A0A8C" w:rsidRPr="00AB2CF0" w:rsidRDefault="000A0A8C" w:rsidP="0072483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10"/>
                <w:szCs w:val="10"/>
                <w:lang w:eastAsia="en-US"/>
              </w:rPr>
            </w:pPr>
          </w:p>
        </w:tc>
      </w:tr>
    </w:tbl>
    <w:p w14:paraId="54C1DC5A" w14:textId="77777777" w:rsidR="00F348D1" w:rsidRPr="00AB2CF0" w:rsidRDefault="00F348D1" w:rsidP="00F348D1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b/>
          <w:bCs/>
          <w:i/>
          <w:iCs/>
          <w:noProof/>
        </w:rPr>
      </w:pPr>
      <w:r w:rsidRPr="00AB2CF0">
        <w:rPr>
          <w:rFonts w:cs="Calibri"/>
          <w:b/>
          <w:bCs/>
          <w:i/>
          <w:iCs/>
          <w:noProof/>
          <w:lang w:val="en-US"/>
        </w:rPr>
        <w:t xml:space="preserve">Uji Batas Mikroba </w:t>
      </w:r>
    </w:p>
    <w:p w14:paraId="2C2F58B7" w14:textId="77777777" w:rsidR="00F348D1" w:rsidRPr="00AB2CF0" w:rsidRDefault="00F348D1" w:rsidP="00F348D1">
      <w:pPr>
        <w:pStyle w:val="ListParagraph"/>
        <w:numPr>
          <w:ilvl w:val="2"/>
          <w:numId w:val="31"/>
        </w:numPr>
        <w:autoSpaceDE w:val="0"/>
        <w:autoSpaceDN w:val="0"/>
        <w:spacing w:after="0" w:line="276" w:lineRule="auto"/>
        <w:jc w:val="both"/>
        <w:rPr>
          <w:rFonts w:cs="Calibri"/>
          <w:b/>
          <w:bCs/>
          <w:i/>
          <w:iCs/>
          <w:noProof/>
        </w:rPr>
      </w:pPr>
      <w:r w:rsidRPr="00AB2CF0">
        <w:rPr>
          <w:rFonts w:cs="Calibri"/>
          <w:b/>
          <w:bCs/>
          <w:i/>
          <w:iCs/>
          <w:noProof/>
        </w:rPr>
        <w:t>Syarat</w:t>
      </w:r>
      <w:r w:rsidRPr="00AB2CF0">
        <w:rPr>
          <w:rFonts w:cs="Calibri"/>
          <w:b/>
          <w:bCs/>
          <w:i/>
          <w:iCs/>
          <w:noProof/>
          <w:lang w:val="en-US"/>
        </w:rPr>
        <w:t xml:space="preserve"> </w:t>
      </w:r>
      <w:r w:rsidRPr="00AB2CF0">
        <w:rPr>
          <w:rFonts w:cs="Calibri"/>
          <w:b/>
          <w:bCs/>
          <w:i/>
          <w:iCs/>
          <w:noProof/>
        </w:rPr>
        <w:t>:</w:t>
      </w:r>
    </w:p>
    <w:p w14:paraId="2F6B2D2A" w14:textId="37C0945B" w:rsidR="00F348D1" w:rsidRPr="00AB2CF0" w:rsidRDefault="00F348D1" w:rsidP="00F348D1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cs="Calibri"/>
          <w:b/>
          <w:bCs/>
          <w:i/>
          <w:iCs/>
          <w:noProof/>
        </w:rPr>
      </w:pPr>
      <w:r w:rsidRPr="00AB2CF0">
        <w:rPr>
          <w:rFonts w:cs="Calibri"/>
          <w:b/>
          <w:bCs/>
          <w:i/>
          <w:iCs/>
        </w:rPr>
        <w:t>Sesuai dengan spesifikasi</w:t>
      </w:r>
      <w:r w:rsidRPr="00AB2CF0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AB2CF0">
        <w:rPr>
          <w:rFonts w:cs="Calibri"/>
          <w:b/>
          <w:bCs/>
          <w:i/>
          <w:iCs/>
          <w:lang w:val="en-ID"/>
        </w:rPr>
        <w:t>produk</w:t>
      </w:r>
      <w:proofErr w:type="spellEnd"/>
      <w:r w:rsidRPr="00AB2CF0">
        <w:rPr>
          <w:rFonts w:cs="Calibri"/>
          <w:b/>
          <w:bCs/>
          <w:i/>
          <w:iCs/>
          <w:lang w:val="en-ID"/>
        </w:rPr>
        <w:t xml:space="preserve"> </w:t>
      </w:r>
      <w:r w:rsidR="00DF2EF2" w:rsidRPr="00AB2CF0">
        <w:rPr>
          <w:rFonts w:cs="Calibri"/>
          <w:b/>
          <w:bCs/>
          <w:i/>
          <w:iCs/>
          <w:lang w:val="en-ID"/>
        </w:rPr>
        <w:t>Valsartan</w:t>
      </w:r>
      <w:r w:rsidRPr="00AB2CF0">
        <w:rPr>
          <w:rFonts w:cs="Calibri"/>
          <w:b/>
          <w:bCs/>
          <w:i/>
          <w:iCs/>
          <w:lang w:val="en-ID"/>
        </w:rPr>
        <w:t xml:space="preserve"> Tablet </w:t>
      </w:r>
      <w:r w:rsidR="00DF2EF2" w:rsidRPr="00AB2CF0">
        <w:rPr>
          <w:rFonts w:cs="Calibri"/>
          <w:b/>
          <w:bCs/>
          <w:i/>
          <w:iCs/>
          <w:lang w:val="en-ID"/>
        </w:rPr>
        <w:t>80</w:t>
      </w:r>
      <w:r w:rsidRPr="00AB2CF0">
        <w:rPr>
          <w:rFonts w:cs="Calibri"/>
          <w:b/>
          <w:bCs/>
          <w:i/>
          <w:iCs/>
          <w:lang w:val="en-ID"/>
        </w:rPr>
        <w:t xml:space="preserve"> mg (S-QC-03-</w:t>
      </w:r>
      <w:r w:rsidR="00DF2EF2" w:rsidRPr="00AB2CF0">
        <w:rPr>
          <w:rFonts w:cs="Calibri"/>
          <w:b/>
          <w:bCs/>
          <w:i/>
          <w:iCs/>
          <w:lang w:val="en-ID"/>
        </w:rPr>
        <w:t>0</w:t>
      </w:r>
      <w:r w:rsidR="008504FA" w:rsidRPr="00AB2CF0">
        <w:rPr>
          <w:rFonts w:cs="Calibri"/>
          <w:b/>
          <w:bCs/>
          <w:i/>
          <w:iCs/>
          <w:lang w:val="en-ID"/>
        </w:rPr>
        <w:t>79</w:t>
      </w:r>
      <w:r w:rsidRPr="00AB2CF0">
        <w:rPr>
          <w:rFonts w:cs="Calibri"/>
          <w:b/>
          <w:bCs/>
          <w:i/>
          <w:iCs/>
          <w:lang w:val="en-ID"/>
        </w:rPr>
        <w:t>).</w:t>
      </w:r>
    </w:p>
    <w:p w14:paraId="3DB05F14" w14:textId="77777777" w:rsidR="00F348D1" w:rsidRPr="00AB2CF0" w:rsidRDefault="00F348D1" w:rsidP="00F348D1">
      <w:pPr>
        <w:pStyle w:val="ListParagraph"/>
        <w:numPr>
          <w:ilvl w:val="2"/>
          <w:numId w:val="31"/>
        </w:numPr>
        <w:autoSpaceDE w:val="0"/>
        <w:autoSpaceDN w:val="0"/>
        <w:spacing w:after="0" w:line="276" w:lineRule="auto"/>
        <w:ind w:left="2127" w:hanging="709"/>
        <w:jc w:val="both"/>
        <w:rPr>
          <w:rFonts w:cs="Calibri"/>
          <w:b/>
          <w:bCs/>
          <w:i/>
          <w:iCs/>
          <w:noProof/>
        </w:rPr>
      </w:pPr>
      <w:r w:rsidRPr="00AB2CF0">
        <w:rPr>
          <w:rFonts w:cs="Calibri"/>
          <w:b/>
          <w:bCs/>
          <w:i/>
          <w:iCs/>
          <w:noProof/>
          <w:lang w:val="en-US"/>
        </w:rPr>
        <w:t>Cara Kerja :</w:t>
      </w:r>
    </w:p>
    <w:p w14:paraId="323C4C4C" w14:textId="77777777" w:rsidR="00F348D1" w:rsidRPr="00AB2CF0" w:rsidRDefault="00F348D1" w:rsidP="00F348D1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cs="Calibri"/>
          <w:b/>
          <w:bCs/>
          <w:i/>
          <w:iCs/>
          <w:noProof/>
        </w:rPr>
      </w:pPr>
      <w:r w:rsidRPr="00AB2CF0">
        <w:rPr>
          <w:rFonts w:cs="Calibri"/>
          <w:b/>
          <w:bCs/>
          <w:i/>
          <w:iCs/>
          <w:noProof/>
        </w:rPr>
        <w:t>Sesuai dengan Prosedur Pemeriksaan Uji Batas Mikoba (PQC-04-003).</w:t>
      </w:r>
    </w:p>
    <w:p w14:paraId="2A46A824" w14:textId="43418A8B" w:rsidR="008504FA" w:rsidRPr="00AB2CF0" w:rsidRDefault="008504FA" w:rsidP="008504FA">
      <w:pPr>
        <w:tabs>
          <w:tab w:val="left" w:pos="8266"/>
        </w:tabs>
        <w:rPr>
          <w:rFonts w:cs="Calibri"/>
          <w:b/>
          <w:bCs/>
          <w:i/>
          <w:iCs/>
          <w:noProof/>
        </w:rPr>
        <w:sectPr w:rsidR="008504FA" w:rsidRPr="00AB2CF0" w:rsidSect="00CF44A6">
          <w:footerReference w:type="default" r:id="rId10"/>
          <w:pgSz w:w="11906" w:h="16838"/>
          <w:pgMar w:top="851" w:right="851" w:bottom="992" w:left="851" w:header="425" w:footer="187" w:gutter="0"/>
          <w:cols w:space="708"/>
          <w:docGrid w:linePitch="360"/>
        </w:sectPr>
      </w:pPr>
    </w:p>
    <w:p w14:paraId="5D02B8BD" w14:textId="705FE7A5" w:rsidR="00143D4E" w:rsidRPr="00AB2CF0" w:rsidRDefault="00143D4E" w:rsidP="00506C31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cs="Calibri"/>
          <w:b/>
          <w:lang w:val="en-US"/>
        </w:rPr>
      </w:pPr>
      <w:r w:rsidRPr="00AB2CF0">
        <w:rPr>
          <w:rFonts w:cs="Calibr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119"/>
        <w:gridCol w:w="2977"/>
      </w:tblGrid>
      <w:tr w:rsidR="00143D4E" w:rsidRPr="00AB2CF0" w14:paraId="1C184718" w14:textId="77777777" w:rsidTr="00864124">
        <w:tc>
          <w:tcPr>
            <w:tcW w:w="1418" w:type="dxa"/>
            <w:shd w:val="clear" w:color="auto" w:fill="BFBFBF" w:themeFill="background1" w:themeFillShade="BF"/>
          </w:tcPr>
          <w:p w14:paraId="4C761249" w14:textId="77777777" w:rsidR="00143D4E" w:rsidRPr="00AB2CF0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AB2CF0">
              <w:rPr>
                <w:rFonts w:cs="Calibr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8A85C60" w14:textId="77777777" w:rsidR="00143D4E" w:rsidRPr="00AB2CF0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AB2CF0">
              <w:rPr>
                <w:rFonts w:cs="Calibri"/>
                <w:b/>
                <w:lang w:val="en-US"/>
              </w:rPr>
              <w:t xml:space="preserve">No </w:t>
            </w:r>
            <w:proofErr w:type="spellStart"/>
            <w:r w:rsidRPr="00AB2CF0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1DECB142" w14:textId="77777777" w:rsidR="00143D4E" w:rsidRPr="00AB2CF0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AB2CF0">
              <w:rPr>
                <w:rFonts w:cs="Calibri"/>
                <w:b/>
                <w:lang w:val="en-US"/>
              </w:rPr>
              <w:t>Judul</w:t>
            </w:r>
            <w:proofErr w:type="spellEnd"/>
            <w:r w:rsidRPr="00AB2CF0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</w:tcPr>
          <w:p w14:paraId="1C58F769" w14:textId="77777777" w:rsidR="00143D4E" w:rsidRPr="00AB2CF0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AB2CF0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AB2CF0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</w:tr>
      <w:tr w:rsidR="00143D4E" w:rsidRPr="00AB2CF0" w14:paraId="6DE57EA6" w14:textId="77777777" w:rsidTr="00864124">
        <w:tc>
          <w:tcPr>
            <w:tcW w:w="1418" w:type="dxa"/>
          </w:tcPr>
          <w:p w14:paraId="6A6C364A" w14:textId="77777777" w:rsidR="00143D4E" w:rsidRPr="00AB2CF0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AB2CF0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546B952A" w14:textId="77777777" w:rsidR="00143D4E" w:rsidRPr="00AB2CF0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AB2CF0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3E4655C2" w14:textId="77777777" w:rsidR="00143D4E" w:rsidRPr="00AB2CF0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AB2CF0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2B54C3BA" w14:textId="77777777" w:rsidR="00143D4E" w:rsidRPr="00AB2CF0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AB2CF0">
              <w:rPr>
                <w:rFonts w:cs="Calibri"/>
                <w:b/>
                <w:lang w:val="en-US"/>
              </w:rPr>
              <w:t>-</w:t>
            </w:r>
          </w:p>
        </w:tc>
      </w:tr>
    </w:tbl>
    <w:p w14:paraId="18389C78" w14:textId="77777777" w:rsidR="00143D4E" w:rsidRPr="00AB2CF0" w:rsidRDefault="00143D4E" w:rsidP="00143D4E">
      <w:pPr>
        <w:pStyle w:val="ListParagraph"/>
        <w:spacing w:after="0" w:line="276" w:lineRule="auto"/>
        <w:ind w:left="306"/>
        <w:rPr>
          <w:rFonts w:cs="Calibri"/>
          <w:b/>
          <w:sz w:val="10"/>
          <w:szCs w:val="10"/>
          <w:lang w:val="en-US"/>
        </w:rPr>
      </w:pPr>
    </w:p>
    <w:p w14:paraId="4ED76C4D" w14:textId="77777777" w:rsidR="00143D4E" w:rsidRPr="00AB2CF0" w:rsidRDefault="00143D4E" w:rsidP="00506C31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i/>
          <w:lang w:val="en-US"/>
        </w:rPr>
      </w:pPr>
      <w:r w:rsidRPr="00AB2CF0">
        <w:rPr>
          <w:rFonts w:cs="Calibri"/>
          <w:b/>
          <w:lang w:val="en-US"/>
        </w:rPr>
        <w:t xml:space="preserve">Sejarah </w:t>
      </w:r>
      <w:proofErr w:type="spellStart"/>
      <w:r w:rsidRPr="00AB2CF0">
        <w:rPr>
          <w:rFonts w:cs="Calibri"/>
          <w:b/>
          <w:lang w:val="en-US"/>
        </w:rPr>
        <w:t>Revisi</w:t>
      </w:r>
      <w:proofErr w:type="spellEnd"/>
      <w:r w:rsidRPr="00AB2CF0">
        <w:rPr>
          <w:rFonts w:cs="Calibri"/>
          <w:b/>
          <w:lang w:val="en-US"/>
        </w:rPr>
        <w:t xml:space="preserve"> dan Review</w:t>
      </w:r>
    </w:p>
    <w:tbl>
      <w:tblPr>
        <w:tblStyle w:val="TableGrid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126"/>
        <w:gridCol w:w="3119"/>
        <w:gridCol w:w="1843"/>
      </w:tblGrid>
      <w:tr w:rsidR="00143D4E" w:rsidRPr="00AB2CF0" w14:paraId="15DB1067" w14:textId="77777777" w:rsidTr="00864124">
        <w:tc>
          <w:tcPr>
            <w:tcW w:w="1701" w:type="dxa"/>
            <w:shd w:val="clear" w:color="auto" w:fill="BFBFBF" w:themeFill="background1" w:themeFillShade="BF"/>
          </w:tcPr>
          <w:p w14:paraId="3962B577" w14:textId="77777777" w:rsidR="00143D4E" w:rsidRPr="00AB2CF0" w:rsidRDefault="00143D4E" w:rsidP="00864124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AB2CF0">
              <w:rPr>
                <w:rFonts w:cs="Calibri"/>
                <w:b/>
                <w:lang w:val="en-US"/>
              </w:rPr>
              <w:t xml:space="preserve">Kode </w:t>
            </w:r>
            <w:proofErr w:type="spellStart"/>
            <w:r w:rsidRPr="00AB2CF0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1AD87ADD" w14:textId="77777777" w:rsidR="00143D4E" w:rsidRPr="00AB2CF0" w:rsidRDefault="00143D4E" w:rsidP="00864124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AB2CF0">
              <w:rPr>
                <w:rFonts w:cs="Calibri"/>
                <w:b/>
                <w:lang w:val="en-US"/>
              </w:rPr>
              <w:t>Revisi</w:t>
            </w:r>
            <w:proofErr w:type="spellEnd"/>
            <w:r w:rsidRPr="00AB2CF0">
              <w:rPr>
                <w:rFonts w:cs="Calibri"/>
                <w:b/>
                <w:lang w:val="en-US"/>
              </w:rPr>
              <w:t xml:space="preserve"> 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7DEE2196" w14:textId="77777777" w:rsidR="00143D4E" w:rsidRPr="00AB2CF0" w:rsidRDefault="00143D4E" w:rsidP="00864124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AB2CF0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AB2CF0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338B6543" w14:textId="77777777" w:rsidR="00143D4E" w:rsidRPr="00AB2CF0" w:rsidRDefault="00143D4E" w:rsidP="00864124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AB2CF0">
              <w:rPr>
                <w:rFonts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 w:themeFill="background1" w:themeFillShade="BF"/>
          </w:tcPr>
          <w:p w14:paraId="05B8993B" w14:textId="77777777" w:rsidR="00143D4E" w:rsidRPr="00AB2CF0" w:rsidRDefault="00143D4E" w:rsidP="00864124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AB2CF0">
              <w:rPr>
                <w:rFonts w:cs="Calibri"/>
                <w:b/>
                <w:lang w:val="en-US"/>
              </w:rPr>
              <w:t xml:space="preserve">Alasan </w:t>
            </w:r>
          </w:p>
        </w:tc>
      </w:tr>
      <w:tr w:rsidR="00143D4E" w:rsidRPr="00AB2CF0" w14:paraId="00B296ED" w14:textId="77777777" w:rsidTr="00864124">
        <w:tc>
          <w:tcPr>
            <w:tcW w:w="1701" w:type="dxa"/>
          </w:tcPr>
          <w:p w14:paraId="1010FA17" w14:textId="6CC22AF0" w:rsidR="00143D4E" w:rsidRPr="00AB2CF0" w:rsidRDefault="00143D4E" w:rsidP="00864124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AB2CF0">
              <w:rPr>
                <w:rFonts w:cs="Calibri"/>
                <w:lang w:val="en-ID"/>
              </w:rPr>
              <w:t>I-QC-03-080</w:t>
            </w:r>
          </w:p>
        </w:tc>
        <w:tc>
          <w:tcPr>
            <w:tcW w:w="850" w:type="dxa"/>
          </w:tcPr>
          <w:p w14:paraId="76570072" w14:textId="77777777" w:rsidR="00143D4E" w:rsidRPr="00AB2CF0" w:rsidRDefault="00143D4E" w:rsidP="00864124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AB2CF0">
              <w:rPr>
                <w:rFonts w:cs="Calibri"/>
                <w:lang w:val="en-US"/>
              </w:rPr>
              <w:t>00</w:t>
            </w:r>
          </w:p>
        </w:tc>
        <w:tc>
          <w:tcPr>
            <w:tcW w:w="2126" w:type="dxa"/>
          </w:tcPr>
          <w:p w14:paraId="02B9092F" w14:textId="3EF636E4" w:rsidR="00143D4E" w:rsidRPr="00AB2CF0" w:rsidRDefault="00B95903" w:rsidP="00864124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AB2CF0">
              <w:rPr>
                <w:rFonts w:cs="Calibri"/>
                <w:iCs/>
                <w:lang w:val="en-US"/>
              </w:rPr>
              <w:t>10 FEB 2021</w:t>
            </w:r>
          </w:p>
        </w:tc>
        <w:tc>
          <w:tcPr>
            <w:tcW w:w="3119" w:type="dxa"/>
          </w:tcPr>
          <w:p w14:paraId="0FA1F59E" w14:textId="77777777" w:rsidR="00143D4E" w:rsidRPr="00AB2CF0" w:rsidRDefault="00143D4E" w:rsidP="00864124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AB2CF0">
              <w:rPr>
                <w:rFonts w:cs="Calibri"/>
                <w:iCs/>
                <w:lang w:val="en-US"/>
              </w:rPr>
              <w:t>-</w:t>
            </w:r>
          </w:p>
        </w:tc>
        <w:tc>
          <w:tcPr>
            <w:tcW w:w="1843" w:type="dxa"/>
          </w:tcPr>
          <w:p w14:paraId="535861F3" w14:textId="77777777" w:rsidR="00143D4E" w:rsidRPr="00AB2CF0" w:rsidRDefault="00143D4E" w:rsidP="00864124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AB2CF0">
              <w:rPr>
                <w:rFonts w:cs="Calibri"/>
                <w:lang w:val="en-US"/>
              </w:rPr>
              <w:t>Dokumen</w:t>
            </w:r>
            <w:proofErr w:type="spellEnd"/>
            <w:r w:rsidRPr="00AB2CF0">
              <w:rPr>
                <w:rFonts w:cs="Calibri"/>
                <w:lang w:val="en-US"/>
              </w:rPr>
              <w:t xml:space="preserve"> Baru</w:t>
            </w:r>
          </w:p>
        </w:tc>
      </w:tr>
      <w:tr w:rsidR="00143D4E" w:rsidRPr="00AB2CF0" w14:paraId="0B0E1CD3" w14:textId="77777777" w:rsidTr="00864124">
        <w:tc>
          <w:tcPr>
            <w:tcW w:w="1701" w:type="dxa"/>
            <w:vAlign w:val="center"/>
          </w:tcPr>
          <w:p w14:paraId="5E54A7EF" w14:textId="1C9A1208" w:rsidR="00143D4E" w:rsidRPr="00AB2CF0" w:rsidRDefault="00143D4E" w:rsidP="00864124">
            <w:pPr>
              <w:spacing w:line="276" w:lineRule="auto"/>
              <w:jc w:val="center"/>
              <w:rPr>
                <w:rFonts w:cs="Calibri"/>
                <w:i/>
                <w:lang w:val="en-US"/>
              </w:rPr>
            </w:pPr>
            <w:r w:rsidRPr="00AB2CF0">
              <w:rPr>
                <w:rFonts w:cs="Calibri"/>
                <w:lang w:val="en-ID"/>
              </w:rPr>
              <w:t>I-QC-03-080</w:t>
            </w:r>
          </w:p>
        </w:tc>
        <w:tc>
          <w:tcPr>
            <w:tcW w:w="850" w:type="dxa"/>
            <w:vAlign w:val="center"/>
          </w:tcPr>
          <w:p w14:paraId="70BB719C" w14:textId="77777777" w:rsidR="00143D4E" w:rsidRPr="00AB2CF0" w:rsidRDefault="00143D4E" w:rsidP="00864124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AB2CF0">
              <w:rPr>
                <w:rFonts w:cs="Calibri"/>
                <w:iCs/>
                <w:lang w:val="en-US"/>
              </w:rPr>
              <w:t>01</w:t>
            </w:r>
          </w:p>
        </w:tc>
        <w:tc>
          <w:tcPr>
            <w:tcW w:w="2126" w:type="dxa"/>
            <w:vAlign w:val="center"/>
          </w:tcPr>
          <w:p w14:paraId="620267A7" w14:textId="406B4ECA" w:rsidR="00143D4E" w:rsidRPr="00AB2CF0" w:rsidRDefault="00F348D1" w:rsidP="00864124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AB2CF0">
              <w:rPr>
                <w:rFonts w:cs="Calibri"/>
                <w:iCs/>
                <w:lang w:val="en-US"/>
              </w:rPr>
              <w:t>04 JUN 2024</w:t>
            </w:r>
          </w:p>
        </w:tc>
        <w:tc>
          <w:tcPr>
            <w:tcW w:w="3119" w:type="dxa"/>
          </w:tcPr>
          <w:p w14:paraId="114F66C9" w14:textId="77777777" w:rsidR="00143D4E" w:rsidRPr="00AB2CF0" w:rsidRDefault="00143D4E" w:rsidP="000C6EC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AB2CF0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templet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dokumen</w:t>
            </w:r>
            <w:proofErr w:type="spellEnd"/>
          </w:p>
          <w:p w14:paraId="2E26DCD3" w14:textId="77777777" w:rsidR="00143D4E" w:rsidRPr="00AB2CF0" w:rsidRDefault="00143D4E" w:rsidP="000C6EC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AB2CF0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poin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penanggung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jawab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alat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bahan</w:t>
            </w:r>
            <w:proofErr w:type="spellEnd"/>
          </w:p>
          <w:p w14:paraId="23F26026" w14:textId="77777777" w:rsidR="00143D4E" w:rsidRPr="00AB2CF0" w:rsidRDefault="00143D4E" w:rsidP="000C6EC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AB2CF0">
              <w:rPr>
                <w:rFonts w:cs="Calibri"/>
                <w:iCs/>
                <w:lang w:val="en-US"/>
              </w:rPr>
              <w:t>Penjabaran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pembuatan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pelarut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fase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gerak</w:t>
            </w:r>
            <w:proofErr w:type="spellEnd"/>
          </w:p>
          <w:p w14:paraId="245F4EF3" w14:textId="77777777" w:rsidR="00143D4E" w:rsidRPr="00AB2CF0" w:rsidRDefault="00143D4E" w:rsidP="000C6EC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AB2CF0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konsentrasi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baku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uji</w:t>
            </w:r>
          </w:p>
          <w:p w14:paraId="77647C24" w14:textId="77777777" w:rsidR="00143D4E" w:rsidRPr="00AB2CF0" w:rsidRDefault="00143D4E" w:rsidP="000C6EC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AB2CF0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penimbangan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untuk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uji</w:t>
            </w:r>
          </w:p>
          <w:p w14:paraId="64FB764C" w14:textId="77777777" w:rsidR="00143D4E" w:rsidRPr="00AB2CF0" w:rsidRDefault="00143D4E" w:rsidP="000C6EC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AB2CF0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poin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kadar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keragaman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bobot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disolusi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kemurnian</w:t>
            </w:r>
            <w:proofErr w:type="spellEnd"/>
          </w:p>
        </w:tc>
        <w:tc>
          <w:tcPr>
            <w:tcW w:w="1843" w:type="dxa"/>
            <w:vAlign w:val="center"/>
          </w:tcPr>
          <w:p w14:paraId="1DF64051" w14:textId="0E103A58" w:rsidR="00143D4E" w:rsidRPr="00AB2CF0" w:rsidRDefault="00143D4E" w:rsidP="00864124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AB2CF0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dokumen</w:t>
            </w:r>
            <w:proofErr w:type="spellEnd"/>
            <w:r w:rsidR="00C45909" w:rsidRPr="00AB2CF0">
              <w:rPr>
                <w:rFonts w:cs="Calibri"/>
                <w:iCs/>
                <w:lang w:val="en-US"/>
              </w:rPr>
              <w:t xml:space="preserve"> 3 </w:t>
            </w:r>
            <w:proofErr w:type="spellStart"/>
            <w:r w:rsidR="00C45909" w:rsidRPr="00AB2CF0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kondisi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di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lapangan</w:t>
            </w:r>
            <w:proofErr w:type="spellEnd"/>
          </w:p>
        </w:tc>
      </w:tr>
      <w:tr w:rsidR="00F348D1" w:rsidRPr="00AB2CF0" w14:paraId="48A58073" w14:textId="77777777" w:rsidTr="00864124">
        <w:tc>
          <w:tcPr>
            <w:tcW w:w="1701" w:type="dxa"/>
            <w:vAlign w:val="center"/>
          </w:tcPr>
          <w:p w14:paraId="399BE18B" w14:textId="387AC44F" w:rsidR="00F348D1" w:rsidRPr="00AB2CF0" w:rsidRDefault="00F348D1" w:rsidP="00F348D1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AB2CF0">
              <w:rPr>
                <w:rFonts w:cs="Calibri"/>
                <w:lang w:val="en-ID"/>
              </w:rPr>
              <w:t>I-QC-03-080</w:t>
            </w:r>
          </w:p>
        </w:tc>
        <w:tc>
          <w:tcPr>
            <w:tcW w:w="850" w:type="dxa"/>
            <w:vAlign w:val="center"/>
          </w:tcPr>
          <w:p w14:paraId="2C2851DC" w14:textId="52012E72" w:rsidR="00F348D1" w:rsidRPr="00AB2CF0" w:rsidRDefault="00F348D1" w:rsidP="00F348D1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AB2CF0">
              <w:rPr>
                <w:rFonts w:cs="Calibri"/>
                <w:iCs/>
                <w:lang w:val="en-US"/>
              </w:rPr>
              <w:t>02</w:t>
            </w:r>
          </w:p>
        </w:tc>
        <w:tc>
          <w:tcPr>
            <w:tcW w:w="2126" w:type="dxa"/>
            <w:vAlign w:val="center"/>
          </w:tcPr>
          <w:p w14:paraId="21D93FE3" w14:textId="77777777" w:rsidR="00F348D1" w:rsidRPr="00AB2CF0" w:rsidRDefault="00F348D1" w:rsidP="00F348D1">
            <w:pPr>
              <w:spacing w:line="276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3119" w:type="dxa"/>
          </w:tcPr>
          <w:p w14:paraId="5529404D" w14:textId="2272B099" w:rsidR="00F348D1" w:rsidRPr="00AB2CF0" w:rsidRDefault="00E13D43" w:rsidP="00F348D1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AB2CF0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referensi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D30DCC" w:rsidRPr="00AB2CF0">
              <w:rPr>
                <w:rFonts w:cs="Calibri"/>
                <w:iCs/>
                <w:lang w:val="en-US"/>
              </w:rPr>
              <w:t>dokumen</w:t>
            </w:r>
            <w:proofErr w:type="spellEnd"/>
            <w:r w:rsidR="00C66C41" w:rsidRPr="00AB2CF0">
              <w:rPr>
                <w:rFonts w:cs="Calibri"/>
                <w:iCs/>
                <w:lang w:val="en-US"/>
              </w:rPr>
              <w:t>.</w:t>
            </w:r>
          </w:p>
          <w:p w14:paraId="09F27108" w14:textId="77777777" w:rsidR="00C66C41" w:rsidRPr="00AB2CF0" w:rsidRDefault="00E13D43" w:rsidP="00C66C41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AB2CF0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parameter Uji Batas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Mikroba</w:t>
            </w:r>
            <w:proofErr w:type="spellEnd"/>
            <w:r w:rsidR="00C66C41" w:rsidRPr="00AB2CF0">
              <w:rPr>
                <w:rFonts w:cs="Calibri"/>
                <w:iCs/>
                <w:lang w:val="en-US"/>
              </w:rPr>
              <w:t>.</w:t>
            </w:r>
          </w:p>
          <w:p w14:paraId="2674AE93" w14:textId="0A0204AC" w:rsidR="004262BE" w:rsidRPr="00AB2CF0" w:rsidRDefault="004262BE" w:rsidP="00C66C41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AB2CF0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daftar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distribusi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dokumen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>.</w:t>
            </w:r>
          </w:p>
        </w:tc>
        <w:tc>
          <w:tcPr>
            <w:tcW w:w="1843" w:type="dxa"/>
            <w:vAlign w:val="center"/>
          </w:tcPr>
          <w:p w14:paraId="6559FF56" w14:textId="4BC84F0D" w:rsidR="00F348D1" w:rsidRPr="00AB2CF0" w:rsidRDefault="00E13D43" w:rsidP="00F348D1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proofErr w:type="spellStart"/>
            <w:r w:rsidRPr="00AB2CF0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2020 (Hal. 2025 – 2028) dan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Suplemen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I Fi VI </w:t>
            </w:r>
            <w:proofErr w:type="spellStart"/>
            <w:r w:rsidRPr="00AB2CF0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AB2CF0">
              <w:rPr>
                <w:rFonts w:cs="Calibri"/>
                <w:iCs/>
                <w:lang w:val="en-US"/>
              </w:rPr>
              <w:t xml:space="preserve"> 2022 (Hal. 290) &lt;54&gt;</w:t>
            </w:r>
          </w:p>
        </w:tc>
      </w:tr>
    </w:tbl>
    <w:p w14:paraId="37748360" w14:textId="77777777" w:rsidR="00143D4E" w:rsidRPr="00AB2CF0" w:rsidRDefault="00143D4E" w:rsidP="00143D4E">
      <w:pPr>
        <w:pStyle w:val="ListParagraph"/>
        <w:spacing w:after="0" w:line="276" w:lineRule="auto"/>
        <w:ind w:left="425"/>
        <w:rPr>
          <w:rFonts w:cs="Calibri"/>
          <w:b/>
          <w:sz w:val="10"/>
          <w:szCs w:val="10"/>
          <w:lang w:val="en-US"/>
        </w:rPr>
      </w:pPr>
    </w:p>
    <w:p w14:paraId="0BE0C09C" w14:textId="77777777" w:rsidR="00143D4E" w:rsidRPr="00AB2CF0" w:rsidRDefault="00143D4E" w:rsidP="00506C31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lang w:val="en-US"/>
        </w:rPr>
      </w:pPr>
      <w:r w:rsidRPr="00AB2CF0">
        <w:rPr>
          <w:rFonts w:cs="Calibri"/>
          <w:b/>
          <w:lang w:val="en-US"/>
        </w:rPr>
        <w:t xml:space="preserve">Daftar </w:t>
      </w:r>
      <w:proofErr w:type="spellStart"/>
      <w:r w:rsidRPr="00AB2CF0">
        <w:rPr>
          <w:rFonts w:cs="Calibri"/>
          <w:b/>
          <w:lang w:val="en-US"/>
        </w:rPr>
        <w:t>Distribusi</w:t>
      </w:r>
      <w:proofErr w:type="spellEnd"/>
      <w:r w:rsidRPr="00AB2CF0">
        <w:rPr>
          <w:rFonts w:cs="Calibri"/>
          <w:b/>
          <w:lang w:val="en-US"/>
        </w:rPr>
        <w:t xml:space="preserve"> </w:t>
      </w:r>
      <w:proofErr w:type="spellStart"/>
      <w:r w:rsidRPr="00AB2CF0">
        <w:rPr>
          <w:rFonts w:cs="Calibri"/>
          <w:b/>
          <w:lang w:val="en-US"/>
        </w:rPr>
        <w:t>Dokumen</w:t>
      </w:r>
      <w:proofErr w:type="spellEnd"/>
    </w:p>
    <w:p w14:paraId="4849E621" w14:textId="77777777" w:rsidR="00143D4E" w:rsidRPr="00AB2CF0" w:rsidRDefault="00143D4E" w:rsidP="00143D4E">
      <w:pPr>
        <w:pStyle w:val="ListParagraph"/>
        <w:spacing w:line="276" w:lineRule="auto"/>
        <w:ind w:left="360"/>
        <w:rPr>
          <w:rFonts w:cs="Calibri"/>
          <w:b/>
          <w:lang w:val="en-US"/>
        </w:rPr>
      </w:pPr>
      <w:r w:rsidRPr="00AB2CF0">
        <w:rPr>
          <w:rFonts w:cs="Calibri"/>
          <w:lang w:val="en-ID"/>
        </w:rPr>
        <w:t xml:space="preserve"> </w:t>
      </w:r>
      <w:r w:rsidRPr="00AB2CF0">
        <w:rPr>
          <w:rFonts w:cs="Calibri"/>
        </w:rPr>
        <w:t>Asli: S</w:t>
      </w:r>
      <w:r w:rsidRPr="00AB2CF0">
        <w:rPr>
          <w:rFonts w:cs="Calibri"/>
          <w:lang w:val="en-US"/>
        </w:rPr>
        <w:t>SDR</w:t>
      </w:r>
    </w:p>
    <w:p w14:paraId="560E6870" w14:textId="77777777" w:rsidR="00143D4E" w:rsidRPr="00AB2CF0" w:rsidRDefault="00143D4E" w:rsidP="00143D4E">
      <w:pPr>
        <w:pStyle w:val="ListParagraph"/>
        <w:spacing w:after="0" w:line="276" w:lineRule="auto"/>
        <w:ind w:left="360"/>
        <w:rPr>
          <w:rFonts w:cs="Calibri"/>
          <w:b/>
          <w:lang w:val="en-US"/>
        </w:rPr>
      </w:pPr>
      <w:r w:rsidRPr="00AB2CF0">
        <w:rPr>
          <w:rFonts w:cs="Calibri"/>
          <w:lang w:val="en-ID"/>
        </w:rPr>
        <w:t xml:space="preserve"> </w:t>
      </w:r>
      <w:r w:rsidRPr="00AB2CF0">
        <w:rPr>
          <w:rFonts w:cs="Calibri"/>
        </w:rPr>
        <w:t>Controlled Copy:</w:t>
      </w:r>
    </w:p>
    <w:p w14:paraId="01C97279" w14:textId="77777777" w:rsidR="00143D4E" w:rsidRPr="00AB2CF0" w:rsidRDefault="00143D4E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AB2CF0">
        <w:rPr>
          <w:rFonts w:cs="Calibri"/>
          <w:lang w:val="en-ID"/>
        </w:rPr>
        <w:t>AMPM</w:t>
      </w:r>
    </w:p>
    <w:p w14:paraId="28394102" w14:textId="55977ED0" w:rsidR="00143D4E" w:rsidRPr="00AB2CF0" w:rsidRDefault="00143D4E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AB2CF0">
        <w:rPr>
          <w:rFonts w:cs="Calibri"/>
          <w:lang w:val="en-ID"/>
        </w:rPr>
        <w:t>SP</w:t>
      </w:r>
      <w:r w:rsidR="00C45909" w:rsidRPr="00AB2CF0">
        <w:rPr>
          <w:rFonts w:cs="Calibri"/>
          <w:lang w:val="en-ID"/>
        </w:rPr>
        <w:t>AR</w:t>
      </w:r>
    </w:p>
    <w:p w14:paraId="377FB449" w14:textId="77777777" w:rsidR="00143D4E" w:rsidRPr="00AB2CF0" w:rsidRDefault="00143D4E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AB2CF0">
        <w:rPr>
          <w:rFonts w:cs="Calibri"/>
          <w:lang w:val="en-ID"/>
        </w:rPr>
        <w:t>SSCP</w:t>
      </w:r>
    </w:p>
    <w:p w14:paraId="0FC4AC1F" w14:textId="235D606C" w:rsidR="00C45909" w:rsidRPr="00AB2CF0" w:rsidRDefault="00D551E9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</w:rPr>
      </w:pPr>
      <w:r w:rsidRPr="00AB2CF0">
        <w:rPr>
          <w:rFonts w:cs="Calibri"/>
          <w:b/>
          <w:bCs/>
          <w:i/>
          <w:iCs/>
          <w:lang w:val="en-ID"/>
        </w:rPr>
        <w:t>SPML</w:t>
      </w:r>
    </w:p>
    <w:p w14:paraId="0BA4347F" w14:textId="144D56C7" w:rsidR="00C45909" w:rsidRPr="00AB2CF0" w:rsidRDefault="00C45909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AB2CF0">
        <w:rPr>
          <w:rFonts w:cs="Calibri"/>
          <w:lang w:val="en-ID"/>
        </w:rPr>
        <w:t>AMPO</w:t>
      </w:r>
    </w:p>
    <w:p w14:paraId="7B9CD93A" w14:textId="42A02CED" w:rsidR="00C45909" w:rsidRPr="00AB2CF0" w:rsidRDefault="00C45909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AB2CF0">
        <w:rPr>
          <w:rFonts w:cs="Calibri"/>
          <w:lang w:val="en-ID"/>
        </w:rPr>
        <w:t>SPB</w:t>
      </w:r>
    </w:p>
    <w:p w14:paraId="0EEE90EE" w14:textId="20959AEA" w:rsidR="00C45909" w:rsidRPr="00AB2CF0" w:rsidRDefault="00C45909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AB2CF0">
        <w:rPr>
          <w:rFonts w:cs="Calibri"/>
          <w:lang w:val="en-ID"/>
        </w:rPr>
        <w:t>SVPP</w:t>
      </w:r>
    </w:p>
    <w:p w14:paraId="0226944C" w14:textId="51119F37" w:rsidR="00C45909" w:rsidRPr="00AB2CF0" w:rsidRDefault="00C45909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AB2CF0">
        <w:rPr>
          <w:rFonts w:cs="Calibri"/>
          <w:lang w:val="en-ID"/>
        </w:rPr>
        <w:t>AMPR</w:t>
      </w:r>
    </w:p>
    <w:p w14:paraId="5FCE610F" w14:textId="663DFBB1" w:rsidR="00C45909" w:rsidRPr="00AB2CF0" w:rsidRDefault="00C45909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AB2CF0">
        <w:rPr>
          <w:rFonts w:cs="Calibri"/>
          <w:lang w:val="en-ID"/>
        </w:rPr>
        <w:t>SPMP</w:t>
      </w:r>
    </w:p>
    <w:p w14:paraId="50F0FD68" w14:textId="77777777" w:rsidR="00724836" w:rsidRPr="004742BE" w:rsidRDefault="00724836" w:rsidP="00A80D24">
      <w:pPr>
        <w:spacing w:after="0" w:line="276" w:lineRule="auto"/>
        <w:jc w:val="both"/>
        <w:rPr>
          <w:rFonts w:cs="Calibri"/>
          <w:i/>
          <w:shd w:val="clear" w:color="auto" w:fill="FFFFFF"/>
        </w:rPr>
      </w:pPr>
    </w:p>
    <w:sectPr w:rsidR="00724836" w:rsidRPr="004742BE" w:rsidSect="00CF44A6">
      <w:headerReference w:type="default" r:id="rId11"/>
      <w:footerReference w:type="default" r:id="rId12"/>
      <w:pgSz w:w="11906" w:h="16838"/>
      <w:pgMar w:top="851" w:right="851" w:bottom="992" w:left="851" w:header="425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F39A95" w14:textId="77777777" w:rsidR="00165CDE" w:rsidRDefault="00165CDE" w:rsidP="00082DDB">
      <w:pPr>
        <w:spacing w:after="0" w:line="240" w:lineRule="auto"/>
      </w:pPr>
      <w:r>
        <w:separator/>
      </w:r>
    </w:p>
  </w:endnote>
  <w:endnote w:type="continuationSeparator" w:id="0">
    <w:p w14:paraId="377FFD88" w14:textId="77777777" w:rsidR="00165CDE" w:rsidRDefault="00165CDE" w:rsidP="00082DDB">
      <w:pPr>
        <w:spacing w:after="0" w:line="240" w:lineRule="auto"/>
      </w:pPr>
      <w:r>
        <w:continuationSeparator/>
      </w:r>
    </w:p>
  </w:endnote>
  <w:endnote w:type="continuationNotice" w:id="1">
    <w:p w14:paraId="35A21F8E" w14:textId="77777777" w:rsidR="00165CDE" w:rsidRDefault="00165C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13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6556E8" w:rsidRPr="0009458C" w14:paraId="358A733A" w14:textId="77777777" w:rsidTr="00B95903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7652E90" w14:textId="77777777" w:rsidR="006556E8" w:rsidRDefault="006556E8" w:rsidP="006556E8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5FB82712" w14:textId="77777777" w:rsidR="006556E8" w:rsidRPr="009D73F4" w:rsidRDefault="006556E8" w:rsidP="006556E8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6BFD8CC" w14:textId="77777777" w:rsidR="006556E8" w:rsidRPr="009A265A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78ECDC3A" w14:textId="77777777" w:rsidR="006556E8" w:rsidRPr="0009458C" w:rsidRDefault="006556E8" w:rsidP="006556E8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1F165301" w14:textId="77777777" w:rsidR="006556E8" w:rsidRPr="0009458C" w:rsidRDefault="006556E8" w:rsidP="006556E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67B2255" w14:textId="77777777" w:rsidR="006556E8" w:rsidRPr="0009458C" w:rsidRDefault="006556E8" w:rsidP="006556E8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E0EFF8" w14:textId="77777777" w:rsidR="006556E8" w:rsidRPr="009A265A" w:rsidRDefault="006556E8" w:rsidP="006556E8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594E8D2A" w14:textId="661CD622" w:rsidR="006556E8" w:rsidRPr="006556E8" w:rsidRDefault="006556E8" w:rsidP="006556E8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</w:tc>
    </w:tr>
    <w:tr w:rsidR="006556E8" w:rsidRPr="0009458C" w14:paraId="1A3321C5" w14:textId="77777777" w:rsidTr="006556E8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735249" w14:textId="77777777" w:rsidR="006556E8" w:rsidRPr="00AB5F83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2888AC" w14:textId="77777777" w:rsidR="006556E8" w:rsidRPr="00DE1F18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0FF344" w14:textId="77777777" w:rsidR="006556E8" w:rsidRPr="00AB5F83" w:rsidRDefault="006556E8" w:rsidP="006556E8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F46E29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6556E8" w:rsidRPr="0009458C" w14:paraId="66DA333E" w14:textId="77777777" w:rsidTr="006556E8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A3343F" w14:textId="77777777" w:rsidR="006556E8" w:rsidRPr="00AB5F83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1818C6" w14:textId="77777777" w:rsidR="006556E8" w:rsidRPr="00B303ED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7B2D22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97F5CF3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1DA9D3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B08CB70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713B9C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08CB27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667E31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0414B7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9B6E12" w14:textId="77777777" w:rsidR="006556E8" w:rsidRPr="00AB5F83" w:rsidRDefault="006556E8" w:rsidP="006556E8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DA8E37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8EC08D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37DC2B5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A3594A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7A56D48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5E57AB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562645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06F52A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F82CC4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6556E8" w:rsidRPr="0009458C" w14:paraId="0B453FD7" w14:textId="77777777" w:rsidTr="006556E8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BECBBC5" w14:textId="77777777" w:rsidR="006556E8" w:rsidRPr="00AB5F83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3EC6423" w14:textId="77777777" w:rsidR="006556E8" w:rsidRPr="00B303ED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ECA57F3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39CD8D2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336DE6F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B0022C3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F4275E5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3B1B0FB" w14:textId="77777777" w:rsidR="006556E8" w:rsidRPr="006F7982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2DF380B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875D3F0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B508524" w14:textId="77777777" w:rsidR="006556E8" w:rsidRPr="00AB5F83" w:rsidRDefault="006556E8" w:rsidP="006556E8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107F96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2FB583D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F74DF38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1A456FC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8A9F443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B0C8BC7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B5B182C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0BB49BF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C08DE4E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D0C5B53" w14:textId="77777777" w:rsidR="006556E8" w:rsidRDefault="00655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B95903" w14:paraId="3E9A1420" w14:textId="77777777" w:rsidTr="008C35B8">
      <w:trPr>
        <w:trHeight w:val="776"/>
      </w:trPr>
      <w:tc>
        <w:tcPr>
          <w:tcW w:w="992" w:type="dxa"/>
          <w:shd w:val="clear" w:color="auto" w:fill="auto"/>
        </w:tcPr>
        <w:p w14:paraId="0F703949" w14:textId="77777777" w:rsidR="00B95903" w:rsidRDefault="00B95903" w:rsidP="00B95903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5F5263EF" w14:textId="77777777" w:rsidR="00B95903" w:rsidRDefault="00B95903" w:rsidP="00B95903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76D0AD6D" w14:textId="77777777" w:rsidR="00B95903" w:rsidRDefault="00B95903" w:rsidP="00B95903">
          <w:pPr>
            <w:pStyle w:val="Footer"/>
            <w:ind w:hanging="2"/>
          </w:pPr>
        </w:p>
      </w:tc>
    </w:tr>
  </w:tbl>
  <w:p w14:paraId="7937C219" w14:textId="77777777" w:rsidR="00B95903" w:rsidRDefault="00B959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C6562" w14:textId="77777777" w:rsidR="00B95903" w:rsidRDefault="00B959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774248" w14:textId="77777777" w:rsidR="00165CDE" w:rsidRDefault="00165CDE" w:rsidP="00082DDB">
      <w:pPr>
        <w:spacing w:after="0" w:line="240" w:lineRule="auto"/>
      </w:pPr>
      <w:r>
        <w:separator/>
      </w:r>
    </w:p>
  </w:footnote>
  <w:footnote w:type="continuationSeparator" w:id="0">
    <w:p w14:paraId="7CDBF469" w14:textId="77777777" w:rsidR="00165CDE" w:rsidRDefault="00165CDE" w:rsidP="00082DDB">
      <w:pPr>
        <w:spacing w:after="0" w:line="240" w:lineRule="auto"/>
      </w:pPr>
      <w:r>
        <w:continuationSeparator/>
      </w:r>
    </w:p>
  </w:footnote>
  <w:footnote w:type="continuationNotice" w:id="1">
    <w:p w14:paraId="30EA00D6" w14:textId="77777777" w:rsidR="00165CDE" w:rsidRDefault="00165C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4742BE" w:rsidRPr="00585F10" w14:paraId="667E06BB" w14:textId="77777777" w:rsidTr="00083C8C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E950AD5" w14:textId="77777777" w:rsidR="004742BE" w:rsidRPr="00585F10" w:rsidRDefault="004742BE" w:rsidP="004742B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1EB27C73" wp14:editId="405D0897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545249056" name="Picture 154524905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CD602D" w14:textId="77777777" w:rsidR="004742BE" w:rsidRDefault="004742BE" w:rsidP="004742B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4FEF6D2C" w14:textId="0ABFC153" w:rsidR="004742BE" w:rsidRPr="00F12A4B" w:rsidRDefault="004742BE" w:rsidP="004742B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VALSARTAN TABLET 80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3C0E1F" w14:textId="77777777" w:rsidR="004742BE" w:rsidRPr="00F468CA" w:rsidRDefault="004742BE" w:rsidP="004742B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F468C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F68CA3" w14:textId="48784400" w:rsidR="004742BE" w:rsidRPr="00F468CA" w:rsidRDefault="004742BE" w:rsidP="004742B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F468CA">
            <w:rPr>
              <w:rFonts w:cstheme="minorHAnsi"/>
              <w:iCs/>
              <w:sz w:val="20"/>
              <w:szCs w:val="20"/>
            </w:rPr>
            <w:fldChar w:fldCharType="begin"/>
          </w:r>
          <w:r w:rsidRPr="00F468C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F468C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F468CA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F468CA">
            <w:rPr>
              <w:rFonts w:cstheme="minorHAnsi"/>
              <w:iCs/>
              <w:sz w:val="20"/>
              <w:szCs w:val="20"/>
            </w:rPr>
            <w:fldChar w:fldCharType="end"/>
          </w:r>
          <w:r w:rsidRPr="00F468CA">
            <w:rPr>
              <w:rFonts w:cstheme="minorHAnsi"/>
              <w:iCs/>
              <w:sz w:val="20"/>
              <w:szCs w:val="20"/>
            </w:rPr>
            <w:t xml:space="preserve"> dari </w:t>
          </w:r>
          <w:r w:rsidR="00023DC9" w:rsidRPr="00F468CA">
            <w:rPr>
              <w:rFonts w:cstheme="minorHAnsi"/>
              <w:iCs/>
              <w:sz w:val="20"/>
              <w:szCs w:val="20"/>
              <w:lang w:val="en-US"/>
            </w:rPr>
            <w:t>8</w:t>
          </w:r>
        </w:p>
      </w:tc>
    </w:tr>
    <w:tr w:rsidR="004742BE" w:rsidRPr="00585F10" w14:paraId="5C65E654" w14:textId="77777777" w:rsidTr="00083C8C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D512A5" w14:textId="77777777" w:rsidR="004742BE" w:rsidRPr="00585F10" w:rsidRDefault="004742BE" w:rsidP="004742B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390E33" w14:textId="77777777" w:rsidR="004742BE" w:rsidRPr="00585F10" w:rsidRDefault="004742BE" w:rsidP="004742B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E26E3B" w14:textId="77777777" w:rsidR="004742BE" w:rsidRPr="00F468CA" w:rsidRDefault="004742BE" w:rsidP="004742B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F468C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B8DA5" w14:textId="779BC107" w:rsidR="004742BE" w:rsidRPr="00F468CA" w:rsidRDefault="004742BE" w:rsidP="004742B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F468CA">
            <w:rPr>
              <w:rFonts w:cstheme="minorHAnsi"/>
              <w:sz w:val="20"/>
              <w:szCs w:val="20"/>
              <w:lang w:val="en-US"/>
            </w:rPr>
            <w:t>I-QC-03-080/</w:t>
          </w:r>
          <w:r w:rsidR="00C95317" w:rsidRPr="00F468CA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  <w:tr w:rsidR="004742BE" w:rsidRPr="00585F10" w14:paraId="12248943" w14:textId="77777777" w:rsidTr="00083C8C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421A3A" w14:textId="77777777" w:rsidR="004742BE" w:rsidRPr="00585F10" w:rsidRDefault="004742BE" w:rsidP="004742B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F50AA0" w14:textId="77777777" w:rsidR="004742BE" w:rsidRPr="00585F10" w:rsidRDefault="004742BE" w:rsidP="004742B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A550A7" w14:textId="77777777" w:rsidR="004742BE" w:rsidRPr="00F468CA" w:rsidRDefault="004742BE" w:rsidP="004742B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F468CA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13D6CF" w14:textId="77777777" w:rsidR="004742BE" w:rsidRPr="00F468CA" w:rsidRDefault="004742BE" w:rsidP="004742B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DC81912" w14:textId="77777777" w:rsidR="000F0545" w:rsidRPr="005D6771" w:rsidRDefault="000F0545">
    <w:pPr>
      <w:pStyle w:val="Header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6254"/>
      <w:gridCol w:w="2126"/>
    </w:tblGrid>
    <w:tr w:rsidR="00B95903" w:rsidRPr="00585F10" w14:paraId="038AAAD2" w14:textId="77777777" w:rsidTr="00F468CA">
      <w:trPr>
        <w:trHeight w:val="1266"/>
      </w:trPr>
      <w:tc>
        <w:tcPr>
          <w:tcW w:w="19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1FCF97" w14:textId="77777777" w:rsidR="00B95903" w:rsidRPr="00585F10" w:rsidRDefault="00B95903" w:rsidP="004742B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60F487A3" wp14:editId="200450D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5" name="Picture 1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6BAEAB" w14:textId="77777777" w:rsidR="00B95903" w:rsidRDefault="00B95903" w:rsidP="004742B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4518B5A8" w14:textId="77777777" w:rsidR="00B95903" w:rsidRPr="00F12A4B" w:rsidRDefault="00B95903" w:rsidP="004742B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VALSARTAN TABLET 80 MG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D180F3" w14:textId="77777777" w:rsidR="00B95903" w:rsidRPr="00F468CA" w:rsidRDefault="00B95903" w:rsidP="004742B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</w:t>
          </w:r>
          <w:r w:rsidRPr="00F468CA">
            <w:rPr>
              <w:rFonts w:cstheme="minorHAnsi"/>
              <w:b/>
              <w:sz w:val="20"/>
              <w:szCs w:val="20"/>
            </w:rPr>
            <w:t>ode Dokumen</w:t>
          </w:r>
        </w:p>
        <w:p w14:paraId="2390C2B7" w14:textId="239C1468" w:rsidR="00B95903" w:rsidRPr="00B95903" w:rsidRDefault="00B95903" w:rsidP="004742B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F468CA">
            <w:rPr>
              <w:rFonts w:cstheme="minorHAnsi"/>
              <w:sz w:val="20"/>
              <w:szCs w:val="20"/>
              <w:lang w:val="en-US"/>
            </w:rPr>
            <w:t>I-QC-03-080/</w:t>
          </w:r>
          <w:r w:rsidR="00CE1419" w:rsidRPr="00F468CA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</w:tbl>
  <w:p w14:paraId="124AF70E" w14:textId="77777777" w:rsidR="00B95903" w:rsidRPr="005D6771" w:rsidRDefault="00B95903">
    <w:pPr>
      <w:pStyle w:val="Header"/>
      <w:rPr>
        <w:rFonts w:ascii="Arial" w:hAnsi="Arial" w:cs="Arial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20BFD"/>
    <w:multiLevelType w:val="hybridMultilevel"/>
    <w:tmpl w:val="6BD68DE8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EBE8E03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055E3D7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C177A27"/>
    <w:multiLevelType w:val="hybridMultilevel"/>
    <w:tmpl w:val="FA868318"/>
    <w:lvl w:ilvl="0" w:tplc="35D6B90E">
      <w:start w:val="7"/>
      <w:numFmt w:val="bullet"/>
      <w:lvlText w:val="-"/>
      <w:lvlJc w:val="left"/>
      <w:pPr>
        <w:ind w:left="2487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" w15:restartNumberingAfterBreak="0">
    <w:nsid w:val="1082102A"/>
    <w:multiLevelType w:val="hybridMultilevel"/>
    <w:tmpl w:val="1820E282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E9A340D"/>
    <w:multiLevelType w:val="hybridMultilevel"/>
    <w:tmpl w:val="452C06CA"/>
    <w:lvl w:ilvl="0" w:tplc="3C0265AE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4EE7619"/>
    <w:multiLevelType w:val="hybridMultilevel"/>
    <w:tmpl w:val="D3A876EE"/>
    <w:lvl w:ilvl="0" w:tplc="07C21EE4">
      <w:start w:val="1"/>
      <w:numFmt w:val="bullet"/>
      <w:lvlText w:val="-"/>
      <w:lvlJc w:val="left"/>
      <w:pPr>
        <w:ind w:left="3272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3" w15:restartNumberingAfterBreak="0">
    <w:nsid w:val="28F443B5"/>
    <w:multiLevelType w:val="hybridMultilevel"/>
    <w:tmpl w:val="145EA486"/>
    <w:lvl w:ilvl="0" w:tplc="07C21EE4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207" w:hanging="360"/>
      </w:pPr>
    </w:lvl>
    <w:lvl w:ilvl="2" w:tplc="FFFFFFFF" w:tentative="1">
      <w:start w:val="1"/>
      <w:numFmt w:val="lowerRoman"/>
      <w:lvlText w:val="%3."/>
      <w:lvlJc w:val="right"/>
      <w:pPr>
        <w:ind w:left="3927" w:hanging="180"/>
      </w:p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4" w15:restartNumberingAfterBreak="0">
    <w:nsid w:val="31B63D7D"/>
    <w:multiLevelType w:val="multilevel"/>
    <w:tmpl w:val="EBE8E03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5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6" w15:restartNumberingAfterBreak="0">
    <w:nsid w:val="36301FE2"/>
    <w:multiLevelType w:val="hybridMultilevel"/>
    <w:tmpl w:val="E87C599C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8" w15:restartNumberingAfterBreak="0">
    <w:nsid w:val="3E157CC2"/>
    <w:multiLevelType w:val="hybridMultilevel"/>
    <w:tmpl w:val="443C30BE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509E1592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0" w15:restartNumberingAfterBreak="0">
    <w:nsid w:val="44646462"/>
    <w:multiLevelType w:val="hybridMultilevel"/>
    <w:tmpl w:val="8422A01A"/>
    <w:lvl w:ilvl="0" w:tplc="07C21EE4">
      <w:start w:val="1"/>
      <w:numFmt w:val="bullet"/>
      <w:lvlText w:val="-"/>
      <w:lvlJc w:val="left"/>
      <w:pPr>
        <w:ind w:left="277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49E2FA9"/>
    <w:multiLevelType w:val="hybridMultilevel"/>
    <w:tmpl w:val="6312485E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489D7B34"/>
    <w:multiLevelType w:val="hybridMultilevel"/>
    <w:tmpl w:val="69AA352C"/>
    <w:lvl w:ilvl="0" w:tplc="07C21EE4">
      <w:start w:val="1"/>
      <w:numFmt w:val="bullet"/>
      <w:lvlText w:val="-"/>
      <w:lvlJc w:val="left"/>
      <w:pPr>
        <w:ind w:left="277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4" w15:restartNumberingAfterBreak="0">
    <w:nsid w:val="51E32E43"/>
    <w:multiLevelType w:val="hybridMultilevel"/>
    <w:tmpl w:val="E63E6EA4"/>
    <w:lvl w:ilvl="0" w:tplc="04090019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5" w15:restartNumberingAfterBreak="0">
    <w:nsid w:val="51F44B9F"/>
    <w:multiLevelType w:val="hybridMultilevel"/>
    <w:tmpl w:val="C304FDA0"/>
    <w:lvl w:ilvl="0" w:tplc="FD60EAF8">
      <w:numFmt w:val="bullet"/>
      <w:lvlText w:val="-"/>
      <w:lvlJc w:val="left"/>
      <w:pPr>
        <w:ind w:left="313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8846CA3"/>
    <w:multiLevelType w:val="hybridMultilevel"/>
    <w:tmpl w:val="42CABC48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69CD2FF3"/>
    <w:multiLevelType w:val="hybridMultilevel"/>
    <w:tmpl w:val="767A9776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260379943">
    <w:abstractNumId w:val="1"/>
  </w:num>
  <w:num w:numId="2" w16cid:durableId="176117227">
    <w:abstractNumId w:val="7"/>
  </w:num>
  <w:num w:numId="3" w16cid:durableId="1720283287">
    <w:abstractNumId w:val="5"/>
  </w:num>
  <w:num w:numId="4" w16cid:durableId="483543966">
    <w:abstractNumId w:val="30"/>
  </w:num>
  <w:num w:numId="5" w16cid:durableId="1345011729">
    <w:abstractNumId w:val="10"/>
  </w:num>
  <w:num w:numId="6" w16cid:durableId="1653605361">
    <w:abstractNumId w:val="29"/>
  </w:num>
  <w:num w:numId="7" w16cid:durableId="1390878476">
    <w:abstractNumId w:val="26"/>
  </w:num>
  <w:num w:numId="8" w16cid:durableId="1453785113">
    <w:abstractNumId w:val="21"/>
  </w:num>
  <w:num w:numId="9" w16cid:durableId="1566986923">
    <w:abstractNumId w:val="9"/>
  </w:num>
  <w:num w:numId="10" w16cid:durableId="2067796241">
    <w:abstractNumId w:val="6"/>
  </w:num>
  <w:num w:numId="11" w16cid:durableId="1613397073">
    <w:abstractNumId w:val="11"/>
  </w:num>
  <w:num w:numId="12" w16cid:durableId="895317551">
    <w:abstractNumId w:val="15"/>
  </w:num>
  <w:num w:numId="13" w16cid:durableId="2106537982">
    <w:abstractNumId w:val="2"/>
  </w:num>
  <w:num w:numId="14" w16cid:durableId="1894924377">
    <w:abstractNumId w:val="31"/>
  </w:num>
  <w:num w:numId="15" w16cid:durableId="1095173178">
    <w:abstractNumId w:val="18"/>
  </w:num>
  <w:num w:numId="16" w16cid:durableId="1763380836">
    <w:abstractNumId w:val="24"/>
  </w:num>
  <w:num w:numId="17" w16cid:durableId="1156266822">
    <w:abstractNumId w:val="8"/>
  </w:num>
  <w:num w:numId="18" w16cid:durableId="1153833995">
    <w:abstractNumId w:val="25"/>
  </w:num>
  <w:num w:numId="19" w16cid:durableId="1432779913">
    <w:abstractNumId w:val="3"/>
  </w:num>
  <w:num w:numId="20" w16cid:durableId="1401487520">
    <w:abstractNumId w:val="16"/>
  </w:num>
  <w:num w:numId="21" w16cid:durableId="281157104">
    <w:abstractNumId w:val="0"/>
  </w:num>
  <w:num w:numId="22" w16cid:durableId="1531145678">
    <w:abstractNumId w:val="4"/>
  </w:num>
  <w:num w:numId="23" w16cid:durableId="2057513">
    <w:abstractNumId w:val="22"/>
  </w:num>
  <w:num w:numId="24" w16cid:durableId="1539588595">
    <w:abstractNumId w:val="12"/>
  </w:num>
  <w:num w:numId="25" w16cid:durableId="203443795">
    <w:abstractNumId w:val="27"/>
  </w:num>
  <w:num w:numId="26" w16cid:durableId="446043735">
    <w:abstractNumId w:val="28"/>
  </w:num>
  <w:num w:numId="27" w16cid:durableId="980694640">
    <w:abstractNumId w:val="13"/>
  </w:num>
  <w:num w:numId="28" w16cid:durableId="1927614118">
    <w:abstractNumId w:val="23"/>
  </w:num>
  <w:num w:numId="29" w16cid:durableId="2066370112">
    <w:abstractNumId w:val="20"/>
  </w:num>
  <w:num w:numId="30" w16cid:durableId="1685791079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160657302">
    <w:abstractNumId w:val="17"/>
  </w:num>
  <w:num w:numId="32" w16cid:durableId="88743325">
    <w:abstractNumId w:val="1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B3"/>
    <w:rsid w:val="00002BB6"/>
    <w:rsid w:val="0000301E"/>
    <w:rsid w:val="00004CEC"/>
    <w:rsid w:val="0000740E"/>
    <w:rsid w:val="00010B8A"/>
    <w:rsid w:val="00012508"/>
    <w:rsid w:val="000160C8"/>
    <w:rsid w:val="0001667B"/>
    <w:rsid w:val="000174C3"/>
    <w:rsid w:val="00021218"/>
    <w:rsid w:val="00023DC9"/>
    <w:rsid w:val="00024055"/>
    <w:rsid w:val="000242F6"/>
    <w:rsid w:val="00027EFA"/>
    <w:rsid w:val="000301A7"/>
    <w:rsid w:val="00030F8D"/>
    <w:rsid w:val="00035484"/>
    <w:rsid w:val="00036690"/>
    <w:rsid w:val="00036BFB"/>
    <w:rsid w:val="000413FC"/>
    <w:rsid w:val="00042B76"/>
    <w:rsid w:val="000431CD"/>
    <w:rsid w:val="000440D4"/>
    <w:rsid w:val="00044637"/>
    <w:rsid w:val="000509AF"/>
    <w:rsid w:val="00062090"/>
    <w:rsid w:val="00066410"/>
    <w:rsid w:val="0007075F"/>
    <w:rsid w:val="000709ED"/>
    <w:rsid w:val="00074E96"/>
    <w:rsid w:val="0007642C"/>
    <w:rsid w:val="0007682C"/>
    <w:rsid w:val="0008168C"/>
    <w:rsid w:val="00082073"/>
    <w:rsid w:val="00082C13"/>
    <w:rsid w:val="00082DDB"/>
    <w:rsid w:val="00083175"/>
    <w:rsid w:val="00083C8C"/>
    <w:rsid w:val="00093ECC"/>
    <w:rsid w:val="00095D88"/>
    <w:rsid w:val="000960A5"/>
    <w:rsid w:val="00096F02"/>
    <w:rsid w:val="00097DF3"/>
    <w:rsid w:val="000A0A8C"/>
    <w:rsid w:val="000A168C"/>
    <w:rsid w:val="000A2F68"/>
    <w:rsid w:val="000A3BC5"/>
    <w:rsid w:val="000A5CCC"/>
    <w:rsid w:val="000A7273"/>
    <w:rsid w:val="000A7FF2"/>
    <w:rsid w:val="000B32AA"/>
    <w:rsid w:val="000B7707"/>
    <w:rsid w:val="000C0D99"/>
    <w:rsid w:val="000C2470"/>
    <w:rsid w:val="000C42DB"/>
    <w:rsid w:val="000C48AE"/>
    <w:rsid w:val="000C4924"/>
    <w:rsid w:val="000C6EC6"/>
    <w:rsid w:val="000D58A8"/>
    <w:rsid w:val="000D6A5A"/>
    <w:rsid w:val="000E0895"/>
    <w:rsid w:val="000F0044"/>
    <w:rsid w:val="000F0545"/>
    <w:rsid w:val="000F4AE3"/>
    <w:rsid w:val="000F7472"/>
    <w:rsid w:val="000F7880"/>
    <w:rsid w:val="001010AE"/>
    <w:rsid w:val="001048C0"/>
    <w:rsid w:val="00111228"/>
    <w:rsid w:val="0011279C"/>
    <w:rsid w:val="00114D32"/>
    <w:rsid w:val="00116AB5"/>
    <w:rsid w:val="001200CF"/>
    <w:rsid w:val="0012190E"/>
    <w:rsid w:val="00124514"/>
    <w:rsid w:val="00125B2D"/>
    <w:rsid w:val="00125FA5"/>
    <w:rsid w:val="00127049"/>
    <w:rsid w:val="0012782B"/>
    <w:rsid w:val="00130FD7"/>
    <w:rsid w:val="001320E4"/>
    <w:rsid w:val="001321ED"/>
    <w:rsid w:val="00140859"/>
    <w:rsid w:val="0014238E"/>
    <w:rsid w:val="00143327"/>
    <w:rsid w:val="00143D4E"/>
    <w:rsid w:val="001452AD"/>
    <w:rsid w:val="001476FD"/>
    <w:rsid w:val="00154147"/>
    <w:rsid w:val="001570AC"/>
    <w:rsid w:val="0016415F"/>
    <w:rsid w:val="00165CDE"/>
    <w:rsid w:val="00171E3A"/>
    <w:rsid w:val="00174377"/>
    <w:rsid w:val="00177F9C"/>
    <w:rsid w:val="00180B74"/>
    <w:rsid w:val="00182B36"/>
    <w:rsid w:val="00183050"/>
    <w:rsid w:val="00183C22"/>
    <w:rsid w:val="0018453B"/>
    <w:rsid w:val="0018670E"/>
    <w:rsid w:val="0018781A"/>
    <w:rsid w:val="00191687"/>
    <w:rsid w:val="00194EF9"/>
    <w:rsid w:val="00195676"/>
    <w:rsid w:val="00195DB3"/>
    <w:rsid w:val="001A2BBF"/>
    <w:rsid w:val="001A2C1E"/>
    <w:rsid w:val="001A364A"/>
    <w:rsid w:val="001A61D8"/>
    <w:rsid w:val="001B03D6"/>
    <w:rsid w:val="001B2A8B"/>
    <w:rsid w:val="001B41F4"/>
    <w:rsid w:val="001B4EC8"/>
    <w:rsid w:val="001B777E"/>
    <w:rsid w:val="001B7901"/>
    <w:rsid w:val="001C080A"/>
    <w:rsid w:val="001C1364"/>
    <w:rsid w:val="001C1910"/>
    <w:rsid w:val="001C61EF"/>
    <w:rsid w:val="001D236E"/>
    <w:rsid w:val="001D2708"/>
    <w:rsid w:val="001D2BD4"/>
    <w:rsid w:val="001D6C57"/>
    <w:rsid w:val="001E016E"/>
    <w:rsid w:val="001E060B"/>
    <w:rsid w:val="001E1BEE"/>
    <w:rsid w:val="001E1D23"/>
    <w:rsid w:val="001E3FEF"/>
    <w:rsid w:val="001E47C8"/>
    <w:rsid w:val="001F45E3"/>
    <w:rsid w:val="001F5147"/>
    <w:rsid w:val="001F67DD"/>
    <w:rsid w:val="0020141A"/>
    <w:rsid w:val="002022FD"/>
    <w:rsid w:val="00206E99"/>
    <w:rsid w:val="00211A99"/>
    <w:rsid w:val="002136BF"/>
    <w:rsid w:val="00223958"/>
    <w:rsid w:val="00223CD1"/>
    <w:rsid w:val="0022409E"/>
    <w:rsid w:val="00225697"/>
    <w:rsid w:val="00226803"/>
    <w:rsid w:val="002312BE"/>
    <w:rsid w:val="00231498"/>
    <w:rsid w:val="0023194E"/>
    <w:rsid w:val="0023270E"/>
    <w:rsid w:val="002356CC"/>
    <w:rsid w:val="00245C35"/>
    <w:rsid w:val="0024757F"/>
    <w:rsid w:val="00252DCF"/>
    <w:rsid w:val="0025430E"/>
    <w:rsid w:val="0025457D"/>
    <w:rsid w:val="002550C3"/>
    <w:rsid w:val="00260FC5"/>
    <w:rsid w:val="002624E2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3F7E"/>
    <w:rsid w:val="00295B51"/>
    <w:rsid w:val="0029768F"/>
    <w:rsid w:val="002A0139"/>
    <w:rsid w:val="002A38CD"/>
    <w:rsid w:val="002A59EC"/>
    <w:rsid w:val="002B0752"/>
    <w:rsid w:val="002B209C"/>
    <w:rsid w:val="002B5C29"/>
    <w:rsid w:val="002C02D0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2732"/>
    <w:rsid w:val="002F3ACD"/>
    <w:rsid w:val="002F4A57"/>
    <w:rsid w:val="002F5E2F"/>
    <w:rsid w:val="002F6512"/>
    <w:rsid w:val="002F781A"/>
    <w:rsid w:val="0030438C"/>
    <w:rsid w:val="00304D16"/>
    <w:rsid w:val="003053EB"/>
    <w:rsid w:val="0030671A"/>
    <w:rsid w:val="00306894"/>
    <w:rsid w:val="00312A25"/>
    <w:rsid w:val="003148BC"/>
    <w:rsid w:val="0031610A"/>
    <w:rsid w:val="00317C2A"/>
    <w:rsid w:val="003214CD"/>
    <w:rsid w:val="00324093"/>
    <w:rsid w:val="0032475B"/>
    <w:rsid w:val="003260CB"/>
    <w:rsid w:val="003273EF"/>
    <w:rsid w:val="00330B62"/>
    <w:rsid w:val="00330CF8"/>
    <w:rsid w:val="003345A5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4016"/>
    <w:rsid w:val="003573F0"/>
    <w:rsid w:val="0036082B"/>
    <w:rsid w:val="003612D0"/>
    <w:rsid w:val="003644A3"/>
    <w:rsid w:val="00364BEA"/>
    <w:rsid w:val="00364F45"/>
    <w:rsid w:val="00365706"/>
    <w:rsid w:val="0036679D"/>
    <w:rsid w:val="0037098B"/>
    <w:rsid w:val="00371362"/>
    <w:rsid w:val="0037521F"/>
    <w:rsid w:val="003752DD"/>
    <w:rsid w:val="00377D35"/>
    <w:rsid w:val="00382C7F"/>
    <w:rsid w:val="00383C3F"/>
    <w:rsid w:val="00387110"/>
    <w:rsid w:val="0038749A"/>
    <w:rsid w:val="00391D72"/>
    <w:rsid w:val="0039305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0603"/>
    <w:rsid w:val="003B198D"/>
    <w:rsid w:val="003B29BA"/>
    <w:rsid w:val="003B3640"/>
    <w:rsid w:val="003B4153"/>
    <w:rsid w:val="003B7CC8"/>
    <w:rsid w:val="003C2C99"/>
    <w:rsid w:val="003C329C"/>
    <w:rsid w:val="003D1268"/>
    <w:rsid w:val="003D25BB"/>
    <w:rsid w:val="003D3156"/>
    <w:rsid w:val="003D41B3"/>
    <w:rsid w:val="003D63E3"/>
    <w:rsid w:val="003E178C"/>
    <w:rsid w:val="003E39AB"/>
    <w:rsid w:val="003F038D"/>
    <w:rsid w:val="003F0AB9"/>
    <w:rsid w:val="003F2416"/>
    <w:rsid w:val="003F4CBF"/>
    <w:rsid w:val="00405944"/>
    <w:rsid w:val="00406E17"/>
    <w:rsid w:val="004102AC"/>
    <w:rsid w:val="0041089D"/>
    <w:rsid w:val="00412516"/>
    <w:rsid w:val="00413BFD"/>
    <w:rsid w:val="004159DE"/>
    <w:rsid w:val="004161E3"/>
    <w:rsid w:val="00417186"/>
    <w:rsid w:val="00420E80"/>
    <w:rsid w:val="004210A9"/>
    <w:rsid w:val="00422E28"/>
    <w:rsid w:val="004232C1"/>
    <w:rsid w:val="00426205"/>
    <w:rsid w:val="004262BE"/>
    <w:rsid w:val="00426A01"/>
    <w:rsid w:val="00426FA2"/>
    <w:rsid w:val="00427F0B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601D"/>
    <w:rsid w:val="0046644A"/>
    <w:rsid w:val="00471DAC"/>
    <w:rsid w:val="004722B6"/>
    <w:rsid w:val="004742BE"/>
    <w:rsid w:val="004771B3"/>
    <w:rsid w:val="00477231"/>
    <w:rsid w:val="004802FF"/>
    <w:rsid w:val="00481CD3"/>
    <w:rsid w:val="00483E2F"/>
    <w:rsid w:val="00485B45"/>
    <w:rsid w:val="00485F22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2953"/>
    <w:rsid w:val="004C3B00"/>
    <w:rsid w:val="004C4AD4"/>
    <w:rsid w:val="004C4DF5"/>
    <w:rsid w:val="004C6F8E"/>
    <w:rsid w:val="004D1764"/>
    <w:rsid w:val="004D749B"/>
    <w:rsid w:val="004E0F80"/>
    <w:rsid w:val="004E29A9"/>
    <w:rsid w:val="004E349A"/>
    <w:rsid w:val="004E4C2B"/>
    <w:rsid w:val="004E649E"/>
    <w:rsid w:val="004F01D4"/>
    <w:rsid w:val="004F61AE"/>
    <w:rsid w:val="004F639F"/>
    <w:rsid w:val="004F7791"/>
    <w:rsid w:val="004F7E4D"/>
    <w:rsid w:val="004F7F78"/>
    <w:rsid w:val="0050081C"/>
    <w:rsid w:val="005015D4"/>
    <w:rsid w:val="00502259"/>
    <w:rsid w:val="00505708"/>
    <w:rsid w:val="00506C31"/>
    <w:rsid w:val="005075A6"/>
    <w:rsid w:val="0051388A"/>
    <w:rsid w:val="00517E10"/>
    <w:rsid w:val="005204D7"/>
    <w:rsid w:val="0052244B"/>
    <w:rsid w:val="005237FD"/>
    <w:rsid w:val="00527843"/>
    <w:rsid w:val="00530058"/>
    <w:rsid w:val="00532635"/>
    <w:rsid w:val="00536B4C"/>
    <w:rsid w:val="00536CF4"/>
    <w:rsid w:val="00543212"/>
    <w:rsid w:val="00547FD2"/>
    <w:rsid w:val="00550548"/>
    <w:rsid w:val="00550D8B"/>
    <w:rsid w:val="00550E07"/>
    <w:rsid w:val="00551ADA"/>
    <w:rsid w:val="00552F8A"/>
    <w:rsid w:val="005530B3"/>
    <w:rsid w:val="00553EAF"/>
    <w:rsid w:val="005570E8"/>
    <w:rsid w:val="0056135C"/>
    <w:rsid w:val="00570CDF"/>
    <w:rsid w:val="00573B77"/>
    <w:rsid w:val="005741EF"/>
    <w:rsid w:val="00574316"/>
    <w:rsid w:val="00576333"/>
    <w:rsid w:val="0058007F"/>
    <w:rsid w:val="005854EC"/>
    <w:rsid w:val="005900EB"/>
    <w:rsid w:val="005904F7"/>
    <w:rsid w:val="005906C8"/>
    <w:rsid w:val="00593DBE"/>
    <w:rsid w:val="00594E18"/>
    <w:rsid w:val="00595B5B"/>
    <w:rsid w:val="00595F66"/>
    <w:rsid w:val="005968CB"/>
    <w:rsid w:val="005A318B"/>
    <w:rsid w:val="005A4CD9"/>
    <w:rsid w:val="005A5F1D"/>
    <w:rsid w:val="005B1674"/>
    <w:rsid w:val="005B211A"/>
    <w:rsid w:val="005B2DB8"/>
    <w:rsid w:val="005B5B4D"/>
    <w:rsid w:val="005B63A4"/>
    <w:rsid w:val="005C0BF3"/>
    <w:rsid w:val="005C1085"/>
    <w:rsid w:val="005C1CE3"/>
    <w:rsid w:val="005C23AF"/>
    <w:rsid w:val="005C5945"/>
    <w:rsid w:val="005C6769"/>
    <w:rsid w:val="005D51AB"/>
    <w:rsid w:val="005D6771"/>
    <w:rsid w:val="005E0247"/>
    <w:rsid w:val="005E512D"/>
    <w:rsid w:val="005E5564"/>
    <w:rsid w:val="005F096F"/>
    <w:rsid w:val="005F29C5"/>
    <w:rsid w:val="005F2E35"/>
    <w:rsid w:val="005F543C"/>
    <w:rsid w:val="005F6386"/>
    <w:rsid w:val="00600B30"/>
    <w:rsid w:val="006015C4"/>
    <w:rsid w:val="006066B5"/>
    <w:rsid w:val="00606A71"/>
    <w:rsid w:val="006077A4"/>
    <w:rsid w:val="0061225F"/>
    <w:rsid w:val="00613BF9"/>
    <w:rsid w:val="0061407E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1FCA"/>
    <w:rsid w:val="00634F32"/>
    <w:rsid w:val="006355B4"/>
    <w:rsid w:val="00637FFA"/>
    <w:rsid w:val="00643BC0"/>
    <w:rsid w:val="006444A5"/>
    <w:rsid w:val="006530DB"/>
    <w:rsid w:val="0065508F"/>
    <w:rsid w:val="006556E8"/>
    <w:rsid w:val="0065798C"/>
    <w:rsid w:val="00657CDB"/>
    <w:rsid w:val="00660458"/>
    <w:rsid w:val="00660E67"/>
    <w:rsid w:val="00666BEB"/>
    <w:rsid w:val="00667AD7"/>
    <w:rsid w:val="00680756"/>
    <w:rsid w:val="006816AD"/>
    <w:rsid w:val="00683967"/>
    <w:rsid w:val="00683C6D"/>
    <w:rsid w:val="0068598D"/>
    <w:rsid w:val="006940B4"/>
    <w:rsid w:val="00697AE4"/>
    <w:rsid w:val="00697EB3"/>
    <w:rsid w:val="006A2ACB"/>
    <w:rsid w:val="006A490E"/>
    <w:rsid w:val="006A49CB"/>
    <w:rsid w:val="006A4A39"/>
    <w:rsid w:val="006A7CEF"/>
    <w:rsid w:val="006B0AF8"/>
    <w:rsid w:val="006B42EC"/>
    <w:rsid w:val="006B7A09"/>
    <w:rsid w:val="006C29F5"/>
    <w:rsid w:val="006D0283"/>
    <w:rsid w:val="006D0441"/>
    <w:rsid w:val="006D26F1"/>
    <w:rsid w:val="006D2E3E"/>
    <w:rsid w:val="006D4675"/>
    <w:rsid w:val="006D47D2"/>
    <w:rsid w:val="006D6DF1"/>
    <w:rsid w:val="006D6E81"/>
    <w:rsid w:val="006E129C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4836"/>
    <w:rsid w:val="00727606"/>
    <w:rsid w:val="007322F8"/>
    <w:rsid w:val="007344CC"/>
    <w:rsid w:val="00737139"/>
    <w:rsid w:val="0074420A"/>
    <w:rsid w:val="00757713"/>
    <w:rsid w:val="00764B5B"/>
    <w:rsid w:val="00766AB7"/>
    <w:rsid w:val="007725FF"/>
    <w:rsid w:val="0077406A"/>
    <w:rsid w:val="00783D08"/>
    <w:rsid w:val="00787F6D"/>
    <w:rsid w:val="0079392F"/>
    <w:rsid w:val="007A17FD"/>
    <w:rsid w:val="007A247A"/>
    <w:rsid w:val="007A2A6C"/>
    <w:rsid w:val="007A5FE3"/>
    <w:rsid w:val="007A684D"/>
    <w:rsid w:val="007B302C"/>
    <w:rsid w:val="007B7126"/>
    <w:rsid w:val="007C0730"/>
    <w:rsid w:val="007C217A"/>
    <w:rsid w:val="007C381C"/>
    <w:rsid w:val="007C6493"/>
    <w:rsid w:val="007C6A16"/>
    <w:rsid w:val="007D08B5"/>
    <w:rsid w:val="007D14A6"/>
    <w:rsid w:val="007D37BE"/>
    <w:rsid w:val="007D5DF8"/>
    <w:rsid w:val="007D6170"/>
    <w:rsid w:val="007D66B2"/>
    <w:rsid w:val="007E07F7"/>
    <w:rsid w:val="007E1FBD"/>
    <w:rsid w:val="007E669E"/>
    <w:rsid w:val="007E6BEE"/>
    <w:rsid w:val="007E75AF"/>
    <w:rsid w:val="007E7E44"/>
    <w:rsid w:val="007F54FD"/>
    <w:rsid w:val="00807617"/>
    <w:rsid w:val="00822B08"/>
    <w:rsid w:val="00824756"/>
    <w:rsid w:val="00824974"/>
    <w:rsid w:val="00825D59"/>
    <w:rsid w:val="00831AD4"/>
    <w:rsid w:val="00840057"/>
    <w:rsid w:val="008405DF"/>
    <w:rsid w:val="00843D38"/>
    <w:rsid w:val="00844299"/>
    <w:rsid w:val="0084511F"/>
    <w:rsid w:val="0084638E"/>
    <w:rsid w:val="00846D12"/>
    <w:rsid w:val="008504FA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3013"/>
    <w:rsid w:val="00863F4A"/>
    <w:rsid w:val="00864184"/>
    <w:rsid w:val="008663BF"/>
    <w:rsid w:val="00871162"/>
    <w:rsid w:val="00874231"/>
    <w:rsid w:val="00874E7B"/>
    <w:rsid w:val="00876045"/>
    <w:rsid w:val="008760CA"/>
    <w:rsid w:val="008773EB"/>
    <w:rsid w:val="00880AEB"/>
    <w:rsid w:val="00881B64"/>
    <w:rsid w:val="00881BB6"/>
    <w:rsid w:val="00881F91"/>
    <w:rsid w:val="00882399"/>
    <w:rsid w:val="00883804"/>
    <w:rsid w:val="00884E00"/>
    <w:rsid w:val="00887161"/>
    <w:rsid w:val="00892914"/>
    <w:rsid w:val="00893599"/>
    <w:rsid w:val="008946B3"/>
    <w:rsid w:val="00896160"/>
    <w:rsid w:val="008A2187"/>
    <w:rsid w:val="008A3308"/>
    <w:rsid w:val="008A3B45"/>
    <w:rsid w:val="008A5539"/>
    <w:rsid w:val="008B1155"/>
    <w:rsid w:val="008B2BA3"/>
    <w:rsid w:val="008B5263"/>
    <w:rsid w:val="008B58AC"/>
    <w:rsid w:val="008C3919"/>
    <w:rsid w:val="008C407E"/>
    <w:rsid w:val="008C522A"/>
    <w:rsid w:val="008D130D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0BD2"/>
    <w:rsid w:val="008F142E"/>
    <w:rsid w:val="008F1759"/>
    <w:rsid w:val="008F3146"/>
    <w:rsid w:val="008F433B"/>
    <w:rsid w:val="008F5D94"/>
    <w:rsid w:val="00901D27"/>
    <w:rsid w:val="009022CC"/>
    <w:rsid w:val="00904C24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59BF"/>
    <w:rsid w:val="009366B9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85E"/>
    <w:rsid w:val="00957BC3"/>
    <w:rsid w:val="00961BCA"/>
    <w:rsid w:val="0096421E"/>
    <w:rsid w:val="00964E12"/>
    <w:rsid w:val="00965A43"/>
    <w:rsid w:val="00966688"/>
    <w:rsid w:val="0096740D"/>
    <w:rsid w:val="0096785E"/>
    <w:rsid w:val="00970A54"/>
    <w:rsid w:val="009748A8"/>
    <w:rsid w:val="00975021"/>
    <w:rsid w:val="00977E03"/>
    <w:rsid w:val="00980A7E"/>
    <w:rsid w:val="00980C27"/>
    <w:rsid w:val="0098405E"/>
    <w:rsid w:val="00984CCB"/>
    <w:rsid w:val="00985704"/>
    <w:rsid w:val="009862C5"/>
    <w:rsid w:val="0098674C"/>
    <w:rsid w:val="00992527"/>
    <w:rsid w:val="00992AE5"/>
    <w:rsid w:val="009938E1"/>
    <w:rsid w:val="00996413"/>
    <w:rsid w:val="009A1A9C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26CE"/>
    <w:rsid w:val="009E3789"/>
    <w:rsid w:val="009E3BC4"/>
    <w:rsid w:val="009E3DB7"/>
    <w:rsid w:val="009E7418"/>
    <w:rsid w:val="009F225E"/>
    <w:rsid w:val="009F26C0"/>
    <w:rsid w:val="009F744B"/>
    <w:rsid w:val="009F7C9B"/>
    <w:rsid w:val="00A0007B"/>
    <w:rsid w:val="00A0191C"/>
    <w:rsid w:val="00A05239"/>
    <w:rsid w:val="00A06F0B"/>
    <w:rsid w:val="00A10843"/>
    <w:rsid w:val="00A11228"/>
    <w:rsid w:val="00A202F7"/>
    <w:rsid w:val="00A21BB4"/>
    <w:rsid w:val="00A23F9F"/>
    <w:rsid w:val="00A25CCF"/>
    <w:rsid w:val="00A27B51"/>
    <w:rsid w:val="00A31A26"/>
    <w:rsid w:val="00A35557"/>
    <w:rsid w:val="00A35A99"/>
    <w:rsid w:val="00A35D53"/>
    <w:rsid w:val="00A43FC1"/>
    <w:rsid w:val="00A54E8D"/>
    <w:rsid w:val="00A655F4"/>
    <w:rsid w:val="00A66341"/>
    <w:rsid w:val="00A707E4"/>
    <w:rsid w:val="00A73187"/>
    <w:rsid w:val="00A804B1"/>
    <w:rsid w:val="00A80D24"/>
    <w:rsid w:val="00A80FBF"/>
    <w:rsid w:val="00A81C44"/>
    <w:rsid w:val="00A82B39"/>
    <w:rsid w:val="00A85589"/>
    <w:rsid w:val="00A8590B"/>
    <w:rsid w:val="00A87BED"/>
    <w:rsid w:val="00A94155"/>
    <w:rsid w:val="00A9481E"/>
    <w:rsid w:val="00A97B34"/>
    <w:rsid w:val="00AA2020"/>
    <w:rsid w:val="00AA3246"/>
    <w:rsid w:val="00AA3259"/>
    <w:rsid w:val="00AB12E2"/>
    <w:rsid w:val="00AB2CF0"/>
    <w:rsid w:val="00AB3372"/>
    <w:rsid w:val="00AC19B2"/>
    <w:rsid w:val="00AC2D99"/>
    <w:rsid w:val="00AC3893"/>
    <w:rsid w:val="00AC4EA3"/>
    <w:rsid w:val="00AC53BE"/>
    <w:rsid w:val="00AC6415"/>
    <w:rsid w:val="00AC6522"/>
    <w:rsid w:val="00AC68BB"/>
    <w:rsid w:val="00AC6B8B"/>
    <w:rsid w:val="00AD0901"/>
    <w:rsid w:val="00AD2318"/>
    <w:rsid w:val="00AD3493"/>
    <w:rsid w:val="00AD3DD9"/>
    <w:rsid w:val="00AD5052"/>
    <w:rsid w:val="00AD5211"/>
    <w:rsid w:val="00AD636C"/>
    <w:rsid w:val="00AD6455"/>
    <w:rsid w:val="00AD736F"/>
    <w:rsid w:val="00AE09F2"/>
    <w:rsid w:val="00AE3A99"/>
    <w:rsid w:val="00AE6D11"/>
    <w:rsid w:val="00AF0EA0"/>
    <w:rsid w:val="00AF13FA"/>
    <w:rsid w:val="00AF23DB"/>
    <w:rsid w:val="00AF2F50"/>
    <w:rsid w:val="00AF5D28"/>
    <w:rsid w:val="00B00E7B"/>
    <w:rsid w:val="00B01AAB"/>
    <w:rsid w:val="00B025F9"/>
    <w:rsid w:val="00B032BA"/>
    <w:rsid w:val="00B0350F"/>
    <w:rsid w:val="00B04AC8"/>
    <w:rsid w:val="00B05486"/>
    <w:rsid w:val="00B11664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4CD2"/>
    <w:rsid w:val="00B457D3"/>
    <w:rsid w:val="00B5525F"/>
    <w:rsid w:val="00B5627E"/>
    <w:rsid w:val="00B60007"/>
    <w:rsid w:val="00B6207D"/>
    <w:rsid w:val="00B62A23"/>
    <w:rsid w:val="00B63D18"/>
    <w:rsid w:val="00B65688"/>
    <w:rsid w:val="00B67FC0"/>
    <w:rsid w:val="00B70290"/>
    <w:rsid w:val="00B7114B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3CAB"/>
    <w:rsid w:val="00B83CFB"/>
    <w:rsid w:val="00B85E5F"/>
    <w:rsid w:val="00B901D8"/>
    <w:rsid w:val="00B94B08"/>
    <w:rsid w:val="00B9546A"/>
    <w:rsid w:val="00B95903"/>
    <w:rsid w:val="00B95C07"/>
    <w:rsid w:val="00B96333"/>
    <w:rsid w:val="00B97564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3DAB"/>
    <w:rsid w:val="00BB6F3A"/>
    <w:rsid w:val="00BC1377"/>
    <w:rsid w:val="00BC228E"/>
    <w:rsid w:val="00BC3D7B"/>
    <w:rsid w:val="00BC4EDA"/>
    <w:rsid w:val="00BC6621"/>
    <w:rsid w:val="00BC6C28"/>
    <w:rsid w:val="00BC7E7D"/>
    <w:rsid w:val="00BD1454"/>
    <w:rsid w:val="00BD3202"/>
    <w:rsid w:val="00BD461D"/>
    <w:rsid w:val="00BE2A07"/>
    <w:rsid w:val="00BF0B7F"/>
    <w:rsid w:val="00BF3DCD"/>
    <w:rsid w:val="00BF4E3B"/>
    <w:rsid w:val="00BF7AF3"/>
    <w:rsid w:val="00C00848"/>
    <w:rsid w:val="00C02817"/>
    <w:rsid w:val="00C03283"/>
    <w:rsid w:val="00C03CBD"/>
    <w:rsid w:val="00C0409B"/>
    <w:rsid w:val="00C07ED9"/>
    <w:rsid w:val="00C10246"/>
    <w:rsid w:val="00C158FD"/>
    <w:rsid w:val="00C16DEE"/>
    <w:rsid w:val="00C178C2"/>
    <w:rsid w:val="00C24703"/>
    <w:rsid w:val="00C27FF1"/>
    <w:rsid w:val="00C3083A"/>
    <w:rsid w:val="00C30CB4"/>
    <w:rsid w:val="00C33694"/>
    <w:rsid w:val="00C33ACA"/>
    <w:rsid w:val="00C33BDC"/>
    <w:rsid w:val="00C343C5"/>
    <w:rsid w:val="00C360F1"/>
    <w:rsid w:val="00C36559"/>
    <w:rsid w:val="00C37767"/>
    <w:rsid w:val="00C417D5"/>
    <w:rsid w:val="00C433A7"/>
    <w:rsid w:val="00C44115"/>
    <w:rsid w:val="00C44281"/>
    <w:rsid w:val="00C45909"/>
    <w:rsid w:val="00C46289"/>
    <w:rsid w:val="00C52C21"/>
    <w:rsid w:val="00C53728"/>
    <w:rsid w:val="00C61597"/>
    <w:rsid w:val="00C62CF4"/>
    <w:rsid w:val="00C65504"/>
    <w:rsid w:val="00C66AD5"/>
    <w:rsid w:val="00C66C41"/>
    <w:rsid w:val="00C66F84"/>
    <w:rsid w:val="00C706CC"/>
    <w:rsid w:val="00C712BD"/>
    <w:rsid w:val="00C72DDE"/>
    <w:rsid w:val="00C73199"/>
    <w:rsid w:val="00C7478A"/>
    <w:rsid w:val="00C7515B"/>
    <w:rsid w:val="00C75726"/>
    <w:rsid w:val="00C900B5"/>
    <w:rsid w:val="00C90422"/>
    <w:rsid w:val="00C90B16"/>
    <w:rsid w:val="00C91059"/>
    <w:rsid w:val="00C93949"/>
    <w:rsid w:val="00C94449"/>
    <w:rsid w:val="00C95317"/>
    <w:rsid w:val="00C95F73"/>
    <w:rsid w:val="00C95F8D"/>
    <w:rsid w:val="00C96D37"/>
    <w:rsid w:val="00C96F22"/>
    <w:rsid w:val="00CA03EE"/>
    <w:rsid w:val="00CA267A"/>
    <w:rsid w:val="00CA2A5B"/>
    <w:rsid w:val="00CA6BAE"/>
    <w:rsid w:val="00CA73B2"/>
    <w:rsid w:val="00CA7A9A"/>
    <w:rsid w:val="00CB14C6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C6C4D"/>
    <w:rsid w:val="00CD0825"/>
    <w:rsid w:val="00CD2F14"/>
    <w:rsid w:val="00CD3DD1"/>
    <w:rsid w:val="00CD4321"/>
    <w:rsid w:val="00CE1419"/>
    <w:rsid w:val="00CE3CAD"/>
    <w:rsid w:val="00CE3D6A"/>
    <w:rsid w:val="00CE424C"/>
    <w:rsid w:val="00CE6CD7"/>
    <w:rsid w:val="00CF0C0C"/>
    <w:rsid w:val="00CF1D20"/>
    <w:rsid w:val="00CF404D"/>
    <w:rsid w:val="00CF44A6"/>
    <w:rsid w:val="00CF4713"/>
    <w:rsid w:val="00CF6D82"/>
    <w:rsid w:val="00CF77E4"/>
    <w:rsid w:val="00D040CC"/>
    <w:rsid w:val="00D04D99"/>
    <w:rsid w:val="00D052F3"/>
    <w:rsid w:val="00D059CA"/>
    <w:rsid w:val="00D05FAD"/>
    <w:rsid w:val="00D11025"/>
    <w:rsid w:val="00D11380"/>
    <w:rsid w:val="00D12937"/>
    <w:rsid w:val="00D13A80"/>
    <w:rsid w:val="00D16748"/>
    <w:rsid w:val="00D170D6"/>
    <w:rsid w:val="00D17EB7"/>
    <w:rsid w:val="00D204AE"/>
    <w:rsid w:val="00D214FC"/>
    <w:rsid w:val="00D22A7C"/>
    <w:rsid w:val="00D230C5"/>
    <w:rsid w:val="00D2445E"/>
    <w:rsid w:val="00D27881"/>
    <w:rsid w:val="00D30DCC"/>
    <w:rsid w:val="00D3290A"/>
    <w:rsid w:val="00D33465"/>
    <w:rsid w:val="00D41C1D"/>
    <w:rsid w:val="00D42AA7"/>
    <w:rsid w:val="00D437B7"/>
    <w:rsid w:val="00D457BF"/>
    <w:rsid w:val="00D4689E"/>
    <w:rsid w:val="00D47DBF"/>
    <w:rsid w:val="00D551E9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875D5"/>
    <w:rsid w:val="00D90C96"/>
    <w:rsid w:val="00D91679"/>
    <w:rsid w:val="00D91C0F"/>
    <w:rsid w:val="00DA45FD"/>
    <w:rsid w:val="00DA46EE"/>
    <w:rsid w:val="00DA6160"/>
    <w:rsid w:val="00DB0892"/>
    <w:rsid w:val="00DB54A4"/>
    <w:rsid w:val="00DB6B56"/>
    <w:rsid w:val="00DC2841"/>
    <w:rsid w:val="00DC5B76"/>
    <w:rsid w:val="00DC61A7"/>
    <w:rsid w:val="00DD0ECC"/>
    <w:rsid w:val="00DD1221"/>
    <w:rsid w:val="00DD68DF"/>
    <w:rsid w:val="00DE3C8D"/>
    <w:rsid w:val="00DF155C"/>
    <w:rsid w:val="00DF2CFE"/>
    <w:rsid w:val="00DF2EF2"/>
    <w:rsid w:val="00DF32A1"/>
    <w:rsid w:val="00DF66F4"/>
    <w:rsid w:val="00DF696D"/>
    <w:rsid w:val="00DF6D7E"/>
    <w:rsid w:val="00E0095C"/>
    <w:rsid w:val="00E009DB"/>
    <w:rsid w:val="00E01A4A"/>
    <w:rsid w:val="00E01D43"/>
    <w:rsid w:val="00E0428E"/>
    <w:rsid w:val="00E104DB"/>
    <w:rsid w:val="00E11D0D"/>
    <w:rsid w:val="00E13D43"/>
    <w:rsid w:val="00E147C5"/>
    <w:rsid w:val="00E16E24"/>
    <w:rsid w:val="00E205E5"/>
    <w:rsid w:val="00E20887"/>
    <w:rsid w:val="00E21C3F"/>
    <w:rsid w:val="00E25E1A"/>
    <w:rsid w:val="00E2669C"/>
    <w:rsid w:val="00E301B8"/>
    <w:rsid w:val="00E3147A"/>
    <w:rsid w:val="00E321AD"/>
    <w:rsid w:val="00E337E3"/>
    <w:rsid w:val="00E3596E"/>
    <w:rsid w:val="00E35CC8"/>
    <w:rsid w:val="00E37615"/>
    <w:rsid w:val="00E42DFD"/>
    <w:rsid w:val="00E436DF"/>
    <w:rsid w:val="00E43BD4"/>
    <w:rsid w:val="00E450AD"/>
    <w:rsid w:val="00E468A4"/>
    <w:rsid w:val="00E50174"/>
    <w:rsid w:val="00E556E0"/>
    <w:rsid w:val="00E60795"/>
    <w:rsid w:val="00E62CEE"/>
    <w:rsid w:val="00E6485E"/>
    <w:rsid w:val="00E66977"/>
    <w:rsid w:val="00E70987"/>
    <w:rsid w:val="00E736D6"/>
    <w:rsid w:val="00E73753"/>
    <w:rsid w:val="00E73D0E"/>
    <w:rsid w:val="00E80EF0"/>
    <w:rsid w:val="00E8151E"/>
    <w:rsid w:val="00E81609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A72C2"/>
    <w:rsid w:val="00EB4C3F"/>
    <w:rsid w:val="00EB6222"/>
    <w:rsid w:val="00EB66B6"/>
    <w:rsid w:val="00EB673C"/>
    <w:rsid w:val="00EB7F80"/>
    <w:rsid w:val="00EC2BB7"/>
    <w:rsid w:val="00EC56BE"/>
    <w:rsid w:val="00EC73AD"/>
    <w:rsid w:val="00EC7F1B"/>
    <w:rsid w:val="00ED1B7E"/>
    <w:rsid w:val="00ED201E"/>
    <w:rsid w:val="00ED35C0"/>
    <w:rsid w:val="00ED4561"/>
    <w:rsid w:val="00ED66CC"/>
    <w:rsid w:val="00ED6B66"/>
    <w:rsid w:val="00ED6C31"/>
    <w:rsid w:val="00ED6D71"/>
    <w:rsid w:val="00EE1318"/>
    <w:rsid w:val="00EE4494"/>
    <w:rsid w:val="00EE5FC9"/>
    <w:rsid w:val="00EF45D1"/>
    <w:rsid w:val="00F021C9"/>
    <w:rsid w:val="00F02E68"/>
    <w:rsid w:val="00F03539"/>
    <w:rsid w:val="00F0390A"/>
    <w:rsid w:val="00F03EAE"/>
    <w:rsid w:val="00F060C9"/>
    <w:rsid w:val="00F14B86"/>
    <w:rsid w:val="00F16CF6"/>
    <w:rsid w:val="00F17F4D"/>
    <w:rsid w:val="00F22310"/>
    <w:rsid w:val="00F22AB6"/>
    <w:rsid w:val="00F230A9"/>
    <w:rsid w:val="00F2730A"/>
    <w:rsid w:val="00F30508"/>
    <w:rsid w:val="00F32656"/>
    <w:rsid w:val="00F32E6F"/>
    <w:rsid w:val="00F33A1F"/>
    <w:rsid w:val="00F348D1"/>
    <w:rsid w:val="00F36F0D"/>
    <w:rsid w:val="00F4237F"/>
    <w:rsid w:val="00F4502D"/>
    <w:rsid w:val="00F458BE"/>
    <w:rsid w:val="00F468CA"/>
    <w:rsid w:val="00F53A62"/>
    <w:rsid w:val="00F563FF"/>
    <w:rsid w:val="00F56811"/>
    <w:rsid w:val="00F615CF"/>
    <w:rsid w:val="00F62785"/>
    <w:rsid w:val="00F655BC"/>
    <w:rsid w:val="00F719C7"/>
    <w:rsid w:val="00F7249C"/>
    <w:rsid w:val="00F747DD"/>
    <w:rsid w:val="00F762EE"/>
    <w:rsid w:val="00F77C60"/>
    <w:rsid w:val="00F81651"/>
    <w:rsid w:val="00F83A9E"/>
    <w:rsid w:val="00F87FBF"/>
    <w:rsid w:val="00F95798"/>
    <w:rsid w:val="00FA0FDB"/>
    <w:rsid w:val="00FA1FA5"/>
    <w:rsid w:val="00FA26CB"/>
    <w:rsid w:val="00FA30C0"/>
    <w:rsid w:val="00FA510B"/>
    <w:rsid w:val="00FA5FCE"/>
    <w:rsid w:val="00FB08A3"/>
    <w:rsid w:val="00FB135E"/>
    <w:rsid w:val="00FB1B5C"/>
    <w:rsid w:val="00FB576F"/>
    <w:rsid w:val="00FB5911"/>
    <w:rsid w:val="00FC1047"/>
    <w:rsid w:val="00FD4AE1"/>
    <w:rsid w:val="00FD52E0"/>
    <w:rsid w:val="00FD5C8E"/>
    <w:rsid w:val="00FD63D0"/>
    <w:rsid w:val="00FE5E7B"/>
    <w:rsid w:val="00FF04F1"/>
    <w:rsid w:val="00FF4B83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6870EA"/>
  <w15:docId w15:val="{92876252-4D1A-42C0-A1A1-E71D24F1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 w:val="20"/>
      <w:szCs w:val="20"/>
      <w:u w:val="single"/>
      <w:lang w:val="nl-NL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k%20up%20Komputer%20PC%2017\One%20Drive\KHUSUS%20PP\84.%20DOKUMEN%20BANJARAN\14.%20VALSARTAN%2080%20MG\REV%2000\IK%20Valsartan%20800%20mg_mba%20up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629C0-E413-42FD-B30A-1F97624CD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IK Valsartan 800 mg_mba upi</Template>
  <TotalTime>8</TotalTime>
  <Pages>8</Pages>
  <Words>1778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PP-PBB</dc:creator>
  <cp:keywords/>
  <dc:description/>
  <cp:lastModifiedBy>kf user101</cp:lastModifiedBy>
  <cp:revision>4</cp:revision>
  <cp:lastPrinted>2024-11-04T05:43:00Z</cp:lastPrinted>
  <dcterms:created xsi:type="dcterms:W3CDTF">2024-11-18T01:08:00Z</dcterms:created>
  <dcterms:modified xsi:type="dcterms:W3CDTF">2024-11-18T03:10:00Z</dcterms:modified>
</cp:coreProperties>
</file>