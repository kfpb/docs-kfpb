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85C69" w14:textId="6E6DEC73" w:rsidR="00C341BB" w:rsidRPr="00DF09A6" w:rsidRDefault="00C341BB" w:rsidP="00E308F8">
      <w:pPr>
        <w:pStyle w:val="ListParagraph"/>
        <w:numPr>
          <w:ilvl w:val="0"/>
          <w:numId w:val="3"/>
        </w:numPr>
        <w:ind w:left="426" w:hanging="48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F09A6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4DDE4EA" w14:textId="656D67A1" w:rsidR="00F71A77" w:rsidRPr="00DF09A6" w:rsidRDefault="003C38FD" w:rsidP="000B6007">
      <w:pPr>
        <w:pStyle w:val="ListParagraph"/>
        <w:spacing w:after="60"/>
        <w:ind w:left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di Plant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="00867563" w:rsidRPr="00DF09A6">
        <w:rPr>
          <w:rFonts w:asciiTheme="minorHAnsi" w:hAnsiTheme="minorHAnsi" w:cstheme="minorHAnsi"/>
          <w:sz w:val="22"/>
          <w:szCs w:val="22"/>
        </w:rPr>
        <w:t>.</w:t>
      </w:r>
    </w:p>
    <w:p w14:paraId="27592274" w14:textId="0A14EA7F" w:rsidR="00C341BB" w:rsidRPr="00DF09A6" w:rsidRDefault="00C341BB" w:rsidP="00E308F8">
      <w:pPr>
        <w:pStyle w:val="ListParagraph"/>
        <w:numPr>
          <w:ilvl w:val="0"/>
          <w:numId w:val="3"/>
        </w:numPr>
        <w:ind w:left="426" w:hanging="48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F09A6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DF09A6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218B9349" w14:textId="1D1A3B63" w:rsidR="003C38FD" w:rsidRPr="00DF09A6" w:rsidRDefault="003C38FD" w:rsidP="00E308F8">
      <w:pPr>
        <w:pStyle w:val="ListParagraph"/>
        <w:spacing w:after="60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</w:rPr>
        <w:t>Semua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kegiatan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berhubungan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pengawasan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proses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produksi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DF09A6">
        <w:rPr>
          <w:rFonts w:asciiTheme="minorHAnsi" w:hAnsiTheme="minorHAnsi" w:cstheme="minorHAnsi"/>
          <w:sz w:val="22"/>
          <w:szCs w:val="22"/>
        </w:rPr>
        <w:t>di PT. Kimia Farma</w:t>
      </w:r>
      <w:r w:rsidR="00EC574B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B2C38" w:rsidRPr="00DF09A6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EC574B" w:rsidRPr="00DF09A6">
        <w:rPr>
          <w:rFonts w:asciiTheme="minorHAnsi" w:hAnsiTheme="minorHAnsi" w:cstheme="minorHAnsi"/>
          <w:sz w:val="22"/>
          <w:szCs w:val="22"/>
        </w:rPr>
        <w:t>,</w:t>
      </w:r>
      <w:r w:rsidRPr="00DF09A6">
        <w:rPr>
          <w:rFonts w:asciiTheme="minorHAnsi" w:hAnsiTheme="minorHAnsi" w:cstheme="minorHAnsi"/>
          <w:sz w:val="22"/>
          <w:szCs w:val="22"/>
        </w:rPr>
        <w:t xml:space="preserve"> Plant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0585B9E3" w14:textId="5F74C135" w:rsidR="00AD3BCB" w:rsidRPr="00DF09A6" w:rsidRDefault="00C341BB" w:rsidP="00E308F8">
      <w:pPr>
        <w:pStyle w:val="ListParagraph"/>
        <w:numPr>
          <w:ilvl w:val="0"/>
          <w:numId w:val="3"/>
        </w:numPr>
        <w:ind w:left="426" w:hanging="48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F09A6">
        <w:rPr>
          <w:rFonts w:asciiTheme="minorHAnsi" w:hAnsiTheme="minorHAnsi" w:cstheme="minorHAnsi"/>
          <w:b/>
          <w:sz w:val="22"/>
          <w:szCs w:val="22"/>
        </w:rPr>
        <w:t>Penanggung</w:t>
      </w:r>
      <w:proofErr w:type="spellEnd"/>
      <w:r w:rsidR="00183823" w:rsidRPr="00DF09A6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b/>
          <w:sz w:val="22"/>
          <w:szCs w:val="22"/>
        </w:rPr>
        <w:t>jawab</w:t>
      </w:r>
      <w:proofErr w:type="spellEnd"/>
    </w:p>
    <w:p w14:paraId="7638FA34" w14:textId="75800120" w:rsidR="003C38FD" w:rsidRPr="00DF09A6" w:rsidRDefault="00CA3232" w:rsidP="00E308F8">
      <w:pPr>
        <w:numPr>
          <w:ilvl w:val="1"/>
          <w:numId w:val="3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</w:rPr>
      </w:pPr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Manager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Pemastian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Mutu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bertanggung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jawab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memeriksa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memastikan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prosedur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ini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dilaksanakan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baik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benar</w:t>
      </w:r>
      <w:proofErr w:type="spellEnd"/>
      <w:r w:rsidR="00EC574B" w:rsidRPr="00DF09A6">
        <w:rPr>
          <w:rFonts w:asciiTheme="minorHAnsi" w:hAnsiTheme="minorHAnsi" w:cstheme="minorHAnsi"/>
          <w:sz w:val="22"/>
          <w:szCs w:val="22"/>
        </w:rPr>
        <w:t>.</w:t>
      </w:r>
    </w:p>
    <w:p w14:paraId="59CBDDEB" w14:textId="20E66A20" w:rsidR="00EC574B" w:rsidRPr="00DF09A6" w:rsidRDefault="00CA3232" w:rsidP="00E308F8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Asisten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Manager </w:t>
      </w:r>
      <w:proofErr w:type="spellStart"/>
      <w:r w:rsidRPr="00DF09A6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Pemastian</w:t>
      </w:r>
      <w:proofErr w:type="spellEnd"/>
      <w:r w:rsidRPr="00DF09A6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DF09A6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Operasional</w:t>
      </w:r>
      <w:proofErr w:type="spellEnd"/>
      <w:r w:rsidRPr="00DF09A6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bertanggung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jawab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untuk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membuat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mengkaji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menyetujui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menjamin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prosedur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dilaksanakan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baik</w:t>
      </w:r>
      <w:proofErr w:type="spellEnd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DF09A6">
        <w:rPr>
          <w:rFonts w:asciiTheme="minorHAnsi" w:eastAsia="Tahoma" w:hAnsiTheme="minorHAnsi" w:cstheme="minorHAnsi"/>
          <w:color w:val="000000"/>
          <w:sz w:val="22"/>
          <w:szCs w:val="22"/>
        </w:rPr>
        <w:t>benar</w:t>
      </w:r>
      <w:proofErr w:type="spellEnd"/>
      <w:r w:rsidR="00EC574B" w:rsidRPr="00DF09A6">
        <w:rPr>
          <w:rFonts w:asciiTheme="minorHAnsi" w:hAnsiTheme="minorHAnsi" w:cstheme="minorHAnsi"/>
          <w:sz w:val="22"/>
          <w:szCs w:val="22"/>
        </w:rPr>
        <w:t>.</w:t>
      </w:r>
    </w:p>
    <w:p w14:paraId="3BA64153" w14:textId="075B2E0F" w:rsidR="00EC574B" w:rsidRPr="00DF09A6" w:rsidRDefault="00CA3232" w:rsidP="00E308F8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</w:rPr>
      </w:pPr>
      <w:r w:rsidRPr="00DF09A6">
        <w:rPr>
          <w:rFonts w:asciiTheme="minorHAnsi" w:hAnsiTheme="minorHAnsi" w:cstheme="minorHAnsi"/>
          <w:sz w:val="22"/>
          <w:szCs w:val="22"/>
          <w:lang w:val="id-ID"/>
        </w:rPr>
        <w:t xml:space="preserve">Supervisor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Inspektur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Proses</w:t>
      </w:r>
      <w:r w:rsidRPr="00DF09A6">
        <w:rPr>
          <w:rFonts w:asciiTheme="minorHAnsi" w:hAnsiTheme="minorHAnsi" w:cstheme="minorHAnsi"/>
          <w:sz w:val="22"/>
          <w:szCs w:val="22"/>
          <w:lang w:val="id-ID"/>
        </w:rPr>
        <w:t xml:space="preserve"> bertanggung jawab mengkaji dan menerapkan prosedur ini dengan baik dan benar</w:t>
      </w:r>
      <w:r w:rsidR="00EC574B" w:rsidRPr="00DF09A6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6E64D62D" w14:textId="6F35AEC4" w:rsidR="00BA5DBE" w:rsidRPr="00DF09A6" w:rsidRDefault="00CA3232" w:rsidP="00E308F8">
      <w:pPr>
        <w:numPr>
          <w:ilvl w:val="1"/>
          <w:numId w:val="3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Pelaksana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Inspektur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menjalankan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benar</w:t>
      </w:r>
      <w:proofErr w:type="spellEnd"/>
    </w:p>
    <w:p w14:paraId="2744C624" w14:textId="1D24FB80" w:rsidR="000C7E9A" w:rsidRPr="00DF09A6" w:rsidRDefault="00C341BB" w:rsidP="00E308F8">
      <w:pPr>
        <w:pStyle w:val="ListParagraph"/>
        <w:numPr>
          <w:ilvl w:val="0"/>
          <w:numId w:val="3"/>
        </w:numPr>
        <w:ind w:left="426" w:hanging="48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F09A6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1472146B" w14:textId="77777777" w:rsidR="00CA7DF2" w:rsidRPr="00DF09A6" w:rsidRDefault="00CA7DF2" w:rsidP="00E308F8">
      <w:pPr>
        <w:pStyle w:val="ListParagraph"/>
        <w:numPr>
          <w:ilvl w:val="0"/>
          <w:numId w:val="4"/>
        </w:numPr>
        <w:spacing w:after="60"/>
        <w:jc w:val="both"/>
        <w:rPr>
          <w:rFonts w:asciiTheme="minorHAnsi" w:hAnsiTheme="minorHAnsi" w:cstheme="minorHAnsi"/>
          <w:i/>
          <w:vanish/>
          <w:sz w:val="22"/>
          <w:szCs w:val="22"/>
          <w:lang w:val="id-ID"/>
        </w:rPr>
      </w:pPr>
    </w:p>
    <w:p w14:paraId="77860F54" w14:textId="77777777" w:rsidR="00CA7DF2" w:rsidRPr="00DF09A6" w:rsidRDefault="00CA7DF2" w:rsidP="00E308F8">
      <w:pPr>
        <w:pStyle w:val="ListParagraph"/>
        <w:numPr>
          <w:ilvl w:val="0"/>
          <w:numId w:val="4"/>
        </w:numPr>
        <w:spacing w:after="60"/>
        <w:jc w:val="both"/>
        <w:rPr>
          <w:rFonts w:asciiTheme="minorHAnsi" w:hAnsiTheme="minorHAnsi" w:cstheme="minorHAnsi"/>
          <w:i/>
          <w:vanish/>
          <w:sz w:val="22"/>
          <w:szCs w:val="22"/>
          <w:lang w:val="id-ID"/>
        </w:rPr>
      </w:pPr>
    </w:p>
    <w:p w14:paraId="6D070E23" w14:textId="77777777" w:rsidR="00CA7DF2" w:rsidRPr="00DF09A6" w:rsidRDefault="00CA7DF2" w:rsidP="00E308F8">
      <w:pPr>
        <w:pStyle w:val="ListParagraph"/>
        <w:numPr>
          <w:ilvl w:val="0"/>
          <w:numId w:val="4"/>
        </w:numPr>
        <w:spacing w:after="60"/>
        <w:jc w:val="both"/>
        <w:rPr>
          <w:rFonts w:asciiTheme="minorHAnsi" w:hAnsiTheme="minorHAnsi" w:cstheme="minorHAnsi"/>
          <w:i/>
          <w:vanish/>
          <w:sz w:val="22"/>
          <w:szCs w:val="22"/>
          <w:lang w:val="id-ID"/>
        </w:rPr>
      </w:pPr>
    </w:p>
    <w:p w14:paraId="42B64209" w14:textId="77777777" w:rsidR="00CA7DF2" w:rsidRPr="00DF09A6" w:rsidRDefault="00CA7DF2" w:rsidP="00E308F8">
      <w:pPr>
        <w:pStyle w:val="ListParagraph"/>
        <w:numPr>
          <w:ilvl w:val="0"/>
          <w:numId w:val="4"/>
        </w:numPr>
        <w:spacing w:after="60"/>
        <w:jc w:val="both"/>
        <w:rPr>
          <w:rFonts w:asciiTheme="minorHAnsi" w:hAnsiTheme="minorHAnsi" w:cstheme="minorHAnsi"/>
          <w:i/>
          <w:vanish/>
          <w:sz w:val="22"/>
          <w:szCs w:val="22"/>
          <w:lang w:val="id-ID"/>
        </w:rPr>
      </w:pPr>
    </w:p>
    <w:p w14:paraId="65102DB5" w14:textId="4A44BE78" w:rsidR="003D6153" w:rsidRPr="00DF09A6" w:rsidRDefault="003D6153" w:rsidP="00E308F8">
      <w:pPr>
        <w:pStyle w:val="ListParagraph"/>
        <w:numPr>
          <w:ilvl w:val="1"/>
          <w:numId w:val="4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id-ID"/>
        </w:rPr>
        <w:t>Pemeriksaan selama proses merupakan akti</w:t>
      </w:r>
      <w:r w:rsidR="00D70D69">
        <w:rPr>
          <w:rFonts w:asciiTheme="minorHAnsi" w:hAnsiTheme="minorHAnsi" w:cstheme="minorHAnsi"/>
          <w:sz w:val="22"/>
          <w:szCs w:val="22"/>
        </w:rPr>
        <w:t>vi</w:t>
      </w:r>
      <w:r w:rsidRPr="00DF09A6">
        <w:rPr>
          <w:rFonts w:asciiTheme="minorHAnsi" w:hAnsiTheme="minorHAnsi" w:cstheme="minorHAnsi"/>
          <w:sz w:val="22"/>
          <w:szCs w:val="22"/>
          <w:lang w:val="id-ID"/>
        </w:rPr>
        <w:t>tas pemeriksaan pada tahapan-tahapan tertentu dalam proses produksi.</w:t>
      </w:r>
    </w:p>
    <w:p w14:paraId="38B65BCF" w14:textId="15943E9F" w:rsidR="003D6153" w:rsidRPr="00DF09A6" w:rsidRDefault="003D6153" w:rsidP="00E308F8">
      <w:pPr>
        <w:pStyle w:val="ListParagraph"/>
        <w:numPr>
          <w:ilvl w:val="1"/>
          <w:numId w:val="4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id-ID"/>
        </w:rPr>
        <w:t>Pengawasan adalah kegiatan untuk memastikan bahwa produk yang sedang diproses sesuai spesifikasi yang telah ditentukan.</w:t>
      </w:r>
    </w:p>
    <w:p w14:paraId="6940102F" w14:textId="59B9B8E2" w:rsidR="0037199A" w:rsidRPr="00DF09A6" w:rsidRDefault="006F03D4" w:rsidP="00E308F8">
      <w:pPr>
        <w:pStyle w:val="ListParagraph"/>
        <w:numPr>
          <w:ilvl w:val="1"/>
          <w:numId w:val="4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id-ID"/>
        </w:rPr>
        <w:t>Bets</w:t>
      </w:r>
      <w:r w:rsidR="003D6153" w:rsidRPr="00DF09A6">
        <w:rPr>
          <w:rFonts w:asciiTheme="minorHAnsi" w:hAnsiTheme="minorHAnsi" w:cstheme="minorHAnsi"/>
          <w:sz w:val="22"/>
          <w:szCs w:val="22"/>
          <w:lang w:val="id-ID"/>
        </w:rPr>
        <w:t xml:space="preserve"> adalah sejumlah produk obat yang mempunyai sifat dan mutu yang seragam yang dihasilkan dalam satu siklus pembuatan atas suatu perintah pembuatan tertentu.</w:t>
      </w:r>
    </w:p>
    <w:p w14:paraId="0B327EC6" w14:textId="3F02FDB8" w:rsidR="003D6153" w:rsidRPr="00DF09A6" w:rsidRDefault="003D6153" w:rsidP="00E308F8">
      <w:pPr>
        <w:pStyle w:val="ListParagraph"/>
        <w:numPr>
          <w:ilvl w:val="1"/>
          <w:numId w:val="4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id-ID"/>
        </w:rPr>
        <w:t>Lot adalah bagian tertentu dari suatu bets yang memiliki sifat dan mutu yang seragam dalam batas yang telah ditetapkan.</w:t>
      </w:r>
    </w:p>
    <w:p w14:paraId="2B362183" w14:textId="5AE19334" w:rsidR="003D6153" w:rsidRPr="00DF09A6" w:rsidRDefault="0012722E" w:rsidP="00E308F8">
      <w:pPr>
        <w:pStyle w:val="ListParagraph"/>
        <w:numPr>
          <w:ilvl w:val="1"/>
          <w:numId w:val="4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id-ID"/>
        </w:rPr>
        <w:t xml:space="preserve">Nomor </w:t>
      </w:r>
      <w:r w:rsidR="006F03D4" w:rsidRPr="00DF09A6">
        <w:rPr>
          <w:rFonts w:asciiTheme="minorHAnsi" w:hAnsiTheme="minorHAnsi" w:cstheme="minorHAnsi"/>
          <w:sz w:val="22"/>
          <w:szCs w:val="22"/>
          <w:lang w:val="id-ID"/>
        </w:rPr>
        <w:t>Bets</w:t>
      </w:r>
      <w:r w:rsidRPr="00DF09A6">
        <w:rPr>
          <w:rFonts w:asciiTheme="minorHAnsi" w:hAnsiTheme="minorHAnsi" w:cstheme="minorHAnsi"/>
          <w:sz w:val="22"/>
          <w:szCs w:val="22"/>
          <w:lang w:val="id-ID"/>
        </w:rPr>
        <w:t>/No. Lot</w:t>
      </w:r>
      <w:r w:rsidR="003D6153" w:rsidRPr="00DF09A6">
        <w:rPr>
          <w:rFonts w:asciiTheme="minorHAnsi" w:hAnsiTheme="minorHAnsi" w:cstheme="minorHAnsi"/>
          <w:sz w:val="22"/>
          <w:szCs w:val="22"/>
          <w:lang w:val="id-ID"/>
        </w:rPr>
        <w:t xml:space="preserve"> adalah Penandaan yang terdiri dari  angka atau huruf atau gabungan keduanya, yang meru</w:t>
      </w:r>
      <w:r w:rsidRPr="00DF09A6">
        <w:rPr>
          <w:rFonts w:asciiTheme="minorHAnsi" w:hAnsiTheme="minorHAnsi" w:cstheme="minorHAnsi"/>
          <w:sz w:val="22"/>
          <w:szCs w:val="22"/>
          <w:lang w:val="id-ID"/>
        </w:rPr>
        <w:t xml:space="preserve">pakan  tanda pengenal suatu </w:t>
      </w:r>
      <w:r w:rsidR="006F03D4" w:rsidRPr="00DF09A6">
        <w:rPr>
          <w:rFonts w:asciiTheme="minorHAnsi" w:hAnsiTheme="minorHAnsi" w:cstheme="minorHAnsi"/>
          <w:sz w:val="22"/>
          <w:szCs w:val="22"/>
          <w:lang w:val="id-ID"/>
        </w:rPr>
        <w:t>bets</w:t>
      </w:r>
      <w:r w:rsidR="003D6153" w:rsidRPr="00DF09A6">
        <w:rPr>
          <w:rFonts w:asciiTheme="minorHAnsi" w:hAnsiTheme="minorHAnsi" w:cstheme="minorHAnsi"/>
          <w:sz w:val="22"/>
          <w:szCs w:val="22"/>
          <w:lang w:val="id-ID"/>
        </w:rPr>
        <w:t>/lot, yang memungkinkan penelusuran kembal</w:t>
      </w:r>
      <w:r w:rsidRPr="00DF09A6">
        <w:rPr>
          <w:rFonts w:asciiTheme="minorHAnsi" w:hAnsiTheme="minorHAnsi" w:cstheme="minorHAnsi"/>
          <w:sz w:val="22"/>
          <w:szCs w:val="22"/>
          <w:lang w:val="id-ID"/>
        </w:rPr>
        <w:t xml:space="preserve">i riwayat lengkap pembuatan </w:t>
      </w:r>
      <w:r w:rsidR="006F03D4" w:rsidRPr="00DF09A6">
        <w:rPr>
          <w:rFonts w:asciiTheme="minorHAnsi" w:hAnsiTheme="minorHAnsi" w:cstheme="minorHAnsi"/>
          <w:sz w:val="22"/>
          <w:szCs w:val="22"/>
          <w:lang w:val="id-ID"/>
        </w:rPr>
        <w:t>bets</w:t>
      </w:r>
      <w:r w:rsidR="003D6153" w:rsidRPr="00DF09A6">
        <w:rPr>
          <w:rFonts w:asciiTheme="minorHAnsi" w:hAnsiTheme="minorHAnsi" w:cstheme="minorHAnsi"/>
          <w:sz w:val="22"/>
          <w:szCs w:val="22"/>
          <w:lang w:val="id-ID"/>
        </w:rPr>
        <w:t>/lot tersebut, termasuk tahap-tahap produksi, pengawasan dan distribusi.</w:t>
      </w:r>
    </w:p>
    <w:p w14:paraId="56B05F2D" w14:textId="21E2A088" w:rsidR="003D6153" w:rsidRPr="00DF09A6" w:rsidRDefault="003D6153" w:rsidP="00E308F8">
      <w:pPr>
        <w:pStyle w:val="ListParagraph"/>
        <w:numPr>
          <w:ilvl w:val="1"/>
          <w:numId w:val="4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id-ID"/>
        </w:rPr>
        <w:t xml:space="preserve">Tablet adalah sediaan padat mengandung bahan obat dengan atau tanpa bahan pengisi. </w:t>
      </w:r>
    </w:p>
    <w:p w14:paraId="47403137" w14:textId="73C9D131" w:rsidR="003D6153" w:rsidRPr="00DF09A6" w:rsidRDefault="003D6153" w:rsidP="00E308F8">
      <w:pPr>
        <w:pStyle w:val="ListParagraph"/>
        <w:numPr>
          <w:ilvl w:val="1"/>
          <w:numId w:val="4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id-ID"/>
        </w:rPr>
        <w:t>Serbuk adalah campuran kering bahan obat atau zat kimia yang dihaluskan, ditujukan untuk pemakaian oral atau untuk pemakaian luar.</w:t>
      </w:r>
    </w:p>
    <w:p w14:paraId="04ACEC17" w14:textId="363B7048" w:rsidR="00E14D0D" w:rsidRPr="00DF09A6" w:rsidRDefault="00E14D0D" w:rsidP="00E308F8">
      <w:pPr>
        <w:pStyle w:val="ListParagraph"/>
        <w:numPr>
          <w:ilvl w:val="1"/>
          <w:numId w:val="4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Kapsul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adalah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sediaan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padat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yang</w:t>
      </w:r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>terdiri</w:t>
      </w:r>
      <w:proofErr w:type="spellEnd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>dari</w:t>
      </w:r>
      <w:proofErr w:type="spellEnd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>obat</w:t>
      </w:r>
      <w:proofErr w:type="spellEnd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>cangkang</w:t>
      </w:r>
      <w:proofErr w:type="spellEnd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>keras</w:t>
      </w:r>
      <w:proofErr w:type="spellEnd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>atau</w:t>
      </w:r>
      <w:proofErr w:type="spellEnd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>lunak</w:t>
      </w:r>
      <w:proofErr w:type="spellEnd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>dapat</w:t>
      </w:r>
      <w:proofErr w:type="spellEnd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>larut</w:t>
      </w:r>
      <w:proofErr w:type="spellEnd"/>
      <w:r w:rsidR="007B6B17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78E9F16A" w14:textId="398E40B4" w:rsidR="00CA7DF2" w:rsidRPr="00DF09A6" w:rsidRDefault="003D6153" w:rsidP="00E308F8">
      <w:pPr>
        <w:pStyle w:val="ListParagraph"/>
        <w:numPr>
          <w:ilvl w:val="1"/>
          <w:numId w:val="4"/>
        </w:numPr>
        <w:spacing w:after="60"/>
        <w:ind w:left="993" w:hanging="56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id-ID"/>
        </w:rPr>
        <w:t>Suspensi adalah sediaan cair yang mengandung partikel padat tidak larut yang terdispersi dalam fase cair.</w:t>
      </w:r>
    </w:p>
    <w:p w14:paraId="2E7D120D" w14:textId="4DA64CB8" w:rsidR="00372833" w:rsidRPr="00DF09A6" w:rsidRDefault="003D6153" w:rsidP="00E308F8">
      <w:pPr>
        <w:pStyle w:val="ListParagraph"/>
        <w:numPr>
          <w:ilvl w:val="1"/>
          <w:numId w:val="4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id-ID"/>
        </w:rPr>
        <w:t>Sirup adalah sediaan cair yang mengandung satu atau lebih zat kimia yang terlarut dalam pelarut atau campuran pelarut yang saling bercampur.</w:t>
      </w:r>
    </w:p>
    <w:p w14:paraId="1CFE56E1" w14:textId="01D9D890" w:rsidR="00086080" w:rsidRPr="00DF09A6" w:rsidRDefault="00086080" w:rsidP="00E308F8">
      <w:pPr>
        <w:pStyle w:val="ListParagraph"/>
        <w:numPr>
          <w:ilvl w:val="1"/>
          <w:numId w:val="4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</w:rPr>
        <w:t>Tingtur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sediaan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cair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dibuat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maserasi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perkolasi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simplisia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nabati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hewani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melarutkan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senyawa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pelarut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tertera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pada masing-masing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monografi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>.</w:t>
      </w:r>
    </w:p>
    <w:p w14:paraId="10F1D729" w14:textId="0679D9DA" w:rsidR="00086080" w:rsidRPr="00DF09A6" w:rsidRDefault="00086080" w:rsidP="00E308F8">
      <w:pPr>
        <w:pStyle w:val="ListParagraph"/>
        <w:numPr>
          <w:ilvl w:val="1"/>
          <w:numId w:val="4"/>
        </w:numPr>
        <w:spacing w:after="240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</w:rPr>
        <w:t>Ekstrak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sediaan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kental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cair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dibuat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menyari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simplisia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nabati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menurut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cocok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>, di</w:t>
      </w:r>
      <w:r w:rsidR="00F834A1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luar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pengaruh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cahaya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matahari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4A9" w:rsidRPr="00DF09A6">
        <w:rPr>
          <w:rFonts w:asciiTheme="minorHAnsi" w:hAnsiTheme="minorHAnsi" w:cstheme="minorHAnsi"/>
          <w:sz w:val="22"/>
          <w:szCs w:val="22"/>
        </w:rPr>
        <w:t>langsung</w:t>
      </w:r>
      <w:proofErr w:type="spellEnd"/>
      <w:r w:rsidR="00CF54A9" w:rsidRPr="00DF09A6">
        <w:rPr>
          <w:rFonts w:asciiTheme="minorHAnsi" w:hAnsiTheme="minorHAnsi" w:cstheme="minorHAnsi"/>
          <w:sz w:val="22"/>
          <w:szCs w:val="22"/>
        </w:rPr>
        <w:t>.</w:t>
      </w:r>
    </w:p>
    <w:p w14:paraId="4CE45CE5" w14:textId="77777777" w:rsidR="00264651" w:rsidRDefault="00264651" w:rsidP="00FE0F67">
      <w:pPr>
        <w:pStyle w:val="ListParagraph"/>
        <w:numPr>
          <w:ilvl w:val="0"/>
          <w:numId w:val="3"/>
        </w:numPr>
        <w:ind w:left="426" w:hanging="480"/>
        <w:jc w:val="both"/>
        <w:rPr>
          <w:rFonts w:asciiTheme="minorHAnsi" w:hAnsiTheme="minorHAnsi" w:cstheme="minorHAnsi"/>
          <w:b/>
          <w:sz w:val="22"/>
          <w:szCs w:val="22"/>
        </w:rPr>
        <w:sectPr w:rsidR="00264651" w:rsidSect="00A32700">
          <w:headerReference w:type="default" r:id="rId8"/>
          <w:footerReference w:type="default" r:id="rId9"/>
          <w:type w:val="continuous"/>
          <w:pgSz w:w="11909" w:h="16834" w:code="9"/>
          <w:pgMar w:top="992" w:right="851" w:bottom="992" w:left="851" w:header="567" w:footer="238" w:gutter="0"/>
          <w:cols w:space="720"/>
          <w:docGrid w:linePitch="272"/>
        </w:sectPr>
      </w:pPr>
    </w:p>
    <w:p w14:paraId="37C2F6AE" w14:textId="27283775" w:rsidR="00AD3BCB" w:rsidRPr="00DF09A6" w:rsidRDefault="00C341BB" w:rsidP="00FE0F67">
      <w:pPr>
        <w:pStyle w:val="ListParagraph"/>
        <w:numPr>
          <w:ilvl w:val="0"/>
          <w:numId w:val="3"/>
        </w:numPr>
        <w:ind w:left="426" w:hanging="48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F09A6">
        <w:rPr>
          <w:rFonts w:asciiTheme="minorHAnsi" w:hAnsiTheme="minorHAnsi" w:cstheme="minorHAnsi"/>
          <w:b/>
          <w:sz w:val="22"/>
          <w:szCs w:val="22"/>
        </w:rPr>
        <w:lastRenderedPageBreak/>
        <w:t>Referensi</w:t>
      </w:r>
      <w:proofErr w:type="spellEnd"/>
    </w:p>
    <w:p w14:paraId="4D7E3120" w14:textId="1AD5B10C" w:rsidR="00AD3BCB" w:rsidRPr="00DF09A6" w:rsidRDefault="00AD49BD" w:rsidP="00E308F8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Pedoman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Cara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Obat yang Baik (CPOB)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tahun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201</w:t>
      </w:r>
      <w:r w:rsidR="00EA13B5" w:rsidRPr="00DF09A6">
        <w:rPr>
          <w:rFonts w:asciiTheme="minorHAnsi" w:hAnsiTheme="minorHAnsi" w:cstheme="minorHAnsi"/>
          <w:sz w:val="22"/>
          <w:szCs w:val="22"/>
        </w:rPr>
        <w:t>8</w:t>
      </w:r>
      <w:r w:rsidR="00697585" w:rsidRPr="00DF09A6">
        <w:rPr>
          <w:rFonts w:asciiTheme="minorHAnsi" w:hAnsiTheme="minorHAnsi" w:cstheme="minorHAnsi"/>
          <w:sz w:val="22"/>
          <w:szCs w:val="22"/>
        </w:rPr>
        <w:t>.</w:t>
      </w:r>
    </w:p>
    <w:p w14:paraId="01CCE461" w14:textId="6F94B333" w:rsidR="00086080" w:rsidRPr="00DF09A6" w:rsidRDefault="00086080" w:rsidP="00E308F8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Pedoman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Cara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Obat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Tradisional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yang Baik (CPOTB)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tahun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2020.</w:t>
      </w:r>
    </w:p>
    <w:p w14:paraId="5481DEB4" w14:textId="60F62DB1" w:rsidR="00CA7DF2" w:rsidRPr="00DF09A6" w:rsidRDefault="00CA7DF2" w:rsidP="00FE0F67">
      <w:pPr>
        <w:pStyle w:val="ListParagraph"/>
        <w:numPr>
          <w:ilvl w:val="0"/>
          <w:numId w:val="3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F09A6">
        <w:rPr>
          <w:rFonts w:asciiTheme="minorHAnsi" w:hAnsiTheme="minorHAnsi" w:cstheme="minorHAnsi"/>
          <w:b/>
          <w:sz w:val="22"/>
          <w:szCs w:val="22"/>
        </w:rPr>
        <w:t>Prosedur</w:t>
      </w:r>
      <w:proofErr w:type="spellEnd"/>
    </w:p>
    <w:p w14:paraId="4167A750" w14:textId="1C4814F3" w:rsidR="00EC574B" w:rsidRPr="00DF09A6" w:rsidRDefault="00697585" w:rsidP="00FE0F67">
      <w:pPr>
        <w:pStyle w:val="ListParagraph"/>
        <w:numPr>
          <w:ilvl w:val="1"/>
          <w:numId w:val="3"/>
        </w:numPr>
        <w:ind w:left="993" w:hanging="57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F09A6">
        <w:rPr>
          <w:rFonts w:asciiTheme="minorHAnsi" w:hAnsiTheme="minorHAnsi" w:cstheme="minorHAnsi"/>
          <w:bCs/>
          <w:iCs/>
          <w:sz w:val="22"/>
          <w:szCs w:val="22"/>
        </w:rPr>
        <w:t>Alat</w:t>
      </w:r>
    </w:p>
    <w:p w14:paraId="52B61AD2" w14:textId="29B24500" w:rsidR="00697585" w:rsidRPr="00DF09A6" w:rsidRDefault="00EC574B" w:rsidP="00E16E23">
      <w:pPr>
        <w:pStyle w:val="ListParagraph"/>
        <w:numPr>
          <w:ilvl w:val="2"/>
          <w:numId w:val="7"/>
        </w:numPr>
        <w:spacing w:after="40"/>
        <w:ind w:left="1276" w:hanging="29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Timbangan</w:t>
      </w:r>
      <w:proofErr w:type="spellEnd"/>
    </w:p>
    <w:p w14:paraId="2130F0AE" w14:textId="370DCA05" w:rsidR="00697585" w:rsidRPr="00DF09A6" w:rsidRDefault="00EC574B" w:rsidP="00E16E23">
      <w:pPr>
        <w:pStyle w:val="ListParagraph"/>
        <w:numPr>
          <w:ilvl w:val="2"/>
          <w:numId w:val="7"/>
        </w:numPr>
        <w:spacing w:after="40"/>
        <w:ind w:left="1276" w:hanging="29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i/>
          <w:iCs/>
          <w:sz w:val="22"/>
          <w:szCs w:val="22"/>
          <w:lang w:val="id-ID"/>
        </w:rPr>
        <w:t>Thickness tester</w:t>
      </w:r>
    </w:p>
    <w:p w14:paraId="0D297C5C" w14:textId="270C046D" w:rsidR="00697585" w:rsidRPr="00DF09A6" w:rsidRDefault="00EC574B" w:rsidP="00E16E23">
      <w:pPr>
        <w:pStyle w:val="ListParagraph"/>
        <w:numPr>
          <w:ilvl w:val="2"/>
          <w:numId w:val="7"/>
        </w:numPr>
        <w:spacing w:after="40"/>
        <w:ind w:left="1276" w:hanging="29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Hardness </w:t>
      </w:r>
      <w:r w:rsidRPr="00DF09A6">
        <w:rPr>
          <w:rFonts w:asciiTheme="minorHAnsi" w:hAnsiTheme="minorHAnsi" w:cstheme="minorHAnsi"/>
          <w:i/>
          <w:iCs/>
          <w:sz w:val="22"/>
          <w:szCs w:val="22"/>
        </w:rPr>
        <w:t>t</w:t>
      </w:r>
      <w:r w:rsidRPr="00DF09A6">
        <w:rPr>
          <w:rFonts w:asciiTheme="minorHAnsi" w:hAnsiTheme="minorHAnsi" w:cstheme="minorHAnsi"/>
          <w:i/>
          <w:iCs/>
          <w:sz w:val="22"/>
          <w:szCs w:val="22"/>
          <w:lang w:val="id-ID"/>
        </w:rPr>
        <w:t>ester</w:t>
      </w:r>
    </w:p>
    <w:p w14:paraId="3D019D9B" w14:textId="13127E93" w:rsidR="00697585" w:rsidRPr="00DF09A6" w:rsidRDefault="00EC574B" w:rsidP="00E16E23">
      <w:pPr>
        <w:pStyle w:val="ListParagraph"/>
        <w:numPr>
          <w:ilvl w:val="2"/>
          <w:numId w:val="7"/>
        </w:numPr>
        <w:spacing w:after="40"/>
        <w:ind w:left="1276" w:hanging="29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Friability </w:t>
      </w:r>
      <w:r w:rsidRPr="00DF09A6">
        <w:rPr>
          <w:rFonts w:asciiTheme="minorHAnsi" w:hAnsiTheme="minorHAnsi" w:cstheme="minorHAnsi"/>
          <w:i/>
          <w:iCs/>
          <w:sz w:val="22"/>
          <w:szCs w:val="22"/>
        </w:rPr>
        <w:t>t</w:t>
      </w:r>
      <w:r w:rsidRPr="00DF09A6">
        <w:rPr>
          <w:rFonts w:asciiTheme="minorHAnsi" w:hAnsiTheme="minorHAnsi" w:cstheme="minorHAnsi"/>
          <w:i/>
          <w:iCs/>
          <w:sz w:val="22"/>
          <w:szCs w:val="22"/>
          <w:lang w:val="id-ID"/>
        </w:rPr>
        <w:t>ester</w:t>
      </w:r>
    </w:p>
    <w:p w14:paraId="6065F071" w14:textId="478E90FD" w:rsidR="00697585" w:rsidRPr="00DF09A6" w:rsidRDefault="00EC574B" w:rsidP="00E16E23">
      <w:pPr>
        <w:pStyle w:val="ListParagraph"/>
        <w:numPr>
          <w:ilvl w:val="2"/>
          <w:numId w:val="7"/>
        </w:numPr>
        <w:spacing w:after="40"/>
        <w:ind w:left="1276" w:hanging="29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i/>
          <w:iCs/>
          <w:sz w:val="22"/>
          <w:szCs w:val="22"/>
        </w:rPr>
        <w:t>Disintegration tester</w:t>
      </w:r>
    </w:p>
    <w:p w14:paraId="63F221BC" w14:textId="435D0D9B" w:rsidR="00697585" w:rsidRPr="00DF09A6" w:rsidRDefault="00EC574B" w:rsidP="00E16E23">
      <w:pPr>
        <w:pStyle w:val="ListParagraph"/>
        <w:numPr>
          <w:ilvl w:val="2"/>
          <w:numId w:val="7"/>
        </w:numPr>
        <w:spacing w:after="40"/>
        <w:ind w:left="1276" w:hanging="29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</w:rPr>
        <w:t>Jangka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sorong</w:t>
      </w:r>
      <w:proofErr w:type="spellEnd"/>
    </w:p>
    <w:p w14:paraId="63327943" w14:textId="63DFC906" w:rsidR="00697585" w:rsidRPr="00DF09A6" w:rsidRDefault="00EC574B" w:rsidP="00E16E23">
      <w:pPr>
        <w:pStyle w:val="ListParagraph"/>
        <w:numPr>
          <w:ilvl w:val="2"/>
          <w:numId w:val="7"/>
        </w:numPr>
        <w:spacing w:after="40"/>
        <w:ind w:left="1276" w:hanging="29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i/>
          <w:iCs/>
          <w:sz w:val="22"/>
          <w:szCs w:val="22"/>
        </w:rPr>
        <w:t>Fiber</w:t>
      </w:r>
    </w:p>
    <w:p w14:paraId="2E5C3A9E" w14:textId="1B2FE398" w:rsidR="00697585" w:rsidRPr="00DF09A6" w:rsidRDefault="00EC574B" w:rsidP="00E16E23">
      <w:pPr>
        <w:pStyle w:val="ListParagraph"/>
        <w:numPr>
          <w:ilvl w:val="2"/>
          <w:numId w:val="7"/>
        </w:numPr>
        <w:spacing w:after="40"/>
        <w:ind w:left="1276" w:hanging="29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</w:rPr>
        <w:t>Alat sampling (</w:t>
      </w:r>
      <w:r w:rsidRPr="00DF09A6">
        <w:rPr>
          <w:rFonts w:asciiTheme="minorHAnsi" w:hAnsiTheme="minorHAnsi" w:cstheme="minorHAnsi"/>
          <w:i/>
          <w:iCs/>
          <w:sz w:val="22"/>
          <w:szCs w:val="22"/>
        </w:rPr>
        <w:t>stick sampler</w:t>
      </w:r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granul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serbuk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cairan</w:t>
      </w:r>
      <w:proofErr w:type="spellEnd"/>
      <w:r w:rsidR="00FE0F67">
        <w:rPr>
          <w:rFonts w:asciiTheme="minorHAnsi" w:hAnsiTheme="minorHAnsi" w:cstheme="minorHAnsi"/>
          <w:sz w:val="22"/>
          <w:szCs w:val="22"/>
        </w:rPr>
        <w:t>)</w:t>
      </w:r>
    </w:p>
    <w:p w14:paraId="6E390F93" w14:textId="173AEDBA" w:rsidR="00EC574B" w:rsidRPr="00DF09A6" w:rsidRDefault="00EC574B" w:rsidP="00E16E23">
      <w:pPr>
        <w:pStyle w:val="ListParagraph"/>
        <w:numPr>
          <w:ilvl w:val="2"/>
          <w:numId w:val="7"/>
        </w:numPr>
        <w:spacing w:after="40"/>
        <w:ind w:left="1276" w:hanging="29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id-ID"/>
        </w:rPr>
        <w:t>Sendok SS</w:t>
      </w:r>
    </w:p>
    <w:p w14:paraId="0B346D10" w14:textId="41846CB2" w:rsidR="009D3791" w:rsidRPr="00D83650" w:rsidRDefault="009D3791" w:rsidP="009D3791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proofErr w:type="spellStart"/>
      <w:r w:rsidRPr="00D83650">
        <w:rPr>
          <w:rFonts w:ascii="Calibri" w:hAnsi="Calibri" w:cs="Calibri"/>
          <w:b/>
          <w:bCs/>
          <w:i/>
          <w:iCs/>
          <w:sz w:val="22"/>
          <w:szCs w:val="22"/>
        </w:rPr>
        <w:t>Sebelum</w:t>
      </w:r>
      <w:proofErr w:type="spellEnd"/>
      <w:r w:rsidRPr="00D83650">
        <w:rPr>
          <w:rFonts w:ascii="Calibri" w:hAnsi="Calibri" w:cs="Calibri"/>
          <w:b/>
          <w:bCs/>
          <w:i/>
          <w:iCs/>
          <w:sz w:val="22"/>
          <w:szCs w:val="22"/>
        </w:rPr>
        <w:t xml:space="preserve"> proses </w:t>
      </w:r>
      <w:proofErr w:type="spellStart"/>
      <w:r w:rsidRPr="00D83650">
        <w:rPr>
          <w:rFonts w:ascii="Calibri" w:hAnsi="Calibri" w:cs="Calibri"/>
          <w:b/>
          <w:bCs/>
          <w:i/>
          <w:iCs/>
          <w:sz w:val="22"/>
          <w:szCs w:val="22"/>
        </w:rPr>
        <w:t>produksi</w:t>
      </w:r>
      <w:proofErr w:type="spellEnd"/>
      <w:r w:rsidRPr="00D83650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3650">
        <w:rPr>
          <w:rFonts w:ascii="Calibri" w:hAnsi="Calibri" w:cs="Calibri"/>
          <w:b/>
          <w:bCs/>
          <w:i/>
          <w:iCs/>
          <w:sz w:val="22"/>
          <w:szCs w:val="22"/>
        </w:rPr>
        <w:t>dimulai</w:t>
      </w:r>
      <w:proofErr w:type="spellEnd"/>
      <w:r w:rsidRPr="00D83650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D83650">
        <w:rPr>
          <w:rFonts w:ascii="Calibri" w:hAnsi="Calibri" w:cs="Calibri"/>
          <w:b/>
          <w:bCs/>
          <w:i/>
          <w:iCs/>
          <w:sz w:val="22"/>
          <w:szCs w:val="22"/>
        </w:rPr>
        <w:t>lakukan</w:t>
      </w:r>
      <w:proofErr w:type="spellEnd"/>
      <w:r w:rsidRPr="00D83650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3650">
        <w:rPr>
          <w:rFonts w:ascii="Calibri" w:hAnsi="Calibri" w:cs="Calibri"/>
          <w:b/>
          <w:bCs/>
          <w:i/>
          <w:iCs/>
          <w:sz w:val="22"/>
          <w:szCs w:val="22"/>
        </w:rPr>
        <w:t>pemeriksaan</w:t>
      </w:r>
      <w:proofErr w:type="spellEnd"/>
      <w:r w:rsidRPr="00D83650">
        <w:rPr>
          <w:rFonts w:ascii="Calibri" w:hAnsi="Calibri" w:cs="Calibri"/>
          <w:b/>
          <w:bCs/>
          <w:i/>
          <w:iCs/>
          <w:sz w:val="22"/>
          <w:szCs w:val="22"/>
        </w:rPr>
        <w:t xml:space="preserve"> line clearance </w:t>
      </w:r>
      <w:proofErr w:type="spellStart"/>
      <w:r w:rsidRPr="00D83650">
        <w:rPr>
          <w:rFonts w:ascii="Calibri" w:hAnsi="Calibri" w:cs="Calibri"/>
          <w:b/>
          <w:bCs/>
          <w:i/>
          <w:iCs/>
          <w:sz w:val="22"/>
          <w:szCs w:val="22"/>
        </w:rPr>
        <w:t>sesuai</w:t>
      </w:r>
      <w:proofErr w:type="spellEnd"/>
      <w:r w:rsidRPr="00D83650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3650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D83650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3650">
        <w:rPr>
          <w:rFonts w:ascii="Calibri" w:hAnsi="Calibri" w:cs="Calibri"/>
          <w:b/>
          <w:bCs/>
          <w:i/>
          <w:iCs/>
          <w:sz w:val="22"/>
          <w:szCs w:val="22"/>
        </w:rPr>
        <w:t>Prosedur</w:t>
      </w:r>
      <w:proofErr w:type="spellEnd"/>
      <w:r w:rsidRPr="00D83650">
        <w:rPr>
          <w:rFonts w:ascii="Calibri" w:hAnsi="Calibri" w:cs="Calibri"/>
          <w:b/>
          <w:bCs/>
          <w:i/>
          <w:iCs/>
          <w:sz w:val="22"/>
          <w:szCs w:val="22"/>
        </w:rPr>
        <w:t xml:space="preserve"> Line Clearance (PQS-02-004).</w:t>
      </w:r>
    </w:p>
    <w:p w14:paraId="3969B3E7" w14:textId="0D72E128" w:rsidR="00697585" w:rsidRPr="00DF09A6" w:rsidRDefault="00697585" w:rsidP="00FE0F67">
      <w:pPr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</w:rPr>
        <w:t>Tablet</w:t>
      </w:r>
    </w:p>
    <w:p w14:paraId="3EBF7DFA" w14:textId="214FC9CB" w:rsidR="002D1BED" w:rsidRPr="00DF09A6" w:rsidRDefault="00C13820" w:rsidP="00E16E23">
      <w:pPr>
        <w:pStyle w:val="ListParagraph"/>
        <w:numPr>
          <w:ilvl w:val="2"/>
          <w:numId w:val="8"/>
        </w:numPr>
        <w:ind w:left="1276" w:hanging="29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bookmarkStart w:id="0" w:name="_Hlk52440340"/>
      <w:r w:rsidRPr="00DF09A6">
        <w:rPr>
          <w:rFonts w:asciiTheme="minorHAnsi" w:hAnsiTheme="minorHAnsi" w:cstheme="minorHAnsi"/>
          <w:sz w:val="22"/>
          <w:szCs w:val="22"/>
        </w:rPr>
        <w:t xml:space="preserve">Proses </w:t>
      </w:r>
      <w:proofErr w:type="spellStart"/>
      <w:r w:rsidR="009D3791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="009D3791">
        <w:rPr>
          <w:rFonts w:asciiTheme="minorHAnsi" w:hAnsiTheme="minorHAnsi" w:cstheme="minorHAnsi"/>
          <w:sz w:val="22"/>
          <w:szCs w:val="22"/>
        </w:rPr>
        <w:t xml:space="preserve"> </w:t>
      </w:r>
      <w:r w:rsidR="002D1BED" w:rsidRPr="00DF09A6">
        <w:rPr>
          <w:rFonts w:asciiTheme="minorHAnsi" w:hAnsiTheme="minorHAnsi" w:cstheme="minorHAnsi"/>
          <w:sz w:val="22"/>
          <w:szCs w:val="22"/>
          <w:lang w:val="id-ID"/>
        </w:rPr>
        <w:t>Granulasi</w:t>
      </w:r>
    </w:p>
    <w:p w14:paraId="3C996B6D" w14:textId="0D4C9148" w:rsidR="00C13820" w:rsidRPr="00DF09A6" w:rsidRDefault="00C13820" w:rsidP="00E16E23">
      <w:pPr>
        <w:pStyle w:val="ListParagraph"/>
        <w:numPr>
          <w:ilvl w:val="0"/>
          <w:numId w:val="9"/>
        </w:numPr>
        <w:ind w:left="1560" w:hanging="142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</w:rPr>
        <w:t>Granulasi</w:t>
      </w:r>
      <w:proofErr w:type="spellEnd"/>
      <w:r w:rsidR="00E341AD" w:rsidRPr="00DF09A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290D5D7" w14:textId="3A33D417" w:rsidR="00C13820" w:rsidRPr="000B6007" w:rsidRDefault="009D3791" w:rsidP="00E16E23">
      <w:pPr>
        <w:pStyle w:val="ListParagraph"/>
        <w:numPr>
          <w:ilvl w:val="0"/>
          <w:numId w:val="40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Periksa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identitas</w:t>
      </w:r>
      <w:proofErr w:type="spellEnd"/>
      <w:r w:rsidR="00C10615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C10615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  <w:r w:rsidR="00C10615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</w:t>
      </w: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512760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digranulasi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proofErr w:type="gram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meliputi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1EE70C72" w14:textId="54384116" w:rsidR="009D3791" w:rsidRPr="000B6007" w:rsidRDefault="009D3791" w:rsidP="009D3791">
      <w:pPr>
        <w:pStyle w:val="ListParagraph"/>
        <w:numPr>
          <w:ilvl w:val="0"/>
          <w:numId w:val="48"/>
        </w:numPr>
        <w:spacing w:after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</w:p>
    <w:p w14:paraId="7D820D9B" w14:textId="49596CF7" w:rsidR="009D3791" w:rsidRPr="000B6007" w:rsidRDefault="009D3791" w:rsidP="009D3791">
      <w:pPr>
        <w:pStyle w:val="ListParagraph"/>
        <w:numPr>
          <w:ilvl w:val="0"/>
          <w:numId w:val="48"/>
        </w:numPr>
        <w:spacing w:after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No. batch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</w:p>
    <w:p w14:paraId="1521EF24" w14:textId="185E8C8D" w:rsidR="009D3791" w:rsidRPr="000B6007" w:rsidRDefault="009D3791" w:rsidP="009D3791">
      <w:pPr>
        <w:pStyle w:val="ListParagraph"/>
        <w:numPr>
          <w:ilvl w:val="0"/>
          <w:numId w:val="48"/>
        </w:numPr>
        <w:spacing w:after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620E1757" w14:textId="7EF4067C" w:rsidR="009D3791" w:rsidRPr="000B6007" w:rsidRDefault="009D3791" w:rsidP="009D3791">
      <w:pPr>
        <w:pStyle w:val="ListParagraph"/>
        <w:numPr>
          <w:ilvl w:val="0"/>
          <w:numId w:val="48"/>
        </w:numPr>
        <w:spacing w:after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No. batch/LA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772CCF21" w14:textId="1D33B8D9" w:rsidR="009D3791" w:rsidRPr="000B6007" w:rsidRDefault="009D3791" w:rsidP="009D3791">
      <w:pPr>
        <w:pStyle w:val="ListParagraph"/>
        <w:numPr>
          <w:ilvl w:val="0"/>
          <w:numId w:val="48"/>
        </w:numPr>
        <w:spacing w:after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Jumlah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2681BFFC" w14:textId="52C730A9" w:rsidR="00C13820" w:rsidRPr="000B6007" w:rsidRDefault="009D3791" w:rsidP="009D3791">
      <w:pPr>
        <w:pStyle w:val="ListParagraph"/>
        <w:numPr>
          <w:ilvl w:val="0"/>
          <w:numId w:val="48"/>
        </w:numPr>
        <w:spacing w:after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Tanggal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kadaluarsa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608399AD" w14:textId="21F90CA5" w:rsidR="00C13820" w:rsidRPr="000B6007" w:rsidRDefault="009D3791" w:rsidP="00E16E23">
      <w:pPr>
        <w:pStyle w:val="ListParagraph"/>
        <w:numPr>
          <w:ilvl w:val="0"/>
          <w:numId w:val="40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Khusus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granul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dasar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setelah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granulasi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selesai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ambil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stick sampler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3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titik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atas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tengah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bawah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)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secara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komposit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sebanyak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± </w:t>
      </w:r>
      <w:proofErr w:type="gram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10 gram</w:t>
      </w:r>
      <w:proofErr w:type="gram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untuk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LOD. Tidak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perlu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mengirimkan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QC.</w:t>
      </w:r>
    </w:p>
    <w:p w14:paraId="5A4001F4" w14:textId="2BA19450" w:rsidR="002D1BED" w:rsidRPr="000B6007" w:rsidRDefault="002D1BED" w:rsidP="009D3791">
      <w:pPr>
        <w:pStyle w:val="ListParagraph"/>
        <w:numPr>
          <w:ilvl w:val="0"/>
          <w:numId w:val="9"/>
        </w:numPr>
        <w:ind w:left="1560" w:hanging="142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sz w:val="22"/>
          <w:szCs w:val="22"/>
          <w:lang w:val="en-ID"/>
        </w:rPr>
        <w:t>Pencampuran</w:t>
      </w:r>
      <w:proofErr w:type="spellEnd"/>
      <w:r w:rsidRPr="000B6007">
        <w:rPr>
          <w:rFonts w:asciiTheme="minorHAnsi" w:hAnsiTheme="minorHAnsi" w:cstheme="minorHAnsi"/>
          <w:sz w:val="22"/>
          <w:szCs w:val="22"/>
          <w:lang w:val="en-ID"/>
        </w:rPr>
        <w:t xml:space="preserve"> Akhir</w:t>
      </w:r>
    </w:p>
    <w:p w14:paraId="670DA659" w14:textId="5CEE907A" w:rsidR="009D3791" w:rsidRPr="000B6007" w:rsidRDefault="009D3791" w:rsidP="00B72CDD">
      <w:pPr>
        <w:pStyle w:val="ListParagraph"/>
        <w:numPr>
          <w:ilvl w:val="0"/>
          <w:numId w:val="10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Periksa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identitas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C766DF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  <w:r w:rsidR="00C766DF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dilakukan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pencampuran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akhir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proofErr w:type="gram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meliputi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1125FF9D" w14:textId="0DA645BF" w:rsidR="00B72CDD" w:rsidRPr="000B6007" w:rsidRDefault="00B72CDD" w:rsidP="00B72CDD">
      <w:pPr>
        <w:pStyle w:val="ListParagraph"/>
        <w:numPr>
          <w:ilvl w:val="0"/>
          <w:numId w:val="51"/>
        </w:numPr>
        <w:spacing w:after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</w:p>
    <w:p w14:paraId="67968622" w14:textId="5092B338" w:rsidR="00B72CDD" w:rsidRPr="000B6007" w:rsidRDefault="00B72CDD" w:rsidP="00B72CDD">
      <w:pPr>
        <w:pStyle w:val="ListParagraph"/>
        <w:numPr>
          <w:ilvl w:val="0"/>
          <w:numId w:val="51"/>
        </w:numPr>
        <w:spacing w:after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No. batch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</w:p>
    <w:p w14:paraId="36D39391" w14:textId="4C91D194" w:rsidR="00B72CDD" w:rsidRPr="000B6007" w:rsidRDefault="00B72CDD" w:rsidP="00B72CDD">
      <w:pPr>
        <w:pStyle w:val="ListParagraph"/>
        <w:numPr>
          <w:ilvl w:val="0"/>
          <w:numId w:val="51"/>
        </w:numPr>
        <w:spacing w:after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5FDF8266" w14:textId="38A241A0" w:rsidR="00B72CDD" w:rsidRPr="000B6007" w:rsidRDefault="00B72CDD" w:rsidP="00B72CDD">
      <w:pPr>
        <w:pStyle w:val="ListParagraph"/>
        <w:numPr>
          <w:ilvl w:val="0"/>
          <w:numId w:val="51"/>
        </w:numPr>
        <w:spacing w:after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No. </w:t>
      </w:r>
      <w:r w:rsidR="00C766DF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</w:t>
      </w: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atch/LA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08BDEE99" w14:textId="56AF0EFA" w:rsidR="00B72CDD" w:rsidRPr="000B6007" w:rsidRDefault="00B72CDD" w:rsidP="00B72CDD">
      <w:pPr>
        <w:pStyle w:val="ListParagraph"/>
        <w:numPr>
          <w:ilvl w:val="0"/>
          <w:numId w:val="51"/>
        </w:numPr>
        <w:spacing w:after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Jumlah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34A1E138" w14:textId="1BACEFC9" w:rsidR="00B72CDD" w:rsidRPr="000B6007" w:rsidRDefault="00B72CDD" w:rsidP="00B72CDD">
      <w:pPr>
        <w:pStyle w:val="ListParagraph"/>
        <w:numPr>
          <w:ilvl w:val="0"/>
          <w:numId w:val="51"/>
        </w:numPr>
        <w:spacing w:after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Tanggal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kadaluarsa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0B3BA79A" w14:textId="08951089" w:rsidR="00576610" w:rsidRPr="00DF09A6" w:rsidRDefault="00B72CDD" w:rsidP="00E16E23">
      <w:pPr>
        <w:pStyle w:val="ListParagraph"/>
        <w:numPr>
          <w:ilvl w:val="0"/>
          <w:numId w:val="10"/>
        </w:numPr>
        <w:ind w:left="1843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n-ID"/>
        </w:rPr>
        <w:t>Setelah</w:t>
      </w:r>
      <w:proofErr w:type="spellEnd"/>
      <w:r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ID"/>
        </w:rPr>
        <w:t>pencampuran</w:t>
      </w:r>
      <w:proofErr w:type="spellEnd"/>
      <w:r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ID"/>
        </w:rPr>
        <w:t>akhir</w:t>
      </w:r>
      <w:proofErr w:type="spellEnd"/>
      <w:r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ID"/>
        </w:rPr>
        <w:t>selesai</w:t>
      </w:r>
      <w:proofErr w:type="spellEnd"/>
      <w:r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ID"/>
        </w:rPr>
        <w:t>p</w:t>
      </w:r>
      <w:r w:rsidR="002D1BED" w:rsidRPr="00DF09A6">
        <w:rPr>
          <w:rFonts w:asciiTheme="minorHAnsi" w:hAnsiTheme="minorHAnsi" w:cstheme="minorHAnsi"/>
          <w:sz w:val="22"/>
          <w:szCs w:val="22"/>
          <w:lang w:val="en-ID"/>
        </w:rPr>
        <w:t>emeriksaan</w:t>
      </w:r>
      <w:proofErr w:type="spellEnd"/>
      <w:r w:rsidR="002D1BED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2D1BED" w:rsidRPr="00DF09A6">
        <w:rPr>
          <w:rFonts w:asciiTheme="minorHAnsi" w:hAnsiTheme="minorHAnsi" w:cstheme="minorHAnsi"/>
          <w:sz w:val="22"/>
          <w:szCs w:val="22"/>
          <w:lang w:val="en-ID"/>
        </w:rPr>
        <w:t>identitas</w:t>
      </w:r>
      <w:proofErr w:type="spellEnd"/>
      <w:r w:rsidR="002D1BED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2D1BED" w:rsidRPr="00DF09A6">
        <w:rPr>
          <w:rFonts w:asciiTheme="minorHAnsi" w:hAnsiTheme="minorHAnsi" w:cstheme="minorHAnsi"/>
          <w:sz w:val="22"/>
          <w:szCs w:val="22"/>
          <w:lang w:val="en-ID"/>
        </w:rPr>
        <w:t>massa</w:t>
      </w:r>
      <w:proofErr w:type="spellEnd"/>
      <w:r w:rsidR="002D1BED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2D1BED" w:rsidRPr="00DF09A6">
        <w:rPr>
          <w:rFonts w:asciiTheme="minorHAnsi" w:hAnsiTheme="minorHAnsi" w:cstheme="minorHAnsi"/>
          <w:sz w:val="22"/>
          <w:szCs w:val="22"/>
          <w:lang w:val="en-ID"/>
        </w:rPr>
        <w:t>cetak</w:t>
      </w:r>
      <w:proofErr w:type="spellEnd"/>
      <w:r w:rsidR="002D1BED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2D1BED" w:rsidRPr="00DF09A6">
        <w:rPr>
          <w:rFonts w:asciiTheme="minorHAnsi" w:hAnsiTheme="minorHAnsi" w:cstheme="minorHAnsi"/>
          <w:sz w:val="22"/>
          <w:szCs w:val="22"/>
          <w:lang w:val="en-ID"/>
        </w:rPr>
        <w:t>terhadap</w:t>
      </w:r>
      <w:proofErr w:type="spellEnd"/>
      <w:r w:rsidR="002D1BED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PPI </w:t>
      </w:r>
      <w:proofErr w:type="spellStart"/>
      <w:proofErr w:type="gramStart"/>
      <w:r w:rsidR="002D1BED" w:rsidRPr="00DF09A6">
        <w:rPr>
          <w:rFonts w:asciiTheme="minorHAnsi" w:hAnsiTheme="minorHAnsi" w:cstheme="minorHAnsi"/>
          <w:sz w:val="22"/>
          <w:szCs w:val="22"/>
          <w:lang w:val="en-ID"/>
        </w:rPr>
        <w:t>meliputi</w:t>
      </w:r>
      <w:proofErr w:type="spellEnd"/>
      <w:r w:rsidR="00697585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2D1BED" w:rsidRPr="00DF09A6">
        <w:rPr>
          <w:rFonts w:asciiTheme="minorHAnsi" w:hAnsiTheme="minorHAnsi" w:cstheme="minorHAnsi"/>
          <w:sz w:val="22"/>
          <w:szCs w:val="22"/>
          <w:lang w:val="en-ID"/>
        </w:rPr>
        <w:t>:</w:t>
      </w:r>
      <w:proofErr w:type="gramEnd"/>
    </w:p>
    <w:p w14:paraId="1A3006D9" w14:textId="002DC73A" w:rsidR="00697585" w:rsidRPr="00DF09A6" w:rsidRDefault="00867517" w:rsidP="00E16E23">
      <w:pPr>
        <w:pStyle w:val="ListParagraph"/>
        <w:numPr>
          <w:ilvl w:val="0"/>
          <w:numId w:val="11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Nama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</w:p>
    <w:p w14:paraId="20F0012C" w14:textId="4FBF7D11" w:rsidR="00867517" w:rsidRPr="00DF09A6" w:rsidRDefault="00867517" w:rsidP="00E16E23">
      <w:pPr>
        <w:pStyle w:val="ListParagraph"/>
        <w:numPr>
          <w:ilvl w:val="0"/>
          <w:numId w:val="11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No. </w:t>
      </w:r>
      <w:r w:rsidR="006F03D4" w:rsidRPr="00DF09A6">
        <w:rPr>
          <w:rFonts w:asciiTheme="minorHAnsi" w:hAnsiTheme="minorHAnsi" w:cstheme="minorHAnsi"/>
          <w:sz w:val="22"/>
          <w:szCs w:val="22"/>
          <w:lang w:val="en-ID"/>
        </w:rPr>
        <w:t>b</w:t>
      </w:r>
      <w:r w:rsidR="00B72CDD">
        <w:rPr>
          <w:rFonts w:asciiTheme="minorHAnsi" w:hAnsiTheme="minorHAnsi" w:cstheme="minorHAnsi"/>
          <w:sz w:val="22"/>
          <w:szCs w:val="22"/>
          <w:lang w:val="en-ID"/>
        </w:rPr>
        <w:t xml:space="preserve">atch </w:t>
      </w:r>
      <w:proofErr w:type="spellStart"/>
      <w:r w:rsidR="00B72CDD"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</w:p>
    <w:p w14:paraId="70690836" w14:textId="2C832B7A" w:rsidR="00460643" w:rsidRPr="00DF09A6" w:rsidRDefault="002D1BED" w:rsidP="00E16E23">
      <w:pPr>
        <w:pStyle w:val="ListParagraph"/>
        <w:numPr>
          <w:ilvl w:val="0"/>
          <w:numId w:val="10"/>
        </w:numPr>
        <w:spacing w:after="60"/>
        <w:ind w:left="1843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Buka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tutup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wadah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letakkan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terbalik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tempat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bersih</w:t>
      </w:r>
      <w:proofErr w:type="spellEnd"/>
      <w:r w:rsidR="00697585" w:rsidRPr="00DF09A6">
        <w:rPr>
          <w:rFonts w:asciiTheme="minorHAnsi" w:hAnsiTheme="minorHAnsi" w:cstheme="minorHAnsi"/>
          <w:sz w:val="22"/>
          <w:szCs w:val="22"/>
        </w:rPr>
        <w:t>.</w:t>
      </w:r>
    </w:p>
    <w:p w14:paraId="3833FDA9" w14:textId="6AAB46A5" w:rsidR="001204B1" w:rsidRPr="00DF09A6" w:rsidRDefault="00C70A9A" w:rsidP="00E16E23">
      <w:pPr>
        <w:pStyle w:val="ListParagraph"/>
        <w:numPr>
          <w:ilvl w:val="0"/>
          <w:numId w:val="10"/>
        </w:numPr>
        <w:spacing w:after="60"/>
        <w:ind w:left="1843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</w:rPr>
        <w:lastRenderedPageBreak/>
        <w:t xml:space="preserve">Ambil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="002D1BED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D0C94" w:rsidRPr="00DF09A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6D0C94" w:rsidRPr="00DF09A6">
        <w:rPr>
          <w:rFonts w:asciiTheme="minorHAnsi" w:hAnsiTheme="minorHAnsi" w:cstheme="minorHAnsi"/>
          <w:sz w:val="22"/>
          <w:szCs w:val="22"/>
        </w:rPr>
        <w:t xml:space="preserve"> </w:t>
      </w:r>
      <w:r w:rsidR="006D0C94" w:rsidRPr="00DF09A6">
        <w:rPr>
          <w:rFonts w:asciiTheme="minorHAnsi" w:hAnsiTheme="minorHAnsi" w:cstheme="minorHAnsi"/>
          <w:i/>
          <w:iCs/>
          <w:sz w:val="22"/>
          <w:szCs w:val="22"/>
        </w:rPr>
        <w:t>stick sampler</w:t>
      </w:r>
      <w:r w:rsidR="006D0C94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D1BED" w:rsidRPr="00DF09A6">
        <w:rPr>
          <w:rFonts w:asciiTheme="minorHAnsi" w:hAnsiTheme="minorHAnsi" w:cstheme="minorHAnsi"/>
          <w:sz w:val="22"/>
          <w:szCs w:val="22"/>
        </w:rPr>
        <w:t>tiga</w:t>
      </w:r>
      <w:proofErr w:type="spellEnd"/>
      <w:r w:rsidR="002D1BED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D1BED" w:rsidRPr="00DF09A6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="002D1BED" w:rsidRPr="00DF09A6">
        <w:rPr>
          <w:rFonts w:asciiTheme="minorHAnsi" w:hAnsiTheme="minorHAnsi" w:cstheme="minorHAnsi"/>
          <w:sz w:val="22"/>
          <w:szCs w:val="22"/>
        </w:rPr>
        <w:t xml:space="preserve"> </w:t>
      </w:r>
      <w:r w:rsidR="006D0C94" w:rsidRPr="00DF09A6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="002D1BED" w:rsidRPr="00DF09A6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="002D1BED" w:rsidRPr="00DF09A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2D1BED" w:rsidRPr="00DF09A6">
        <w:rPr>
          <w:rFonts w:asciiTheme="minorHAnsi" w:hAnsiTheme="minorHAnsi" w:cstheme="minorHAnsi"/>
          <w:sz w:val="22"/>
          <w:szCs w:val="22"/>
        </w:rPr>
        <w:t>tengah</w:t>
      </w:r>
      <w:proofErr w:type="spellEnd"/>
      <w:r w:rsidR="006D0C94" w:rsidRPr="00DF09A6">
        <w:rPr>
          <w:rFonts w:asciiTheme="minorHAnsi" w:hAnsiTheme="minorHAnsi" w:cstheme="minorHAnsi"/>
          <w:sz w:val="22"/>
          <w:szCs w:val="22"/>
        </w:rPr>
        <w:t>,</w:t>
      </w:r>
      <w:r w:rsidR="002D1BED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="006D0C94" w:rsidRPr="00DF09A6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="006D0C94" w:rsidRPr="00DF09A6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="006D0C94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D0C94" w:rsidRPr="00DF09A6">
        <w:rPr>
          <w:rFonts w:asciiTheme="minorHAnsi" w:hAnsiTheme="minorHAnsi" w:cstheme="minorHAnsi"/>
          <w:sz w:val="22"/>
          <w:szCs w:val="22"/>
        </w:rPr>
        <w:t>komposit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D0C94" w:rsidRPr="00DF09A6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="006D0C94" w:rsidRPr="00DF09A6">
        <w:rPr>
          <w:rFonts w:asciiTheme="minorHAnsi" w:hAnsiTheme="minorHAnsi" w:cstheme="minorHAnsi"/>
          <w:sz w:val="22"/>
          <w:szCs w:val="22"/>
        </w:rPr>
        <w:t xml:space="preserve"> </w:t>
      </w:r>
      <w:r w:rsidR="001204B1" w:rsidRPr="00DF09A6">
        <w:rPr>
          <w:rFonts w:asciiTheme="minorHAnsi" w:hAnsiTheme="minorHAnsi" w:cstheme="minorHAnsi"/>
          <w:sz w:val="22"/>
          <w:szCs w:val="22"/>
        </w:rPr>
        <w:t xml:space="preserve">± </w:t>
      </w:r>
      <w:proofErr w:type="gramStart"/>
      <w:r w:rsidR="006D0C94" w:rsidRPr="00DF09A6">
        <w:rPr>
          <w:rFonts w:asciiTheme="minorHAnsi" w:hAnsiTheme="minorHAnsi" w:cstheme="minorHAnsi"/>
          <w:sz w:val="22"/>
          <w:szCs w:val="22"/>
        </w:rPr>
        <w:t>20 gram</w:t>
      </w:r>
      <w:proofErr w:type="gramEnd"/>
      <w:r w:rsidR="0051276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2760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51276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2760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="00512760">
        <w:rPr>
          <w:rFonts w:asciiTheme="minorHAnsi" w:hAnsiTheme="minorHAnsi" w:cstheme="minorHAnsi"/>
          <w:sz w:val="22"/>
          <w:szCs w:val="22"/>
        </w:rPr>
        <w:t xml:space="preserve"> QC dan </w:t>
      </w:r>
      <w:r w:rsidR="00512760" w:rsidRPr="00DF09A6">
        <w:rPr>
          <w:rFonts w:asciiTheme="minorHAnsi" w:hAnsiTheme="minorHAnsi" w:cstheme="minorHAnsi"/>
          <w:sz w:val="22"/>
          <w:szCs w:val="22"/>
        </w:rPr>
        <w:t xml:space="preserve">± </w:t>
      </w:r>
      <w:r w:rsidR="00512760">
        <w:rPr>
          <w:rFonts w:asciiTheme="minorHAnsi" w:hAnsiTheme="minorHAnsi" w:cstheme="minorHAnsi"/>
          <w:sz w:val="22"/>
          <w:szCs w:val="22"/>
        </w:rPr>
        <w:t>1</w:t>
      </w:r>
      <w:r w:rsidR="00512760" w:rsidRPr="00DF09A6">
        <w:rPr>
          <w:rFonts w:asciiTheme="minorHAnsi" w:hAnsiTheme="minorHAnsi" w:cstheme="minorHAnsi"/>
          <w:sz w:val="22"/>
          <w:szCs w:val="22"/>
        </w:rPr>
        <w:t>0 gram</w:t>
      </w:r>
      <w:r w:rsidR="0051276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2760" w:rsidRPr="00512760">
        <w:rPr>
          <w:rFonts w:asciiTheme="minorHAnsi" w:hAnsiTheme="minorHAnsi" w:cstheme="minorHAnsi"/>
          <w:b/>
          <w:bCs/>
          <w:i/>
          <w:iCs/>
          <w:sz w:val="22"/>
          <w:szCs w:val="22"/>
        </w:rPr>
        <w:t>untuk</w:t>
      </w:r>
      <w:proofErr w:type="spellEnd"/>
      <w:r w:rsidR="00512760" w:rsidRPr="0051276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512760" w:rsidRPr="00512760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="00512760" w:rsidRPr="0051276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LOD blending</w:t>
      </w:r>
      <w:r w:rsidR="00512760">
        <w:rPr>
          <w:rFonts w:asciiTheme="minorHAnsi" w:hAnsiTheme="minorHAnsi" w:cstheme="minorHAnsi"/>
          <w:sz w:val="22"/>
          <w:szCs w:val="22"/>
        </w:rPr>
        <w:t>.</w:t>
      </w:r>
    </w:p>
    <w:p w14:paraId="581AAEC6" w14:textId="6EFAF557" w:rsidR="00F834A1" w:rsidRPr="00DF09A6" w:rsidRDefault="00F834A1" w:rsidP="00E16E23">
      <w:pPr>
        <w:pStyle w:val="ListParagraph"/>
        <w:numPr>
          <w:ilvl w:val="0"/>
          <w:numId w:val="10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F09A6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wadah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plastik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b/>
          <w:bCs/>
          <w:sz w:val="22"/>
          <w:szCs w:val="22"/>
        </w:rPr>
        <w:t>diberi</w:t>
      </w:r>
      <w:proofErr w:type="spellEnd"/>
      <w:r w:rsidR="00594BF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594BF2">
        <w:rPr>
          <w:rFonts w:asciiTheme="minorHAnsi" w:hAnsiTheme="minorHAnsi" w:cstheme="minorHAnsi"/>
          <w:b/>
          <w:bCs/>
          <w:sz w:val="22"/>
          <w:szCs w:val="22"/>
        </w:rPr>
        <w:t>identitas</w:t>
      </w:r>
      <w:proofErr w:type="spellEnd"/>
      <w:r w:rsidR="00594BF2">
        <w:rPr>
          <w:rFonts w:asciiTheme="minorHAnsi" w:hAnsiTheme="minorHAnsi" w:cstheme="minorHAnsi"/>
          <w:b/>
          <w:bCs/>
          <w:sz w:val="22"/>
          <w:szCs w:val="22"/>
        </w:rPr>
        <w:t xml:space="preserve"> pada</w:t>
      </w:r>
      <w:r w:rsidRPr="00DF09A6">
        <w:rPr>
          <w:rFonts w:asciiTheme="minorHAnsi" w:hAnsiTheme="minorHAnsi" w:cstheme="minorHAnsi"/>
          <w:b/>
          <w:bCs/>
          <w:sz w:val="22"/>
          <w:szCs w:val="22"/>
        </w:rPr>
        <w:t xml:space="preserve"> label “IDENTITAS SAMPEL” (F-PQS-02-009-10).</w:t>
      </w:r>
    </w:p>
    <w:p w14:paraId="4601B5AB" w14:textId="0678239E" w:rsidR="00BB43D9" w:rsidRPr="00BB43D9" w:rsidRDefault="00C70A9A" w:rsidP="00E16E23">
      <w:pPr>
        <w:pStyle w:val="ListParagraph"/>
        <w:numPr>
          <w:ilvl w:val="0"/>
          <w:numId w:val="10"/>
        </w:numPr>
        <w:spacing w:after="60"/>
        <w:ind w:left="1843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</w:rPr>
        <w:t>Tempelkan label “SAMPEL TELAH DIAMBIL</w:t>
      </w:r>
      <w:r w:rsidR="002D1BED" w:rsidRPr="00DF09A6">
        <w:rPr>
          <w:rFonts w:asciiTheme="minorHAnsi" w:hAnsiTheme="minorHAnsi" w:cstheme="minorHAnsi"/>
          <w:sz w:val="22"/>
          <w:szCs w:val="22"/>
        </w:rPr>
        <w:t xml:space="preserve">” </w:t>
      </w:r>
      <w:r w:rsidR="00460643" w:rsidRPr="00DF09A6">
        <w:rPr>
          <w:rFonts w:asciiTheme="minorHAnsi" w:hAnsiTheme="minorHAnsi" w:cstheme="minorHAnsi"/>
          <w:sz w:val="22"/>
          <w:szCs w:val="22"/>
        </w:rPr>
        <w:t xml:space="preserve">(F-PQS-02-009-01) </w:t>
      </w:r>
      <w:r w:rsidR="002D1BED" w:rsidRPr="00DF09A6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="002D1BED" w:rsidRPr="00DF09A6">
        <w:rPr>
          <w:rFonts w:asciiTheme="minorHAnsi" w:hAnsiTheme="minorHAnsi" w:cstheme="minorHAnsi"/>
          <w:sz w:val="22"/>
          <w:szCs w:val="22"/>
        </w:rPr>
        <w:t>sejumlah</w:t>
      </w:r>
      <w:proofErr w:type="spellEnd"/>
      <w:r w:rsidR="002D1BED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D1BED" w:rsidRPr="00DF09A6">
        <w:rPr>
          <w:rFonts w:asciiTheme="minorHAnsi" w:hAnsiTheme="minorHAnsi" w:cstheme="minorHAnsi"/>
          <w:sz w:val="22"/>
          <w:szCs w:val="22"/>
        </w:rPr>
        <w:t>wadah</w:t>
      </w:r>
      <w:proofErr w:type="spellEnd"/>
      <w:r w:rsidR="002D1BED" w:rsidRPr="00DF09A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2D1BED" w:rsidRPr="00DF09A6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="002D1BED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D1BED" w:rsidRPr="00DF09A6">
        <w:rPr>
          <w:rFonts w:asciiTheme="minorHAnsi" w:hAnsiTheme="minorHAnsi" w:cstheme="minorHAnsi"/>
          <w:sz w:val="22"/>
          <w:szCs w:val="22"/>
        </w:rPr>
        <w:t>diambil</w:t>
      </w:r>
      <w:proofErr w:type="spellEnd"/>
      <w:r w:rsidR="002D1BED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D0C94" w:rsidRPr="00DF09A6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="00BB43D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B43D9" w:rsidRPr="00BB43D9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="00BB43D9" w:rsidRPr="00BB43D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C4BC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selotip</w:t>
      </w:r>
      <w:proofErr w:type="spellEnd"/>
      <w:r w:rsidR="00DC4BC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D66EE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pada </w:t>
      </w:r>
      <w:proofErr w:type="spellStart"/>
      <w:r w:rsidR="00D66EE4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bagian</w:t>
      </w:r>
      <w:proofErr w:type="spellEnd"/>
      <w:r w:rsidR="00D66EE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66EE4">
        <w:rPr>
          <w:rFonts w:asciiTheme="minorHAnsi" w:hAnsiTheme="minorHAnsi" w:cstheme="minorHAnsi"/>
          <w:b/>
          <w:bCs/>
          <w:i/>
          <w:iCs/>
          <w:sz w:val="22"/>
          <w:szCs w:val="22"/>
        </w:rPr>
        <w:t>atas</w:t>
      </w:r>
      <w:proofErr w:type="spellEnd"/>
      <w:r w:rsidR="00D66EE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label. </w:t>
      </w:r>
    </w:p>
    <w:p w14:paraId="78A203EC" w14:textId="4AA345D3" w:rsidR="001204B1" w:rsidRPr="00DF09A6" w:rsidRDefault="00BB43D9" w:rsidP="00E16E23">
      <w:pPr>
        <w:pStyle w:val="ListParagraph"/>
        <w:numPr>
          <w:ilvl w:val="0"/>
          <w:numId w:val="10"/>
        </w:numPr>
        <w:spacing w:after="60"/>
        <w:ind w:left="1843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>K</w:t>
      </w:r>
      <w:r w:rsidR="006D0C94" w:rsidRPr="00DF09A6">
        <w:rPr>
          <w:rFonts w:asciiTheme="minorHAnsi" w:hAnsiTheme="minorHAnsi" w:cstheme="minorHAnsi"/>
          <w:sz w:val="22"/>
          <w:szCs w:val="22"/>
        </w:rPr>
        <w:t xml:space="preserve">irim </w:t>
      </w:r>
      <w:proofErr w:type="spellStart"/>
      <w:r w:rsidR="006D0C94" w:rsidRPr="00DF09A6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="006D0C94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D0C94" w:rsidRPr="00DF09A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6D0C94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D0C94" w:rsidRPr="00DF09A6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="006D0C94" w:rsidRPr="00DF09A6">
        <w:rPr>
          <w:rFonts w:asciiTheme="minorHAnsi" w:hAnsiTheme="minorHAnsi" w:cstheme="minorHAnsi"/>
          <w:sz w:val="22"/>
          <w:szCs w:val="22"/>
        </w:rPr>
        <w:t xml:space="preserve"> QC</w:t>
      </w:r>
      <w:r w:rsidR="00460643" w:rsidRPr="00DF09A6">
        <w:rPr>
          <w:rFonts w:asciiTheme="minorHAnsi" w:hAnsiTheme="minorHAnsi" w:cstheme="minorHAnsi"/>
          <w:sz w:val="22"/>
          <w:szCs w:val="22"/>
        </w:rPr>
        <w:t>.</w:t>
      </w:r>
    </w:p>
    <w:bookmarkEnd w:id="0"/>
    <w:p w14:paraId="74E9EC23" w14:textId="0CE201DF" w:rsidR="002D1BED" w:rsidRPr="00DF09A6" w:rsidRDefault="002D1BED" w:rsidP="00B72CDD">
      <w:pPr>
        <w:pStyle w:val="ListParagraph"/>
        <w:numPr>
          <w:ilvl w:val="2"/>
          <w:numId w:val="8"/>
        </w:numPr>
        <w:spacing w:after="60"/>
        <w:ind w:left="1276" w:hanging="29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Pencetakan</w:t>
      </w:r>
      <w:proofErr w:type="spellEnd"/>
    </w:p>
    <w:p w14:paraId="5876D391" w14:textId="6BFDF6FD" w:rsidR="00460643" w:rsidRPr="000B6007" w:rsidRDefault="00B72CDD" w:rsidP="00B72CDD">
      <w:pPr>
        <w:pStyle w:val="ListParagraph"/>
        <w:numPr>
          <w:ilvl w:val="0"/>
          <w:numId w:val="12"/>
        </w:numPr>
        <w:spacing w:after="60"/>
        <w:ind w:left="1560" w:hanging="142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Proses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Pencetakan</w:t>
      </w:r>
      <w:proofErr w:type="spellEnd"/>
    </w:p>
    <w:p w14:paraId="049DF682" w14:textId="7A2ADBBA" w:rsidR="00754A33" w:rsidRPr="000B6007" w:rsidRDefault="00811461" w:rsidP="00B72CDD">
      <w:pPr>
        <w:spacing w:after="60"/>
        <w:ind w:left="15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Periksa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identitas</w:t>
      </w:r>
      <w:proofErr w:type="spellEnd"/>
      <w:r w:rsidR="00C766DF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C766DF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  <w:r w:rsidR="00C766DF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</w:t>
      </w: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512760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="00B72CD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B72CD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sebelum</w:t>
      </w:r>
      <w:proofErr w:type="spellEnd"/>
      <w:r w:rsidR="00B72CD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B72CD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dilakukan</w:t>
      </w:r>
      <w:proofErr w:type="spellEnd"/>
      <w:r w:rsidR="00B72CD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B72CD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pencetakan</w:t>
      </w:r>
      <w:proofErr w:type="spellEnd"/>
      <w:r w:rsidR="006A3A2C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proofErr w:type="gramStart"/>
      <w:r w:rsidR="006A3A2C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meliputi</w:t>
      </w:r>
      <w:proofErr w:type="spellEnd"/>
      <w:r w:rsidR="00460643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6A3A2C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  <w:proofErr w:type="gramEnd"/>
    </w:p>
    <w:p w14:paraId="5EC88470" w14:textId="4CCAD587" w:rsidR="008101D6" w:rsidRPr="000B6007" w:rsidRDefault="006A3A2C" w:rsidP="00E16E23">
      <w:pPr>
        <w:pStyle w:val="ListParagraph"/>
        <w:numPr>
          <w:ilvl w:val="0"/>
          <w:numId w:val="13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produk</w:t>
      </w:r>
      <w:proofErr w:type="spellEnd"/>
    </w:p>
    <w:p w14:paraId="50951ED7" w14:textId="354487EE" w:rsidR="008101D6" w:rsidRPr="000B6007" w:rsidRDefault="006A3A2C" w:rsidP="00E16E23">
      <w:pPr>
        <w:pStyle w:val="ListParagraph"/>
        <w:numPr>
          <w:ilvl w:val="0"/>
          <w:numId w:val="13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No. </w:t>
      </w:r>
      <w:r w:rsidR="006F03D4"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b</w:t>
      </w:r>
      <w:r w:rsidR="00B72CDD"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atch </w:t>
      </w:r>
      <w:proofErr w:type="spellStart"/>
      <w:r w:rsidR="00B72CDD"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produk</w:t>
      </w:r>
      <w:proofErr w:type="spellEnd"/>
    </w:p>
    <w:p w14:paraId="1C4099FB" w14:textId="5DAB3FC4" w:rsidR="00512760" w:rsidRPr="000B6007" w:rsidRDefault="00512760" w:rsidP="00E16E23">
      <w:pPr>
        <w:pStyle w:val="ListParagraph"/>
        <w:numPr>
          <w:ilvl w:val="0"/>
          <w:numId w:val="13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Label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karantina</w:t>
      </w:r>
      <w:proofErr w:type="spellEnd"/>
    </w:p>
    <w:p w14:paraId="4FE0D024" w14:textId="0BC5C0E5" w:rsidR="00B72CDD" w:rsidRPr="000B6007" w:rsidRDefault="00B72CDD" w:rsidP="00E16E23">
      <w:pPr>
        <w:pStyle w:val="ListParagraph"/>
        <w:numPr>
          <w:ilvl w:val="0"/>
          <w:numId w:val="13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Ketersediaan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label lulus uji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siap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cetak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dari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QC</w:t>
      </w:r>
    </w:p>
    <w:p w14:paraId="72440C63" w14:textId="37DC5CD0" w:rsidR="00B72CDD" w:rsidRPr="000B6007" w:rsidRDefault="00B72CDD" w:rsidP="00E16E23">
      <w:pPr>
        <w:pStyle w:val="ListParagraph"/>
        <w:numPr>
          <w:ilvl w:val="0"/>
          <w:numId w:val="13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Jumlah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massa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cetak</w:t>
      </w:r>
      <w:proofErr w:type="spellEnd"/>
    </w:p>
    <w:p w14:paraId="2FF6CE8D" w14:textId="384159E8" w:rsidR="00B72CDD" w:rsidRPr="000B6007" w:rsidRDefault="00B72CDD" w:rsidP="00E16E23">
      <w:pPr>
        <w:pStyle w:val="ListParagraph"/>
        <w:numPr>
          <w:ilvl w:val="0"/>
          <w:numId w:val="13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Tanggal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kadaluarsa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produk</w:t>
      </w:r>
      <w:proofErr w:type="spellEnd"/>
    </w:p>
    <w:p w14:paraId="7E1AAA3C" w14:textId="4AD713E4" w:rsidR="00512760" w:rsidRPr="000B6007" w:rsidRDefault="00512760" w:rsidP="00E16E23">
      <w:pPr>
        <w:pStyle w:val="ListParagraph"/>
        <w:numPr>
          <w:ilvl w:val="0"/>
          <w:numId w:val="13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Jumlah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wadah</w:t>
      </w:r>
      <w:proofErr w:type="spellEnd"/>
    </w:p>
    <w:p w14:paraId="614E4F88" w14:textId="7D7194AE" w:rsidR="006A3A2C" w:rsidRPr="000B6007" w:rsidRDefault="006A3A2C" w:rsidP="00E16E23">
      <w:pPr>
        <w:pStyle w:val="ListParagraph"/>
        <w:numPr>
          <w:ilvl w:val="0"/>
          <w:numId w:val="14"/>
        </w:numPr>
        <w:spacing w:after="60"/>
        <w:ind w:left="1843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0B6007">
        <w:rPr>
          <w:rFonts w:asciiTheme="minorHAnsi" w:hAnsiTheme="minorHAnsi" w:cstheme="minorHAnsi"/>
          <w:sz w:val="22"/>
          <w:szCs w:val="22"/>
          <w:lang w:val="en-ID"/>
        </w:rPr>
        <w:t>Periksa</w:t>
      </w:r>
      <w:proofErr w:type="spellEnd"/>
      <w:r w:rsidRPr="000B6007">
        <w:rPr>
          <w:rFonts w:asciiTheme="minorHAnsi" w:hAnsiTheme="minorHAnsi" w:cstheme="minorHAnsi"/>
          <w:sz w:val="22"/>
          <w:szCs w:val="22"/>
          <w:lang w:val="en-ID"/>
        </w:rPr>
        <w:t xml:space="preserve"> Set Up Jalan</w:t>
      </w:r>
    </w:p>
    <w:p w14:paraId="59C99391" w14:textId="5F2A35F1" w:rsidR="00137E2E" w:rsidRPr="000B6007" w:rsidRDefault="00137E2E" w:rsidP="00E16E23">
      <w:pPr>
        <w:pStyle w:val="ListParagraph"/>
        <w:numPr>
          <w:ilvl w:val="0"/>
          <w:numId w:val="15"/>
        </w:numPr>
        <w:spacing w:after="60"/>
        <w:ind w:left="2127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Ambil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massa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cetak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sebanyak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r w:rsidRPr="000B6007">
        <w:rPr>
          <w:rFonts w:asciiTheme="minorHAnsi" w:hAnsiTheme="minorHAnsi" w:cstheme="minorHAnsi"/>
          <w:b/>
          <w:bCs/>
          <w:sz w:val="22"/>
          <w:szCs w:val="22"/>
        </w:rPr>
        <w:t xml:space="preserve">± </w:t>
      </w:r>
      <w:proofErr w:type="gramStart"/>
      <w:r w:rsidRPr="000B6007">
        <w:rPr>
          <w:rFonts w:asciiTheme="minorHAnsi" w:hAnsiTheme="minorHAnsi" w:cstheme="minorHAnsi"/>
          <w:b/>
          <w:bCs/>
          <w:sz w:val="22"/>
          <w:szCs w:val="22"/>
        </w:rPr>
        <w:t>10 gram</w:t>
      </w:r>
      <w:proofErr w:type="gramEnd"/>
      <w:r w:rsidRPr="000B600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sz w:val="22"/>
          <w:szCs w:val="22"/>
        </w:rPr>
        <w:t>untuk</w:t>
      </w:r>
      <w:proofErr w:type="spellEnd"/>
      <w:r w:rsidRPr="000B600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sz w:val="22"/>
          <w:szCs w:val="22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sz w:val="22"/>
          <w:szCs w:val="22"/>
        </w:rPr>
        <w:t xml:space="preserve"> LOD </w:t>
      </w:r>
      <w:proofErr w:type="spellStart"/>
      <w:r w:rsidRPr="000B6007">
        <w:rPr>
          <w:rFonts w:asciiTheme="minorHAnsi" w:hAnsiTheme="minorHAnsi" w:cstheme="minorHAnsi"/>
          <w:b/>
          <w:bCs/>
          <w:sz w:val="22"/>
          <w:szCs w:val="22"/>
        </w:rPr>
        <w:t>pra</w:t>
      </w:r>
      <w:proofErr w:type="spellEnd"/>
      <w:r w:rsidRPr="000B600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sz w:val="22"/>
          <w:szCs w:val="22"/>
        </w:rPr>
        <w:t>cetak</w:t>
      </w:r>
      <w:proofErr w:type="spellEnd"/>
      <w:r w:rsidRPr="000B6007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69358F44" w14:textId="6EFC22A2" w:rsidR="00754A33" w:rsidRPr="00DF09A6" w:rsidRDefault="006A3A2C" w:rsidP="00E16E23">
      <w:pPr>
        <w:pStyle w:val="ListParagraph"/>
        <w:numPr>
          <w:ilvl w:val="0"/>
          <w:numId w:val="15"/>
        </w:numPr>
        <w:spacing w:after="60"/>
        <w:ind w:left="2127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Periksa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pemerian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tablet </w:t>
      </w:r>
      <w:proofErr w:type="spellStart"/>
      <w:proofErr w:type="gramStart"/>
      <w:r w:rsidRPr="00DF09A6">
        <w:rPr>
          <w:rFonts w:asciiTheme="minorHAnsi" w:hAnsiTheme="minorHAnsi" w:cstheme="minorHAnsi"/>
          <w:sz w:val="22"/>
          <w:szCs w:val="22"/>
          <w:lang w:val="en-ID"/>
        </w:rPr>
        <w:t>meliputi</w:t>
      </w:r>
      <w:proofErr w:type="spellEnd"/>
      <w:r w:rsidR="004C079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754A33" w:rsidRPr="004C079F">
        <w:rPr>
          <w:rFonts w:asciiTheme="minorHAnsi" w:hAnsiTheme="minorHAnsi" w:cstheme="minorHAnsi"/>
          <w:iCs/>
          <w:sz w:val="22"/>
          <w:szCs w:val="22"/>
          <w:lang w:val="en-ID"/>
        </w:rPr>
        <w:t>:</w:t>
      </w:r>
      <w:proofErr w:type="gramEnd"/>
    </w:p>
    <w:p w14:paraId="7CD9F8E7" w14:textId="26CCDEC0" w:rsidR="008101D6" w:rsidRPr="00DF09A6" w:rsidRDefault="00EF6C51" w:rsidP="00E16E23">
      <w:pPr>
        <w:pStyle w:val="ListParagraph"/>
        <w:numPr>
          <w:ilvl w:val="0"/>
          <w:numId w:val="16"/>
        </w:numPr>
        <w:spacing w:after="60"/>
        <w:ind w:left="2410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Nama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  <w:r w:rsidR="008101D6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445A2148" w14:textId="56843ABC" w:rsidR="008101D6" w:rsidRPr="00DF09A6" w:rsidRDefault="00EF6C51" w:rsidP="00E16E23">
      <w:pPr>
        <w:pStyle w:val="ListParagraph"/>
        <w:numPr>
          <w:ilvl w:val="0"/>
          <w:numId w:val="16"/>
        </w:numPr>
        <w:spacing w:after="60"/>
        <w:ind w:left="2410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No. </w:t>
      </w:r>
      <w:r w:rsidR="006F03D4" w:rsidRPr="00DF09A6">
        <w:rPr>
          <w:rFonts w:asciiTheme="minorHAnsi" w:hAnsiTheme="minorHAnsi" w:cstheme="minorHAnsi"/>
          <w:sz w:val="22"/>
          <w:szCs w:val="22"/>
          <w:lang w:val="en-ID"/>
        </w:rPr>
        <w:t>bets</w:t>
      </w:r>
      <w:r w:rsidR="008101D6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5A87B4A4" w14:textId="77777777" w:rsidR="00184AC0" w:rsidRPr="00DF09A6" w:rsidRDefault="00EF6C51" w:rsidP="00E16E23">
      <w:pPr>
        <w:pStyle w:val="ListParagraph"/>
        <w:numPr>
          <w:ilvl w:val="0"/>
          <w:numId w:val="16"/>
        </w:numPr>
        <w:spacing w:after="60"/>
        <w:ind w:left="2410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Pemerian</w:t>
      </w:r>
      <w:proofErr w:type="spellEnd"/>
      <w:r w:rsidR="006D0C94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(</w:t>
      </w:r>
      <w:proofErr w:type="spellStart"/>
      <w:r w:rsidR="006D0C94" w:rsidRPr="00DF09A6">
        <w:rPr>
          <w:rFonts w:asciiTheme="minorHAnsi" w:hAnsiTheme="minorHAnsi" w:cstheme="minorHAnsi"/>
          <w:sz w:val="22"/>
          <w:szCs w:val="22"/>
          <w:lang w:val="en-ID"/>
        </w:rPr>
        <w:t>warna</w:t>
      </w:r>
      <w:proofErr w:type="spellEnd"/>
      <w:r w:rsidR="006D0C94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="006D0C94" w:rsidRPr="00DF09A6">
        <w:rPr>
          <w:rFonts w:asciiTheme="minorHAnsi" w:hAnsiTheme="minorHAnsi" w:cstheme="minorHAnsi"/>
          <w:sz w:val="22"/>
          <w:szCs w:val="22"/>
          <w:lang w:val="en-ID"/>
        </w:rPr>
        <w:t>bentuk</w:t>
      </w:r>
      <w:proofErr w:type="spellEnd"/>
      <w:r w:rsidR="006D0C94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="006D0C94" w:rsidRPr="00DF09A6">
        <w:rPr>
          <w:rFonts w:asciiTheme="minorHAnsi" w:hAnsiTheme="minorHAnsi" w:cstheme="minorHAnsi"/>
          <w:sz w:val="22"/>
          <w:szCs w:val="22"/>
          <w:lang w:val="en-ID"/>
        </w:rPr>
        <w:t>muka</w:t>
      </w:r>
      <w:proofErr w:type="spellEnd"/>
      <w:r w:rsidR="006D0C94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6D0C94" w:rsidRPr="00DF09A6">
        <w:rPr>
          <w:rFonts w:asciiTheme="minorHAnsi" w:hAnsiTheme="minorHAnsi" w:cstheme="minorHAnsi"/>
          <w:sz w:val="22"/>
          <w:szCs w:val="22"/>
          <w:lang w:val="en-ID"/>
        </w:rPr>
        <w:t>atas</w:t>
      </w:r>
      <w:proofErr w:type="spellEnd"/>
      <w:r w:rsidR="006D0C94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="006D0C94" w:rsidRPr="00DF09A6">
        <w:rPr>
          <w:rFonts w:asciiTheme="minorHAnsi" w:hAnsiTheme="minorHAnsi" w:cstheme="minorHAnsi"/>
          <w:sz w:val="22"/>
          <w:szCs w:val="22"/>
          <w:lang w:val="en-ID"/>
        </w:rPr>
        <w:t>muka</w:t>
      </w:r>
      <w:proofErr w:type="spellEnd"/>
      <w:r w:rsidR="006D0C94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6D0C94" w:rsidRPr="00DF09A6">
        <w:rPr>
          <w:rFonts w:asciiTheme="minorHAnsi" w:hAnsiTheme="minorHAnsi" w:cstheme="minorHAnsi"/>
          <w:sz w:val="22"/>
          <w:szCs w:val="22"/>
          <w:lang w:val="en-ID"/>
        </w:rPr>
        <w:t>bawah</w:t>
      </w:r>
      <w:proofErr w:type="spellEnd"/>
      <w:r w:rsidR="006D0C94" w:rsidRPr="00DF09A6">
        <w:rPr>
          <w:rFonts w:asciiTheme="minorHAnsi" w:hAnsiTheme="minorHAnsi" w:cstheme="minorHAnsi"/>
          <w:sz w:val="22"/>
          <w:szCs w:val="22"/>
          <w:lang w:val="en-ID"/>
        </w:rPr>
        <w:t>)</w:t>
      </w:r>
    </w:p>
    <w:p w14:paraId="4F9CFEAE" w14:textId="77777777" w:rsidR="004C079F" w:rsidRPr="004C079F" w:rsidRDefault="006A3A2C" w:rsidP="00E16E23">
      <w:pPr>
        <w:pStyle w:val="ListParagraph"/>
        <w:numPr>
          <w:ilvl w:val="0"/>
          <w:numId w:val="15"/>
        </w:numPr>
        <w:spacing w:after="60"/>
        <w:ind w:left="2127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Lanjutkan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pemeriksaan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proofErr w:type="gramStart"/>
      <w:r w:rsidRPr="00DF09A6">
        <w:rPr>
          <w:rFonts w:asciiTheme="minorHAnsi" w:hAnsiTheme="minorHAnsi" w:cstheme="minorHAnsi"/>
          <w:sz w:val="22"/>
          <w:szCs w:val="22"/>
          <w:lang w:val="en-ID"/>
        </w:rPr>
        <w:t>berikutnya</w:t>
      </w:r>
      <w:proofErr w:type="spellEnd"/>
      <w:r w:rsidR="004C079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754A33" w:rsidRPr="004C079F">
        <w:rPr>
          <w:rFonts w:asciiTheme="minorHAnsi" w:hAnsiTheme="minorHAnsi" w:cstheme="minorHAnsi"/>
          <w:iCs/>
          <w:sz w:val="22"/>
          <w:szCs w:val="22"/>
          <w:lang w:val="en-ID"/>
        </w:rPr>
        <w:t>:</w:t>
      </w:r>
      <w:proofErr w:type="gramEnd"/>
    </w:p>
    <w:p w14:paraId="20A12220" w14:textId="7CBFD638" w:rsidR="008101D6" w:rsidRPr="00DF09A6" w:rsidRDefault="009D6825" w:rsidP="00E16E23">
      <w:pPr>
        <w:pStyle w:val="ListParagraph"/>
        <w:numPr>
          <w:ilvl w:val="0"/>
          <w:numId w:val="17"/>
        </w:numPr>
        <w:spacing w:after="60"/>
        <w:ind w:left="2410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>Berat per tablet</w:t>
      </w:r>
      <w:r w:rsidR="00B8316C" w:rsidRPr="00DF09A6">
        <w:rPr>
          <w:rFonts w:asciiTheme="minorHAnsi" w:hAnsiTheme="minorHAnsi" w:cstheme="minorHAnsi"/>
          <w:sz w:val="22"/>
          <w:szCs w:val="22"/>
          <w:lang w:val="en-ID"/>
        </w:rPr>
        <w:tab/>
      </w:r>
      <w:r w:rsidR="00B8316C" w:rsidRPr="00DF09A6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: </w:t>
      </w:r>
      <w:r w:rsidR="00E67888" w:rsidRPr="00DF09A6">
        <w:rPr>
          <w:rFonts w:asciiTheme="minorHAnsi" w:hAnsiTheme="minorHAnsi" w:cstheme="minorHAnsi"/>
          <w:sz w:val="22"/>
          <w:szCs w:val="22"/>
          <w:lang w:val="en-ID"/>
        </w:rPr>
        <w:t>2</w:t>
      </w:r>
      <w:r w:rsidR="005F53EB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0 </w:t>
      </w:r>
      <w:r w:rsidR="008101D6" w:rsidRPr="00DF09A6">
        <w:rPr>
          <w:rFonts w:asciiTheme="minorHAnsi" w:hAnsiTheme="minorHAnsi" w:cstheme="minorHAnsi"/>
          <w:sz w:val="22"/>
          <w:szCs w:val="22"/>
          <w:lang w:val="en-ID"/>
        </w:rPr>
        <w:t>T</w:t>
      </w:r>
      <w:r w:rsidR="005F53EB" w:rsidRPr="00DF09A6">
        <w:rPr>
          <w:rFonts w:asciiTheme="minorHAnsi" w:hAnsiTheme="minorHAnsi" w:cstheme="minorHAnsi"/>
          <w:sz w:val="22"/>
          <w:szCs w:val="22"/>
          <w:lang w:val="en-ID"/>
        </w:rPr>
        <w:t>ablet</w:t>
      </w:r>
      <w:r w:rsidR="008101D6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7DA18311" w14:textId="5E0E3327" w:rsidR="008101D6" w:rsidRPr="00DF09A6" w:rsidRDefault="005F53EB" w:rsidP="00E16E23">
      <w:pPr>
        <w:pStyle w:val="ListParagraph"/>
        <w:numPr>
          <w:ilvl w:val="0"/>
          <w:numId w:val="17"/>
        </w:numPr>
        <w:spacing w:after="60"/>
        <w:ind w:left="2410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>Diameter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ab/>
      </w:r>
      <w:r w:rsidR="00B8316C" w:rsidRPr="00DF09A6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: 10 </w:t>
      </w:r>
      <w:r w:rsidR="008101D6" w:rsidRPr="00DF09A6">
        <w:rPr>
          <w:rFonts w:asciiTheme="minorHAnsi" w:hAnsiTheme="minorHAnsi" w:cstheme="minorHAnsi"/>
          <w:sz w:val="22"/>
          <w:szCs w:val="22"/>
          <w:lang w:val="en-ID"/>
        </w:rPr>
        <w:t>T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>ablet</w:t>
      </w:r>
      <w:r w:rsidR="008101D6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7143A680" w14:textId="19D16ABC" w:rsidR="008101D6" w:rsidRPr="00DF09A6" w:rsidRDefault="006D0C94" w:rsidP="00E16E23">
      <w:pPr>
        <w:pStyle w:val="ListParagraph"/>
        <w:numPr>
          <w:ilvl w:val="0"/>
          <w:numId w:val="17"/>
        </w:numPr>
        <w:spacing w:after="60"/>
        <w:ind w:left="2410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Waktu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hancur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ab/>
      </w:r>
      <w:r w:rsidR="00B8316C" w:rsidRPr="00DF09A6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: 6 </w:t>
      </w:r>
      <w:r w:rsidR="008101D6" w:rsidRPr="00DF09A6">
        <w:rPr>
          <w:rFonts w:asciiTheme="minorHAnsi" w:hAnsiTheme="minorHAnsi" w:cstheme="minorHAnsi"/>
          <w:sz w:val="22"/>
          <w:szCs w:val="22"/>
          <w:lang w:val="en-ID"/>
        </w:rPr>
        <w:t>T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>ablet</w:t>
      </w:r>
      <w:r w:rsidR="008101D6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589E8036" w14:textId="7289781F" w:rsidR="008101D6" w:rsidRPr="00DF09A6" w:rsidRDefault="005F53EB" w:rsidP="00E16E23">
      <w:pPr>
        <w:pStyle w:val="ListParagraph"/>
        <w:numPr>
          <w:ilvl w:val="0"/>
          <w:numId w:val="17"/>
        </w:numPr>
        <w:spacing w:after="60"/>
        <w:ind w:left="2410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Ketebalan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ab/>
      </w:r>
      <w:r w:rsidR="00B8316C" w:rsidRPr="00DF09A6">
        <w:rPr>
          <w:rFonts w:asciiTheme="minorHAnsi" w:hAnsiTheme="minorHAnsi" w:cstheme="minorHAnsi"/>
          <w:sz w:val="22"/>
          <w:szCs w:val="22"/>
          <w:lang w:val="en-ID"/>
        </w:rPr>
        <w:tab/>
      </w:r>
      <w:r w:rsidR="00184AC0" w:rsidRPr="00DF09A6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: 10 </w:t>
      </w:r>
      <w:r w:rsidR="008101D6" w:rsidRPr="00DF09A6">
        <w:rPr>
          <w:rFonts w:asciiTheme="minorHAnsi" w:hAnsiTheme="minorHAnsi" w:cstheme="minorHAnsi"/>
          <w:sz w:val="22"/>
          <w:szCs w:val="22"/>
          <w:lang w:val="en-ID"/>
        </w:rPr>
        <w:t>T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>ablet</w:t>
      </w:r>
      <w:r w:rsidR="008101D6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41DD557D" w14:textId="60A1D648" w:rsidR="008101D6" w:rsidRPr="00DF09A6" w:rsidRDefault="005F53EB" w:rsidP="00E16E23">
      <w:pPr>
        <w:pStyle w:val="ListParagraph"/>
        <w:numPr>
          <w:ilvl w:val="0"/>
          <w:numId w:val="17"/>
        </w:numPr>
        <w:spacing w:after="60"/>
        <w:ind w:left="2410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Kekerasan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ab/>
      </w:r>
      <w:r w:rsidR="00B8316C" w:rsidRPr="00DF09A6">
        <w:rPr>
          <w:rFonts w:asciiTheme="minorHAnsi" w:hAnsiTheme="minorHAnsi" w:cstheme="minorHAnsi"/>
          <w:sz w:val="22"/>
          <w:szCs w:val="22"/>
          <w:lang w:val="en-ID"/>
        </w:rPr>
        <w:tab/>
      </w:r>
      <w:r w:rsidR="00184AC0" w:rsidRPr="00DF09A6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: 10 </w:t>
      </w:r>
      <w:r w:rsidR="008101D6" w:rsidRPr="00DF09A6">
        <w:rPr>
          <w:rFonts w:asciiTheme="minorHAnsi" w:hAnsiTheme="minorHAnsi" w:cstheme="minorHAnsi"/>
          <w:sz w:val="22"/>
          <w:szCs w:val="22"/>
          <w:lang w:val="en-ID"/>
        </w:rPr>
        <w:t>T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>ablet</w:t>
      </w:r>
      <w:r w:rsidR="008101D6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159D6C7D" w14:textId="7FC42CC0" w:rsidR="00184AC0" w:rsidRPr="00DF09A6" w:rsidRDefault="005F53EB" w:rsidP="00E16E23">
      <w:pPr>
        <w:pStyle w:val="ListParagraph"/>
        <w:numPr>
          <w:ilvl w:val="0"/>
          <w:numId w:val="17"/>
        </w:numPr>
        <w:spacing w:after="60"/>
        <w:ind w:left="2410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Keregasan</w:t>
      </w:r>
      <w:proofErr w:type="spellEnd"/>
      <w:r w:rsidR="00B8316C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/ </w:t>
      </w:r>
      <w:r w:rsidR="00B8316C" w:rsidRPr="00DF09A6">
        <w:rPr>
          <w:rFonts w:asciiTheme="minorHAnsi" w:hAnsiTheme="minorHAnsi" w:cstheme="minorHAnsi"/>
          <w:i/>
          <w:iCs/>
          <w:sz w:val="22"/>
          <w:szCs w:val="22"/>
          <w:lang w:val="en-ID"/>
        </w:rPr>
        <w:t>Friability</w:t>
      </w:r>
      <w:r w:rsidR="00B8316C" w:rsidRPr="00DF09A6">
        <w:rPr>
          <w:rFonts w:asciiTheme="minorHAnsi" w:hAnsiTheme="minorHAnsi" w:cstheme="minorHAnsi"/>
          <w:i/>
          <w:iCs/>
          <w:sz w:val="22"/>
          <w:szCs w:val="22"/>
          <w:lang w:val="en-ID"/>
        </w:rPr>
        <w:tab/>
      </w:r>
      <w:r w:rsidR="00DF09A6">
        <w:rPr>
          <w:rFonts w:asciiTheme="minorHAnsi" w:hAnsiTheme="minorHAnsi" w:cstheme="minorHAnsi"/>
          <w:i/>
          <w:iCs/>
          <w:sz w:val="22"/>
          <w:szCs w:val="22"/>
          <w:lang w:val="en-ID"/>
        </w:rPr>
        <w:tab/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: 10 </w:t>
      </w:r>
      <w:proofErr w:type="spellStart"/>
      <w:r w:rsidR="008101D6" w:rsidRPr="00DF09A6">
        <w:rPr>
          <w:rFonts w:asciiTheme="minorHAnsi" w:hAnsiTheme="minorHAnsi" w:cstheme="minorHAnsi"/>
          <w:sz w:val="22"/>
          <w:szCs w:val="22"/>
          <w:lang w:val="en-ID"/>
        </w:rPr>
        <w:t>B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>utir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tablet yang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beratnya</w:t>
      </w:r>
      <w:proofErr w:type="spellEnd"/>
      <w:r w:rsidR="00D422C9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>&gt;</w:t>
      </w:r>
      <w:r w:rsidR="00D422C9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600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mg</w:t>
      </w:r>
    </w:p>
    <w:p w14:paraId="7EB45513" w14:textId="4C9FB2BE" w:rsidR="00B8316C" w:rsidRPr="00DF09A6" w:rsidRDefault="006F3A55" w:rsidP="00E308F8">
      <w:pPr>
        <w:spacing w:after="60"/>
        <w:ind w:left="5103"/>
        <w:jc w:val="both"/>
        <w:rPr>
          <w:rFonts w:asciiTheme="minorHAnsi" w:hAnsiTheme="minorHAnsi" w:cstheme="minorHAnsi"/>
          <w:sz w:val="22"/>
          <w:szCs w:val="22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184AC0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20 </w:t>
      </w:r>
      <w:proofErr w:type="spellStart"/>
      <w:r w:rsidR="008101D6" w:rsidRPr="00DF09A6">
        <w:rPr>
          <w:rFonts w:asciiTheme="minorHAnsi" w:hAnsiTheme="minorHAnsi" w:cstheme="minorHAnsi"/>
          <w:sz w:val="22"/>
          <w:szCs w:val="22"/>
          <w:lang w:val="en-ID"/>
        </w:rPr>
        <w:t>B</w:t>
      </w:r>
      <w:r w:rsidR="005F53EB" w:rsidRPr="00DF09A6">
        <w:rPr>
          <w:rFonts w:asciiTheme="minorHAnsi" w:hAnsiTheme="minorHAnsi" w:cstheme="minorHAnsi"/>
          <w:sz w:val="22"/>
          <w:szCs w:val="22"/>
          <w:lang w:val="en-ID"/>
        </w:rPr>
        <w:t>utir</w:t>
      </w:r>
      <w:proofErr w:type="spellEnd"/>
      <w:r w:rsidR="005F53EB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5F53EB" w:rsidRPr="00DF09A6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="005F53EB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tablet yang </w:t>
      </w:r>
      <w:proofErr w:type="spellStart"/>
      <w:r w:rsidR="005F53EB" w:rsidRPr="00DF09A6">
        <w:rPr>
          <w:rFonts w:asciiTheme="minorHAnsi" w:hAnsiTheme="minorHAnsi" w:cstheme="minorHAnsi"/>
          <w:sz w:val="22"/>
          <w:szCs w:val="22"/>
          <w:lang w:val="en-ID"/>
        </w:rPr>
        <w:t>beratnya</w:t>
      </w:r>
      <w:proofErr w:type="spellEnd"/>
      <w:r w:rsidR="005F53EB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5F53EB" w:rsidRPr="00DF09A6">
        <w:rPr>
          <w:rFonts w:asciiTheme="minorHAnsi" w:hAnsiTheme="minorHAnsi" w:cstheme="minorHAnsi"/>
          <w:sz w:val="22"/>
          <w:szCs w:val="22"/>
        </w:rPr>
        <w:t>≤ 600 mg</w:t>
      </w:r>
    </w:p>
    <w:p w14:paraId="0B64E6E5" w14:textId="77777777" w:rsidR="004C079F" w:rsidRPr="004C079F" w:rsidRDefault="004C079F" w:rsidP="00E16E23">
      <w:pPr>
        <w:pStyle w:val="ListParagraph"/>
        <w:numPr>
          <w:ilvl w:val="0"/>
          <w:numId w:val="15"/>
        </w:numPr>
        <w:spacing w:after="60"/>
        <w:ind w:left="2127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en-ID"/>
        </w:rPr>
      </w:pPr>
      <w:r>
        <w:rPr>
          <w:rFonts w:asciiTheme="minorHAnsi" w:hAnsiTheme="minorHAnsi" w:cstheme="minorHAnsi"/>
          <w:iCs/>
          <w:sz w:val="22"/>
          <w:szCs w:val="22"/>
          <w:lang w:val="en-ID"/>
        </w:rPr>
        <w:t>C</w:t>
      </w:r>
      <w:proofErr w:type="spellStart"/>
      <w:r w:rsidRPr="004C079F">
        <w:rPr>
          <w:rFonts w:asciiTheme="minorHAnsi" w:hAnsiTheme="minorHAnsi" w:cstheme="minorHAnsi"/>
          <w:sz w:val="22"/>
          <w:szCs w:val="22"/>
        </w:rPr>
        <w:t>atat</w:t>
      </w:r>
      <w:proofErr w:type="spellEnd"/>
      <w:r w:rsidRPr="004C07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079F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4C07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079F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4C079F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4C079F">
        <w:rPr>
          <w:rFonts w:asciiTheme="minorHAnsi" w:hAnsiTheme="minorHAnsi" w:cstheme="minorHAnsi"/>
          <w:sz w:val="22"/>
          <w:szCs w:val="22"/>
        </w:rPr>
        <w:t>formulir</w:t>
      </w:r>
      <w:proofErr w:type="spellEnd"/>
      <w:r w:rsidRPr="004C079F">
        <w:rPr>
          <w:rFonts w:asciiTheme="minorHAnsi" w:hAnsiTheme="minorHAnsi" w:cstheme="minorHAnsi"/>
          <w:sz w:val="22"/>
          <w:szCs w:val="22"/>
        </w:rPr>
        <w:t xml:space="preserve"> </w:t>
      </w:r>
      <w:r w:rsidRPr="004C079F">
        <w:rPr>
          <w:rFonts w:asciiTheme="minorHAnsi" w:hAnsiTheme="minorHAnsi" w:cstheme="minorHAnsi"/>
          <w:i/>
          <w:iCs/>
          <w:sz w:val="22"/>
          <w:szCs w:val="22"/>
          <w:lang w:val="en-ID"/>
        </w:rPr>
        <w:t>In Process Control</w:t>
      </w:r>
      <w:r w:rsidRPr="004C079F">
        <w:rPr>
          <w:rFonts w:asciiTheme="minorHAnsi" w:hAnsiTheme="minorHAnsi" w:cstheme="minorHAnsi"/>
          <w:sz w:val="22"/>
          <w:szCs w:val="22"/>
          <w:lang w:val="en-ID"/>
        </w:rPr>
        <w:t xml:space="preserve"> Tablet </w:t>
      </w:r>
      <w:proofErr w:type="gramStart"/>
      <w:r w:rsidRPr="004C079F">
        <w:rPr>
          <w:rFonts w:asciiTheme="minorHAnsi" w:hAnsiTheme="minorHAnsi" w:cstheme="minorHAnsi"/>
          <w:sz w:val="22"/>
          <w:szCs w:val="22"/>
          <w:lang w:val="en-ID"/>
        </w:rPr>
        <w:t>Non BL</w:t>
      </w:r>
      <w:proofErr w:type="gramEnd"/>
      <w:r w:rsidRPr="004C079F">
        <w:rPr>
          <w:rFonts w:asciiTheme="minorHAnsi" w:hAnsiTheme="minorHAnsi" w:cstheme="minorHAnsi"/>
          <w:sz w:val="22"/>
          <w:szCs w:val="22"/>
          <w:lang w:val="en-ID"/>
        </w:rPr>
        <w:t xml:space="preserve"> (</w:t>
      </w:r>
      <w:r w:rsidRPr="004C079F">
        <w:rPr>
          <w:rFonts w:asciiTheme="minorHAnsi" w:hAnsiTheme="minorHAnsi" w:cstheme="minorHAnsi"/>
          <w:sz w:val="22"/>
          <w:szCs w:val="22"/>
        </w:rPr>
        <w:t>F-PQS-02-009-02).</w:t>
      </w:r>
    </w:p>
    <w:p w14:paraId="44AB9371" w14:textId="4191B9EA" w:rsidR="00112C12" w:rsidRPr="004C079F" w:rsidRDefault="002843AC" w:rsidP="00E16E23">
      <w:pPr>
        <w:pStyle w:val="ListParagraph"/>
        <w:numPr>
          <w:ilvl w:val="0"/>
          <w:numId w:val="15"/>
        </w:numPr>
        <w:spacing w:after="60"/>
        <w:ind w:left="2127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C079F">
        <w:rPr>
          <w:rFonts w:asciiTheme="minorHAnsi" w:hAnsiTheme="minorHAnsi" w:cstheme="minorHAnsi"/>
          <w:b/>
          <w:i/>
          <w:sz w:val="22"/>
          <w:szCs w:val="22"/>
        </w:rPr>
        <w:t>Lakukan</w:t>
      </w:r>
      <w:proofErr w:type="spellEnd"/>
      <w:r w:rsidRPr="004C079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C079F">
        <w:rPr>
          <w:rFonts w:asciiTheme="minorHAnsi" w:hAnsiTheme="minorHAnsi" w:cstheme="minorHAnsi"/>
          <w:b/>
          <w:i/>
          <w:sz w:val="22"/>
          <w:szCs w:val="22"/>
        </w:rPr>
        <w:t>pemeriksaan</w:t>
      </w:r>
      <w:proofErr w:type="spellEnd"/>
      <w:r w:rsidRPr="004C079F">
        <w:rPr>
          <w:rFonts w:asciiTheme="minorHAnsi" w:hAnsiTheme="minorHAnsi" w:cstheme="minorHAnsi"/>
          <w:b/>
          <w:i/>
          <w:sz w:val="22"/>
          <w:szCs w:val="22"/>
        </w:rPr>
        <w:t xml:space="preserve"> AQL</w:t>
      </w:r>
      <w:r w:rsidR="003C4633" w:rsidRPr="004C079F">
        <w:rPr>
          <w:rFonts w:asciiTheme="minorHAnsi" w:hAnsiTheme="minorHAnsi" w:cstheme="minorHAnsi"/>
          <w:b/>
          <w:i/>
          <w:sz w:val="22"/>
          <w:szCs w:val="22"/>
          <w:lang w:val="id-ID"/>
        </w:rPr>
        <w:t xml:space="preserve"> sesuai Prosedur Pemeriksaan AQL Tablet Plain, </w:t>
      </w:r>
      <w:r w:rsidR="005F0F2B" w:rsidRPr="004C079F">
        <w:rPr>
          <w:rFonts w:asciiTheme="minorHAnsi" w:hAnsiTheme="minorHAnsi" w:cstheme="minorHAnsi"/>
          <w:b/>
          <w:i/>
          <w:sz w:val="22"/>
          <w:szCs w:val="22"/>
          <w:lang w:val="id-ID"/>
        </w:rPr>
        <w:t>T</w:t>
      </w:r>
      <w:r w:rsidR="003C4633" w:rsidRPr="004C079F">
        <w:rPr>
          <w:rFonts w:asciiTheme="minorHAnsi" w:hAnsiTheme="minorHAnsi" w:cstheme="minorHAnsi"/>
          <w:b/>
          <w:i/>
          <w:sz w:val="22"/>
          <w:szCs w:val="22"/>
          <w:lang w:val="id-ID"/>
        </w:rPr>
        <w:t>ablet Salut</w:t>
      </w:r>
      <w:r w:rsidR="00B72CDD">
        <w:rPr>
          <w:rFonts w:asciiTheme="minorHAnsi" w:hAnsiTheme="minorHAnsi" w:cstheme="minorHAnsi"/>
          <w:b/>
          <w:i/>
          <w:sz w:val="22"/>
          <w:szCs w:val="22"/>
        </w:rPr>
        <w:t xml:space="preserve">, </w:t>
      </w:r>
      <w:proofErr w:type="spellStart"/>
      <w:r w:rsidR="00B72CDD">
        <w:rPr>
          <w:rFonts w:asciiTheme="minorHAnsi" w:hAnsiTheme="minorHAnsi" w:cstheme="minorHAnsi"/>
          <w:b/>
          <w:i/>
          <w:sz w:val="22"/>
          <w:szCs w:val="22"/>
        </w:rPr>
        <w:t>Kapsul</w:t>
      </w:r>
      <w:proofErr w:type="spellEnd"/>
      <w:r w:rsidR="00B72CDD">
        <w:rPr>
          <w:rFonts w:asciiTheme="minorHAnsi" w:hAnsiTheme="minorHAnsi" w:cstheme="minorHAnsi"/>
          <w:b/>
          <w:i/>
          <w:sz w:val="22"/>
          <w:szCs w:val="22"/>
        </w:rPr>
        <w:t>,</w:t>
      </w:r>
      <w:r w:rsidR="003C4633" w:rsidRPr="004C079F">
        <w:rPr>
          <w:rFonts w:asciiTheme="minorHAnsi" w:hAnsiTheme="minorHAnsi" w:cstheme="minorHAnsi"/>
          <w:b/>
          <w:i/>
          <w:sz w:val="22"/>
          <w:szCs w:val="22"/>
          <w:lang w:val="id-ID"/>
        </w:rPr>
        <w:t xml:space="preserve"> dan Serbuk </w:t>
      </w:r>
      <w:r w:rsidR="00D422C9" w:rsidRPr="004C079F">
        <w:rPr>
          <w:rFonts w:asciiTheme="minorHAnsi" w:hAnsiTheme="minorHAnsi" w:cstheme="minorHAnsi"/>
          <w:b/>
          <w:i/>
          <w:sz w:val="22"/>
          <w:szCs w:val="22"/>
        </w:rPr>
        <w:t>(</w:t>
      </w:r>
      <w:r w:rsidR="005F0F2B" w:rsidRPr="004C079F">
        <w:rPr>
          <w:rFonts w:asciiTheme="minorHAnsi" w:hAnsiTheme="minorHAnsi" w:cstheme="minorHAnsi"/>
          <w:b/>
          <w:i/>
          <w:sz w:val="22"/>
          <w:szCs w:val="22"/>
          <w:lang w:val="id-ID"/>
        </w:rPr>
        <w:t>PQS-02-011</w:t>
      </w:r>
      <w:r w:rsidR="00D422C9" w:rsidRPr="004C079F">
        <w:rPr>
          <w:rFonts w:asciiTheme="minorHAnsi" w:hAnsiTheme="minorHAnsi" w:cstheme="minorHAnsi"/>
          <w:b/>
          <w:i/>
          <w:sz w:val="22"/>
          <w:szCs w:val="22"/>
        </w:rPr>
        <w:t>)</w:t>
      </w:r>
    </w:p>
    <w:p w14:paraId="56BEF84C" w14:textId="24E91E25" w:rsidR="00CB4886" w:rsidRPr="004C079F" w:rsidRDefault="00112C12" w:rsidP="00E16E23">
      <w:pPr>
        <w:pStyle w:val="ListParagraph"/>
        <w:numPr>
          <w:ilvl w:val="0"/>
          <w:numId w:val="15"/>
        </w:numPr>
        <w:spacing w:after="60"/>
        <w:ind w:left="2127" w:hanging="284"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B16A2D"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 w:rsidRPr="00B16A2D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B16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6A2D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B16A2D">
        <w:rPr>
          <w:rFonts w:asciiTheme="minorHAnsi" w:hAnsiTheme="minorHAnsi" w:cstheme="minorHAnsi"/>
          <w:sz w:val="22"/>
          <w:szCs w:val="22"/>
        </w:rPr>
        <w:t xml:space="preserve"> “MEMENUHI SYARAT”, </w:t>
      </w:r>
      <w:proofErr w:type="spellStart"/>
      <w:r w:rsidRPr="00B16A2D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Pr="00B16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6A2D">
        <w:rPr>
          <w:rFonts w:asciiTheme="minorHAnsi" w:hAnsiTheme="minorHAnsi" w:cstheme="minorHAnsi"/>
          <w:sz w:val="22"/>
          <w:szCs w:val="22"/>
        </w:rPr>
        <w:t>a</w:t>
      </w:r>
      <w:r w:rsidR="0049764F" w:rsidRPr="00B16A2D">
        <w:rPr>
          <w:rFonts w:asciiTheme="minorHAnsi" w:hAnsiTheme="minorHAnsi" w:cstheme="minorHAnsi"/>
          <w:sz w:val="22"/>
          <w:szCs w:val="22"/>
        </w:rPr>
        <w:t>mbil</w:t>
      </w:r>
      <w:proofErr w:type="spellEnd"/>
      <w:r w:rsidR="0049764F" w:rsidRPr="00B16A2D">
        <w:rPr>
          <w:rFonts w:asciiTheme="minorHAnsi" w:hAnsiTheme="minorHAnsi" w:cstheme="minorHAnsi"/>
          <w:sz w:val="22"/>
          <w:szCs w:val="22"/>
        </w:rPr>
        <w:t xml:space="preserve"> tablet </w:t>
      </w:r>
      <w:proofErr w:type="spellStart"/>
      <w:r w:rsidR="0049764F" w:rsidRPr="00B16A2D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="0049764F" w:rsidRPr="00B16A2D">
        <w:rPr>
          <w:rFonts w:asciiTheme="minorHAnsi" w:hAnsiTheme="minorHAnsi" w:cstheme="minorHAnsi"/>
          <w:sz w:val="22"/>
          <w:szCs w:val="22"/>
        </w:rPr>
        <w:t xml:space="preserve"> </w:t>
      </w:r>
      <w:r w:rsidR="00F00D80" w:rsidRPr="00B16A2D">
        <w:rPr>
          <w:rFonts w:asciiTheme="minorHAnsi" w:hAnsiTheme="minorHAnsi" w:cstheme="minorHAnsi"/>
          <w:sz w:val="22"/>
          <w:szCs w:val="22"/>
        </w:rPr>
        <w:t>42</w:t>
      </w:r>
      <w:r w:rsidR="0049764F" w:rsidRPr="00B16A2D">
        <w:rPr>
          <w:rFonts w:asciiTheme="minorHAnsi" w:hAnsiTheme="minorHAnsi" w:cstheme="minorHAnsi"/>
          <w:sz w:val="22"/>
          <w:szCs w:val="22"/>
        </w:rPr>
        <w:t xml:space="preserve"> tablet </w:t>
      </w:r>
      <w:proofErr w:type="spellStart"/>
      <w:r w:rsidR="0049764F" w:rsidRPr="00B16A2D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49764F" w:rsidRPr="00B16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9764F" w:rsidRPr="00B16A2D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="0049764F" w:rsidRPr="00B16A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A00C0" w:rsidRPr="00B16A2D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B16A2D">
        <w:rPr>
          <w:rFonts w:asciiTheme="minorHAnsi" w:hAnsiTheme="minorHAnsi" w:cstheme="minorHAnsi"/>
          <w:sz w:val="22"/>
          <w:szCs w:val="22"/>
        </w:rPr>
        <w:t xml:space="preserve"> </w:t>
      </w:r>
      <w:r w:rsidR="00CB4886" w:rsidRPr="00B16A2D">
        <w:rPr>
          <w:rFonts w:asciiTheme="minorHAnsi" w:hAnsiTheme="minorHAnsi" w:cstheme="minorHAnsi"/>
          <w:sz w:val="22"/>
          <w:szCs w:val="22"/>
        </w:rPr>
        <w:t xml:space="preserve">dan </w:t>
      </w:r>
      <w:proofErr w:type="spellStart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sejumlah</w:t>
      </w:r>
      <w:proofErr w:type="spellEnd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tablet </w:t>
      </w:r>
      <w:proofErr w:type="spellStart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untuk</w:t>
      </w:r>
      <w:proofErr w:type="spellEnd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pemeriksaan</w:t>
      </w:r>
      <w:proofErr w:type="spellEnd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mikrobiologi</w:t>
      </w:r>
      <w:proofErr w:type="spellEnd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sesuai</w:t>
      </w:r>
      <w:proofErr w:type="spellEnd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Daftar </w:t>
      </w:r>
      <w:proofErr w:type="spellStart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Jumlah</w:t>
      </w:r>
      <w:proofErr w:type="spellEnd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Sampel </w:t>
      </w:r>
      <w:proofErr w:type="spellStart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untuk</w:t>
      </w:r>
      <w:proofErr w:type="spellEnd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Pemeriksaan</w:t>
      </w:r>
      <w:proofErr w:type="spellEnd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="00CB4886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Mikrobiologi</w:t>
      </w:r>
      <w:proofErr w:type="spellEnd"/>
      <w:r w:rsidR="00F5709D"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(F-PQS-02-0</w:t>
      </w:r>
      <w:r w:rsidR="00F96D1D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09-11</w:t>
      </w:r>
      <w:r w:rsidR="00F5709D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)</w:t>
      </w:r>
      <w:r w:rsidR="00CB729D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.</w:t>
      </w:r>
    </w:p>
    <w:p w14:paraId="28E31782" w14:textId="3AEB131B" w:rsidR="00F5709D" w:rsidRPr="004C079F" w:rsidRDefault="00F5709D" w:rsidP="00E16E23">
      <w:pPr>
        <w:pStyle w:val="ListParagraph"/>
        <w:numPr>
          <w:ilvl w:val="0"/>
          <w:numId w:val="15"/>
        </w:numPr>
        <w:spacing w:after="60"/>
        <w:ind w:left="2127" w:hanging="284"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Masukkan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sampel</w:t>
      </w:r>
      <w:proofErr w:type="spellEnd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ke</w:t>
      </w:r>
      <w:proofErr w:type="spellEnd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wadah</w:t>
      </w:r>
      <w:proofErr w:type="spellEnd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plastik</w:t>
      </w:r>
      <w:proofErr w:type="spellEnd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yang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telah</w:t>
      </w:r>
      <w:proofErr w:type="spellEnd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diberi</w:t>
      </w:r>
      <w:proofErr w:type="spellEnd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="00594BF2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identitas</w:t>
      </w:r>
      <w:proofErr w:type="spellEnd"/>
      <w:r w:rsidR="00594BF2"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pada </w:t>
      </w:r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label “IDENTITAS SAMPEL” (F-PQS-02-009-10).</w:t>
      </w:r>
    </w:p>
    <w:p w14:paraId="2CD6F7CF" w14:textId="6748B80A" w:rsidR="00F5709D" w:rsidRPr="009F738A" w:rsidRDefault="00B72CDD" w:rsidP="00E16E23">
      <w:pPr>
        <w:pStyle w:val="ListParagraph"/>
        <w:numPr>
          <w:ilvl w:val="0"/>
          <w:numId w:val="15"/>
        </w:numPr>
        <w:spacing w:after="60"/>
        <w:ind w:left="2127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>K</w:t>
      </w:r>
      <w:r w:rsidR="00F5709D" w:rsidRPr="009F738A">
        <w:rPr>
          <w:rFonts w:asciiTheme="minorHAnsi" w:hAnsiTheme="minorHAnsi" w:cstheme="minorHAnsi"/>
          <w:sz w:val="22"/>
          <w:szCs w:val="22"/>
        </w:rPr>
        <w:t xml:space="preserve">irim </w:t>
      </w:r>
      <w:proofErr w:type="spellStart"/>
      <w:r w:rsidR="00F5709D" w:rsidRPr="009F738A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="00F5709D" w:rsidRPr="009F738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5709D" w:rsidRPr="009F738A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F5709D" w:rsidRPr="009F738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5709D" w:rsidRPr="009F738A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="00F5709D" w:rsidRPr="009F738A">
        <w:rPr>
          <w:rFonts w:asciiTheme="minorHAnsi" w:hAnsiTheme="minorHAnsi" w:cstheme="minorHAnsi"/>
          <w:sz w:val="22"/>
          <w:szCs w:val="22"/>
        </w:rPr>
        <w:t xml:space="preserve"> QC.</w:t>
      </w:r>
    </w:p>
    <w:p w14:paraId="6771C2D0" w14:textId="464E6DC3" w:rsidR="006A3A2C" w:rsidRPr="00DF09A6" w:rsidRDefault="006A3A2C" w:rsidP="00E16E23">
      <w:pPr>
        <w:pStyle w:val="ListParagraph"/>
        <w:numPr>
          <w:ilvl w:val="0"/>
          <w:numId w:val="14"/>
        </w:numPr>
        <w:spacing w:after="60"/>
        <w:ind w:left="1843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Periksa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Set Up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berhenti</w:t>
      </w:r>
      <w:proofErr w:type="spellEnd"/>
    </w:p>
    <w:p w14:paraId="4BCE411D" w14:textId="319AE5C5" w:rsidR="00C15062" w:rsidRPr="00DF09A6" w:rsidRDefault="005F53EB" w:rsidP="00E16E23">
      <w:pPr>
        <w:pStyle w:val="ListParagraph"/>
        <w:numPr>
          <w:ilvl w:val="0"/>
          <w:numId w:val="18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lastRenderedPageBreak/>
        <w:t>Lakukan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pemeriksaan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seperti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tahap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6D0C94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set up </w:t>
      </w:r>
      <w:proofErr w:type="spellStart"/>
      <w:r w:rsidR="006D0C94" w:rsidRPr="00DF09A6">
        <w:rPr>
          <w:rFonts w:asciiTheme="minorHAnsi" w:hAnsiTheme="minorHAnsi" w:cstheme="minorHAnsi"/>
          <w:sz w:val="22"/>
          <w:szCs w:val="22"/>
          <w:lang w:val="en-ID"/>
        </w:rPr>
        <w:t>jalan</w:t>
      </w:r>
      <w:proofErr w:type="spellEnd"/>
      <w:r w:rsidR="00C15062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4949D8DD" w14:textId="617D2793" w:rsidR="00112C12" w:rsidRPr="004C079F" w:rsidRDefault="00112C12" w:rsidP="00E16E23">
      <w:pPr>
        <w:pStyle w:val="ListParagraph"/>
        <w:numPr>
          <w:ilvl w:val="0"/>
          <w:numId w:val="18"/>
        </w:numPr>
        <w:spacing w:after="60"/>
        <w:ind w:left="2127" w:hanging="284"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617960"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 w:rsidRPr="00617960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61796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17960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617960">
        <w:rPr>
          <w:rFonts w:asciiTheme="minorHAnsi" w:hAnsiTheme="minorHAnsi" w:cstheme="minorHAnsi"/>
          <w:sz w:val="22"/>
          <w:szCs w:val="22"/>
        </w:rPr>
        <w:t xml:space="preserve"> “MEMENUHI SYARAT”, </w:t>
      </w:r>
      <w:proofErr w:type="spellStart"/>
      <w:r w:rsidRPr="00617960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Pr="0061796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17960">
        <w:rPr>
          <w:rFonts w:asciiTheme="minorHAnsi" w:hAnsiTheme="minorHAnsi" w:cstheme="minorHAnsi"/>
          <w:sz w:val="22"/>
          <w:szCs w:val="22"/>
        </w:rPr>
        <w:t>ambil</w:t>
      </w:r>
      <w:proofErr w:type="spellEnd"/>
      <w:r w:rsidRPr="00617960">
        <w:rPr>
          <w:rFonts w:asciiTheme="minorHAnsi" w:hAnsiTheme="minorHAnsi" w:cstheme="minorHAnsi"/>
          <w:sz w:val="22"/>
          <w:szCs w:val="22"/>
        </w:rPr>
        <w:t xml:space="preserve"> tablet </w:t>
      </w:r>
      <w:proofErr w:type="spellStart"/>
      <w:r w:rsidRPr="00617960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617960">
        <w:rPr>
          <w:rFonts w:asciiTheme="minorHAnsi" w:hAnsiTheme="minorHAnsi" w:cstheme="minorHAnsi"/>
          <w:sz w:val="22"/>
          <w:szCs w:val="22"/>
        </w:rPr>
        <w:t xml:space="preserve"> 62 tablet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untuk</w:t>
      </w:r>
      <w:proofErr w:type="spellEnd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pemeriksaan</w:t>
      </w:r>
      <w:proofErr w:type="spellEnd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="000A00C0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laboratorium</w:t>
      </w:r>
      <w:proofErr w:type="spellEnd"/>
      <w:r w:rsidRPr="004C079F">
        <w:rPr>
          <w:rFonts w:asciiTheme="minorHAnsi" w:hAnsiTheme="minorHAnsi" w:cstheme="minorHAnsi"/>
          <w:i/>
          <w:sz w:val="22"/>
          <w:szCs w:val="22"/>
        </w:rPr>
        <w:t xml:space="preserve"> dan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sejumlah</w:t>
      </w:r>
      <w:proofErr w:type="spellEnd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tablet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untuk</w:t>
      </w:r>
      <w:proofErr w:type="spellEnd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pemeriksaan</w:t>
      </w:r>
      <w:proofErr w:type="spellEnd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mikrobiologi</w:t>
      </w:r>
      <w:proofErr w:type="spellEnd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sesuai</w:t>
      </w:r>
      <w:proofErr w:type="spellEnd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Daftar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Jumlah</w:t>
      </w:r>
      <w:proofErr w:type="spellEnd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Sampel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untuk</w:t>
      </w:r>
      <w:proofErr w:type="spellEnd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P</w:t>
      </w:r>
      <w:r w:rsidR="00E61E6C">
        <w:rPr>
          <w:rFonts w:asciiTheme="minorHAnsi" w:hAnsiTheme="minorHAnsi" w:cstheme="minorHAnsi"/>
          <w:b/>
          <w:bCs/>
          <w:i/>
          <w:sz w:val="22"/>
          <w:szCs w:val="22"/>
        </w:rPr>
        <w:t>engujian</w:t>
      </w:r>
      <w:proofErr w:type="spellEnd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4C079F">
        <w:rPr>
          <w:rFonts w:asciiTheme="minorHAnsi" w:hAnsiTheme="minorHAnsi" w:cstheme="minorHAnsi"/>
          <w:b/>
          <w:bCs/>
          <w:i/>
          <w:sz w:val="22"/>
          <w:szCs w:val="22"/>
        </w:rPr>
        <w:t>Mikrobiologi</w:t>
      </w:r>
      <w:proofErr w:type="spellEnd"/>
      <w:r w:rsidR="00F5709D" w:rsidRPr="004C079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(F-PQS-02-0</w:t>
      </w:r>
      <w:r w:rsidR="00F96D1D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09-11</w:t>
      </w:r>
      <w:r w:rsidR="00F5709D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)</w:t>
      </w:r>
      <w:r w:rsidR="00CB729D" w:rsidRPr="004C079F">
        <w:rPr>
          <w:rFonts w:asciiTheme="minorHAnsi" w:hAnsiTheme="minorHAnsi" w:cstheme="minorHAnsi"/>
          <w:b/>
          <w:bCs/>
          <w:i/>
          <w:sz w:val="22"/>
          <w:szCs w:val="22"/>
        </w:rPr>
        <w:t>.</w:t>
      </w:r>
    </w:p>
    <w:p w14:paraId="0B493FF1" w14:textId="6EE57B7A" w:rsidR="00F5709D" w:rsidRPr="00BB43D9" w:rsidRDefault="00F5709D" w:rsidP="00BB43D9">
      <w:pPr>
        <w:pStyle w:val="ListParagraph"/>
        <w:numPr>
          <w:ilvl w:val="0"/>
          <w:numId w:val="18"/>
        </w:numPr>
        <w:spacing w:after="60"/>
        <w:ind w:left="2127" w:hanging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F09A6">
        <w:rPr>
          <w:rFonts w:asciiTheme="minorHAnsi" w:hAnsiTheme="minorHAnsi" w:cstheme="minorHAnsi"/>
          <w:b/>
          <w:bCs/>
          <w:sz w:val="22"/>
          <w:szCs w:val="22"/>
        </w:rPr>
        <w:t xml:space="preserve">Masukkan </w:t>
      </w:r>
      <w:proofErr w:type="spellStart"/>
      <w:r w:rsidRPr="00DF09A6">
        <w:rPr>
          <w:rFonts w:asciiTheme="minorHAnsi" w:hAnsiTheme="minorHAnsi" w:cstheme="minorHAnsi"/>
          <w:b/>
          <w:bCs/>
          <w:sz w:val="22"/>
          <w:szCs w:val="22"/>
        </w:rPr>
        <w:t>sampel</w:t>
      </w:r>
      <w:proofErr w:type="spellEnd"/>
      <w:r w:rsidRPr="00DF09A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b/>
          <w:bCs/>
          <w:sz w:val="22"/>
          <w:szCs w:val="22"/>
        </w:rPr>
        <w:t>ke</w:t>
      </w:r>
      <w:proofErr w:type="spellEnd"/>
      <w:r w:rsidRPr="00DF09A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b/>
          <w:bCs/>
          <w:sz w:val="22"/>
          <w:szCs w:val="22"/>
        </w:rPr>
        <w:t>wadah</w:t>
      </w:r>
      <w:proofErr w:type="spellEnd"/>
      <w:r w:rsidRPr="00DF09A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b/>
          <w:bCs/>
          <w:sz w:val="22"/>
          <w:szCs w:val="22"/>
        </w:rPr>
        <w:t>plastik</w:t>
      </w:r>
      <w:proofErr w:type="spellEnd"/>
      <w:r w:rsidRPr="00DF09A6">
        <w:rPr>
          <w:rFonts w:asciiTheme="minorHAnsi" w:hAnsiTheme="minorHAnsi" w:cstheme="minorHAnsi"/>
          <w:b/>
          <w:bCs/>
          <w:sz w:val="22"/>
          <w:szCs w:val="22"/>
        </w:rPr>
        <w:t xml:space="preserve"> yang </w:t>
      </w:r>
      <w:proofErr w:type="spellStart"/>
      <w:r w:rsidRPr="00DF09A6">
        <w:rPr>
          <w:rFonts w:asciiTheme="minorHAnsi" w:hAnsiTheme="minorHAnsi" w:cstheme="minorHAnsi"/>
          <w:b/>
          <w:bCs/>
          <w:sz w:val="22"/>
          <w:szCs w:val="22"/>
        </w:rPr>
        <w:t>telah</w:t>
      </w:r>
      <w:proofErr w:type="spellEnd"/>
      <w:r w:rsidRPr="00DF09A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b/>
          <w:bCs/>
          <w:sz w:val="22"/>
          <w:szCs w:val="22"/>
        </w:rPr>
        <w:t>diberi</w:t>
      </w:r>
      <w:proofErr w:type="spellEnd"/>
      <w:r w:rsidRPr="00DF09A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4D067B">
        <w:rPr>
          <w:rFonts w:asciiTheme="minorHAnsi" w:hAnsiTheme="minorHAnsi" w:cstheme="minorHAnsi"/>
          <w:b/>
          <w:bCs/>
          <w:sz w:val="22"/>
          <w:szCs w:val="22"/>
        </w:rPr>
        <w:t>identitas</w:t>
      </w:r>
      <w:proofErr w:type="spellEnd"/>
      <w:r w:rsidR="004D067B">
        <w:rPr>
          <w:rFonts w:asciiTheme="minorHAnsi" w:hAnsiTheme="minorHAnsi" w:cstheme="minorHAnsi"/>
          <w:b/>
          <w:bCs/>
          <w:sz w:val="22"/>
          <w:szCs w:val="22"/>
        </w:rPr>
        <w:t xml:space="preserve"> pada </w:t>
      </w:r>
      <w:r w:rsidRPr="00DF09A6">
        <w:rPr>
          <w:rFonts w:asciiTheme="minorHAnsi" w:hAnsiTheme="minorHAnsi" w:cstheme="minorHAnsi"/>
          <w:b/>
          <w:bCs/>
          <w:sz w:val="22"/>
          <w:szCs w:val="22"/>
        </w:rPr>
        <w:t>label “IDENTITAS SAMPEL” (F-PQS-02-009-10).</w:t>
      </w:r>
    </w:p>
    <w:p w14:paraId="23B7C445" w14:textId="59C6E47C" w:rsidR="0070315E" w:rsidRPr="00DF09A6" w:rsidRDefault="005F53EB" w:rsidP="00E16E23">
      <w:pPr>
        <w:pStyle w:val="ListParagraph"/>
        <w:numPr>
          <w:ilvl w:val="0"/>
          <w:numId w:val="18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Selama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menunggu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hasil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pemeriksaan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DE6FB6" w:rsidRPr="00DF09A6">
        <w:rPr>
          <w:rFonts w:asciiTheme="minorHAnsi" w:hAnsiTheme="minorHAnsi" w:cstheme="minorHAnsi"/>
          <w:sz w:val="22"/>
          <w:szCs w:val="22"/>
          <w:lang w:val="en-ID"/>
        </w:rPr>
        <w:t>kadar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>,</w:t>
      </w:r>
      <w:r w:rsidR="00DE6FB6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DE6FB6" w:rsidRPr="00DF09A6">
        <w:rPr>
          <w:rFonts w:asciiTheme="minorHAnsi" w:hAnsiTheme="minorHAnsi" w:cstheme="minorHAnsi"/>
          <w:sz w:val="22"/>
          <w:szCs w:val="22"/>
          <w:lang w:val="en-ID"/>
        </w:rPr>
        <w:t>keseragaman</w:t>
      </w:r>
      <w:proofErr w:type="spellEnd"/>
      <w:r w:rsidR="00DE6FB6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DE6FB6" w:rsidRPr="00DF09A6">
        <w:rPr>
          <w:rFonts w:asciiTheme="minorHAnsi" w:hAnsiTheme="minorHAnsi" w:cstheme="minorHAnsi"/>
          <w:sz w:val="22"/>
          <w:szCs w:val="22"/>
          <w:lang w:val="en-ID"/>
        </w:rPr>
        <w:t>kandungan</w:t>
      </w:r>
      <w:proofErr w:type="spellEnd"/>
      <w:r w:rsidR="00DE6FB6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="00DE6FB6" w:rsidRPr="00DF09A6">
        <w:rPr>
          <w:rFonts w:asciiTheme="minorHAnsi" w:hAnsiTheme="minorHAnsi" w:cstheme="minorHAnsi"/>
          <w:sz w:val="22"/>
          <w:szCs w:val="22"/>
          <w:lang w:val="en-ID"/>
        </w:rPr>
        <w:t>disolusi</w:t>
      </w:r>
      <w:proofErr w:type="spellEnd"/>
      <w:r w:rsidR="00DE6FB6" w:rsidRPr="00DF09A6">
        <w:rPr>
          <w:rFonts w:asciiTheme="minorHAnsi" w:hAnsiTheme="minorHAnsi" w:cstheme="minorHAnsi"/>
          <w:sz w:val="22"/>
          <w:szCs w:val="22"/>
          <w:lang w:val="en-ID"/>
        </w:rPr>
        <w:t>,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cetak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diberhentikan</w:t>
      </w:r>
      <w:proofErr w:type="spellEnd"/>
      <w:r w:rsidR="00C15062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0F521395" w14:textId="2C379FFC" w:rsidR="00DE6FB6" w:rsidRPr="00DF09A6" w:rsidRDefault="00DE6FB6" w:rsidP="00E16E23">
      <w:pPr>
        <w:pStyle w:val="ListParagraph"/>
        <w:numPr>
          <w:ilvl w:val="0"/>
          <w:numId w:val="18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Set up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berhenti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dilakukan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–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tertentu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atau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permintaan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khusus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dari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bagian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terkait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48D71272" w14:textId="0BDC074B" w:rsidR="007B71DB" w:rsidRPr="00DF09A6" w:rsidRDefault="005F53EB" w:rsidP="00B1782C">
      <w:pPr>
        <w:pStyle w:val="ListParagraph"/>
        <w:numPr>
          <w:ilvl w:val="0"/>
          <w:numId w:val="18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Jika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hasil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set up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dinyatakan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AE12A3" w:rsidRPr="00DF09A6">
        <w:rPr>
          <w:rFonts w:asciiTheme="minorHAnsi" w:hAnsiTheme="minorHAnsi" w:cstheme="minorHAnsi"/>
          <w:sz w:val="22"/>
          <w:szCs w:val="22"/>
          <w:lang w:val="en-ID"/>
        </w:rPr>
        <w:t>“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>MEMENUHI SYARAT</w:t>
      </w:r>
      <w:r w:rsidR="00AE12A3" w:rsidRPr="00DF09A6">
        <w:rPr>
          <w:rFonts w:asciiTheme="minorHAnsi" w:hAnsiTheme="minorHAnsi" w:cstheme="minorHAnsi"/>
          <w:sz w:val="22"/>
          <w:szCs w:val="22"/>
          <w:lang w:val="en-ID"/>
        </w:rPr>
        <w:t>”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maka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proses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dapat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dilanjutkan</w:t>
      </w:r>
      <w:proofErr w:type="spellEnd"/>
      <w:r w:rsidR="00C15062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470C034E" w14:textId="11FD90E6" w:rsidR="007B71DB" w:rsidRPr="00DF09A6" w:rsidRDefault="007B71DB" w:rsidP="00E16E23">
      <w:pPr>
        <w:pStyle w:val="ListParagraph"/>
        <w:numPr>
          <w:ilvl w:val="0"/>
          <w:numId w:val="14"/>
        </w:numPr>
        <w:spacing w:after="60"/>
        <w:ind w:left="1843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Periksa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Set Up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Ulang</w:t>
      </w:r>
      <w:proofErr w:type="spellEnd"/>
    </w:p>
    <w:p w14:paraId="7D403857" w14:textId="112A428D" w:rsidR="002C7843" w:rsidRPr="00DF09A6" w:rsidRDefault="007B71DB" w:rsidP="00E16E23">
      <w:pPr>
        <w:pStyle w:val="ListParagraph"/>
        <w:numPr>
          <w:ilvl w:val="0"/>
          <w:numId w:val="19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Set up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ulang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dilakukan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saat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terjadi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masalah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atau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menyebabkan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proses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berhenti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F7A21CB" w14:textId="77777777" w:rsidR="00B34127" w:rsidRPr="00DF09A6" w:rsidRDefault="007B71DB" w:rsidP="00E16E23">
      <w:pPr>
        <w:pStyle w:val="ListParagraph"/>
        <w:numPr>
          <w:ilvl w:val="0"/>
          <w:numId w:val="19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pemeriksaan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seperti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tahap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set up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jalan</w:t>
      </w:r>
      <w:proofErr w:type="spellEnd"/>
      <w:r w:rsidR="002C7843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A2A5A32" w14:textId="77777777" w:rsidR="00B34127" w:rsidRPr="00DF09A6" w:rsidRDefault="007B71DB" w:rsidP="00E16E23">
      <w:pPr>
        <w:pStyle w:val="ListParagraph"/>
        <w:numPr>
          <w:ilvl w:val="0"/>
          <w:numId w:val="19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Jika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hasil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set up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dinyatakan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AE12A3" w:rsidRPr="00DF09A6">
        <w:rPr>
          <w:rFonts w:asciiTheme="minorHAnsi" w:hAnsiTheme="minorHAnsi" w:cstheme="minorHAnsi"/>
          <w:sz w:val="22"/>
          <w:szCs w:val="22"/>
          <w:lang w:val="en-ID"/>
        </w:rPr>
        <w:t>“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>MEMENUHI SYARAT</w:t>
      </w:r>
      <w:r w:rsidR="00AE12A3" w:rsidRPr="00DF09A6">
        <w:rPr>
          <w:rFonts w:asciiTheme="minorHAnsi" w:hAnsiTheme="minorHAnsi" w:cstheme="minorHAnsi"/>
          <w:sz w:val="22"/>
          <w:szCs w:val="22"/>
          <w:lang w:val="en-ID"/>
        </w:rPr>
        <w:t>”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maka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proses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dapat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dilanjutkan</w:t>
      </w:r>
      <w:proofErr w:type="spellEnd"/>
      <w:r w:rsidR="002C7843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5A3F2E79" w14:textId="42D6DCC1" w:rsidR="00C70A9A" w:rsidRPr="00DF09A6" w:rsidRDefault="00C70A9A" w:rsidP="00E16E23">
      <w:pPr>
        <w:pStyle w:val="ListParagraph"/>
        <w:numPr>
          <w:ilvl w:val="0"/>
          <w:numId w:val="12"/>
        </w:numPr>
        <w:spacing w:after="60"/>
        <w:ind w:left="1560" w:hanging="142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</w:t>
      </w:r>
      <w:r w:rsidR="0049764F" w:rsidRPr="00DF09A6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49764F" w:rsidRPr="00DF09A6">
        <w:rPr>
          <w:rFonts w:asciiTheme="minorHAnsi" w:hAnsiTheme="minorHAnsi" w:cstheme="minorHAnsi"/>
          <w:sz w:val="22"/>
          <w:szCs w:val="22"/>
        </w:rPr>
        <w:t xml:space="preserve"> </w:t>
      </w:r>
      <w:r w:rsidR="001A064A" w:rsidRPr="00DF09A6">
        <w:rPr>
          <w:rFonts w:asciiTheme="minorHAnsi" w:hAnsiTheme="minorHAnsi" w:cstheme="minorHAnsi"/>
          <w:sz w:val="22"/>
          <w:szCs w:val="22"/>
        </w:rPr>
        <w:t xml:space="preserve">Tengah Proses </w:t>
      </w:r>
      <w:proofErr w:type="spellStart"/>
      <w:r w:rsidR="001A064A" w:rsidRPr="00DF09A6">
        <w:rPr>
          <w:rFonts w:asciiTheme="minorHAnsi" w:hAnsiTheme="minorHAnsi" w:cstheme="minorHAnsi"/>
          <w:sz w:val="22"/>
          <w:szCs w:val="22"/>
        </w:rPr>
        <w:t>Pencetakan</w:t>
      </w:r>
      <w:proofErr w:type="spellEnd"/>
    </w:p>
    <w:p w14:paraId="508CD8CA" w14:textId="50888909" w:rsidR="000231E1" w:rsidRPr="00DF09A6" w:rsidRDefault="009C08CB" w:rsidP="00E308F8">
      <w:pPr>
        <w:pStyle w:val="ListParagraph"/>
        <w:numPr>
          <w:ilvl w:val="0"/>
          <w:numId w:val="6"/>
        </w:numPr>
        <w:spacing w:after="60"/>
        <w:ind w:left="1843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A064A" w:rsidRPr="00DF09A6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="001A064A" w:rsidRPr="00DF09A6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="001A064A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A064A" w:rsidRPr="00DF09A6">
        <w:rPr>
          <w:rFonts w:asciiTheme="minorHAnsi" w:hAnsiTheme="minorHAnsi" w:cstheme="minorHAnsi"/>
          <w:sz w:val="22"/>
          <w:szCs w:val="22"/>
        </w:rPr>
        <w:t>tengah</w:t>
      </w:r>
      <w:proofErr w:type="spellEnd"/>
      <w:r w:rsidR="001A064A" w:rsidRPr="00DF09A6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="001A064A" w:rsidRPr="00DF09A6">
        <w:rPr>
          <w:rFonts w:asciiTheme="minorHAnsi" w:hAnsiTheme="minorHAnsi" w:cstheme="minorHAnsi"/>
          <w:sz w:val="22"/>
          <w:szCs w:val="22"/>
        </w:rPr>
        <w:t>pencetakan</w:t>
      </w:r>
      <w:proofErr w:type="spellEnd"/>
      <w:r w:rsidR="001A064A" w:rsidRPr="00DF09A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1A064A" w:rsidRPr="00DF09A6">
        <w:rPr>
          <w:rFonts w:asciiTheme="minorHAnsi" w:hAnsiTheme="minorHAnsi" w:cstheme="minorHAnsi"/>
          <w:sz w:val="22"/>
          <w:szCs w:val="22"/>
        </w:rPr>
        <w:t>meliputi</w:t>
      </w:r>
      <w:proofErr w:type="spellEnd"/>
      <w:r w:rsidR="006D2376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D2376" w:rsidRPr="00DF09A6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="006D2376" w:rsidRPr="00DF09A6">
        <w:rPr>
          <w:rFonts w:asciiTheme="minorHAnsi" w:hAnsiTheme="minorHAnsi" w:cstheme="minorHAnsi"/>
          <w:sz w:val="22"/>
          <w:szCs w:val="22"/>
        </w:rPr>
        <w:t>,</w:t>
      </w:r>
      <w:r w:rsidR="001A064A"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A064A" w:rsidRPr="00DF09A6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="001A064A" w:rsidRPr="00DF09A6">
        <w:rPr>
          <w:rFonts w:asciiTheme="minorHAnsi" w:hAnsiTheme="minorHAnsi" w:cstheme="minorHAnsi"/>
          <w:sz w:val="22"/>
          <w:szCs w:val="22"/>
        </w:rPr>
        <w:t xml:space="preserve"> per tablet, </w:t>
      </w:r>
      <w:proofErr w:type="spellStart"/>
      <w:r w:rsidR="001A064A" w:rsidRPr="00DF09A6">
        <w:rPr>
          <w:rFonts w:asciiTheme="minorHAnsi" w:hAnsiTheme="minorHAnsi" w:cstheme="minorHAnsi"/>
          <w:sz w:val="22"/>
          <w:szCs w:val="22"/>
        </w:rPr>
        <w:t>keregasan</w:t>
      </w:r>
      <w:proofErr w:type="spellEnd"/>
      <w:r w:rsidR="001A064A" w:rsidRPr="00DF09A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1A064A" w:rsidRPr="00DF09A6">
        <w:rPr>
          <w:rFonts w:asciiTheme="minorHAnsi" w:hAnsiTheme="minorHAnsi" w:cstheme="minorHAnsi"/>
          <w:sz w:val="22"/>
          <w:szCs w:val="22"/>
        </w:rPr>
        <w:t>ketebalan</w:t>
      </w:r>
      <w:proofErr w:type="spellEnd"/>
      <w:r w:rsidR="001A064A" w:rsidRPr="00DF09A6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="001A064A" w:rsidRPr="00DF09A6">
        <w:rPr>
          <w:rFonts w:asciiTheme="minorHAnsi" w:hAnsiTheme="minorHAnsi" w:cstheme="minorHAnsi"/>
          <w:sz w:val="22"/>
          <w:szCs w:val="22"/>
        </w:rPr>
        <w:t>kekerasan</w:t>
      </w:r>
      <w:proofErr w:type="spellEnd"/>
      <w:r w:rsidR="001A064A" w:rsidRPr="00DF09A6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A808BFD" w14:textId="5CC11D09" w:rsidR="000231E1" w:rsidRPr="00DF09A6" w:rsidRDefault="00CA22FD" w:rsidP="00E308F8">
      <w:pPr>
        <w:pStyle w:val="ListParagraph"/>
        <w:numPr>
          <w:ilvl w:val="0"/>
          <w:numId w:val="6"/>
        </w:numPr>
        <w:spacing w:after="60"/>
        <w:ind w:left="1843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formulir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r w:rsidR="00F27DB5" w:rsidRPr="00DF09A6">
        <w:rPr>
          <w:rFonts w:asciiTheme="minorHAnsi" w:hAnsiTheme="minorHAnsi" w:cstheme="minorHAnsi"/>
          <w:i/>
          <w:iCs/>
          <w:sz w:val="22"/>
          <w:szCs w:val="22"/>
          <w:lang w:val="en-ID"/>
        </w:rPr>
        <w:t>In Process Control</w:t>
      </w:r>
      <w:r w:rsidR="00F27DB5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Tablet </w:t>
      </w:r>
      <w:proofErr w:type="gramStart"/>
      <w:r w:rsidR="00F27DB5" w:rsidRPr="00DF09A6">
        <w:rPr>
          <w:rFonts w:asciiTheme="minorHAnsi" w:hAnsiTheme="minorHAnsi" w:cstheme="minorHAnsi"/>
          <w:sz w:val="22"/>
          <w:szCs w:val="22"/>
          <w:lang w:val="en-ID"/>
        </w:rPr>
        <w:t>Non BL</w:t>
      </w:r>
      <w:proofErr w:type="gramEnd"/>
      <w:r w:rsidR="00F27DB5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2C7843" w:rsidRPr="00DF09A6">
        <w:rPr>
          <w:rFonts w:asciiTheme="minorHAnsi" w:hAnsiTheme="minorHAnsi" w:cstheme="minorHAnsi"/>
          <w:sz w:val="22"/>
          <w:szCs w:val="22"/>
          <w:lang w:val="en-ID"/>
        </w:rPr>
        <w:t>(</w:t>
      </w:r>
      <w:r w:rsidR="00F27DB5" w:rsidRPr="00DF09A6">
        <w:rPr>
          <w:rFonts w:asciiTheme="minorHAnsi" w:hAnsiTheme="minorHAnsi" w:cstheme="minorHAnsi"/>
          <w:sz w:val="22"/>
          <w:szCs w:val="22"/>
        </w:rPr>
        <w:t>F-PQS-02-009-02</w:t>
      </w:r>
      <w:r w:rsidR="002C7843" w:rsidRPr="00DF09A6">
        <w:rPr>
          <w:rFonts w:asciiTheme="minorHAnsi" w:hAnsiTheme="minorHAnsi" w:cstheme="minorHAnsi"/>
          <w:sz w:val="22"/>
          <w:szCs w:val="22"/>
        </w:rPr>
        <w:t>)</w:t>
      </w:r>
      <w:r w:rsidR="00F27DB5" w:rsidRPr="00DF09A6">
        <w:rPr>
          <w:rFonts w:asciiTheme="minorHAnsi" w:hAnsiTheme="minorHAnsi" w:cstheme="minorHAnsi"/>
          <w:sz w:val="22"/>
          <w:szCs w:val="22"/>
        </w:rPr>
        <w:t>.</w:t>
      </w:r>
      <w:r w:rsidR="00DA005D" w:rsidRPr="00DF09A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9C45DEB" w14:textId="1F1F5F6B" w:rsidR="00054A98" w:rsidRPr="000B6007" w:rsidRDefault="00054A98" w:rsidP="00E308F8">
      <w:pPr>
        <w:pStyle w:val="ListParagraph"/>
        <w:numPr>
          <w:ilvl w:val="0"/>
          <w:numId w:val="6"/>
        </w:numPr>
        <w:spacing w:after="60"/>
        <w:ind w:left="1843" w:hanging="283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C079F">
        <w:rPr>
          <w:rFonts w:asciiTheme="minorHAnsi" w:hAnsiTheme="minorHAnsi" w:cstheme="minorHAnsi"/>
          <w:b/>
          <w:i/>
          <w:sz w:val="22"/>
          <w:szCs w:val="22"/>
        </w:rPr>
        <w:t>Lakukan</w:t>
      </w:r>
      <w:proofErr w:type="spellEnd"/>
      <w:r w:rsidRPr="004C079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C079F">
        <w:rPr>
          <w:rFonts w:asciiTheme="minorHAnsi" w:hAnsiTheme="minorHAnsi" w:cstheme="minorHAnsi"/>
          <w:b/>
          <w:i/>
          <w:sz w:val="22"/>
          <w:szCs w:val="22"/>
        </w:rPr>
        <w:t>pemeriksaan</w:t>
      </w:r>
      <w:proofErr w:type="spellEnd"/>
      <w:r w:rsidRPr="004C079F">
        <w:rPr>
          <w:rFonts w:asciiTheme="minorHAnsi" w:hAnsiTheme="minorHAnsi" w:cstheme="minorHAnsi"/>
          <w:b/>
          <w:i/>
          <w:sz w:val="22"/>
          <w:szCs w:val="22"/>
        </w:rPr>
        <w:t xml:space="preserve"> AQL</w:t>
      </w:r>
      <w:r w:rsidRPr="004C079F">
        <w:rPr>
          <w:rFonts w:asciiTheme="minorHAnsi" w:hAnsiTheme="minorHAnsi" w:cstheme="minorHAnsi"/>
          <w:b/>
          <w:i/>
          <w:sz w:val="22"/>
          <w:szCs w:val="22"/>
          <w:lang w:val="id-ID"/>
        </w:rPr>
        <w:t xml:space="preserve"> sesuai Prosedur Pemeriksaan AQL Tablet Plain, Tablet Salut dan </w:t>
      </w:r>
      <w:r w:rsidRPr="000B6007">
        <w:rPr>
          <w:rFonts w:asciiTheme="minorHAnsi" w:hAnsiTheme="minorHAnsi" w:cstheme="minorHAnsi"/>
          <w:b/>
          <w:i/>
          <w:sz w:val="22"/>
          <w:szCs w:val="22"/>
          <w:lang w:val="id-ID"/>
        </w:rPr>
        <w:t xml:space="preserve">Serbuk </w:t>
      </w:r>
      <w:r w:rsidRPr="000B6007">
        <w:rPr>
          <w:rFonts w:asciiTheme="minorHAnsi" w:hAnsiTheme="minorHAnsi" w:cstheme="minorHAnsi"/>
          <w:b/>
          <w:i/>
          <w:sz w:val="22"/>
          <w:szCs w:val="22"/>
        </w:rPr>
        <w:t>(</w:t>
      </w:r>
      <w:r w:rsidRPr="000B6007">
        <w:rPr>
          <w:rFonts w:asciiTheme="minorHAnsi" w:hAnsiTheme="minorHAnsi" w:cstheme="minorHAnsi"/>
          <w:b/>
          <w:i/>
          <w:sz w:val="22"/>
          <w:szCs w:val="22"/>
          <w:lang w:val="id-ID"/>
        </w:rPr>
        <w:t>PQS-02-011</w:t>
      </w:r>
      <w:r w:rsidRPr="000B6007">
        <w:rPr>
          <w:rFonts w:asciiTheme="minorHAnsi" w:hAnsiTheme="minorHAnsi" w:cstheme="minorHAnsi"/>
          <w:b/>
          <w:i/>
          <w:sz w:val="22"/>
          <w:szCs w:val="22"/>
        </w:rPr>
        <w:t>)</w:t>
      </w:r>
      <w:r w:rsidR="00B1782C" w:rsidRPr="000B6007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355906EC" w14:textId="2C2142CC" w:rsidR="00B1782C" w:rsidRPr="000B6007" w:rsidRDefault="00B1782C" w:rsidP="00B1782C">
      <w:pPr>
        <w:pStyle w:val="ListParagraph"/>
        <w:numPr>
          <w:ilvl w:val="0"/>
          <w:numId w:val="12"/>
        </w:numPr>
        <w:spacing w:after="60"/>
        <w:ind w:left="1560" w:hanging="14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B6007">
        <w:rPr>
          <w:rFonts w:asciiTheme="minorHAnsi" w:hAnsiTheme="minorHAnsi" w:cstheme="minorHAnsi"/>
          <w:b/>
          <w:i/>
          <w:iCs/>
          <w:sz w:val="22"/>
          <w:szCs w:val="22"/>
        </w:rPr>
        <w:t>Pemeriksaan</w:t>
      </w:r>
      <w:proofErr w:type="spellEnd"/>
      <w:r w:rsidRPr="000B600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Harian Tablet</w:t>
      </w:r>
    </w:p>
    <w:p w14:paraId="7B8000AE" w14:textId="77777777" w:rsidR="00B1782C" w:rsidRPr="000B6007" w:rsidRDefault="00DA005D" w:rsidP="00B1782C">
      <w:pPr>
        <w:pStyle w:val="ListParagraph"/>
        <w:numPr>
          <w:ilvl w:val="2"/>
          <w:numId w:val="12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Apabila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proses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pencetakan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lebih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 </w:t>
      </w:r>
      <w:r w:rsidR="00B1782C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shift</w:t>
      </w: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harian</w:t>
      </w:r>
      <w:proofErr w:type="spellEnd"/>
      <w:r w:rsidR="00B1782C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="00B1782C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meliputi</w:t>
      </w:r>
      <w:proofErr w:type="spellEnd"/>
      <w:r w:rsidR="00B1782C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B1782C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pemerian</w:t>
      </w:r>
      <w:proofErr w:type="spellEnd"/>
      <w:r w:rsidR="00B1782C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="00B1782C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kekerasan</w:t>
      </w:r>
      <w:proofErr w:type="spellEnd"/>
      <w:r w:rsidR="00B1782C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B1782C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setiap</w:t>
      </w:r>
      <w:proofErr w:type="spellEnd"/>
      <w:r w:rsidR="00B1782C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B1782C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pergantian</w:t>
      </w:r>
      <w:proofErr w:type="spellEnd"/>
      <w:r w:rsidR="00B1782C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shift.</w:t>
      </w:r>
    </w:p>
    <w:p w14:paraId="62186A2C" w14:textId="42A151DB" w:rsidR="00DA005D" w:rsidRPr="000B6007" w:rsidRDefault="00B1782C" w:rsidP="00B1782C">
      <w:pPr>
        <w:pStyle w:val="ListParagraph"/>
        <w:numPr>
          <w:ilvl w:val="2"/>
          <w:numId w:val="12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C</w:t>
      </w:r>
      <w:r w:rsidR="00DA005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atat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hasilnya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DA005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di </w:t>
      </w:r>
      <w:proofErr w:type="spellStart"/>
      <w:r w:rsidR="00DA005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="00DA005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4B11D4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F</w:t>
      </w:r>
      <w:r w:rsidR="00DA005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ormulir</w:t>
      </w:r>
      <w:proofErr w:type="spellEnd"/>
      <w:r w:rsidR="00DA005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4B11D4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</w:t>
      </w:r>
      <w:r w:rsidR="00DA005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emeriksaan</w:t>
      </w:r>
      <w:proofErr w:type="spellEnd"/>
      <w:r w:rsidR="00DA005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4B11D4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H</w:t>
      </w:r>
      <w:r w:rsidR="00DA005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arian </w:t>
      </w:r>
      <w:r w:rsidR="004B11D4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</w:t>
      </w:r>
      <w:r w:rsidR="00DA005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ablet </w:t>
      </w:r>
      <w:r w:rsidR="002C7843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(</w:t>
      </w:r>
      <w:r w:rsidR="00DA005D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F-FQS-02-009-0</w:t>
      </w:r>
      <w:r w:rsidR="002C7843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7).</w:t>
      </w:r>
    </w:p>
    <w:p w14:paraId="0D2FF4BD" w14:textId="2E7FD3A5" w:rsidR="00B1782C" w:rsidRPr="000B6007" w:rsidRDefault="00B1782C" w:rsidP="00B1782C">
      <w:pPr>
        <w:pStyle w:val="ListParagraph"/>
        <w:numPr>
          <w:ilvl w:val="2"/>
          <w:numId w:val="12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Jika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harian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bertepatan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tengah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proses,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maka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cukup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lakukan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tengah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2A6A8E0F" w14:textId="288C0F17" w:rsidR="004D5195" w:rsidRPr="00DF09A6" w:rsidRDefault="004D5195" w:rsidP="00E16E23">
      <w:pPr>
        <w:pStyle w:val="ListParagraph"/>
        <w:numPr>
          <w:ilvl w:val="0"/>
          <w:numId w:val="12"/>
        </w:numPr>
        <w:spacing w:after="60"/>
        <w:ind w:left="1560" w:hanging="142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Akhir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Pencetakan</w:t>
      </w:r>
      <w:proofErr w:type="spellEnd"/>
      <w:r w:rsidR="00F32933" w:rsidRPr="00DF09A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F6C1867" w14:textId="34CEF4E1" w:rsidR="002C7843" w:rsidRPr="00DF09A6" w:rsidRDefault="004D5195" w:rsidP="00E16E23">
      <w:pPr>
        <w:pStyle w:val="ListParagraph"/>
        <w:numPr>
          <w:ilvl w:val="1"/>
          <w:numId w:val="14"/>
        </w:numPr>
        <w:spacing w:after="60"/>
        <w:ind w:left="1843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, diameter,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ketebalan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kekerasan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keregasan</w:t>
      </w:r>
      <w:proofErr w:type="spellEnd"/>
      <w:r w:rsidR="00B1782C">
        <w:rPr>
          <w:rFonts w:asciiTheme="minorHAnsi" w:hAnsiTheme="minorHAnsi" w:cstheme="minorHAnsi"/>
          <w:sz w:val="22"/>
          <w:szCs w:val="22"/>
        </w:rPr>
        <w:t xml:space="preserve"> </w:t>
      </w:r>
      <w:r w:rsidRPr="00DF09A6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akhir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pencetakan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ekor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bets). </w:t>
      </w:r>
    </w:p>
    <w:p w14:paraId="48C246AB" w14:textId="27BF0A68" w:rsidR="00D5519D" w:rsidRPr="00DF09A6" w:rsidRDefault="00025EC6" w:rsidP="00E16E23">
      <w:pPr>
        <w:pStyle w:val="ListParagraph"/>
        <w:numPr>
          <w:ilvl w:val="1"/>
          <w:numId w:val="14"/>
        </w:numPr>
        <w:spacing w:after="60"/>
        <w:ind w:left="1843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formulir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r w:rsidRPr="00DF09A6">
        <w:rPr>
          <w:rFonts w:asciiTheme="minorHAnsi" w:hAnsiTheme="minorHAnsi" w:cstheme="minorHAnsi"/>
          <w:i/>
          <w:iCs/>
          <w:sz w:val="22"/>
          <w:szCs w:val="22"/>
          <w:lang w:val="en-ID"/>
        </w:rPr>
        <w:t>In Process Control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Tablet </w:t>
      </w:r>
      <w:proofErr w:type="gramStart"/>
      <w:r w:rsidRPr="00DF09A6">
        <w:rPr>
          <w:rFonts w:asciiTheme="minorHAnsi" w:hAnsiTheme="minorHAnsi" w:cstheme="minorHAnsi"/>
          <w:sz w:val="22"/>
          <w:szCs w:val="22"/>
          <w:lang w:val="en-ID"/>
        </w:rPr>
        <w:t>Non BL</w:t>
      </w:r>
      <w:proofErr w:type="gram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2C7843" w:rsidRPr="00DF09A6">
        <w:rPr>
          <w:rFonts w:asciiTheme="minorHAnsi" w:hAnsiTheme="minorHAnsi" w:cstheme="minorHAnsi"/>
          <w:sz w:val="22"/>
          <w:szCs w:val="22"/>
          <w:lang w:val="en-ID"/>
        </w:rPr>
        <w:t>(</w:t>
      </w:r>
      <w:r w:rsidRPr="00DF09A6">
        <w:rPr>
          <w:rFonts w:asciiTheme="minorHAnsi" w:hAnsiTheme="minorHAnsi" w:cstheme="minorHAnsi"/>
          <w:sz w:val="22"/>
          <w:szCs w:val="22"/>
        </w:rPr>
        <w:t>F-PQS-02-009-02</w:t>
      </w:r>
      <w:r w:rsidR="002C7843" w:rsidRPr="00DF09A6">
        <w:rPr>
          <w:rFonts w:asciiTheme="minorHAnsi" w:hAnsiTheme="minorHAnsi" w:cstheme="minorHAnsi"/>
          <w:sz w:val="22"/>
          <w:szCs w:val="22"/>
        </w:rPr>
        <w:t>)</w:t>
      </w:r>
      <w:r w:rsidRPr="00DF09A6">
        <w:rPr>
          <w:rFonts w:asciiTheme="minorHAnsi" w:hAnsiTheme="minorHAnsi" w:cstheme="minorHAnsi"/>
          <w:sz w:val="22"/>
          <w:szCs w:val="22"/>
        </w:rPr>
        <w:t>.</w:t>
      </w:r>
    </w:p>
    <w:p w14:paraId="1C35F6D5" w14:textId="6E689730" w:rsidR="00054A98" w:rsidRPr="004C079F" w:rsidRDefault="00054A98" w:rsidP="00E16E23">
      <w:pPr>
        <w:pStyle w:val="ListParagraph"/>
        <w:numPr>
          <w:ilvl w:val="1"/>
          <w:numId w:val="14"/>
        </w:numPr>
        <w:spacing w:after="60"/>
        <w:ind w:left="1843" w:hanging="283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C079F">
        <w:rPr>
          <w:rFonts w:asciiTheme="minorHAnsi" w:hAnsiTheme="minorHAnsi" w:cstheme="minorHAnsi"/>
          <w:b/>
          <w:i/>
          <w:sz w:val="22"/>
          <w:szCs w:val="22"/>
        </w:rPr>
        <w:t>Lakukan</w:t>
      </w:r>
      <w:proofErr w:type="spellEnd"/>
      <w:r w:rsidRPr="004C079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C079F">
        <w:rPr>
          <w:rFonts w:asciiTheme="minorHAnsi" w:hAnsiTheme="minorHAnsi" w:cstheme="minorHAnsi"/>
          <w:b/>
          <w:i/>
          <w:sz w:val="22"/>
          <w:szCs w:val="22"/>
        </w:rPr>
        <w:t>pemeriksaan</w:t>
      </w:r>
      <w:proofErr w:type="spellEnd"/>
      <w:r w:rsidRPr="004C079F">
        <w:rPr>
          <w:rFonts w:asciiTheme="minorHAnsi" w:hAnsiTheme="minorHAnsi" w:cstheme="minorHAnsi"/>
          <w:b/>
          <w:i/>
          <w:sz w:val="22"/>
          <w:szCs w:val="22"/>
        </w:rPr>
        <w:t xml:space="preserve"> AQL</w:t>
      </w:r>
      <w:r w:rsidRPr="004C079F">
        <w:rPr>
          <w:rFonts w:asciiTheme="minorHAnsi" w:hAnsiTheme="minorHAnsi" w:cstheme="minorHAnsi"/>
          <w:b/>
          <w:i/>
          <w:sz w:val="22"/>
          <w:szCs w:val="22"/>
          <w:lang w:val="id-ID"/>
        </w:rPr>
        <w:t xml:space="preserve"> sesuai Prosedur Pemeriksaan AQL Tablet Plain, Tablet Salut dan Serbuk </w:t>
      </w:r>
      <w:r w:rsidRPr="004C079F">
        <w:rPr>
          <w:rFonts w:asciiTheme="minorHAnsi" w:hAnsiTheme="minorHAnsi" w:cstheme="minorHAnsi"/>
          <w:b/>
          <w:i/>
          <w:sz w:val="22"/>
          <w:szCs w:val="22"/>
        </w:rPr>
        <w:t>(</w:t>
      </w:r>
      <w:r w:rsidRPr="004C079F">
        <w:rPr>
          <w:rFonts w:asciiTheme="minorHAnsi" w:hAnsiTheme="minorHAnsi" w:cstheme="minorHAnsi"/>
          <w:b/>
          <w:i/>
          <w:sz w:val="22"/>
          <w:szCs w:val="22"/>
          <w:lang w:val="id-ID"/>
        </w:rPr>
        <w:t>PQS-02-011</w:t>
      </w:r>
      <w:r w:rsidR="004C079F" w:rsidRPr="004C079F">
        <w:rPr>
          <w:rFonts w:asciiTheme="minorHAnsi" w:hAnsiTheme="minorHAnsi" w:cstheme="minorHAnsi"/>
          <w:b/>
          <w:i/>
          <w:sz w:val="22"/>
          <w:szCs w:val="22"/>
          <w:lang w:val="en-GB"/>
        </w:rPr>
        <w:t>)</w:t>
      </w:r>
    </w:p>
    <w:p w14:paraId="0277949B" w14:textId="13DE7C32" w:rsidR="00C70A9A" w:rsidRPr="00DF09A6" w:rsidRDefault="00C70A9A" w:rsidP="00E16E23">
      <w:pPr>
        <w:pStyle w:val="ListParagraph"/>
        <w:numPr>
          <w:ilvl w:val="0"/>
          <w:numId w:val="12"/>
        </w:numPr>
        <w:spacing w:after="60"/>
        <w:ind w:left="1560" w:hanging="142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Pengambilan</w:t>
      </w:r>
      <w:proofErr w:type="spellEnd"/>
      <w:r w:rsidR="00B1782C">
        <w:rPr>
          <w:rFonts w:asciiTheme="minorHAnsi" w:hAnsiTheme="minorHAnsi" w:cstheme="minorHAnsi"/>
          <w:sz w:val="22"/>
          <w:szCs w:val="22"/>
        </w:rPr>
        <w:t xml:space="preserve"> Sampel</w:t>
      </w:r>
      <w:r w:rsidRPr="00DF09A6">
        <w:rPr>
          <w:rFonts w:asciiTheme="minorHAnsi" w:hAnsiTheme="minorHAnsi" w:cstheme="minorHAnsi"/>
          <w:sz w:val="22"/>
          <w:szCs w:val="22"/>
        </w:rPr>
        <w:t xml:space="preserve"> Hasil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Cetak</w:t>
      </w:r>
      <w:proofErr w:type="spellEnd"/>
    </w:p>
    <w:p w14:paraId="4DDE0A9B" w14:textId="77777777" w:rsidR="00AA7D4A" w:rsidRPr="00DF09A6" w:rsidRDefault="00DC207D" w:rsidP="00E16E23">
      <w:pPr>
        <w:pStyle w:val="ListParagraph"/>
        <w:numPr>
          <w:ilvl w:val="2"/>
          <w:numId w:val="12"/>
        </w:numPr>
        <w:spacing w:after="60"/>
        <w:ind w:left="1843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Periksa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identitas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PPI </w:t>
      </w:r>
      <w:proofErr w:type="spellStart"/>
      <w:proofErr w:type="gramStart"/>
      <w:r w:rsidRPr="00DF09A6">
        <w:rPr>
          <w:rFonts w:asciiTheme="minorHAnsi" w:hAnsiTheme="minorHAnsi" w:cstheme="minorHAnsi"/>
          <w:sz w:val="22"/>
          <w:szCs w:val="22"/>
          <w:lang w:val="en-ID"/>
        </w:rPr>
        <w:t>meliputi</w:t>
      </w:r>
      <w:proofErr w:type="spellEnd"/>
      <w:r w:rsidR="002C7843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>:</w:t>
      </w:r>
      <w:proofErr w:type="gramEnd"/>
    </w:p>
    <w:p w14:paraId="36C48268" w14:textId="26ABCC6D" w:rsidR="002C7843" w:rsidRPr="00DF09A6" w:rsidRDefault="00762629" w:rsidP="00E16E23">
      <w:pPr>
        <w:pStyle w:val="ListParagraph"/>
        <w:numPr>
          <w:ilvl w:val="0"/>
          <w:numId w:val="20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Nama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</w:p>
    <w:p w14:paraId="7697043B" w14:textId="4371D3F8" w:rsidR="00762629" w:rsidRPr="00DF09A6" w:rsidRDefault="00762629" w:rsidP="00E16E23">
      <w:pPr>
        <w:pStyle w:val="ListParagraph"/>
        <w:numPr>
          <w:ilvl w:val="0"/>
          <w:numId w:val="20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No. </w:t>
      </w:r>
      <w:r w:rsidR="006F03D4" w:rsidRPr="00DF09A6">
        <w:rPr>
          <w:rFonts w:asciiTheme="minorHAnsi" w:hAnsiTheme="minorHAnsi" w:cstheme="minorHAnsi"/>
          <w:sz w:val="22"/>
          <w:szCs w:val="22"/>
          <w:lang w:val="en-ID"/>
        </w:rPr>
        <w:t>b</w:t>
      </w:r>
      <w:r w:rsidR="00B1782C">
        <w:rPr>
          <w:rFonts w:asciiTheme="minorHAnsi" w:hAnsiTheme="minorHAnsi" w:cstheme="minorHAnsi"/>
          <w:sz w:val="22"/>
          <w:szCs w:val="22"/>
          <w:lang w:val="en-ID"/>
        </w:rPr>
        <w:t xml:space="preserve">atch </w:t>
      </w:r>
      <w:proofErr w:type="spellStart"/>
      <w:r w:rsidR="00B1782C"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</w:p>
    <w:p w14:paraId="1ABC6A10" w14:textId="347DB8E5" w:rsidR="006D2376" w:rsidRPr="000828C8" w:rsidRDefault="00DC207D" w:rsidP="00E16E23">
      <w:pPr>
        <w:pStyle w:val="ListParagraph"/>
        <w:numPr>
          <w:ilvl w:val="2"/>
          <w:numId w:val="12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 w:rsidRPr="000828C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Ambil </w:t>
      </w:r>
      <w:proofErr w:type="spellStart"/>
      <w:r w:rsidR="006D2376" w:rsidRPr="000828C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sampel</w:t>
      </w:r>
      <w:proofErr w:type="spellEnd"/>
      <w:r w:rsidR="006D2376" w:rsidRPr="000828C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tablet </w:t>
      </w:r>
      <w:proofErr w:type="spellStart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selama</w:t>
      </w:r>
      <w:proofErr w:type="spellEnd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proses </w:t>
      </w:r>
      <w:proofErr w:type="spellStart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pencetakan</w:t>
      </w:r>
      <w:proofErr w:type="spellEnd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berlangsung</w:t>
      </w:r>
      <w:proofErr w:type="spellEnd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(</w:t>
      </w:r>
      <w:proofErr w:type="spellStart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awal</w:t>
      </w:r>
      <w:proofErr w:type="spellEnd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, </w:t>
      </w:r>
      <w:proofErr w:type="spellStart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tengah</w:t>
      </w:r>
      <w:proofErr w:type="spellEnd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, </w:t>
      </w:r>
      <w:proofErr w:type="spellStart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akhir</w:t>
      </w:r>
      <w:proofErr w:type="spellEnd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proses) </w:t>
      </w:r>
      <w:proofErr w:type="spellStart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secara</w:t>
      </w:r>
      <w:proofErr w:type="spellEnd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komposit</w:t>
      </w:r>
      <w:proofErr w:type="spellEnd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sebanyak</w:t>
      </w:r>
      <w:proofErr w:type="spellEnd"/>
      <w:r w:rsidR="00B1782C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100 tablet</w:t>
      </w:r>
    </w:p>
    <w:p w14:paraId="0FA8902C" w14:textId="1FA9BBF6" w:rsidR="004B11D4" w:rsidRPr="000828C8" w:rsidRDefault="004B11D4" w:rsidP="00E16E23">
      <w:pPr>
        <w:pStyle w:val="ListParagraph"/>
        <w:numPr>
          <w:ilvl w:val="2"/>
          <w:numId w:val="12"/>
        </w:numPr>
        <w:spacing w:after="60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0828C8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Masukkan </w:t>
      </w:r>
      <w:proofErr w:type="spellStart"/>
      <w:r w:rsidRPr="000828C8">
        <w:rPr>
          <w:rFonts w:asciiTheme="minorHAnsi" w:hAnsiTheme="minorHAnsi" w:cstheme="minorHAnsi"/>
          <w:b/>
          <w:bCs/>
          <w:i/>
          <w:sz w:val="22"/>
          <w:szCs w:val="22"/>
        </w:rPr>
        <w:t>sampel</w:t>
      </w:r>
      <w:proofErr w:type="spellEnd"/>
      <w:r w:rsidRPr="000828C8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0828C8">
        <w:rPr>
          <w:rFonts w:asciiTheme="minorHAnsi" w:hAnsiTheme="minorHAnsi" w:cstheme="minorHAnsi"/>
          <w:b/>
          <w:bCs/>
          <w:i/>
          <w:sz w:val="22"/>
          <w:szCs w:val="22"/>
        </w:rPr>
        <w:t>ke</w:t>
      </w:r>
      <w:proofErr w:type="spellEnd"/>
      <w:r w:rsidRPr="000828C8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0828C8">
        <w:rPr>
          <w:rFonts w:asciiTheme="minorHAnsi" w:hAnsiTheme="minorHAnsi" w:cstheme="minorHAnsi"/>
          <w:b/>
          <w:bCs/>
          <w:i/>
          <w:sz w:val="22"/>
          <w:szCs w:val="22"/>
        </w:rPr>
        <w:t>wadah</w:t>
      </w:r>
      <w:proofErr w:type="spellEnd"/>
      <w:r w:rsidRPr="000828C8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0828C8">
        <w:rPr>
          <w:rFonts w:asciiTheme="minorHAnsi" w:hAnsiTheme="minorHAnsi" w:cstheme="minorHAnsi"/>
          <w:b/>
          <w:bCs/>
          <w:i/>
          <w:sz w:val="22"/>
          <w:szCs w:val="22"/>
        </w:rPr>
        <w:t>plastik</w:t>
      </w:r>
      <w:proofErr w:type="spellEnd"/>
      <w:r w:rsidRPr="000828C8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yang </w:t>
      </w:r>
      <w:proofErr w:type="spellStart"/>
      <w:r w:rsidRPr="000828C8">
        <w:rPr>
          <w:rFonts w:asciiTheme="minorHAnsi" w:hAnsiTheme="minorHAnsi" w:cstheme="minorHAnsi"/>
          <w:b/>
          <w:bCs/>
          <w:i/>
          <w:sz w:val="22"/>
          <w:szCs w:val="22"/>
        </w:rPr>
        <w:t>telah</w:t>
      </w:r>
      <w:proofErr w:type="spellEnd"/>
      <w:r w:rsidRPr="000828C8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0828C8">
        <w:rPr>
          <w:rFonts w:asciiTheme="minorHAnsi" w:hAnsiTheme="minorHAnsi" w:cstheme="minorHAnsi"/>
          <w:b/>
          <w:bCs/>
          <w:i/>
          <w:sz w:val="22"/>
          <w:szCs w:val="22"/>
        </w:rPr>
        <w:t>diberi</w:t>
      </w:r>
      <w:proofErr w:type="spellEnd"/>
      <w:r w:rsidRPr="000828C8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label</w:t>
      </w:r>
      <w:r w:rsidR="004D067B" w:rsidRPr="000828C8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="004D067B" w:rsidRPr="000828C8">
        <w:rPr>
          <w:rFonts w:asciiTheme="minorHAnsi" w:hAnsiTheme="minorHAnsi" w:cstheme="minorHAnsi"/>
          <w:b/>
          <w:bCs/>
          <w:i/>
          <w:sz w:val="22"/>
          <w:szCs w:val="22"/>
        </w:rPr>
        <w:t>identitas</w:t>
      </w:r>
      <w:proofErr w:type="spellEnd"/>
      <w:r w:rsidR="004D067B" w:rsidRPr="000828C8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pada</w:t>
      </w:r>
      <w:r w:rsidRPr="000828C8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“IDENTITAS SAMPEL” (F-PQS-02-009-10).</w:t>
      </w:r>
    </w:p>
    <w:p w14:paraId="329B1BC3" w14:textId="019FB7BF" w:rsidR="00653EE8" w:rsidRPr="00DF09A6" w:rsidRDefault="00762629" w:rsidP="00E16E23">
      <w:pPr>
        <w:pStyle w:val="ListParagraph"/>
        <w:numPr>
          <w:ilvl w:val="2"/>
          <w:numId w:val="12"/>
        </w:numPr>
        <w:spacing w:after="60"/>
        <w:ind w:left="1843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lastRenderedPageBreak/>
        <w:t>Temp</w:t>
      </w:r>
      <w:r w:rsidR="00B1650D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el 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label </w:t>
      </w:r>
      <w:r w:rsidR="00AE12A3" w:rsidRPr="00DF09A6">
        <w:rPr>
          <w:rFonts w:asciiTheme="minorHAnsi" w:hAnsiTheme="minorHAnsi" w:cstheme="minorHAnsi"/>
          <w:sz w:val="22"/>
          <w:szCs w:val="22"/>
          <w:lang w:val="en-ID"/>
        </w:rPr>
        <w:t>“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>SAMPEL TELAH DIAMBIL</w:t>
      </w:r>
      <w:r w:rsidR="00AE12A3" w:rsidRPr="00DF09A6">
        <w:rPr>
          <w:rFonts w:asciiTheme="minorHAnsi" w:hAnsiTheme="minorHAnsi" w:cstheme="minorHAnsi"/>
          <w:sz w:val="22"/>
          <w:szCs w:val="22"/>
          <w:lang w:val="en-ID"/>
        </w:rPr>
        <w:t>”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4B10AC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(F-PQS-02-009-01) 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pada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sejumlah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wadah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tela</w:t>
      </w:r>
      <w:r w:rsidR="009F738A">
        <w:rPr>
          <w:rFonts w:asciiTheme="minorHAnsi" w:hAnsiTheme="minorHAnsi" w:cstheme="minorHAnsi"/>
          <w:sz w:val="22"/>
          <w:szCs w:val="22"/>
          <w:lang w:val="en-ID"/>
        </w:rPr>
        <w:t>h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diambil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sampel</w:t>
      </w:r>
      <w:proofErr w:type="spellEnd"/>
      <w:r w:rsidR="00D66EE4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selotip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pada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bagian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atas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label</w:t>
      </w:r>
      <w:r w:rsidR="00D66EE4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977504C" w14:textId="34EB7964" w:rsidR="00DF09A6" w:rsidRPr="00DF09A6" w:rsidRDefault="00DF09A6" w:rsidP="00E16E23">
      <w:pPr>
        <w:pStyle w:val="ListParagraph"/>
        <w:numPr>
          <w:ilvl w:val="2"/>
          <w:numId w:val="12"/>
        </w:numPr>
        <w:spacing w:after="60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</w:rPr>
        <w:t xml:space="preserve">Kirim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untuk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QC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C2A4670" w14:textId="7E613073" w:rsidR="006A2EF4" w:rsidRPr="00DF09A6" w:rsidRDefault="00C70A9A" w:rsidP="00E16E23">
      <w:pPr>
        <w:pStyle w:val="ListParagraph"/>
        <w:numPr>
          <w:ilvl w:val="2"/>
          <w:numId w:val="8"/>
        </w:numPr>
        <w:spacing w:before="120" w:after="60"/>
        <w:ind w:left="1276" w:hanging="29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Penyalutan</w:t>
      </w:r>
      <w:proofErr w:type="spellEnd"/>
    </w:p>
    <w:p w14:paraId="59A9F27B" w14:textId="35F0A13A" w:rsidR="00C70A9A" w:rsidRPr="000B6007" w:rsidRDefault="00A77CC3" w:rsidP="00E308F8">
      <w:pPr>
        <w:pStyle w:val="ListParagraph"/>
        <w:numPr>
          <w:ilvl w:val="2"/>
          <w:numId w:val="5"/>
        </w:numPr>
        <w:spacing w:after="60"/>
        <w:ind w:left="1560" w:hanging="142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</w:t>
      </w:r>
      <w:r w:rsidR="00512760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roses </w:t>
      </w:r>
      <w:proofErr w:type="spellStart"/>
      <w:r w:rsidR="00512760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="00512760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512760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Penyalutan</w:t>
      </w:r>
      <w:proofErr w:type="spellEnd"/>
    </w:p>
    <w:p w14:paraId="43A94E8F" w14:textId="68441A57" w:rsidR="00512760" w:rsidRPr="000B6007" w:rsidRDefault="00512760" w:rsidP="00512760">
      <w:pPr>
        <w:pStyle w:val="ListParagraph"/>
        <w:spacing w:after="60"/>
        <w:ind w:left="15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Periksa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identitas</w:t>
      </w:r>
      <w:proofErr w:type="spellEnd"/>
      <w:r w:rsidR="00C766DF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C766DF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  <w:r w:rsidR="00C766DF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</w:t>
      </w: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sebelum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dilakukan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penyalutan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proofErr w:type="gram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meliputi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45879361" w14:textId="0E59241E" w:rsidR="00512760" w:rsidRPr="000B6007" w:rsidRDefault="00512760" w:rsidP="00512760">
      <w:pPr>
        <w:pStyle w:val="ListParagraph"/>
        <w:numPr>
          <w:ilvl w:val="4"/>
          <w:numId w:val="12"/>
        </w:numPr>
        <w:spacing w:after="60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</w:p>
    <w:p w14:paraId="6D12A5A6" w14:textId="1AB7CD1E" w:rsidR="00512760" w:rsidRPr="000B6007" w:rsidRDefault="00512760" w:rsidP="00512760">
      <w:pPr>
        <w:pStyle w:val="ListParagraph"/>
        <w:numPr>
          <w:ilvl w:val="4"/>
          <w:numId w:val="12"/>
        </w:numPr>
        <w:spacing w:after="60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No. batch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</w:p>
    <w:p w14:paraId="209FAED2" w14:textId="0F35059F" w:rsidR="00512760" w:rsidRPr="000B6007" w:rsidRDefault="00512760" w:rsidP="00512760">
      <w:pPr>
        <w:pStyle w:val="ListParagraph"/>
        <w:numPr>
          <w:ilvl w:val="4"/>
          <w:numId w:val="12"/>
        </w:numPr>
        <w:spacing w:after="60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Jumlah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tablet yang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disalut</w:t>
      </w:r>
      <w:proofErr w:type="spellEnd"/>
    </w:p>
    <w:p w14:paraId="367A0E05" w14:textId="216EC8BF" w:rsidR="00512760" w:rsidRPr="000B6007" w:rsidRDefault="00512760" w:rsidP="00512760">
      <w:pPr>
        <w:pStyle w:val="ListParagraph"/>
        <w:numPr>
          <w:ilvl w:val="4"/>
          <w:numId w:val="12"/>
        </w:numPr>
        <w:spacing w:after="60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Jumlah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wadah</w:t>
      </w:r>
      <w:proofErr w:type="spellEnd"/>
    </w:p>
    <w:p w14:paraId="00665C9F" w14:textId="3B494776" w:rsidR="00512760" w:rsidRPr="000B6007" w:rsidRDefault="00512760" w:rsidP="00512760">
      <w:pPr>
        <w:pStyle w:val="ListParagraph"/>
        <w:numPr>
          <w:ilvl w:val="4"/>
          <w:numId w:val="12"/>
        </w:numPr>
        <w:spacing w:after="60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Label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karantina</w:t>
      </w:r>
      <w:proofErr w:type="spellEnd"/>
    </w:p>
    <w:p w14:paraId="5E3633FD" w14:textId="139C0C47" w:rsidR="00512760" w:rsidRPr="000B6007" w:rsidRDefault="00512760" w:rsidP="00512760">
      <w:pPr>
        <w:pStyle w:val="ListParagraph"/>
        <w:numPr>
          <w:ilvl w:val="4"/>
          <w:numId w:val="12"/>
        </w:numPr>
        <w:spacing w:after="60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Ketersediaan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label lulus uji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siap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salut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QC</w:t>
      </w:r>
    </w:p>
    <w:p w14:paraId="76A0FDF6" w14:textId="0BA9549A" w:rsidR="00512760" w:rsidRPr="000B6007" w:rsidRDefault="00512760" w:rsidP="00512760">
      <w:pPr>
        <w:pStyle w:val="ListParagraph"/>
        <w:numPr>
          <w:ilvl w:val="4"/>
          <w:numId w:val="12"/>
        </w:numPr>
        <w:spacing w:after="60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penyalut</w:t>
      </w:r>
      <w:proofErr w:type="spellEnd"/>
    </w:p>
    <w:p w14:paraId="1E77B614" w14:textId="3C4BCDAC" w:rsidR="00512760" w:rsidRPr="000B6007" w:rsidRDefault="00512760" w:rsidP="00512760">
      <w:pPr>
        <w:pStyle w:val="ListParagraph"/>
        <w:numPr>
          <w:ilvl w:val="4"/>
          <w:numId w:val="12"/>
        </w:numPr>
        <w:spacing w:after="60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No. batch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penyalut</w:t>
      </w:r>
      <w:proofErr w:type="spellEnd"/>
    </w:p>
    <w:p w14:paraId="75902D61" w14:textId="055E07F4" w:rsidR="00512760" w:rsidRPr="000B6007" w:rsidRDefault="00512760" w:rsidP="00512760">
      <w:pPr>
        <w:pStyle w:val="ListParagraph"/>
        <w:numPr>
          <w:ilvl w:val="4"/>
          <w:numId w:val="12"/>
        </w:numPr>
        <w:spacing w:after="60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Jumlah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penyalut</w:t>
      </w:r>
      <w:proofErr w:type="spellEnd"/>
    </w:p>
    <w:p w14:paraId="29A86592" w14:textId="046B7A08" w:rsidR="00512760" w:rsidRPr="000B6007" w:rsidRDefault="00512760" w:rsidP="00137E2E">
      <w:pPr>
        <w:pStyle w:val="ListParagraph"/>
        <w:numPr>
          <w:ilvl w:val="4"/>
          <w:numId w:val="12"/>
        </w:numPr>
        <w:spacing w:after="60"/>
        <w:ind w:left="1984" w:hanging="35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Tanggal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kadaluarsa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penyalut</w:t>
      </w:r>
      <w:proofErr w:type="spellEnd"/>
    </w:p>
    <w:p w14:paraId="316B765C" w14:textId="77777777" w:rsidR="00512760" w:rsidRPr="000B6007" w:rsidRDefault="00512760" w:rsidP="00512760">
      <w:pPr>
        <w:pStyle w:val="ListParagraph"/>
        <w:numPr>
          <w:ilvl w:val="2"/>
          <w:numId w:val="5"/>
        </w:numPr>
        <w:spacing w:after="60"/>
        <w:ind w:left="1560" w:hanging="142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0B6007">
        <w:rPr>
          <w:rFonts w:asciiTheme="minorHAnsi" w:hAnsiTheme="minorHAnsi" w:cstheme="minorHAnsi"/>
          <w:b/>
          <w:bCs/>
          <w:sz w:val="22"/>
          <w:szCs w:val="22"/>
          <w:lang w:val="en-ID"/>
        </w:rPr>
        <w:t>Pengambilan</w:t>
      </w:r>
      <w:proofErr w:type="spellEnd"/>
      <w:r w:rsidRPr="000B6007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Sampel Hasil </w:t>
      </w:r>
      <w:proofErr w:type="spellStart"/>
      <w:r w:rsidRPr="000B6007">
        <w:rPr>
          <w:rFonts w:asciiTheme="minorHAnsi" w:hAnsiTheme="minorHAnsi" w:cstheme="minorHAnsi"/>
          <w:b/>
          <w:bCs/>
          <w:sz w:val="22"/>
          <w:szCs w:val="22"/>
          <w:lang w:val="en-ID"/>
        </w:rPr>
        <w:t>Penyalutan</w:t>
      </w:r>
      <w:proofErr w:type="spellEnd"/>
    </w:p>
    <w:p w14:paraId="7F3A5B22" w14:textId="305F2622" w:rsidR="000828C8" w:rsidRPr="000828C8" w:rsidRDefault="006B0B31" w:rsidP="00512760">
      <w:pPr>
        <w:pStyle w:val="ListParagraph"/>
        <w:numPr>
          <w:ilvl w:val="2"/>
          <w:numId w:val="14"/>
        </w:numPr>
        <w:spacing w:after="60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0828C8">
        <w:rPr>
          <w:rFonts w:asciiTheme="minorHAnsi" w:hAnsiTheme="minorHAnsi" w:cstheme="minorHAnsi"/>
          <w:b/>
          <w:bCs/>
          <w:sz w:val="22"/>
          <w:szCs w:val="22"/>
          <w:lang w:val="en-ID"/>
        </w:rPr>
        <w:t>Lakukan</w:t>
      </w:r>
      <w:proofErr w:type="spellEnd"/>
      <w:r w:rsidRPr="000828C8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 w:rsidRPr="000828C8">
        <w:rPr>
          <w:rFonts w:asciiTheme="minorHAnsi" w:hAnsiTheme="minorHAnsi" w:cstheme="minorHAnsi"/>
          <w:b/>
          <w:bCs/>
          <w:sz w:val="22"/>
          <w:szCs w:val="22"/>
          <w:lang w:val="en-ID"/>
        </w:rPr>
        <w:t>pemeriksaan</w:t>
      </w:r>
      <w:proofErr w:type="spellEnd"/>
      <w:r w:rsidRPr="000828C8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AQL</w:t>
      </w:r>
      <w:r w:rsidR="00783F75" w:rsidRPr="000828C8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 w:rsidR="00783F75" w:rsidRPr="000828C8">
        <w:rPr>
          <w:rFonts w:asciiTheme="minorHAnsi" w:hAnsiTheme="minorHAnsi" w:cstheme="minorHAnsi"/>
          <w:b/>
          <w:bCs/>
          <w:sz w:val="22"/>
          <w:szCs w:val="22"/>
          <w:lang w:val="en-ID"/>
        </w:rPr>
        <w:t>hasil</w:t>
      </w:r>
      <w:proofErr w:type="spellEnd"/>
      <w:r w:rsidR="00783F75" w:rsidRPr="000828C8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 w:rsidR="00783F75" w:rsidRPr="000828C8">
        <w:rPr>
          <w:rFonts w:asciiTheme="minorHAnsi" w:hAnsiTheme="minorHAnsi" w:cstheme="minorHAnsi"/>
          <w:b/>
          <w:bCs/>
          <w:sz w:val="22"/>
          <w:szCs w:val="22"/>
          <w:lang w:val="en-ID"/>
        </w:rPr>
        <w:t>salut</w:t>
      </w:r>
      <w:proofErr w:type="spellEnd"/>
      <w:r w:rsidR="00783F75" w:rsidRPr="000828C8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 w:rsidR="00783F75" w:rsidRPr="000828C8">
        <w:rPr>
          <w:rFonts w:asciiTheme="minorHAnsi" w:hAnsiTheme="minorHAnsi" w:cstheme="minorHAnsi"/>
          <w:b/>
          <w:bCs/>
          <w:sz w:val="22"/>
          <w:szCs w:val="22"/>
          <w:lang w:val="en-ID"/>
        </w:rPr>
        <w:t>setelah</w:t>
      </w:r>
      <w:proofErr w:type="spellEnd"/>
      <w:r w:rsidR="00783F75" w:rsidRPr="000828C8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proses </w:t>
      </w:r>
      <w:proofErr w:type="spellStart"/>
      <w:r w:rsidR="00783F75" w:rsidRPr="000828C8">
        <w:rPr>
          <w:rFonts w:asciiTheme="minorHAnsi" w:hAnsiTheme="minorHAnsi" w:cstheme="minorHAnsi"/>
          <w:b/>
          <w:bCs/>
          <w:sz w:val="22"/>
          <w:szCs w:val="22"/>
          <w:lang w:val="en-ID"/>
        </w:rPr>
        <w:t>penyalutan</w:t>
      </w:r>
      <w:proofErr w:type="spellEnd"/>
      <w:r w:rsidR="00783F75" w:rsidRPr="000828C8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 w:rsidR="00783F75" w:rsidRPr="000828C8">
        <w:rPr>
          <w:rFonts w:asciiTheme="minorHAnsi" w:hAnsiTheme="minorHAnsi" w:cstheme="minorHAnsi"/>
          <w:b/>
          <w:bCs/>
          <w:sz w:val="22"/>
          <w:szCs w:val="22"/>
          <w:lang w:val="en-ID"/>
        </w:rPr>
        <w:t>selesai</w:t>
      </w:r>
      <w:proofErr w:type="spellEnd"/>
      <w:r w:rsidRPr="000828C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0828C8">
        <w:rPr>
          <w:rFonts w:asciiTheme="minorHAnsi" w:hAnsiTheme="minorHAnsi" w:cstheme="minorHAnsi"/>
          <w:b/>
          <w:sz w:val="22"/>
          <w:szCs w:val="22"/>
          <w:lang w:val="id-ID"/>
        </w:rPr>
        <w:t xml:space="preserve">sesuai Prosedur Pemeriksaan AQL Tablet Plain, Tablet Salut dan Serbuk </w:t>
      </w:r>
      <w:r w:rsidRPr="000828C8">
        <w:rPr>
          <w:rFonts w:asciiTheme="minorHAnsi" w:hAnsiTheme="minorHAnsi" w:cstheme="minorHAnsi"/>
          <w:b/>
          <w:sz w:val="22"/>
          <w:szCs w:val="22"/>
        </w:rPr>
        <w:t>(</w:t>
      </w:r>
      <w:r w:rsidRPr="000828C8">
        <w:rPr>
          <w:rFonts w:asciiTheme="minorHAnsi" w:hAnsiTheme="minorHAnsi" w:cstheme="minorHAnsi"/>
          <w:b/>
          <w:sz w:val="22"/>
          <w:szCs w:val="22"/>
          <w:lang w:val="id-ID"/>
        </w:rPr>
        <w:t>PQS-02-011</w:t>
      </w:r>
      <w:r w:rsidR="000828C8">
        <w:rPr>
          <w:rFonts w:asciiTheme="minorHAnsi" w:hAnsiTheme="minorHAnsi" w:cstheme="minorHAnsi"/>
          <w:b/>
          <w:sz w:val="22"/>
          <w:szCs w:val="22"/>
          <w:lang w:val="en-GB"/>
        </w:rPr>
        <w:t>)</w:t>
      </w:r>
      <w:r w:rsidR="00137E2E">
        <w:rPr>
          <w:rFonts w:asciiTheme="minorHAnsi" w:hAnsiTheme="minorHAnsi" w:cstheme="minorHAnsi"/>
          <w:b/>
          <w:sz w:val="22"/>
          <w:szCs w:val="22"/>
          <w:lang w:val="en-GB"/>
        </w:rPr>
        <w:t>.</w:t>
      </w:r>
    </w:p>
    <w:p w14:paraId="3310B8D7" w14:textId="3E85583B" w:rsidR="00CB729D" w:rsidRPr="00137E2E" w:rsidRDefault="00067EFA" w:rsidP="00512760">
      <w:pPr>
        <w:pStyle w:val="ListParagraph"/>
        <w:numPr>
          <w:ilvl w:val="2"/>
          <w:numId w:val="14"/>
        </w:numPr>
        <w:spacing w:after="60"/>
        <w:ind w:left="1985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Ambil </w:t>
      </w:r>
      <w:proofErr w:type="spellStart"/>
      <w:r w:rsidRPr="00137E2E">
        <w:rPr>
          <w:rFonts w:asciiTheme="minorHAnsi" w:hAnsiTheme="minorHAnsi" w:cstheme="minorHAnsi"/>
          <w:sz w:val="22"/>
          <w:szCs w:val="22"/>
          <w:lang w:val="en-ID"/>
        </w:rPr>
        <w:t>sampel</w:t>
      </w:r>
      <w:proofErr w:type="spellEnd"/>
      <w:r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137E2E">
        <w:rPr>
          <w:rFonts w:asciiTheme="minorHAnsi" w:hAnsiTheme="minorHAnsi" w:cstheme="minorHAnsi"/>
          <w:sz w:val="22"/>
          <w:szCs w:val="22"/>
          <w:lang w:val="en-ID"/>
        </w:rPr>
        <w:t>hasil</w:t>
      </w:r>
      <w:proofErr w:type="spellEnd"/>
      <w:r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137E2E">
        <w:rPr>
          <w:rFonts w:asciiTheme="minorHAnsi" w:hAnsiTheme="minorHAnsi" w:cstheme="minorHAnsi"/>
          <w:sz w:val="22"/>
          <w:szCs w:val="22"/>
          <w:lang w:val="en-ID"/>
        </w:rPr>
        <w:t>salut</w:t>
      </w:r>
      <w:proofErr w:type="spellEnd"/>
      <w:r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137E2E">
        <w:rPr>
          <w:rFonts w:asciiTheme="minorHAnsi" w:hAnsiTheme="minorHAnsi" w:cstheme="minorHAnsi"/>
          <w:sz w:val="22"/>
          <w:szCs w:val="22"/>
          <w:lang w:val="en-ID"/>
        </w:rPr>
        <w:t>dari</w:t>
      </w:r>
      <w:proofErr w:type="spellEnd"/>
      <w:r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137E2E" w:rsidRPr="00137E2E">
        <w:rPr>
          <w:rFonts w:asciiTheme="minorHAnsi" w:hAnsiTheme="minorHAnsi" w:cstheme="minorHAnsi"/>
          <w:sz w:val="22"/>
          <w:szCs w:val="22"/>
          <w:lang w:val="en-ID"/>
        </w:rPr>
        <w:t>wadah</w:t>
      </w:r>
      <w:proofErr w:type="spellEnd"/>
      <w:r w:rsidR="00137E2E"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137E2E" w:rsidRPr="00137E2E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="00137E2E"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137E2E" w:rsidRPr="00137E2E">
        <w:rPr>
          <w:rFonts w:asciiTheme="minorHAnsi" w:hAnsiTheme="minorHAnsi" w:cstheme="minorHAnsi"/>
          <w:sz w:val="22"/>
          <w:szCs w:val="22"/>
          <w:lang w:val="en-ID"/>
        </w:rPr>
        <w:t>ketentuan</w:t>
      </w:r>
      <w:proofErr w:type="spellEnd"/>
      <w:r w:rsidR="00137E2E"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137E2E" w:rsidRPr="00137E2E">
        <w:rPr>
          <w:rFonts w:asciiTheme="minorHAnsi" w:hAnsiTheme="minorHAnsi" w:cstheme="minorHAnsi"/>
          <w:sz w:val="22"/>
          <w:szCs w:val="22"/>
          <w:lang w:val="en-ID"/>
        </w:rPr>
        <w:t>sebagai</w:t>
      </w:r>
      <w:proofErr w:type="spellEnd"/>
      <w:r w:rsidR="00137E2E"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proofErr w:type="gramStart"/>
      <w:r w:rsidR="00137E2E" w:rsidRPr="00137E2E">
        <w:rPr>
          <w:rFonts w:asciiTheme="minorHAnsi" w:hAnsiTheme="minorHAnsi" w:cstheme="minorHAnsi"/>
          <w:sz w:val="22"/>
          <w:szCs w:val="22"/>
          <w:lang w:val="en-ID"/>
        </w:rPr>
        <w:t>berikut</w:t>
      </w:r>
      <w:proofErr w:type="spellEnd"/>
      <w:r w:rsidR="00137E2E"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 :</w:t>
      </w:r>
      <w:proofErr w:type="gramEnd"/>
    </w:p>
    <w:p w14:paraId="5CD9FDBA" w14:textId="51F45800" w:rsidR="00137E2E" w:rsidRPr="00137E2E" w:rsidRDefault="00137E2E" w:rsidP="00137E2E">
      <w:pPr>
        <w:pStyle w:val="ListParagraph"/>
        <w:numPr>
          <w:ilvl w:val="0"/>
          <w:numId w:val="52"/>
        </w:numPr>
        <w:spacing w:after="60"/>
        <w:ind w:left="2410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≤ 4 </w:t>
      </w:r>
      <w:proofErr w:type="spellStart"/>
      <w:r w:rsidRPr="00137E2E">
        <w:rPr>
          <w:rFonts w:asciiTheme="minorHAnsi" w:hAnsiTheme="minorHAnsi" w:cstheme="minorHAnsi"/>
          <w:sz w:val="22"/>
          <w:szCs w:val="22"/>
          <w:lang w:val="en-ID"/>
        </w:rPr>
        <w:t>wadah</w:t>
      </w:r>
      <w:proofErr w:type="spellEnd"/>
      <w:r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; </w:t>
      </w:r>
      <w:proofErr w:type="spellStart"/>
      <w:r w:rsidRPr="00137E2E">
        <w:rPr>
          <w:rFonts w:asciiTheme="minorHAnsi" w:hAnsiTheme="minorHAnsi" w:cstheme="minorHAnsi"/>
          <w:sz w:val="22"/>
          <w:szCs w:val="22"/>
          <w:lang w:val="en-ID"/>
        </w:rPr>
        <w:t>ambil</w:t>
      </w:r>
      <w:proofErr w:type="spellEnd"/>
      <w:r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137E2E">
        <w:rPr>
          <w:rFonts w:asciiTheme="minorHAnsi" w:hAnsiTheme="minorHAnsi" w:cstheme="minorHAnsi"/>
          <w:sz w:val="22"/>
          <w:szCs w:val="22"/>
          <w:lang w:val="en-ID"/>
        </w:rPr>
        <w:t>dari</w:t>
      </w:r>
      <w:proofErr w:type="spellEnd"/>
      <w:r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137E2E">
        <w:rPr>
          <w:rFonts w:asciiTheme="minorHAnsi" w:hAnsiTheme="minorHAnsi" w:cstheme="minorHAnsi"/>
          <w:sz w:val="22"/>
          <w:szCs w:val="22"/>
          <w:lang w:val="en-ID"/>
        </w:rPr>
        <w:t>semua</w:t>
      </w:r>
      <w:proofErr w:type="spellEnd"/>
      <w:r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137E2E">
        <w:rPr>
          <w:rFonts w:asciiTheme="minorHAnsi" w:hAnsiTheme="minorHAnsi" w:cstheme="minorHAnsi"/>
          <w:sz w:val="22"/>
          <w:szCs w:val="22"/>
          <w:lang w:val="en-ID"/>
        </w:rPr>
        <w:t>wadah</w:t>
      </w:r>
      <w:proofErr w:type="spellEnd"/>
    </w:p>
    <w:p w14:paraId="3D3DD283" w14:textId="4E076EF1" w:rsidR="00137E2E" w:rsidRPr="00137E2E" w:rsidRDefault="00137E2E" w:rsidP="00137E2E">
      <w:pPr>
        <w:pStyle w:val="ListParagraph"/>
        <w:numPr>
          <w:ilvl w:val="0"/>
          <w:numId w:val="52"/>
        </w:numPr>
        <w:spacing w:after="60"/>
        <w:ind w:left="2410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&gt; 4 </w:t>
      </w:r>
      <w:proofErr w:type="spellStart"/>
      <w:r w:rsidRPr="00137E2E">
        <w:rPr>
          <w:rFonts w:asciiTheme="minorHAnsi" w:hAnsiTheme="minorHAnsi" w:cstheme="minorHAnsi"/>
          <w:sz w:val="22"/>
          <w:szCs w:val="22"/>
          <w:lang w:val="en-ID"/>
        </w:rPr>
        <w:t>wadah</w:t>
      </w:r>
      <w:proofErr w:type="spellEnd"/>
      <w:r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; </w:t>
      </w:r>
      <w:proofErr w:type="spellStart"/>
      <w:r w:rsidRPr="00137E2E">
        <w:rPr>
          <w:rFonts w:asciiTheme="minorHAnsi" w:hAnsiTheme="minorHAnsi" w:cstheme="minorHAnsi"/>
          <w:sz w:val="22"/>
          <w:szCs w:val="22"/>
          <w:lang w:val="en-ID"/>
        </w:rPr>
        <w:t>ambil</w:t>
      </w:r>
      <w:proofErr w:type="spellEnd"/>
      <w:r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137E2E">
        <w:rPr>
          <w:rFonts w:asciiTheme="minorHAnsi" w:hAnsiTheme="minorHAnsi" w:cstheme="minorHAnsi"/>
          <w:sz w:val="22"/>
          <w:szCs w:val="22"/>
          <w:lang w:val="en-ID"/>
        </w:rPr>
        <w:t>dari</w:t>
      </w:r>
      <w:proofErr w:type="spellEnd"/>
      <w:r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137E2E">
        <w:rPr>
          <w:rFonts w:asciiTheme="minorHAnsi" w:hAnsiTheme="minorHAnsi" w:cstheme="minorHAnsi"/>
          <w:sz w:val="22"/>
          <w:szCs w:val="22"/>
          <w:lang w:val="en-ID"/>
        </w:rPr>
        <w:t>sebanyak</w:t>
      </w:r>
      <w:proofErr w:type="spellEnd"/>
      <w:r w:rsidRPr="00137E2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theme="minorHAnsi"/>
                <w:sz w:val="22"/>
                <w:szCs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  <w:lang w:val="en-ID"/>
              </w:rPr>
              <m:t>N</m:t>
            </m:r>
          </m:e>
        </m:rad>
      </m:oMath>
      <w:r w:rsidRPr="00137E2E">
        <w:rPr>
          <w:rFonts w:asciiTheme="minorHAnsi" w:hAnsiTheme="minorHAnsi" w:cstheme="minorHAnsi"/>
          <w:sz w:val="22"/>
          <w:szCs w:val="22"/>
          <w:lang w:val="en-ID"/>
        </w:rPr>
        <w:t>+1 wadah</w:t>
      </w:r>
    </w:p>
    <w:p w14:paraId="1BA03CB5" w14:textId="1CF2BF17" w:rsidR="00137E2E" w:rsidRPr="00137E2E" w:rsidRDefault="00137E2E" w:rsidP="00137E2E">
      <w:pPr>
        <w:pStyle w:val="ListParagraph"/>
        <w:numPr>
          <w:ilvl w:val="2"/>
          <w:numId w:val="14"/>
        </w:numPr>
        <w:spacing w:after="60"/>
        <w:ind w:left="1985"/>
        <w:jc w:val="both"/>
        <w:rPr>
          <w:rFonts w:asciiTheme="minorHAnsi" w:hAnsiTheme="minorHAnsi" w:cstheme="minorHAnsi"/>
          <w:b/>
          <w:bCs/>
          <w:sz w:val="22"/>
          <w:szCs w:val="22"/>
          <w:lang w:val="en-ID"/>
        </w:rPr>
      </w:pPr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Dari </w:t>
      </w:r>
      <w:proofErr w:type="spellStart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>jumlah</w:t>
      </w:r>
      <w:proofErr w:type="spellEnd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>wadah</w:t>
      </w:r>
      <w:proofErr w:type="spellEnd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yang </w:t>
      </w:r>
      <w:proofErr w:type="spellStart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>terpilih</w:t>
      </w:r>
      <w:proofErr w:type="spellEnd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, </w:t>
      </w:r>
      <w:proofErr w:type="spellStart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>ambil</w:t>
      </w:r>
      <w:proofErr w:type="spellEnd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>sampel</w:t>
      </w:r>
      <w:proofErr w:type="spellEnd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>dari</w:t>
      </w:r>
      <w:proofErr w:type="spellEnd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>titik</w:t>
      </w:r>
      <w:proofErr w:type="spellEnd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>atas</w:t>
      </w:r>
      <w:proofErr w:type="spellEnd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, </w:t>
      </w:r>
      <w:proofErr w:type="spellStart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>tengah</w:t>
      </w:r>
      <w:proofErr w:type="spellEnd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, </w:t>
      </w:r>
      <w:proofErr w:type="spellStart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>bawah</w:t>
      </w:r>
      <w:proofErr w:type="spellEnd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ID"/>
        </w:rPr>
        <w:t>secara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ID"/>
        </w:rPr>
        <w:t>komposit</w:t>
      </w:r>
      <w:proofErr w:type="spellEnd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>sebanyak</w:t>
      </w:r>
      <w:proofErr w:type="spellEnd"/>
      <w:r w:rsidRPr="00137E2E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100 tablet</w:t>
      </w:r>
      <w:r>
        <w:rPr>
          <w:rFonts w:asciiTheme="minorHAnsi" w:hAnsiTheme="minorHAnsi" w:cstheme="minorHAnsi"/>
          <w:b/>
          <w:bCs/>
          <w:sz w:val="22"/>
          <w:szCs w:val="22"/>
          <w:lang w:val="en-ID"/>
        </w:rPr>
        <w:t>.</w:t>
      </w:r>
    </w:p>
    <w:p w14:paraId="7574E1CD" w14:textId="31217DAD" w:rsidR="00B876D7" w:rsidRPr="00DF09A6" w:rsidRDefault="00B1650D" w:rsidP="00137E2E">
      <w:pPr>
        <w:pStyle w:val="ListParagraph"/>
        <w:numPr>
          <w:ilvl w:val="2"/>
          <w:numId w:val="14"/>
        </w:numPr>
        <w:spacing w:after="60"/>
        <w:ind w:left="198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Tempel label </w:t>
      </w:r>
      <w:r w:rsidR="00AE12A3" w:rsidRPr="00DF09A6">
        <w:rPr>
          <w:rFonts w:asciiTheme="minorHAnsi" w:hAnsiTheme="minorHAnsi" w:cstheme="minorHAnsi"/>
          <w:sz w:val="22"/>
          <w:szCs w:val="22"/>
          <w:lang w:val="en-ID"/>
        </w:rPr>
        <w:t>“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>SAMPEL TELAH DIAMBIL</w:t>
      </w:r>
      <w:r w:rsidR="00AE12A3" w:rsidRPr="00DF09A6">
        <w:rPr>
          <w:rFonts w:asciiTheme="minorHAnsi" w:hAnsiTheme="minorHAnsi" w:cstheme="minorHAnsi"/>
          <w:sz w:val="22"/>
          <w:szCs w:val="22"/>
          <w:lang w:val="en-ID"/>
        </w:rPr>
        <w:t>” (F-PQS-02-009-01)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sejumlah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wadah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tela</w:t>
      </w:r>
      <w:r w:rsidR="00E61E6C">
        <w:rPr>
          <w:rFonts w:asciiTheme="minorHAnsi" w:hAnsiTheme="minorHAnsi" w:cstheme="minorHAnsi"/>
          <w:sz w:val="22"/>
          <w:szCs w:val="22"/>
          <w:lang w:val="en-ID"/>
        </w:rPr>
        <w:t>h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diambil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sampel</w:t>
      </w:r>
      <w:proofErr w:type="spellEnd"/>
      <w:r w:rsidR="00AE12A3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0AF8F6DD" w14:textId="66C0BB40" w:rsidR="00A77CC3" w:rsidRPr="00DF09A6" w:rsidRDefault="00A77CC3" w:rsidP="00137E2E">
      <w:pPr>
        <w:pStyle w:val="ListParagraph"/>
        <w:numPr>
          <w:ilvl w:val="2"/>
          <w:numId w:val="14"/>
        </w:numPr>
        <w:spacing w:after="60"/>
        <w:ind w:left="1984" w:hanging="35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</w:rPr>
        <w:t>Kirimkan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tablet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penyalutan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="00B1650D" w:rsidRPr="00DF09A6">
        <w:rPr>
          <w:rFonts w:asciiTheme="minorHAnsi" w:hAnsiTheme="minorHAnsi" w:cstheme="minorHAnsi"/>
          <w:sz w:val="22"/>
          <w:szCs w:val="22"/>
        </w:rPr>
        <w:t xml:space="preserve"> QC</w:t>
      </w:r>
      <w:r w:rsidR="00AE12A3" w:rsidRPr="00DF09A6">
        <w:rPr>
          <w:rFonts w:asciiTheme="minorHAnsi" w:hAnsiTheme="minorHAnsi" w:cstheme="minorHAnsi"/>
          <w:sz w:val="22"/>
          <w:szCs w:val="22"/>
        </w:rPr>
        <w:t>.</w:t>
      </w:r>
    </w:p>
    <w:p w14:paraId="3E75EBCB" w14:textId="20F52986" w:rsidR="00C70A9A" w:rsidRPr="00C766DF" w:rsidRDefault="00C70A9A" w:rsidP="00D83650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Serbuk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Oral</w:t>
      </w:r>
      <w:r w:rsidR="002843AC" w:rsidRPr="00DF09A6">
        <w:rPr>
          <w:rFonts w:asciiTheme="minorHAnsi" w:hAnsiTheme="minorHAnsi" w:cstheme="minorHAnsi"/>
          <w:sz w:val="22"/>
          <w:szCs w:val="22"/>
          <w:lang w:val="en-ID"/>
        </w:rPr>
        <w:t>/</w:t>
      </w:r>
      <w:proofErr w:type="spellStart"/>
      <w:r w:rsidR="002843AC" w:rsidRPr="00DF09A6">
        <w:rPr>
          <w:rFonts w:asciiTheme="minorHAnsi" w:hAnsiTheme="minorHAnsi" w:cstheme="minorHAnsi"/>
          <w:sz w:val="22"/>
          <w:szCs w:val="22"/>
          <w:lang w:val="en-ID"/>
        </w:rPr>
        <w:t>Serbuk</w:t>
      </w:r>
      <w:proofErr w:type="spellEnd"/>
      <w:r w:rsidR="002843AC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Obat </w:t>
      </w:r>
      <w:proofErr w:type="spellStart"/>
      <w:r w:rsidR="002843AC" w:rsidRPr="00DF09A6">
        <w:rPr>
          <w:rFonts w:asciiTheme="minorHAnsi" w:hAnsiTheme="minorHAnsi" w:cstheme="minorHAnsi"/>
          <w:sz w:val="22"/>
          <w:szCs w:val="22"/>
          <w:lang w:val="en-ID"/>
        </w:rPr>
        <w:t>Tradisional</w:t>
      </w:r>
      <w:proofErr w:type="spellEnd"/>
    </w:p>
    <w:p w14:paraId="2737719D" w14:textId="77777777" w:rsidR="00C766DF" w:rsidRPr="00C766DF" w:rsidRDefault="00C766DF" w:rsidP="00C766DF">
      <w:pPr>
        <w:pStyle w:val="ListParagraph"/>
        <w:numPr>
          <w:ilvl w:val="3"/>
          <w:numId w:val="14"/>
        </w:numPr>
        <w:ind w:left="1276" w:hanging="29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n-ID"/>
        </w:rPr>
        <w:t>Granulasi</w:t>
      </w:r>
      <w:proofErr w:type="spellEnd"/>
    </w:p>
    <w:p w14:paraId="1648CA71" w14:textId="6510D03F" w:rsidR="00C766DF" w:rsidRPr="000B6007" w:rsidRDefault="00C766DF" w:rsidP="00C766DF">
      <w:pPr>
        <w:pStyle w:val="ListParagraph"/>
        <w:ind w:left="127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Periksa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identitas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digranulasi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proofErr w:type="gram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meliputi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018B1025" w14:textId="77777777" w:rsidR="00C766DF" w:rsidRPr="000B6007" w:rsidRDefault="00C766DF" w:rsidP="00C766DF">
      <w:pPr>
        <w:pStyle w:val="ListParagraph"/>
        <w:numPr>
          <w:ilvl w:val="0"/>
          <w:numId w:val="54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</w:p>
    <w:p w14:paraId="4EF70CAB" w14:textId="77777777" w:rsidR="00C766DF" w:rsidRPr="000B6007" w:rsidRDefault="00C766DF" w:rsidP="00C766DF">
      <w:pPr>
        <w:pStyle w:val="ListParagraph"/>
        <w:numPr>
          <w:ilvl w:val="0"/>
          <w:numId w:val="54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No. batch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</w:p>
    <w:p w14:paraId="76ADE2EC" w14:textId="77777777" w:rsidR="00C766DF" w:rsidRPr="000B6007" w:rsidRDefault="00C766DF" w:rsidP="00C766DF">
      <w:pPr>
        <w:pStyle w:val="ListParagraph"/>
        <w:numPr>
          <w:ilvl w:val="0"/>
          <w:numId w:val="54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07E76522" w14:textId="77777777" w:rsidR="00C766DF" w:rsidRPr="000B6007" w:rsidRDefault="00C766DF" w:rsidP="00C766DF">
      <w:pPr>
        <w:pStyle w:val="ListParagraph"/>
        <w:numPr>
          <w:ilvl w:val="0"/>
          <w:numId w:val="54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No. batch/LA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531F8452" w14:textId="77777777" w:rsidR="00C766DF" w:rsidRPr="000B6007" w:rsidRDefault="00C766DF" w:rsidP="00C766DF">
      <w:pPr>
        <w:pStyle w:val="ListParagraph"/>
        <w:numPr>
          <w:ilvl w:val="0"/>
          <w:numId w:val="54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Jumlah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71697F78" w14:textId="40D26BB9" w:rsidR="00137E2E" w:rsidRPr="000B6007" w:rsidRDefault="00C766DF" w:rsidP="00C766DF">
      <w:pPr>
        <w:pStyle w:val="ListParagraph"/>
        <w:numPr>
          <w:ilvl w:val="0"/>
          <w:numId w:val="54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Tanggal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kadaluarsa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4CE3AF00" w14:textId="0A273CC0" w:rsidR="000F52D4" w:rsidRPr="00DF09A6" w:rsidRDefault="00901613" w:rsidP="00C766DF">
      <w:pPr>
        <w:pStyle w:val="ListParagraph"/>
        <w:numPr>
          <w:ilvl w:val="3"/>
          <w:numId w:val="14"/>
        </w:numPr>
        <w:ind w:left="1276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Pencampuran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Akhir</w:t>
      </w:r>
    </w:p>
    <w:p w14:paraId="7C5F3EF3" w14:textId="3C440FC4" w:rsidR="00C766DF" w:rsidRPr="000B6007" w:rsidRDefault="00C766DF" w:rsidP="00C766DF">
      <w:pPr>
        <w:pStyle w:val="ListParagraph"/>
        <w:numPr>
          <w:ilvl w:val="0"/>
          <w:numId w:val="59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Periksa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identitas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dilakukan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pencampuran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akhir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proofErr w:type="gram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meliputi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354093D8" w14:textId="77777777" w:rsidR="00C766DF" w:rsidRPr="000B6007" w:rsidRDefault="00C766DF" w:rsidP="00C766DF">
      <w:pPr>
        <w:pStyle w:val="ListParagraph"/>
        <w:numPr>
          <w:ilvl w:val="0"/>
          <w:numId w:val="60"/>
        </w:numPr>
        <w:spacing w:after="60"/>
        <w:ind w:left="212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</w:p>
    <w:p w14:paraId="0B03F053" w14:textId="77777777" w:rsidR="00C766DF" w:rsidRPr="000B6007" w:rsidRDefault="00C766DF" w:rsidP="00C766DF">
      <w:pPr>
        <w:pStyle w:val="ListParagraph"/>
        <w:numPr>
          <w:ilvl w:val="0"/>
          <w:numId w:val="60"/>
        </w:numPr>
        <w:spacing w:after="60"/>
        <w:ind w:left="212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No. batch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</w:p>
    <w:p w14:paraId="75DC6C65" w14:textId="77777777" w:rsidR="00C766DF" w:rsidRPr="000B6007" w:rsidRDefault="00C766DF" w:rsidP="00C766DF">
      <w:pPr>
        <w:pStyle w:val="ListParagraph"/>
        <w:numPr>
          <w:ilvl w:val="0"/>
          <w:numId w:val="60"/>
        </w:numPr>
        <w:spacing w:after="60"/>
        <w:ind w:left="212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17E39094" w14:textId="591E2E20" w:rsidR="00C766DF" w:rsidRPr="000B6007" w:rsidRDefault="00C766DF" w:rsidP="00C766DF">
      <w:pPr>
        <w:pStyle w:val="ListParagraph"/>
        <w:numPr>
          <w:ilvl w:val="0"/>
          <w:numId w:val="60"/>
        </w:numPr>
        <w:spacing w:after="60"/>
        <w:ind w:left="212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No. Batch/LA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102E37B0" w14:textId="77777777" w:rsidR="00C766DF" w:rsidRPr="000B6007" w:rsidRDefault="00C766DF" w:rsidP="00C766DF">
      <w:pPr>
        <w:pStyle w:val="ListParagraph"/>
        <w:numPr>
          <w:ilvl w:val="0"/>
          <w:numId w:val="51"/>
        </w:numPr>
        <w:spacing w:after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Jumlah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581B1E12" w14:textId="77777777" w:rsidR="00C766DF" w:rsidRPr="000B6007" w:rsidRDefault="00C766DF" w:rsidP="00C766DF">
      <w:pPr>
        <w:pStyle w:val="ListParagraph"/>
        <w:numPr>
          <w:ilvl w:val="0"/>
          <w:numId w:val="51"/>
        </w:numPr>
        <w:spacing w:after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Tanggal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kadaluarsa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1CBF119A" w14:textId="77777777" w:rsidR="00C766DF" w:rsidRPr="000B6007" w:rsidRDefault="00C766DF" w:rsidP="00C766DF">
      <w:pPr>
        <w:pStyle w:val="ListParagraph"/>
        <w:numPr>
          <w:ilvl w:val="0"/>
          <w:numId w:val="59"/>
        </w:numPr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Setelah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pencampuran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akhir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selesai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,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lakukan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identitas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proofErr w:type="gram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meliputi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:</w:t>
      </w:r>
      <w:proofErr w:type="gramEnd"/>
    </w:p>
    <w:p w14:paraId="02EB0A26" w14:textId="77777777" w:rsidR="00C766DF" w:rsidRPr="000B6007" w:rsidRDefault="00C766DF" w:rsidP="00C766DF">
      <w:pPr>
        <w:pStyle w:val="ListParagraph"/>
        <w:numPr>
          <w:ilvl w:val="0"/>
          <w:numId w:val="57"/>
        </w:numPr>
        <w:spacing w:after="60"/>
        <w:ind w:left="2268" w:hanging="42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produk</w:t>
      </w:r>
      <w:proofErr w:type="spellEnd"/>
    </w:p>
    <w:p w14:paraId="69B9B3E2" w14:textId="77777777" w:rsidR="00C766DF" w:rsidRPr="000B6007" w:rsidRDefault="00C766DF" w:rsidP="00C766DF">
      <w:pPr>
        <w:pStyle w:val="ListParagraph"/>
        <w:numPr>
          <w:ilvl w:val="0"/>
          <w:numId w:val="57"/>
        </w:numPr>
        <w:spacing w:after="60"/>
        <w:ind w:left="2268" w:hanging="42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No. batch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produk</w:t>
      </w:r>
      <w:proofErr w:type="spellEnd"/>
    </w:p>
    <w:p w14:paraId="05642059" w14:textId="5795B35F" w:rsidR="00AE12A3" w:rsidRPr="000B6007" w:rsidRDefault="00901613" w:rsidP="00C766DF">
      <w:pPr>
        <w:pStyle w:val="ListParagraph"/>
        <w:numPr>
          <w:ilvl w:val="0"/>
          <w:numId w:val="59"/>
        </w:numPr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Ambil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sampe</w:t>
      </w:r>
      <w:r w:rsidR="00866B16"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menggunakan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alat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sampling pada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tiga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titik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(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atas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,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tengah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,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bawah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)</w:t>
      </w:r>
      <w:r w:rsidR="00B1650D"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B1650D"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secara</w:t>
      </w:r>
      <w:proofErr w:type="spellEnd"/>
      <w:r w:rsidR="00B1650D"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B1650D"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ko</w:t>
      </w:r>
      <w:r w:rsidR="00BB635D"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mposit</w:t>
      </w:r>
      <w:proofErr w:type="spellEnd"/>
      <w:r w:rsidR="00E61E6C"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proofErr w:type="gramStart"/>
      <w:r w:rsidR="00E61E6C"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sebanyak</w:t>
      </w:r>
      <w:proofErr w:type="spellEnd"/>
      <w:r w:rsidR="00BB635D"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r w:rsidR="00584F59"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:</w:t>
      </w:r>
      <w:proofErr w:type="gramEnd"/>
    </w:p>
    <w:p w14:paraId="74FA9EAD" w14:textId="77777777" w:rsidR="00C766DF" w:rsidRPr="000B6007" w:rsidRDefault="00584F59" w:rsidP="00C766DF">
      <w:pPr>
        <w:pStyle w:val="ListParagraph"/>
        <w:numPr>
          <w:ilvl w:val="5"/>
          <w:numId w:val="58"/>
        </w:numPr>
        <w:spacing w:after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32 </w:t>
      </w:r>
      <w:proofErr w:type="gram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gram </w:t>
      </w:r>
      <w:r w:rsidR="0080551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  <w:proofErr w:type="gramEnd"/>
      <w:r w:rsidR="0080551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80551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untuk</w:t>
      </w:r>
      <w:proofErr w:type="spellEnd"/>
      <w:r w:rsidR="0080551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80551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pengujian</w:t>
      </w:r>
      <w:proofErr w:type="spellEnd"/>
      <w:r w:rsidR="0080551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E61E6C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kadar</w:t>
      </w:r>
      <w:proofErr w:type="spellEnd"/>
    </w:p>
    <w:p w14:paraId="0D2BC6A1" w14:textId="417D0A22" w:rsidR="00584F59" w:rsidRPr="000B6007" w:rsidRDefault="00584F59" w:rsidP="00C766DF">
      <w:pPr>
        <w:pStyle w:val="ListParagraph"/>
        <w:numPr>
          <w:ilvl w:val="5"/>
          <w:numId w:val="58"/>
        </w:numPr>
        <w:spacing w:after="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20 </w:t>
      </w:r>
      <w:proofErr w:type="gram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gram </w:t>
      </w:r>
      <w:r w:rsidR="0080551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  <w:proofErr w:type="gramEnd"/>
      <w:r w:rsidR="0080551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80551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untuk</w:t>
      </w:r>
      <w:proofErr w:type="spellEnd"/>
      <w:r w:rsidR="0080551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80551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pengujian</w:t>
      </w:r>
      <w:proofErr w:type="spellEnd"/>
      <w:r w:rsidR="0080551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LOD</w:t>
      </w:r>
    </w:p>
    <w:p w14:paraId="6C9BFC80" w14:textId="4C741070" w:rsidR="00D53D78" w:rsidRPr="000939B0" w:rsidRDefault="00D53D78" w:rsidP="00C766DF">
      <w:pPr>
        <w:pStyle w:val="ListParagraph"/>
        <w:numPr>
          <w:ilvl w:val="0"/>
          <w:numId w:val="59"/>
        </w:numPr>
        <w:tabs>
          <w:tab w:val="left" w:pos="1276"/>
        </w:tabs>
        <w:spacing w:after="60"/>
        <w:ind w:left="1701"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0939B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Masukkan </w:t>
      </w:r>
      <w:proofErr w:type="spellStart"/>
      <w:r w:rsidRPr="000939B0">
        <w:rPr>
          <w:rFonts w:asciiTheme="minorHAnsi" w:hAnsiTheme="minorHAnsi" w:cstheme="minorHAnsi"/>
          <w:b/>
          <w:bCs/>
          <w:i/>
          <w:sz w:val="22"/>
          <w:szCs w:val="22"/>
        </w:rPr>
        <w:t>sampel</w:t>
      </w:r>
      <w:proofErr w:type="spellEnd"/>
      <w:r w:rsidRPr="000939B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0939B0">
        <w:rPr>
          <w:rFonts w:asciiTheme="minorHAnsi" w:hAnsiTheme="minorHAnsi" w:cstheme="minorHAnsi"/>
          <w:b/>
          <w:bCs/>
          <w:i/>
          <w:sz w:val="22"/>
          <w:szCs w:val="22"/>
        </w:rPr>
        <w:t>ke</w:t>
      </w:r>
      <w:proofErr w:type="spellEnd"/>
      <w:r w:rsidRPr="000939B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0939B0">
        <w:rPr>
          <w:rFonts w:asciiTheme="minorHAnsi" w:hAnsiTheme="minorHAnsi" w:cstheme="minorHAnsi"/>
          <w:b/>
          <w:bCs/>
          <w:i/>
          <w:sz w:val="22"/>
          <w:szCs w:val="22"/>
        </w:rPr>
        <w:t>wadah</w:t>
      </w:r>
      <w:proofErr w:type="spellEnd"/>
      <w:r w:rsidRPr="000939B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0939B0">
        <w:rPr>
          <w:rFonts w:asciiTheme="minorHAnsi" w:hAnsiTheme="minorHAnsi" w:cstheme="minorHAnsi"/>
          <w:b/>
          <w:bCs/>
          <w:i/>
          <w:sz w:val="22"/>
          <w:szCs w:val="22"/>
        </w:rPr>
        <w:t>plastik</w:t>
      </w:r>
      <w:proofErr w:type="spellEnd"/>
      <w:r w:rsidRPr="000939B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yang </w:t>
      </w:r>
      <w:proofErr w:type="spellStart"/>
      <w:r w:rsidRPr="000939B0">
        <w:rPr>
          <w:rFonts w:asciiTheme="minorHAnsi" w:hAnsiTheme="minorHAnsi" w:cstheme="minorHAnsi"/>
          <w:b/>
          <w:bCs/>
          <w:i/>
          <w:sz w:val="22"/>
          <w:szCs w:val="22"/>
        </w:rPr>
        <w:t>telah</w:t>
      </w:r>
      <w:proofErr w:type="spellEnd"/>
      <w:r w:rsidRPr="000939B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0939B0">
        <w:rPr>
          <w:rFonts w:asciiTheme="minorHAnsi" w:hAnsiTheme="minorHAnsi" w:cstheme="minorHAnsi"/>
          <w:b/>
          <w:bCs/>
          <w:i/>
          <w:sz w:val="22"/>
          <w:szCs w:val="22"/>
        </w:rPr>
        <w:t>diberi</w:t>
      </w:r>
      <w:proofErr w:type="spellEnd"/>
      <w:r w:rsidR="00E02B5E" w:rsidRPr="000939B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="00E02B5E" w:rsidRPr="000939B0">
        <w:rPr>
          <w:rFonts w:asciiTheme="minorHAnsi" w:hAnsiTheme="minorHAnsi" w:cstheme="minorHAnsi"/>
          <w:b/>
          <w:bCs/>
          <w:i/>
          <w:sz w:val="22"/>
          <w:szCs w:val="22"/>
        </w:rPr>
        <w:t>identitas</w:t>
      </w:r>
      <w:proofErr w:type="spellEnd"/>
      <w:r w:rsidR="00E02B5E" w:rsidRPr="000939B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pada</w:t>
      </w:r>
      <w:r w:rsidRPr="000939B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label “IDENTITAS SAMPEL” (F-PQS-02-009-10).</w:t>
      </w:r>
    </w:p>
    <w:p w14:paraId="0049F545" w14:textId="19C020CD" w:rsidR="00AE12A3" w:rsidRPr="00DF09A6" w:rsidRDefault="00901613" w:rsidP="00C766DF">
      <w:pPr>
        <w:pStyle w:val="ListParagraph"/>
        <w:numPr>
          <w:ilvl w:val="0"/>
          <w:numId w:val="59"/>
        </w:numPr>
        <w:tabs>
          <w:tab w:val="left" w:pos="1276"/>
        </w:tabs>
        <w:spacing w:after="60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Tempelkan label </w:t>
      </w:r>
      <w:r w:rsidR="00AE12A3" w:rsidRPr="00DF09A6">
        <w:rPr>
          <w:rFonts w:asciiTheme="minorHAnsi" w:hAnsiTheme="minorHAnsi" w:cstheme="minorHAnsi"/>
          <w:sz w:val="22"/>
          <w:szCs w:val="22"/>
          <w:lang w:val="en-ID"/>
        </w:rPr>
        <w:t>“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>SAMPEL TELAH DIAMBIL</w:t>
      </w:r>
      <w:r w:rsidR="00AE12A3" w:rsidRPr="00DF09A6">
        <w:rPr>
          <w:rFonts w:asciiTheme="minorHAnsi" w:hAnsiTheme="minorHAnsi" w:cstheme="minorHAnsi"/>
          <w:sz w:val="22"/>
          <w:szCs w:val="22"/>
          <w:lang w:val="en-ID"/>
        </w:rPr>
        <w:t>” (F-PQS-02-009-01)</w:t>
      </w:r>
      <w:r w:rsidR="00B1650D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proofErr w:type="spellStart"/>
      <w:r w:rsidR="00B1650D" w:rsidRPr="00DF09A6">
        <w:rPr>
          <w:rFonts w:asciiTheme="minorHAnsi" w:hAnsiTheme="minorHAnsi" w:cstheme="minorHAnsi"/>
          <w:sz w:val="22"/>
          <w:szCs w:val="22"/>
          <w:lang w:val="en-ID"/>
        </w:rPr>
        <w:t>sejumlah</w:t>
      </w:r>
      <w:proofErr w:type="spellEnd"/>
      <w:r w:rsidR="00B1650D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B1650D" w:rsidRPr="00DF09A6">
        <w:rPr>
          <w:rFonts w:asciiTheme="minorHAnsi" w:hAnsiTheme="minorHAnsi" w:cstheme="minorHAnsi"/>
          <w:sz w:val="22"/>
          <w:szCs w:val="22"/>
          <w:lang w:val="en-ID"/>
        </w:rPr>
        <w:t>wadah</w:t>
      </w:r>
      <w:proofErr w:type="spellEnd"/>
      <w:r w:rsidR="00B1650D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="00B1650D" w:rsidRPr="00DF09A6">
        <w:rPr>
          <w:rFonts w:asciiTheme="minorHAnsi" w:hAnsiTheme="minorHAnsi" w:cstheme="minorHAnsi"/>
          <w:sz w:val="22"/>
          <w:szCs w:val="22"/>
          <w:lang w:val="en-ID"/>
        </w:rPr>
        <w:t>tela</w:t>
      </w:r>
      <w:r w:rsidR="00D66EE4">
        <w:rPr>
          <w:rFonts w:asciiTheme="minorHAnsi" w:hAnsiTheme="minorHAnsi" w:cstheme="minorHAnsi"/>
          <w:sz w:val="22"/>
          <w:szCs w:val="22"/>
          <w:lang w:val="en-ID"/>
        </w:rPr>
        <w:t>h</w:t>
      </w:r>
      <w:proofErr w:type="spellEnd"/>
      <w:r w:rsidR="00D66EE4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B1650D" w:rsidRPr="00DF09A6">
        <w:rPr>
          <w:rFonts w:asciiTheme="minorHAnsi" w:hAnsiTheme="minorHAnsi" w:cstheme="minorHAnsi"/>
          <w:sz w:val="22"/>
          <w:szCs w:val="22"/>
          <w:lang w:val="en-ID"/>
        </w:rPr>
        <w:t>diambil</w:t>
      </w:r>
      <w:proofErr w:type="spellEnd"/>
      <w:r w:rsidR="00B1650D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B1650D" w:rsidRPr="00DF09A6">
        <w:rPr>
          <w:rFonts w:asciiTheme="minorHAnsi" w:hAnsiTheme="minorHAnsi" w:cstheme="minorHAnsi"/>
          <w:sz w:val="22"/>
          <w:szCs w:val="22"/>
          <w:lang w:val="en-ID"/>
        </w:rPr>
        <w:t>sampel</w:t>
      </w:r>
      <w:proofErr w:type="spellEnd"/>
      <w:r w:rsidR="00D66EE4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selotip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pada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bagian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atas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label</w:t>
      </w:r>
      <w:r w:rsidR="00D66EE4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4F371AB3" w14:textId="3E9E3D6B" w:rsidR="0049764F" w:rsidRPr="00DF09A6" w:rsidRDefault="0049764F" w:rsidP="00C766DF">
      <w:pPr>
        <w:pStyle w:val="ListParagraph"/>
        <w:numPr>
          <w:ilvl w:val="0"/>
          <w:numId w:val="59"/>
        </w:numPr>
        <w:tabs>
          <w:tab w:val="left" w:pos="1276"/>
        </w:tabs>
        <w:spacing w:after="60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Kirimkan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sampel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serbuk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ke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QC</w:t>
      </w:r>
    </w:p>
    <w:p w14:paraId="3AA2DA75" w14:textId="20373EA1" w:rsidR="00901613" w:rsidRPr="006F1DB1" w:rsidRDefault="00901613" w:rsidP="00D83650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F1DB1">
        <w:rPr>
          <w:rFonts w:asciiTheme="minorHAnsi" w:hAnsiTheme="minorHAnsi" w:cstheme="minorHAnsi"/>
          <w:sz w:val="22"/>
          <w:szCs w:val="22"/>
          <w:lang w:val="en-ID"/>
        </w:rPr>
        <w:t>Kapsul</w:t>
      </w:r>
      <w:proofErr w:type="spellEnd"/>
    </w:p>
    <w:p w14:paraId="52655D36" w14:textId="2E362271" w:rsidR="00C766DF" w:rsidRPr="00C766DF" w:rsidRDefault="00C766DF" w:rsidP="00D83650">
      <w:pPr>
        <w:pStyle w:val="ListParagraph"/>
        <w:numPr>
          <w:ilvl w:val="2"/>
          <w:numId w:val="3"/>
        </w:numPr>
        <w:ind w:left="1276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Proses </w:t>
      </w:r>
      <w:proofErr w:type="spellStart"/>
      <w:r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Pengisian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Kapsul</w:t>
      </w:r>
      <w:proofErr w:type="spellEnd"/>
    </w:p>
    <w:p w14:paraId="1EE65B3F" w14:textId="54B854A9" w:rsidR="00C766DF" w:rsidRDefault="00C766DF" w:rsidP="00C766DF">
      <w:pPr>
        <w:pStyle w:val="ListParagraph"/>
        <w:ind w:left="127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Periksa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identitas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produk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>
        <w:rPr>
          <w:rFonts w:asciiTheme="minorHAnsi" w:hAnsiTheme="minorHAnsi" w:cstheme="minorHAnsi"/>
          <w:sz w:val="22"/>
          <w:szCs w:val="22"/>
        </w:rPr>
        <w:t>bahan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>
        <w:rPr>
          <w:rFonts w:asciiTheme="minorHAnsi" w:hAnsiTheme="minorHAnsi" w:cstheme="minorHAnsi"/>
          <w:sz w:val="22"/>
          <w:szCs w:val="22"/>
        </w:rPr>
        <w:t>akan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diproses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meliputi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083BAE6" w14:textId="77777777" w:rsidR="00C766DF" w:rsidRDefault="00C766DF" w:rsidP="00C766DF">
      <w:pPr>
        <w:pStyle w:val="ListParagraph"/>
        <w:numPr>
          <w:ilvl w:val="0"/>
          <w:numId w:val="62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</w:p>
    <w:p w14:paraId="58A5C1B6" w14:textId="77777777" w:rsidR="00C766DF" w:rsidRDefault="00C766DF" w:rsidP="00C766DF">
      <w:pPr>
        <w:pStyle w:val="ListParagraph"/>
        <w:numPr>
          <w:ilvl w:val="0"/>
          <w:numId w:val="62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No. batch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</w:p>
    <w:p w14:paraId="6A05557F" w14:textId="77777777" w:rsidR="00C766DF" w:rsidRDefault="00C766DF" w:rsidP="00C766DF">
      <w:pPr>
        <w:pStyle w:val="ListParagraph"/>
        <w:numPr>
          <w:ilvl w:val="0"/>
          <w:numId w:val="62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69ADC5D2" w14:textId="77777777" w:rsidR="00C766DF" w:rsidRDefault="00C766DF" w:rsidP="00C766DF">
      <w:pPr>
        <w:pStyle w:val="ListParagraph"/>
        <w:numPr>
          <w:ilvl w:val="0"/>
          <w:numId w:val="62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No. batch/LA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4A8AFD94" w14:textId="77777777" w:rsidR="00C766DF" w:rsidRDefault="00C766DF" w:rsidP="00C766DF">
      <w:pPr>
        <w:pStyle w:val="ListParagraph"/>
        <w:numPr>
          <w:ilvl w:val="0"/>
          <w:numId w:val="62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Jumlah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49765151" w14:textId="12BAAA41" w:rsidR="00C766DF" w:rsidRPr="00C766DF" w:rsidRDefault="00C766DF" w:rsidP="00C766DF">
      <w:pPr>
        <w:pStyle w:val="ListParagraph"/>
        <w:numPr>
          <w:ilvl w:val="0"/>
          <w:numId w:val="62"/>
        </w:numPr>
        <w:spacing w:after="60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Tanggal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kadaluarsa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054B806A" w14:textId="56F6BAB4" w:rsidR="00A10E0E" w:rsidRPr="006F1DB1" w:rsidRDefault="00C468C5" w:rsidP="00D83650">
      <w:pPr>
        <w:pStyle w:val="ListParagraph"/>
        <w:numPr>
          <w:ilvl w:val="2"/>
          <w:numId w:val="3"/>
        </w:numPr>
        <w:ind w:left="1276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F1DB1">
        <w:rPr>
          <w:rFonts w:asciiTheme="minorHAnsi" w:hAnsiTheme="minorHAnsi" w:cstheme="minorHAnsi"/>
          <w:sz w:val="22"/>
          <w:szCs w:val="22"/>
          <w:lang w:val="en-ID"/>
        </w:rPr>
        <w:t>Pemeriksaan</w:t>
      </w:r>
      <w:proofErr w:type="spellEnd"/>
      <w:r w:rsidRPr="006F1DB1">
        <w:rPr>
          <w:rFonts w:asciiTheme="minorHAnsi" w:hAnsiTheme="minorHAnsi" w:cstheme="minorHAnsi"/>
          <w:sz w:val="22"/>
          <w:szCs w:val="22"/>
          <w:lang w:val="en-ID"/>
        </w:rPr>
        <w:t xml:space="preserve"> Set Up </w:t>
      </w:r>
      <w:proofErr w:type="spellStart"/>
      <w:r w:rsidRPr="006F1DB1">
        <w:rPr>
          <w:rFonts w:asciiTheme="minorHAnsi" w:hAnsiTheme="minorHAnsi" w:cstheme="minorHAnsi"/>
          <w:sz w:val="22"/>
          <w:szCs w:val="22"/>
          <w:lang w:val="en-ID"/>
        </w:rPr>
        <w:t>Pengisian</w:t>
      </w:r>
      <w:proofErr w:type="spellEnd"/>
      <w:r w:rsidRPr="006F1DB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F1DB1">
        <w:rPr>
          <w:rFonts w:asciiTheme="minorHAnsi" w:hAnsiTheme="minorHAnsi" w:cstheme="minorHAnsi"/>
          <w:sz w:val="22"/>
          <w:szCs w:val="22"/>
          <w:lang w:val="en-ID"/>
        </w:rPr>
        <w:t>Kapsul</w:t>
      </w:r>
      <w:proofErr w:type="spellEnd"/>
    </w:p>
    <w:p w14:paraId="64D6BFB6" w14:textId="6743089C" w:rsidR="00C468C5" w:rsidRPr="006F1DB1" w:rsidRDefault="00C468C5" w:rsidP="00C10615">
      <w:pPr>
        <w:pStyle w:val="ListParagraph"/>
        <w:numPr>
          <w:ilvl w:val="0"/>
          <w:numId w:val="65"/>
        </w:numPr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F1DB1">
        <w:rPr>
          <w:rFonts w:asciiTheme="minorHAnsi" w:hAnsiTheme="minorHAnsi" w:cstheme="minorHAnsi"/>
          <w:sz w:val="22"/>
          <w:szCs w:val="22"/>
          <w:lang w:val="en-ID"/>
        </w:rPr>
        <w:t>Periksa</w:t>
      </w:r>
      <w:proofErr w:type="spellEnd"/>
      <w:r w:rsidRPr="006F1DB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F1DB1">
        <w:rPr>
          <w:rFonts w:asciiTheme="minorHAnsi" w:hAnsiTheme="minorHAnsi" w:cstheme="minorHAnsi"/>
          <w:sz w:val="22"/>
          <w:szCs w:val="22"/>
          <w:lang w:val="en-ID"/>
        </w:rPr>
        <w:t>pemerian</w:t>
      </w:r>
      <w:proofErr w:type="spellEnd"/>
      <w:r w:rsidRPr="006F1DB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B1650D" w:rsidRPr="006F1DB1">
        <w:rPr>
          <w:rFonts w:asciiTheme="minorHAnsi" w:hAnsiTheme="minorHAnsi" w:cstheme="minorHAnsi"/>
          <w:sz w:val="22"/>
          <w:szCs w:val="22"/>
          <w:lang w:val="en-ID"/>
        </w:rPr>
        <w:t>isi</w:t>
      </w:r>
      <w:proofErr w:type="spellEnd"/>
      <w:r w:rsidR="00B1650D" w:rsidRPr="006F1DB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6F1DB1" w:rsidRPr="006F1DB1">
        <w:rPr>
          <w:rFonts w:asciiTheme="minorHAnsi" w:hAnsiTheme="minorHAnsi" w:cstheme="minorHAnsi"/>
          <w:sz w:val="22"/>
          <w:szCs w:val="22"/>
          <w:lang w:val="en-ID"/>
        </w:rPr>
        <w:t xml:space="preserve">dan </w:t>
      </w:r>
      <w:proofErr w:type="spellStart"/>
      <w:r w:rsidR="006F1DB1" w:rsidRPr="000939B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cangkang</w:t>
      </w:r>
      <w:proofErr w:type="spellEnd"/>
      <w:r w:rsidR="006F1DB1" w:rsidRPr="000939B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0939B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kapsul</w:t>
      </w:r>
      <w:proofErr w:type="spellEnd"/>
      <w:r w:rsidRPr="006F1DB1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proofErr w:type="gramStart"/>
      <w:r w:rsidRPr="006F1DB1">
        <w:rPr>
          <w:rFonts w:asciiTheme="minorHAnsi" w:hAnsiTheme="minorHAnsi" w:cstheme="minorHAnsi"/>
          <w:sz w:val="22"/>
          <w:szCs w:val="22"/>
          <w:lang w:val="en-ID"/>
        </w:rPr>
        <w:t>meliputi</w:t>
      </w:r>
      <w:proofErr w:type="spellEnd"/>
      <w:r w:rsidR="00587C0A" w:rsidRPr="006F1DB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6F1DB1">
        <w:rPr>
          <w:rFonts w:asciiTheme="minorHAnsi" w:hAnsiTheme="minorHAnsi" w:cstheme="minorHAnsi"/>
          <w:sz w:val="22"/>
          <w:szCs w:val="22"/>
          <w:lang w:val="en-ID"/>
        </w:rPr>
        <w:t>:</w:t>
      </w:r>
      <w:proofErr w:type="gramEnd"/>
      <w:r w:rsidR="00587C0A" w:rsidRPr="006F1DB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</w:p>
    <w:p w14:paraId="74189530" w14:textId="18F4EC06" w:rsidR="00587C0A" w:rsidRPr="006F1DB1" w:rsidRDefault="00C468C5" w:rsidP="00C10615">
      <w:pPr>
        <w:pStyle w:val="ListParagraph"/>
        <w:numPr>
          <w:ilvl w:val="0"/>
          <w:numId w:val="26"/>
        </w:numPr>
        <w:spacing w:after="60"/>
        <w:ind w:left="1985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F1DB1">
        <w:rPr>
          <w:rFonts w:asciiTheme="minorHAnsi" w:hAnsiTheme="minorHAnsi" w:cstheme="minorHAnsi"/>
          <w:sz w:val="22"/>
          <w:szCs w:val="22"/>
          <w:lang w:val="en-ID"/>
        </w:rPr>
        <w:t>Bentuk</w:t>
      </w:r>
      <w:proofErr w:type="spellEnd"/>
    </w:p>
    <w:p w14:paraId="615E814E" w14:textId="09F6BE59" w:rsidR="00A10E0E" w:rsidRPr="000939B0" w:rsidRDefault="00C468C5" w:rsidP="00C10615">
      <w:pPr>
        <w:pStyle w:val="ListParagraph"/>
        <w:numPr>
          <w:ilvl w:val="0"/>
          <w:numId w:val="26"/>
        </w:numPr>
        <w:spacing w:after="60"/>
        <w:ind w:left="1985" w:hanging="283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 w:rsidRPr="000939B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Warna</w:t>
      </w:r>
      <w:r w:rsidR="006F1DB1" w:rsidRPr="000939B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="006F1DB1" w:rsidRPr="000939B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isi</w:t>
      </w:r>
      <w:proofErr w:type="spellEnd"/>
      <w:r w:rsidR="006F1DB1" w:rsidRPr="000939B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</w:p>
    <w:p w14:paraId="1F17AAB8" w14:textId="6FDB2AB6" w:rsidR="006F1DB1" w:rsidRPr="000939B0" w:rsidRDefault="006F1DB1" w:rsidP="00C10615">
      <w:pPr>
        <w:pStyle w:val="ListParagraph"/>
        <w:numPr>
          <w:ilvl w:val="0"/>
          <w:numId w:val="26"/>
        </w:numPr>
        <w:spacing w:after="60"/>
        <w:ind w:left="1985" w:hanging="283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 w:rsidRPr="000939B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Warna </w:t>
      </w:r>
      <w:proofErr w:type="spellStart"/>
      <w:r w:rsidRPr="000939B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tutup</w:t>
      </w:r>
      <w:proofErr w:type="spellEnd"/>
    </w:p>
    <w:p w14:paraId="4E080272" w14:textId="0FF849E0" w:rsidR="006F1DB1" w:rsidRPr="000939B0" w:rsidRDefault="006F1DB1" w:rsidP="00C10615">
      <w:pPr>
        <w:pStyle w:val="ListParagraph"/>
        <w:numPr>
          <w:ilvl w:val="0"/>
          <w:numId w:val="26"/>
        </w:numPr>
        <w:spacing w:after="60"/>
        <w:ind w:left="1985" w:hanging="283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 w:rsidRPr="000939B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Warna </w:t>
      </w:r>
      <w:proofErr w:type="spellStart"/>
      <w:r w:rsidRPr="000939B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wadah</w:t>
      </w:r>
      <w:proofErr w:type="spellEnd"/>
    </w:p>
    <w:p w14:paraId="55F4E4AC" w14:textId="2145B046" w:rsidR="00C468C5" w:rsidRPr="00C10615" w:rsidRDefault="00C468C5" w:rsidP="00C10615">
      <w:pPr>
        <w:pStyle w:val="ListParagraph"/>
        <w:numPr>
          <w:ilvl w:val="0"/>
          <w:numId w:val="65"/>
        </w:numPr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C10615">
        <w:rPr>
          <w:rFonts w:asciiTheme="minorHAnsi" w:hAnsiTheme="minorHAnsi" w:cstheme="minorHAnsi"/>
          <w:sz w:val="22"/>
          <w:szCs w:val="22"/>
          <w:lang w:val="en-ID"/>
        </w:rPr>
        <w:t>Lanjutkan</w:t>
      </w:r>
      <w:proofErr w:type="spellEnd"/>
      <w:r w:rsidRPr="00C1061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C10615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C1061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C10615">
        <w:rPr>
          <w:rFonts w:asciiTheme="minorHAnsi" w:hAnsiTheme="minorHAnsi" w:cstheme="minorHAnsi"/>
          <w:sz w:val="22"/>
          <w:szCs w:val="22"/>
          <w:lang w:val="en-ID"/>
        </w:rPr>
        <w:t>pemeriksaan</w:t>
      </w:r>
      <w:proofErr w:type="spellEnd"/>
      <w:r w:rsidRPr="00C1061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proofErr w:type="gramStart"/>
      <w:r w:rsidRPr="00C10615">
        <w:rPr>
          <w:rFonts w:asciiTheme="minorHAnsi" w:hAnsiTheme="minorHAnsi" w:cstheme="minorHAnsi"/>
          <w:sz w:val="22"/>
          <w:szCs w:val="22"/>
          <w:lang w:val="en-ID"/>
        </w:rPr>
        <w:t>berikutnya</w:t>
      </w:r>
      <w:proofErr w:type="spellEnd"/>
      <w:r w:rsidR="00F9692B" w:rsidRPr="00C1061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C10615">
        <w:rPr>
          <w:rFonts w:asciiTheme="minorHAnsi" w:hAnsiTheme="minorHAnsi" w:cstheme="minorHAnsi"/>
          <w:sz w:val="22"/>
          <w:szCs w:val="22"/>
          <w:lang w:val="en-ID"/>
        </w:rPr>
        <w:t>:</w:t>
      </w:r>
      <w:proofErr w:type="gramEnd"/>
    </w:p>
    <w:p w14:paraId="57E78020" w14:textId="7A24C65F" w:rsidR="00587C0A" w:rsidRPr="006F1DB1" w:rsidRDefault="00022D59" w:rsidP="00C10615">
      <w:pPr>
        <w:pStyle w:val="ListParagraph"/>
        <w:numPr>
          <w:ilvl w:val="0"/>
          <w:numId w:val="27"/>
        </w:numPr>
        <w:spacing w:after="60"/>
        <w:ind w:left="1985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F1DB1">
        <w:rPr>
          <w:rFonts w:asciiTheme="minorHAnsi" w:hAnsiTheme="minorHAnsi" w:cstheme="minorHAnsi"/>
          <w:sz w:val="22"/>
          <w:szCs w:val="22"/>
          <w:lang w:val="en-ID"/>
        </w:rPr>
        <w:t xml:space="preserve">Berat per </w:t>
      </w:r>
      <w:proofErr w:type="spellStart"/>
      <w:r w:rsidRPr="006F1DB1">
        <w:rPr>
          <w:rFonts w:asciiTheme="minorHAnsi" w:hAnsiTheme="minorHAnsi" w:cstheme="minorHAnsi"/>
          <w:sz w:val="22"/>
          <w:szCs w:val="22"/>
          <w:lang w:val="en-ID"/>
        </w:rPr>
        <w:t>kapsul</w:t>
      </w:r>
      <w:proofErr w:type="spellEnd"/>
      <w:r w:rsidRPr="006F1DB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0A24E4" w:rsidRPr="006F1DB1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6F1DB1">
        <w:rPr>
          <w:rFonts w:asciiTheme="minorHAnsi" w:hAnsiTheme="minorHAnsi" w:cstheme="minorHAnsi"/>
          <w:sz w:val="22"/>
          <w:szCs w:val="22"/>
          <w:lang w:val="en-ID"/>
        </w:rPr>
        <w:t xml:space="preserve">: </w:t>
      </w:r>
      <w:r w:rsidR="00420BC5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20</w:t>
      </w:r>
      <w:r w:rsidR="00C468C5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="00DE6FB6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kapsul</w:t>
      </w:r>
      <w:proofErr w:type="spellEnd"/>
    </w:p>
    <w:p w14:paraId="6E5CDBE6" w14:textId="715C39DD" w:rsidR="00B1650D" w:rsidRPr="00C10615" w:rsidRDefault="00B1650D" w:rsidP="00C10615">
      <w:pPr>
        <w:pStyle w:val="ListParagraph"/>
        <w:numPr>
          <w:ilvl w:val="0"/>
          <w:numId w:val="27"/>
        </w:numPr>
        <w:spacing w:after="60"/>
        <w:ind w:left="1985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F1DB1">
        <w:rPr>
          <w:rFonts w:asciiTheme="minorHAnsi" w:hAnsiTheme="minorHAnsi" w:cstheme="minorHAnsi"/>
          <w:sz w:val="22"/>
          <w:szCs w:val="22"/>
          <w:lang w:val="en-ID"/>
        </w:rPr>
        <w:t xml:space="preserve">Waktu </w:t>
      </w:r>
      <w:proofErr w:type="spellStart"/>
      <w:r w:rsidRPr="006F1DB1">
        <w:rPr>
          <w:rFonts w:asciiTheme="minorHAnsi" w:hAnsiTheme="minorHAnsi" w:cstheme="minorHAnsi"/>
          <w:sz w:val="22"/>
          <w:szCs w:val="22"/>
          <w:lang w:val="en-ID"/>
        </w:rPr>
        <w:t>hancur</w:t>
      </w:r>
      <w:proofErr w:type="spellEnd"/>
      <w:r w:rsidRPr="006F1DB1">
        <w:rPr>
          <w:rFonts w:asciiTheme="minorHAnsi" w:hAnsiTheme="minorHAnsi" w:cstheme="minorHAnsi"/>
          <w:sz w:val="22"/>
          <w:szCs w:val="22"/>
          <w:lang w:val="en-ID"/>
        </w:rPr>
        <w:tab/>
        <w:t xml:space="preserve">: 6 </w:t>
      </w:r>
      <w:proofErr w:type="spellStart"/>
      <w:r w:rsidRPr="006F1DB1">
        <w:rPr>
          <w:rFonts w:asciiTheme="minorHAnsi" w:hAnsiTheme="minorHAnsi" w:cstheme="minorHAnsi"/>
          <w:sz w:val="22"/>
          <w:szCs w:val="22"/>
          <w:lang w:val="en-ID"/>
        </w:rPr>
        <w:t>kapsul</w:t>
      </w:r>
      <w:proofErr w:type="spellEnd"/>
    </w:p>
    <w:p w14:paraId="5EC5B271" w14:textId="77777777" w:rsidR="00C10615" w:rsidRDefault="00C10615" w:rsidP="00C10615">
      <w:pPr>
        <w:pStyle w:val="ListParagraph"/>
        <w:numPr>
          <w:ilvl w:val="0"/>
          <w:numId w:val="65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</w:pPr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C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atat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hasil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pada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Formulir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gramStart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In</w:t>
      </w:r>
      <w:proofErr w:type="gramEnd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Process Control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Kapsul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(</w:t>
      </w:r>
      <w:r>
        <w:rPr>
          <w:rFonts w:asciiTheme="minorHAnsi" w:hAnsiTheme="minorHAnsi" w:cstheme="minorHAnsi"/>
          <w:b/>
          <w:bCs/>
          <w:i/>
          <w:sz w:val="22"/>
          <w:szCs w:val="22"/>
        </w:rPr>
        <w:t>F-PQS-02-009-12).</w:t>
      </w:r>
    </w:p>
    <w:p w14:paraId="615B707E" w14:textId="77777777" w:rsidR="00C10615" w:rsidRDefault="00C10615" w:rsidP="00C10615">
      <w:pPr>
        <w:pStyle w:val="ListParagraph"/>
        <w:numPr>
          <w:ilvl w:val="0"/>
          <w:numId w:val="65"/>
        </w:numPr>
        <w:spacing w:after="60"/>
        <w:ind w:left="170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i/>
          <w:sz w:val="22"/>
          <w:szCs w:val="22"/>
        </w:rPr>
        <w:t>Lakukan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</w:rPr>
        <w:t xml:space="preserve"> AQL</w:t>
      </w:r>
      <w:r>
        <w:rPr>
          <w:rFonts w:asciiTheme="minorHAnsi" w:hAnsiTheme="minorHAnsi" w:cstheme="minorHAnsi"/>
          <w:b/>
          <w:i/>
          <w:sz w:val="22"/>
          <w:szCs w:val="22"/>
          <w:lang w:val="id-ID"/>
        </w:rPr>
        <w:t xml:space="preserve"> sesuai Prosedur Pemeriksaan AQL Tablet Plain, Tablet Salut</w:t>
      </w:r>
      <w:r>
        <w:rPr>
          <w:rFonts w:asciiTheme="minorHAnsi" w:hAnsiTheme="minorHAnsi" w:cstheme="minorHAnsi"/>
          <w:b/>
          <w:i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b/>
          <w:i/>
          <w:sz w:val="22"/>
          <w:szCs w:val="22"/>
        </w:rPr>
        <w:t>Kapsul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</w:rPr>
        <w:t>,</w:t>
      </w:r>
      <w:r>
        <w:rPr>
          <w:rFonts w:asciiTheme="minorHAnsi" w:hAnsiTheme="minorHAnsi" w:cstheme="minorHAnsi"/>
          <w:b/>
          <w:i/>
          <w:sz w:val="22"/>
          <w:szCs w:val="22"/>
          <w:lang w:val="id-ID"/>
        </w:rPr>
        <w:t xml:space="preserve"> dan Serbuk </w:t>
      </w:r>
      <w:r>
        <w:rPr>
          <w:rFonts w:asciiTheme="minorHAnsi" w:hAnsiTheme="minorHAnsi" w:cstheme="minorHAnsi"/>
          <w:b/>
          <w:i/>
          <w:sz w:val="22"/>
          <w:szCs w:val="22"/>
        </w:rPr>
        <w:t>(</w:t>
      </w:r>
      <w:r>
        <w:rPr>
          <w:rFonts w:asciiTheme="minorHAnsi" w:hAnsiTheme="minorHAnsi" w:cstheme="minorHAnsi"/>
          <w:b/>
          <w:i/>
          <w:sz w:val="22"/>
          <w:szCs w:val="22"/>
          <w:lang w:val="id-ID"/>
        </w:rPr>
        <w:t>PQS-02-011</w:t>
      </w:r>
      <w:r>
        <w:rPr>
          <w:rFonts w:asciiTheme="minorHAnsi" w:hAnsiTheme="minorHAnsi" w:cstheme="minorHAnsi"/>
          <w:b/>
          <w:i/>
          <w:sz w:val="22"/>
          <w:szCs w:val="22"/>
        </w:rPr>
        <w:t>)</w:t>
      </w:r>
    </w:p>
    <w:p w14:paraId="0BF76AA4" w14:textId="77777777" w:rsidR="00C10615" w:rsidRDefault="00C10615" w:rsidP="00C10615">
      <w:pPr>
        <w:pStyle w:val="ListParagraph"/>
        <w:numPr>
          <w:ilvl w:val="0"/>
          <w:numId w:val="65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Jika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hasil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“MEMENUHI SYARAT”,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maka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ambil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tablet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sebanyak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62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kapsul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(set up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berhenti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) dan 42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kapsul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(set up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jalan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)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untuk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laboratorium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sejumlah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kapsul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untuk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mikrobiologi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sesuai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Daftar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Jumlah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Sampel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untuk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Mikrobiologi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(F-PQS-02-009-11).</w:t>
      </w:r>
    </w:p>
    <w:p w14:paraId="2DC2D964" w14:textId="367D5738" w:rsidR="00C10615" w:rsidRDefault="00C10615" w:rsidP="00C10615">
      <w:pPr>
        <w:pStyle w:val="ListParagraph"/>
        <w:numPr>
          <w:ilvl w:val="0"/>
          <w:numId w:val="65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Masukkan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sampel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ke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wadah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plastik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yang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telah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diberi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identitas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pada label “IDENTITAS SAMPEL” (F-PQS-02-009-10).</w:t>
      </w:r>
    </w:p>
    <w:p w14:paraId="271A9391" w14:textId="77777777" w:rsidR="00C10615" w:rsidRDefault="00C10615" w:rsidP="00C10615">
      <w:pPr>
        <w:pStyle w:val="ListParagraph"/>
        <w:numPr>
          <w:ilvl w:val="0"/>
          <w:numId w:val="65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Kirim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sampel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ke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QC.</w:t>
      </w:r>
    </w:p>
    <w:p w14:paraId="68FE1180" w14:textId="77777777" w:rsidR="00C10615" w:rsidRPr="006F1DB1" w:rsidRDefault="00C10615" w:rsidP="00C10615">
      <w:pPr>
        <w:pStyle w:val="ListParagraph"/>
        <w:spacing w:after="60"/>
        <w:ind w:left="1843"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8AF31AA" w14:textId="4C0D1F5C" w:rsidR="00C10615" w:rsidRPr="00C10615" w:rsidRDefault="00C10615" w:rsidP="00D83650">
      <w:pPr>
        <w:pStyle w:val="ListParagraph"/>
        <w:numPr>
          <w:ilvl w:val="2"/>
          <w:numId w:val="3"/>
        </w:numPr>
        <w:ind w:left="1276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lastRenderedPageBreak/>
        <w:t>Pemeriksaan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Tengah Proses </w:t>
      </w:r>
      <w:proofErr w:type="spellStart"/>
      <w:r>
        <w:rPr>
          <w:rFonts w:asciiTheme="minorHAnsi" w:hAnsiTheme="minorHAnsi" w:cstheme="minorHAnsi"/>
          <w:sz w:val="22"/>
          <w:szCs w:val="22"/>
        </w:rPr>
        <w:t>Pengisian</w:t>
      </w:r>
      <w:proofErr w:type="spellEnd"/>
    </w:p>
    <w:p w14:paraId="657FB6F3" w14:textId="77777777" w:rsidR="00C10615" w:rsidRDefault="00C10615" w:rsidP="00C10615">
      <w:pPr>
        <w:pStyle w:val="ListParagraph"/>
        <w:numPr>
          <w:ilvl w:val="0"/>
          <w:numId w:val="67"/>
        </w:numPr>
        <w:spacing w:after="60"/>
        <w:ind w:left="1701" w:hanging="302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saat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tengah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proses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pengisian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meliputi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berat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per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kapsul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F9A7E70" w14:textId="77777777" w:rsidR="00C10615" w:rsidRDefault="00C10615" w:rsidP="00C10615">
      <w:pPr>
        <w:pStyle w:val="ListParagraph"/>
        <w:numPr>
          <w:ilvl w:val="0"/>
          <w:numId w:val="67"/>
        </w:numPr>
        <w:spacing w:after="60"/>
        <w:ind w:left="1701" w:hanging="302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Catat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hasil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Formulir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gram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In</w:t>
      </w:r>
      <w:proofErr w:type="gram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Process Control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Kapsul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(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F-PQS-02-009-12).</w:t>
      </w:r>
    </w:p>
    <w:p w14:paraId="14F179B0" w14:textId="77777777" w:rsidR="00C10615" w:rsidRDefault="00C10615" w:rsidP="00C10615">
      <w:pPr>
        <w:pStyle w:val="ListParagraph"/>
        <w:numPr>
          <w:ilvl w:val="0"/>
          <w:numId w:val="67"/>
        </w:numPr>
        <w:spacing w:after="60"/>
        <w:ind w:left="1701" w:hanging="302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AQL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sesuai Prosedur Pemeriksaan AQL Tablet Plain, Tablet Salut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Kapsul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dan Serbuk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(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PQS-02-011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</w:p>
    <w:p w14:paraId="71D56B1A" w14:textId="53E262E7" w:rsidR="00C10615" w:rsidRDefault="006E233E" w:rsidP="00D83650">
      <w:pPr>
        <w:pStyle w:val="ListParagraph"/>
        <w:numPr>
          <w:ilvl w:val="2"/>
          <w:numId w:val="3"/>
        </w:numPr>
        <w:ind w:left="1276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Harian </w:t>
      </w:r>
      <w:proofErr w:type="spellStart"/>
      <w:r>
        <w:rPr>
          <w:rFonts w:asciiTheme="minorHAnsi" w:hAnsiTheme="minorHAnsi" w:cstheme="minorHAnsi"/>
          <w:sz w:val="22"/>
          <w:szCs w:val="22"/>
        </w:rPr>
        <w:t>Kapsul</w:t>
      </w:r>
      <w:proofErr w:type="spellEnd"/>
    </w:p>
    <w:p w14:paraId="51B116AF" w14:textId="4943E628" w:rsidR="006E233E" w:rsidRPr="000B6007" w:rsidRDefault="006E233E" w:rsidP="006E233E">
      <w:pPr>
        <w:pStyle w:val="ListParagraph"/>
        <w:numPr>
          <w:ilvl w:val="2"/>
          <w:numId w:val="68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Apabila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proses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pengisian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kapsul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lebih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 shift,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harian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meliputi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berat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per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kapsul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setiap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pergantian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shift.</w:t>
      </w:r>
    </w:p>
    <w:p w14:paraId="11C027E5" w14:textId="061E5F92" w:rsidR="006E233E" w:rsidRPr="000B6007" w:rsidRDefault="006E233E" w:rsidP="006E233E">
      <w:pPr>
        <w:pStyle w:val="ListParagraph"/>
        <w:numPr>
          <w:ilvl w:val="2"/>
          <w:numId w:val="68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Catat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hasilnya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di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Formulir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Harian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Kapsul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(F-FQS-02-009-18).</w:t>
      </w:r>
    </w:p>
    <w:p w14:paraId="6A77490F" w14:textId="041CEAF3" w:rsidR="006E233E" w:rsidRPr="000B6007" w:rsidRDefault="006E233E" w:rsidP="006E233E">
      <w:pPr>
        <w:pStyle w:val="ListParagraph"/>
        <w:numPr>
          <w:ilvl w:val="2"/>
          <w:numId w:val="68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Jika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harian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bertepatan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tengah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proses,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maka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cukup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lakukan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tengah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313CE74C" w14:textId="77C9AF86" w:rsidR="006E233E" w:rsidRPr="000B6007" w:rsidRDefault="006E233E" w:rsidP="00D83650">
      <w:pPr>
        <w:pStyle w:val="ListParagraph"/>
        <w:numPr>
          <w:ilvl w:val="2"/>
          <w:numId w:val="3"/>
        </w:numPr>
        <w:spacing w:after="60"/>
        <w:ind w:left="1276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Akhir Proses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Pengisian</w:t>
      </w:r>
      <w:proofErr w:type="spellEnd"/>
    </w:p>
    <w:p w14:paraId="778EF611" w14:textId="77777777" w:rsidR="006E233E" w:rsidRDefault="006E233E" w:rsidP="006E233E">
      <w:pPr>
        <w:pStyle w:val="ListParagraph"/>
        <w:numPr>
          <w:ilvl w:val="0"/>
          <w:numId w:val="70"/>
        </w:numPr>
        <w:spacing w:after="60"/>
        <w:ind w:left="1701"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Lakukan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pemerian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dan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berat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sebanyak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20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kapsul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4282EC07" w14:textId="77777777" w:rsidR="006E233E" w:rsidRDefault="006E233E" w:rsidP="006E233E">
      <w:pPr>
        <w:pStyle w:val="ListParagraph"/>
        <w:numPr>
          <w:ilvl w:val="0"/>
          <w:numId w:val="70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Catat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hasil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pada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Formulir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gram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In</w:t>
      </w:r>
      <w:proofErr w:type="gram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Process Control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Kapsul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(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F-PQS-02-009-12).</w:t>
      </w:r>
    </w:p>
    <w:p w14:paraId="00969FDE" w14:textId="63E8DD33" w:rsidR="006E233E" w:rsidRPr="0057070A" w:rsidRDefault="006E233E" w:rsidP="0057070A">
      <w:pPr>
        <w:pStyle w:val="ListParagraph"/>
        <w:numPr>
          <w:ilvl w:val="0"/>
          <w:numId w:val="70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Lakukan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AQL</w:t>
      </w:r>
      <w:r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 xml:space="preserve"> sesuai Prosedur Pemeriksaan AQL Tablet Plain, Tablet Salut</w:t>
      </w:r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</w:rPr>
        <w:t>Kapsul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</w:rPr>
        <w:t>,</w:t>
      </w:r>
      <w:r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 xml:space="preserve"> dan Serbuk </w:t>
      </w:r>
      <w:r>
        <w:rPr>
          <w:rFonts w:asciiTheme="minorHAnsi" w:hAnsiTheme="minorHAnsi" w:cstheme="minorHAnsi"/>
          <w:b/>
          <w:bCs/>
          <w:i/>
          <w:sz w:val="22"/>
          <w:szCs w:val="22"/>
        </w:rPr>
        <w:t>(</w:t>
      </w:r>
      <w:r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>PQS-02-011</w:t>
      </w:r>
      <w:r>
        <w:rPr>
          <w:rFonts w:asciiTheme="minorHAnsi" w:hAnsiTheme="minorHAnsi" w:cstheme="minorHAnsi"/>
          <w:b/>
          <w:bCs/>
          <w:i/>
          <w:sz w:val="22"/>
          <w:szCs w:val="22"/>
          <w:lang w:val="en-GB"/>
        </w:rPr>
        <w:t>)</w:t>
      </w:r>
    </w:p>
    <w:p w14:paraId="411C5200" w14:textId="6A90A597" w:rsidR="00A94F3B" w:rsidRPr="006F1DB1" w:rsidRDefault="001A35EB" w:rsidP="00D83650">
      <w:pPr>
        <w:pStyle w:val="ListParagraph"/>
        <w:numPr>
          <w:ilvl w:val="2"/>
          <w:numId w:val="3"/>
        </w:numPr>
        <w:ind w:left="1276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F1DB1">
        <w:rPr>
          <w:rFonts w:asciiTheme="minorHAnsi" w:hAnsiTheme="minorHAnsi" w:cstheme="minorHAnsi"/>
          <w:sz w:val="22"/>
          <w:szCs w:val="22"/>
          <w:lang w:val="en-ID"/>
        </w:rPr>
        <w:t>Pengambilan</w:t>
      </w:r>
      <w:proofErr w:type="spellEnd"/>
      <w:r w:rsidRPr="006F1DB1">
        <w:rPr>
          <w:rFonts w:asciiTheme="minorHAnsi" w:hAnsiTheme="minorHAnsi" w:cstheme="minorHAnsi"/>
          <w:sz w:val="22"/>
          <w:szCs w:val="22"/>
          <w:lang w:val="en-ID"/>
        </w:rPr>
        <w:t xml:space="preserve"> Sampel </w:t>
      </w:r>
      <w:r w:rsidR="0057070A">
        <w:rPr>
          <w:rFonts w:asciiTheme="minorHAnsi" w:hAnsiTheme="minorHAnsi" w:cstheme="minorHAnsi"/>
          <w:sz w:val="22"/>
          <w:szCs w:val="22"/>
          <w:lang w:val="en-ID"/>
        </w:rPr>
        <w:t xml:space="preserve">Hasil </w:t>
      </w:r>
      <w:proofErr w:type="spellStart"/>
      <w:r w:rsidR="0057070A">
        <w:rPr>
          <w:rFonts w:asciiTheme="minorHAnsi" w:hAnsiTheme="minorHAnsi" w:cstheme="minorHAnsi"/>
          <w:sz w:val="22"/>
          <w:szCs w:val="22"/>
          <w:lang w:val="en-ID"/>
        </w:rPr>
        <w:t>Pengisian</w:t>
      </w:r>
      <w:proofErr w:type="spellEnd"/>
    </w:p>
    <w:p w14:paraId="0045D436" w14:textId="28F3145E" w:rsidR="00EC687F" w:rsidRPr="006F1DB1" w:rsidRDefault="00EC687F" w:rsidP="0057070A">
      <w:pPr>
        <w:pStyle w:val="ListParagraph"/>
        <w:numPr>
          <w:ilvl w:val="0"/>
          <w:numId w:val="71"/>
        </w:numPr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F1DB1">
        <w:rPr>
          <w:rFonts w:asciiTheme="minorHAnsi" w:hAnsiTheme="minorHAnsi" w:cstheme="minorHAnsi"/>
          <w:sz w:val="22"/>
          <w:szCs w:val="22"/>
          <w:lang w:val="en-ID"/>
        </w:rPr>
        <w:t>Periksa</w:t>
      </w:r>
      <w:proofErr w:type="spellEnd"/>
      <w:r w:rsidRPr="006F1DB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57070A">
        <w:rPr>
          <w:rFonts w:asciiTheme="minorHAnsi" w:hAnsiTheme="minorHAnsi" w:cstheme="minorHAnsi"/>
          <w:sz w:val="22"/>
          <w:szCs w:val="22"/>
          <w:lang w:val="en-ID"/>
        </w:rPr>
        <w:t>identitas</w:t>
      </w:r>
      <w:proofErr w:type="spellEnd"/>
      <w:r w:rsidR="0057070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57070A"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  <w:r w:rsidR="0057070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proofErr w:type="gramStart"/>
      <w:r w:rsidR="0057070A">
        <w:rPr>
          <w:rFonts w:asciiTheme="minorHAnsi" w:hAnsiTheme="minorHAnsi" w:cstheme="minorHAnsi"/>
          <w:sz w:val="22"/>
          <w:szCs w:val="22"/>
          <w:lang w:val="en-ID"/>
        </w:rPr>
        <w:t>meliputi</w:t>
      </w:r>
      <w:proofErr w:type="spellEnd"/>
      <w:r w:rsidR="0057070A">
        <w:rPr>
          <w:rFonts w:asciiTheme="minorHAnsi" w:hAnsiTheme="minorHAnsi" w:cstheme="minorHAnsi"/>
          <w:sz w:val="22"/>
          <w:szCs w:val="22"/>
          <w:lang w:val="en-ID"/>
        </w:rPr>
        <w:t xml:space="preserve"> :</w:t>
      </w:r>
      <w:proofErr w:type="gramEnd"/>
    </w:p>
    <w:p w14:paraId="098624B1" w14:textId="381212BF" w:rsidR="00587C0A" w:rsidRPr="006F1DB1" w:rsidRDefault="0057070A" w:rsidP="0057070A">
      <w:pPr>
        <w:pStyle w:val="ListParagraph"/>
        <w:numPr>
          <w:ilvl w:val="0"/>
          <w:numId w:val="29"/>
        </w:numPr>
        <w:spacing w:after="60"/>
        <w:ind w:left="1985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en-ID"/>
        </w:rPr>
        <w:t xml:space="preserve">Nama </w:t>
      </w:r>
      <w:proofErr w:type="spellStart"/>
      <w:r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</w:p>
    <w:p w14:paraId="06A07731" w14:textId="0D72FA31" w:rsidR="005840FD" w:rsidRPr="0057070A" w:rsidRDefault="0057070A" w:rsidP="0057070A">
      <w:pPr>
        <w:pStyle w:val="ListParagraph"/>
        <w:numPr>
          <w:ilvl w:val="0"/>
          <w:numId w:val="29"/>
        </w:numPr>
        <w:spacing w:after="60"/>
        <w:ind w:left="1985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en-ID"/>
        </w:rPr>
        <w:t>No. batch</w:t>
      </w:r>
    </w:p>
    <w:p w14:paraId="274C18C7" w14:textId="77777777" w:rsidR="0057070A" w:rsidRPr="0057070A" w:rsidRDefault="0057070A" w:rsidP="0057070A">
      <w:pPr>
        <w:pStyle w:val="ListParagraph"/>
        <w:numPr>
          <w:ilvl w:val="0"/>
          <w:numId w:val="71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 w:rsidRPr="000828C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Ambil </w:t>
      </w:r>
      <w:proofErr w:type="spellStart"/>
      <w:r w:rsidRPr="000828C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sampel</w:t>
      </w:r>
      <w:proofErr w:type="spellEnd"/>
      <w:r w:rsidRPr="000828C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kapsul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selama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proses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pengisian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berlangsung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(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awal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,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tengah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,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akhir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proses)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secara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komposit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sebanyak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120 tablet.</w:t>
      </w:r>
    </w:p>
    <w:p w14:paraId="6FB4F795" w14:textId="77777777" w:rsidR="0057070A" w:rsidRPr="0057070A" w:rsidRDefault="0057070A" w:rsidP="0057070A">
      <w:pPr>
        <w:pStyle w:val="ListParagraph"/>
        <w:numPr>
          <w:ilvl w:val="0"/>
          <w:numId w:val="71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 w:rsidRPr="0057070A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Masukkan </w:t>
      </w:r>
      <w:proofErr w:type="spellStart"/>
      <w:r w:rsidRPr="0057070A">
        <w:rPr>
          <w:rFonts w:asciiTheme="minorHAnsi" w:hAnsiTheme="minorHAnsi" w:cstheme="minorHAnsi"/>
          <w:b/>
          <w:bCs/>
          <w:i/>
          <w:sz w:val="22"/>
          <w:szCs w:val="22"/>
        </w:rPr>
        <w:t>sampel</w:t>
      </w:r>
      <w:proofErr w:type="spellEnd"/>
      <w:r w:rsidRPr="0057070A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57070A">
        <w:rPr>
          <w:rFonts w:asciiTheme="minorHAnsi" w:hAnsiTheme="minorHAnsi" w:cstheme="minorHAnsi"/>
          <w:b/>
          <w:bCs/>
          <w:i/>
          <w:sz w:val="22"/>
          <w:szCs w:val="22"/>
        </w:rPr>
        <w:t>ke</w:t>
      </w:r>
      <w:proofErr w:type="spellEnd"/>
      <w:r w:rsidRPr="0057070A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57070A">
        <w:rPr>
          <w:rFonts w:asciiTheme="minorHAnsi" w:hAnsiTheme="minorHAnsi" w:cstheme="minorHAnsi"/>
          <w:b/>
          <w:bCs/>
          <w:i/>
          <w:sz w:val="22"/>
          <w:szCs w:val="22"/>
        </w:rPr>
        <w:t>wadah</w:t>
      </w:r>
      <w:proofErr w:type="spellEnd"/>
      <w:r w:rsidRPr="0057070A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57070A">
        <w:rPr>
          <w:rFonts w:asciiTheme="minorHAnsi" w:hAnsiTheme="minorHAnsi" w:cstheme="minorHAnsi"/>
          <w:b/>
          <w:bCs/>
          <w:i/>
          <w:sz w:val="22"/>
          <w:szCs w:val="22"/>
        </w:rPr>
        <w:t>plastik</w:t>
      </w:r>
      <w:proofErr w:type="spellEnd"/>
      <w:r w:rsidRPr="0057070A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yang </w:t>
      </w:r>
      <w:proofErr w:type="spellStart"/>
      <w:r w:rsidRPr="0057070A">
        <w:rPr>
          <w:rFonts w:asciiTheme="minorHAnsi" w:hAnsiTheme="minorHAnsi" w:cstheme="minorHAnsi"/>
          <w:b/>
          <w:bCs/>
          <w:i/>
          <w:sz w:val="22"/>
          <w:szCs w:val="22"/>
        </w:rPr>
        <w:t>telah</w:t>
      </w:r>
      <w:proofErr w:type="spellEnd"/>
      <w:r w:rsidRPr="0057070A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57070A">
        <w:rPr>
          <w:rFonts w:asciiTheme="minorHAnsi" w:hAnsiTheme="minorHAnsi" w:cstheme="minorHAnsi"/>
          <w:b/>
          <w:bCs/>
          <w:i/>
          <w:sz w:val="22"/>
          <w:szCs w:val="22"/>
        </w:rPr>
        <w:t>diberi</w:t>
      </w:r>
      <w:proofErr w:type="spellEnd"/>
      <w:r w:rsidRPr="0057070A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label </w:t>
      </w:r>
      <w:proofErr w:type="spellStart"/>
      <w:r w:rsidRPr="0057070A">
        <w:rPr>
          <w:rFonts w:asciiTheme="minorHAnsi" w:hAnsiTheme="minorHAnsi" w:cstheme="minorHAnsi"/>
          <w:b/>
          <w:bCs/>
          <w:i/>
          <w:sz w:val="22"/>
          <w:szCs w:val="22"/>
        </w:rPr>
        <w:t>identitas</w:t>
      </w:r>
      <w:proofErr w:type="spellEnd"/>
      <w:r w:rsidRPr="0057070A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pada “IDENTITAS SAMPEL” (F-PQS-02-009-10).</w:t>
      </w:r>
    </w:p>
    <w:p w14:paraId="71CE5DF8" w14:textId="1CEE1109" w:rsidR="0057070A" w:rsidRPr="0057070A" w:rsidRDefault="0057070A" w:rsidP="0057070A">
      <w:pPr>
        <w:pStyle w:val="ListParagraph"/>
        <w:numPr>
          <w:ilvl w:val="0"/>
          <w:numId w:val="71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 w:rsidRPr="0057070A">
        <w:rPr>
          <w:rFonts w:asciiTheme="minorHAnsi" w:hAnsiTheme="minorHAnsi" w:cstheme="minorHAnsi"/>
          <w:sz w:val="22"/>
          <w:szCs w:val="22"/>
          <w:lang w:val="en-ID"/>
        </w:rPr>
        <w:t xml:space="preserve">Tempel label “SAMPEL TELAH DIAMBIL” (F-PQS-02-009-01) pada </w:t>
      </w:r>
      <w:proofErr w:type="spellStart"/>
      <w:r w:rsidRPr="0057070A">
        <w:rPr>
          <w:rFonts w:asciiTheme="minorHAnsi" w:hAnsiTheme="minorHAnsi" w:cstheme="minorHAnsi"/>
          <w:sz w:val="22"/>
          <w:szCs w:val="22"/>
          <w:lang w:val="en-ID"/>
        </w:rPr>
        <w:t>sejumlah</w:t>
      </w:r>
      <w:proofErr w:type="spellEnd"/>
      <w:r w:rsidRPr="0057070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57070A">
        <w:rPr>
          <w:rFonts w:asciiTheme="minorHAnsi" w:hAnsiTheme="minorHAnsi" w:cstheme="minorHAnsi"/>
          <w:sz w:val="22"/>
          <w:szCs w:val="22"/>
          <w:lang w:val="en-ID"/>
        </w:rPr>
        <w:t>wadah</w:t>
      </w:r>
      <w:proofErr w:type="spellEnd"/>
      <w:r w:rsidRPr="0057070A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57070A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57070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57070A">
        <w:rPr>
          <w:rFonts w:asciiTheme="minorHAnsi" w:hAnsiTheme="minorHAnsi" w:cstheme="minorHAnsi"/>
          <w:sz w:val="22"/>
          <w:szCs w:val="22"/>
          <w:lang w:val="en-ID"/>
        </w:rPr>
        <w:t>diambil</w:t>
      </w:r>
      <w:proofErr w:type="spellEnd"/>
      <w:r w:rsidRPr="0057070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57070A">
        <w:rPr>
          <w:rFonts w:asciiTheme="minorHAnsi" w:hAnsiTheme="minorHAnsi" w:cstheme="minorHAnsi"/>
          <w:sz w:val="22"/>
          <w:szCs w:val="22"/>
          <w:lang w:val="en-ID"/>
        </w:rPr>
        <w:t>sampel</w:t>
      </w:r>
      <w:proofErr w:type="spellEnd"/>
      <w:r w:rsidR="00D66EE4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selotip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pada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bagian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atas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label</w:t>
      </w:r>
      <w:r w:rsidR="00D66EE4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151F86FF" w14:textId="279E9911" w:rsidR="0057070A" w:rsidRPr="0057070A" w:rsidRDefault="0057070A" w:rsidP="0057070A">
      <w:pPr>
        <w:pStyle w:val="ListParagraph"/>
        <w:numPr>
          <w:ilvl w:val="0"/>
          <w:numId w:val="71"/>
        </w:numPr>
        <w:spacing w:after="60"/>
        <w:ind w:left="1701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 w:rsidRPr="0057070A">
        <w:rPr>
          <w:rFonts w:asciiTheme="minorHAnsi" w:hAnsiTheme="minorHAnsi" w:cstheme="minorHAnsi"/>
          <w:sz w:val="22"/>
          <w:szCs w:val="22"/>
        </w:rPr>
        <w:t xml:space="preserve">Kirim </w:t>
      </w:r>
      <w:proofErr w:type="spellStart"/>
      <w:r w:rsidRPr="0057070A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Pr="0057070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070A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7070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070A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57070A">
        <w:rPr>
          <w:rFonts w:asciiTheme="minorHAnsi" w:hAnsiTheme="minorHAnsi" w:cstheme="minorHAnsi"/>
          <w:sz w:val="22"/>
          <w:szCs w:val="22"/>
        </w:rPr>
        <w:t xml:space="preserve"> QC.</w:t>
      </w:r>
    </w:p>
    <w:p w14:paraId="70019DCB" w14:textId="655D650E" w:rsidR="00EC687F" w:rsidRPr="000B6007" w:rsidRDefault="00EC687F" w:rsidP="00D83650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Cairan</w:t>
      </w:r>
      <w:proofErr w:type="spellEnd"/>
      <w:r w:rsidR="0057070A" w:rsidRPr="000B600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Oral</w:t>
      </w:r>
    </w:p>
    <w:p w14:paraId="603F3C17" w14:textId="77777777" w:rsidR="0057070A" w:rsidRPr="000B6007" w:rsidRDefault="0057070A" w:rsidP="00D83650">
      <w:pPr>
        <w:pStyle w:val="ListParagraph"/>
        <w:numPr>
          <w:ilvl w:val="2"/>
          <w:numId w:val="3"/>
        </w:numPr>
        <w:ind w:left="1276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Proses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Pencampuran</w:t>
      </w:r>
      <w:proofErr w:type="spellEnd"/>
    </w:p>
    <w:p w14:paraId="2C28BE09" w14:textId="18DD3C1B" w:rsidR="0056538F" w:rsidRPr="000B6007" w:rsidRDefault="0056538F" w:rsidP="0057070A">
      <w:pPr>
        <w:pStyle w:val="ListParagraph"/>
        <w:ind w:left="1276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identitas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57070A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  <w:r w:rsidR="0057070A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="0057070A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2A19B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yang </w:t>
      </w:r>
      <w:proofErr w:type="spellStart"/>
      <w:r w:rsidR="002A19B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akan</w:t>
      </w:r>
      <w:proofErr w:type="spellEnd"/>
      <w:r w:rsidR="002A19B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2A19B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diproses</w:t>
      </w:r>
      <w:proofErr w:type="spellEnd"/>
      <w:r w:rsidR="002A19B7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proofErr w:type="gram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meliputi</w:t>
      </w:r>
      <w:proofErr w:type="spellEnd"/>
      <w:r w:rsidR="00C941AB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  <w:proofErr w:type="gramEnd"/>
    </w:p>
    <w:p w14:paraId="6F9BC465" w14:textId="073DBE52" w:rsidR="00C941AB" w:rsidRPr="000B6007" w:rsidRDefault="0056538F" w:rsidP="00E16E23">
      <w:pPr>
        <w:pStyle w:val="ListParagraph"/>
        <w:numPr>
          <w:ilvl w:val="0"/>
          <w:numId w:val="31"/>
        </w:numPr>
        <w:spacing w:after="60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 w:rsidR="0057070A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</w:p>
    <w:p w14:paraId="335B5BDA" w14:textId="2AB77425" w:rsidR="0056538F" w:rsidRPr="000B6007" w:rsidRDefault="0056538F" w:rsidP="00E16E23">
      <w:pPr>
        <w:pStyle w:val="ListParagraph"/>
        <w:numPr>
          <w:ilvl w:val="0"/>
          <w:numId w:val="31"/>
        </w:numPr>
        <w:spacing w:after="60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No. b</w:t>
      </w:r>
      <w:r w:rsidR="0057070A"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atch</w:t>
      </w:r>
    </w:p>
    <w:p w14:paraId="2E844E18" w14:textId="5356787C" w:rsidR="0057070A" w:rsidRPr="000B6007" w:rsidRDefault="0057070A" w:rsidP="00E16E23">
      <w:pPr>
        <w:pStyle w:val="ListParagraph"/>
        <w:numPr>
          <w:ilvl w:val="0"/>
          <w:numId w:val="31"/>
        </w:numPr>
        <w:spacing w:after="60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6F0231C5" w14:textId="0C455A3A" w:rsidR="0057070A" w:rsidRPr="000B6007" w:rsidRDefault="0057070A" w:rsidP="00E16E23">
      <w:pPr>
        <w:pStyle w:val="ListParagraph"/>
        <w:numPr>
          <w:ilvl w:val="0"/>
          <w:numId w:val="31"/>
        </w:numPr>
        <w:spacing w:after="60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No. batch/LA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40A07B63" w14:textId="734F44B8" w:rsidR="002A19B7" w:rsidRPr="000B6007" w:rsidRDefault="002A19B7" w:rsidP="00E16E23">
      <w:pPr>
        <w:pStyle w:val="ListParagraph"/>
        <w:numPr>
          <w:ilvl w:val="0"/>
          <w:numId w:val="31"/>
        </w:numPr>
        <w:spacing w:after="60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Jumlah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0CFA1083" w14:textId="16E5EE73" w:rsidR="002A19B7" w:rsidRPr="000B6007" w:rsidRDefault="002A19B7" w:rsidP="00E16E23">
      <w:pPr>
        <w:pStyle w:val="ListParagraph"/>
        <w:numPr>
          <w:ilvl w:val="0"/>
          <w:numId w:val="31"/>
        </w:numPr>
        <w:spacing w:after="60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Tanggal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kadaluarsa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02D29E1D" w14:textId="757D39BC" w:rsidR="006F1DB1" w:rsidRPr="000B6007" w:rsidRDefault="00381EBB" w:rsidP="00D83650">
      <w:pPr>
        <w:pStyle w:val="ListParagraph"/>
        <w:numPr>
          <w:ilvl w:val="2"/>
          <w:numId w:val="3"/>
        </w:numPr>
        <w:ind w:left="1276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0B600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2A19B7" w:rsidRPr="000B6007">
        <w:rPr>
          <w:rFonts w:asciiTheme="minorHAnsi" w:hAnsiTheme="minorHAnsi" w:cstheme="minorHAnsi"/>
          <w:sz w:val="22"/>
          <w:szCs w:val="22"/>
          <w:lang w:val="en-ID"/>
        </w:rPr>
        <w:t>p</w:t>
      </w:r>
      <w:r w:rsidR="006F1DB1" w:rsidRPr="000B6007">
        <w:rPr>
          <w:rFonts w:asciiTheme="minorHAnsi" w:hAnsiTheme="minorHAnsi" w:cstheme="minorHAnsi"/>
          <w:sz w:val="22"/>
          <w:szCs w:val="22"/>
          <w:lang w:val="en-ID"/>
        </w:rPr>
        <w:t>emeriksaan</w:t>
      </w:r>
      <w:proofErr w:type="spellEnd"/>
      <w:r w:rsidR="006F1DB1" w:rsidRPr="000B600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6F1DB1" w:rsidRPr="000B6007">
        <w:rPr>
          <w:rFonts w:asciiTheme="minorHAnsi" w:hAnsiTheme="minorHAnsi" w:cstheme="minorHAnsi"/>
          <w:sz w:val="22"/>
          <w:szCs w:val="22"/>
          <w:lang w:val="en-ID"/>
        </w:rPr>
        <w:t>pemerian</w:t>
      </w:r>
      <w:proofErr w:type="spellEnd"/>
      <w:r w:rsidR="006F1DB1" w:rsidRPr="000B600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6F1DB1" w:rsidRPr="000B6007">
        <w:rPr>
          <w:rFonts w:asciiTheme="minorHAnsi" w:hAnsiTheme="minorHAnsi" w:cstheme="minorHAnsi"/>
          <w:sz w:val="22"/>
          <w:szCs w:val="22"/>
          <w:lang w:val="en-ID"/>
        </w:rPr>
        <w:t>cairan</w:t>
      </w:r>
      <w:proofErr w:type="spellEnd"/>
      <w:r w:rsidR="006F1DB1" w:rsidRPr="000B6007">
        <w:rPr>
          <w:rFonts w:asciiTheme="minorHAnsi" w:hAnsiTheme="minorHAnsi" w:cstheme="minorHAnsi"/>
          <w:sz w:val="22"/>
          <w:szCs w:val="22"/>
          <w:lang w:val="en-ID"/>
        </w:rPr>
        <w:t xml:space="preserve"> oral</w:t>
      </w:r>
      <w:r w:rsidR="002A19B7" w:rsidRPr="000B600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2A19B7" w:rsidRPr="000B6007">
        <w:rPr>
          <w:rFonts w:asciiTheme="minorHAnsi" w:hAnsiTheme="minorHAnsi" w:cstheme="minorHAnsi"/>
          <w:sz w:val="22"/>
          <w:szCs w:val="22"/>
          <w:lang w:val="en-ID"/>
        </w:rPr>
        <w:t>setelah</w:t>
      </w:r>
      <w:proofErr w:type="spellEnd"/>
      <w:r w:rsidR="002A19B7" w:rsidRPr="000B600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2A19B7" w:rsidRPr="000B6007">
        <w:rPr>
          <w:rFonts w:asciiTheme="minorHAnsi" w:hAnsiTheme="minorHAnsi" w:cstheme="minorHAnsi"/>
          <w:sz w:val="22"/>
          <w:szCs w:val="22"/>
          <w:lang w:val="en-ID"/>
        </w:rPr>
        <w:t>pencampuran</w:t>
      </w:r>
      <w:proofErr w:type="spellEnd"/>
      <w:r w:rsidR="002A19B7" w:rsidRPr="000B600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2A19B7" w:rsidRPr="000B6007">
        <w:rPr>
          <w:rFonts w:asciiTheme="minorHAnsi" w:hAnsiTheme="minorHAnsi" w:cstheme="minorHAnsi"/>
          <w:sz w:val="22"/>
          <w:szCs w:val="22"/>
          <w:lang w:val="en-ID"/>
        </w:rPr>
        <w:t>selesai</w:t>
      </w:r>
      <w:proofErr w:type="spellEnd"/>
      <w:r w:rsidR="002A19B7" w:rsidRPr="000B600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proofErr w:type="gramStart"/>
      <w:r w:rsidR="006F1DB1" w:rsidRPr="000B6007">
        <w:rPr>
          <w:rFonts w:asciiTheme="minorHAnsi" w:hAnsiTheme="minorHAnsi" w:cstheme="minorHAnsi"/>
          <w:sz w:val="22"/>
          <w:szCs w:val="22"/>
          <w:lang w:val="en-ID"/>
        </w:rPr>
        <w:t>meliputi</w:t>
      </w:r>
      <w:proofErr w:type="spellEnd"/>
      <w:r w:rsidR="006F1DB1" w:rsidRPr="000B6007">
        <w:rPr>
          <w:rFonts w:asciiTheme="minorHAnsi" w:hAnsiTheme="minorHAnsi" w:cstheme="minorHAnsi"/>
          <w:sz w:val="22"/>
          <w:szCs w:val="22"/>
          <w:lang w:val="en-ID"/>
        </w:rPr>
        <w:t xml:space="preserve"> :</w:t>
      </w:r>
      <w:proofErr w:type="gramEnd"/>
    </w:p>
    <w:p w14:paraId="0D810BFF" w14:textId="03F281B1" w:rsidR="006F1DB1" w:rsidRPr="00DF09A6" w:rsidRDefault="006F1DB1" w:rsidP="002A19B7">
      <w:pPr>
        <w:pStyle w:val="ListParagraph"/>
        <w:numPr>
          <w:ilvl w:val="0"/>
          <w:numId w:val="33"/>
        </w:numPr>
        <w:spacing w:after="60"/>
        <w:ind w:left="1560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Bentuk</w:t>
      </w:r>
      <w:proofErr w:type="spellEnd"/>
    </w:p>
    <w:p w14:paraId="2AB5E3F2" w14:textId="230EDFD5" w:rsidR="006F1DB1" w:rsidRPr="00DF09A6" w:rsidRDefault="006F1DB1" w:rsidP="002A19B7">
      <w:pPr>
        <w:pStyle w:val="ListParagraph"/>
        <w:numPr>
          <w:ilvl w:val="0"/>
          <w:numId w:val="33"/>
        </w:numPr>
        <w:spacing w:after="60"/>
        <w:ind w:left="1560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>Warna</w:t>
      </w:r>
    </w:p>
    <w:p w14:paraId="1EF67822" w14:textId="096613A2" w:rsidR="006F1DB1" w:rsidRPr="00DF09A6" w:rsidRDefault="006F1DB1" w:rsidP="002A19B7">
      <w:pPr>
        <w:pStyle w:val="ListParagraph"/>
        <w:numPr>
          <w:ilvl w:val="0"/>
          <w:numId w:val="33"/>
        </w:numPr>
        <w:spacing w:after="60"/>
        <w:ind w:left="1560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>Rasa</w:t>
      </w:r>
    </w:p>
    <w:p w14:paraId="706B732F" w14:textId="00882DCC" w:rsidR="006F1DB1" w:rsidRPr="00DF09A6" w:rsidRDefault="006F1DB1" w:rsidP="002A19B7">
      <w:pPr>
        <w:pStyle w:val="ListParagraph"/>
        <w:numPr>
          <w:ilvl w:val="0"/>
          <w:numId w:val="33"/>
        </w:numPr>
        <w:spacing w:after="60"/>
        <w:ind w:left="1560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>Bau</w:t>
      </w:r>
    </w:p>
    <w:p w14:paraId="652ED32C" w14:textId="2C0BE766" w:rsidR="006F1DB1" w:rsidRPr="00DF09A6" w:rsidRDefault="006F1DB1" w:rsidP="002A19B7">
      <w:pPr>
        <w:pStyle w:val="ListParagraph"/>
        <w:numPr>
          <w:ilvl w:val="0"/>
          <w:numId w:val="33"/>
        </w:numPr>
        <w:spacing w:after="60"/>
        <w:ind w:left="1560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>BJ</w:t>
      </w:r>
    </w:p>
    <w:p w14:paraId="151E825F" w14:textId="6DC7ABF5" w:rsidR="006F1DB1" w:rsidRPr="006F1DB1" w:rsidRDefault="006F1DB1" w:rsidP="006A34AC">
      <w:pPr>
        <w:pStyle w:val="ListParagraph"/>
        <w:numPr>
          <w:ilvl w:val="0"/>
          <w:numId w:val="33"/>
        </w:numPr>
        <w:spacing w:after="60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lastRenderedPageBreak/>
        <w:t>pH (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bila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perlu</w:t>
      </w:r>
      <w:proofErr w:type="spellEnd"/>
      <w:r w:rsidRPr="00AD6C38">
        <w:rPr>
          <w:rFonts w:asciiTheme="minorHAnsi" w:hAnsiTheme="minorHAnsi" w:cstheme="minorHAnsi"/>
          <w:iCs/>
          <w:sz w:val="22"/>
          <w:szCs w:val="22"/>
          <w:lang w:val="en-ID"/>
        </w:rPr>
        <w:t>)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0860CAD" w14:textId="3EAE135D" w:rsidR="0071572B" w:rsidRPr="00AD6C38" w:rsidRDefault="00381EBB" w:rsidP="00D83650">
      <w:pPr>
        <w:pStyle w:val="ListParagraph"/>
        <w:numPr>
          <w:ilvl w:val="2"/>
          <w:numId w:val="3"/>
        </w:numPr>
        <w:ind w:left="1276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Ambil</w:t>
      </w:r>
      <w:r w:rsidR="0071572B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sampel</w:t>
      </w:r>
      <w:proofErr w:type="spellEnd"/>
      <w:r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(</w:t>
      </w:r>
      <w:proofErr w:type="spellStart"/>
      <w:r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menggunakan</w:t>
      </w:r>
      <w:proofErr w:type="spellEnd"/>
      <w:r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ala</w:t>
      </w:r>
      <w:r w:rsidR="0049764F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t</w:t>
      </w:r>
      <w:proofErr w:type="spellEnd"/>
      <w:r w:rsidR="0049764F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sampling)</w:t>
      </w:r>
      <w:r w:rsidR="00962F7F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="0071572B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sebanyak</w:t>
      </w:r>
      <w:proofErr w:type="spellEnd"/>
      <w:r w:rsidR="00962F7F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r w:rsidR="009B1615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5</w:t>
      </w:r>
      <w:r w:rsidR="00962F7F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="00962F7F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botol</w:t>
      </w:r>
      <w:proofErr w:type="spellEnd"/>
      <w:r w:rsidR="0071572B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r w:rsidR="00962F7F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@</w:t>
      </w:r>
      <w:r w:rsidR="0071572B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60 mL yang </w:t>
      </w:r>
      <w:proofErr w:type="spellStart"/>
      <w:proofErr w:type="gramStart"/>
      <w:r w:rsidR="0071572B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meliputi</w:t>
      </w:r>
      <w:proofErr w:type="spellEnd"/>
      <w:r w:rsidR="0071572B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:</w:t>
      </w:r>
      <w:proofErr w:type="gramEnd"/>
      <w:r w:rsidR="0071572B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</w:p>
    <w:p w14:paraId="129A29F2" w14:textId="267E703D" w:rsidR="0071572B" w:rsidRPr="00AD6C38" w:rsidRDefault="00962F7F" w:rsidP="006A34AC">
      <w:pPr>
        <w:pStyle w:val="ListParagraph"/>
        <w:numPr>
          <w:ilvl w:val="0"/>
          <w:numId w:val="46"/>
        </w:numPr>
        <w:spacing w:after="60"/>
        <w:ind w:left="1560" w:hanging="283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Sampel </w:t>
      </w:r>
      <w:proofErr w:type="spellStart"/>
      <w:r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t</w:t>
      </w:r>
      <w:r w:rsidR="0071572B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itik</w:t>
      </w:r>
      <w:proofErr w:type="spellEnd"/>
      <w:r w:rsidR="0071572B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="0071572B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atas</w:t>
      </w:r>
      <w:proofErr w:type="spellEnd"/>
    </w:p>
    <w:p w14:paraId="7FB65C8A" w14:textId="516FC028" w:rsidR="0071572B" w:rsidRPr="00AD6C38" w:rsidRDefault="00962F7F" w:rsidP="006A34AC">
      <w:pPr>
        <w:pStyle w:val="ListParagraph"/>
        <w:numPr>
          <w:ilvl w:val="0"/>
          <w:numId w:val="46"/>
        </w:numPr>
        <w:spacing w:after="60"/>
        <w:ind w:left="1560" w:hanging="283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Sampel </w:t>
      </w:r>
      <w:proofErr w:type="spellStart"/>
      <w:r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t</w:t>
      </w:r>
      <w:r w:rsidR="0071572B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itik</w:t>
      </w:r>
      <w:proofErr w:type="spellEnd"/>
      <w:r w:rsidR="0071572B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="0071572B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tengah</w:t>
      </w:r>
      <w:proofErr w:type="spellEnd"/>
    </w:p>
    <w:p w14:paraId="69AD4E95" w14:textId="5760AB6C" w:rsidR="0071572B" w:rsidRPr="00AD6C38" w:rsidRDefault="00962F7F" w:rsidP="006A34AC">
      <w:pPr>
        <w:pStyle w:val="ListParagraph"/>
        <w:numPr>
          <w:ilvl w:val="0"/>
          <w:numId w:val="46"/>
        </w:numPr>
        <w:spacing w:after="60"/>
        <w:ind w:left="1560" w:hanging="283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Sampel </w:t>
      </w:r>
      <w:proofErr w:type="spellStart"/>
      <w:r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t</w:t>
      </w:r>
      <w:r w:rsidR="0071572B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itik</w:t>
      </w:r>
      <w:proofErr w:type="spellEnd"/>
      <w:r w:rsidR="0071572B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="0071572B" w:rsidRPr="00AD6C38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bawah</w:t>
      </w:r>
      <w:proofErr w:type="spellEnd"/>
    </w:p>
    <w:p w14:paraId="3A82210C" w14:textId="329D2C0C" w:rsidR="0071572B" w:rsidRPr="00AD6C38" w:rsidRDefault="0071572B" w:rsidP="006A34AC">
      <w:pPr>
        <w:pStyle w:val="ListParagraph"/>
        <w:numPr>
          <w:ilvl w:val="0"/>
          <w:numId w:val="46"/>
        </w:numPr>
        <w:spacing w:after="60"/>
        <w:ind w:left="1560" w:hanging="283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 w:rsidRPr="00AD6C38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Sampel </w:t>
      </w:r>
      <w:proofErr w:type="spellStart"/>
      <w:r w:rsidR="009B1615" w:rsidRPr="00AD6C38">
        <w:rPr>
          <w:rFonts w:asciiTheme="minorHAnsi" w:hAnsiTheme="minorHAnsi" w:cstheme="minorHAnsi"/>
          <w:b/>
          <w:bCs/>
          <w:i/>
          <w:sz w:val="22"/>
          <w:szCs w:val="22"/>
        </w:rPr>
        <w:t>dari</w:t>
      </w:r>
      <w:proofErr w:type="spellEnd"/>
      <w:r w:rsidR="009B1615" w:rsidRPr="00AD6C38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pot part mixing tank</w:t>
      </w:r>
    </w:p>
    <w:p w14:paraId="09E0404C" w14:textId="52AF8BB8" w:rsidR="0071572B" w:rsidRPr="009B1615" w:rsidRDefault="0071572B" w:rsidP="006A34AC">
      <w:pPr>
        <w:pStyle w:val="ListParagraph"/>
        <w:numPr>
          <w:ilvl w:val="0"/>
          <w:numId w:val="46"/>
        </w:numPr>
        <w:spacing w:after="60"/>
        <w:ind w:left="1560" w:hanging="283"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 w:rsidRPr="00AD6C38">
        <w:rPr>
          <w:rFonts w:asciiTheme="minorHAnsi" w:hAnsiTheme="minorHAnsi" w:cstheme="minorHAnsi"/>
          <w:b/>
          <w:bCs/>
          <w:i/>
          <w:sz w:val="22"/>
          <w:szCs w:val="22"/>
        </w:rPr>
        <w:t>Sampel</w:t>
      </w:r>
      <w:r w:rsidRPr="009B161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9B1615">
        <w:rPr>
          <w:rFonts w:asciiTheme="minorHAnsi" w:hAnsiTheme="minorHAnsi" w:cstheme="minorHAnsi"/>
          <w:b/>
          <w:bCs/>
          <w:sz w:val="22"/>
          <w:szCs w:val="22"/>
        </w:rPr>
        <w:t>berat</w:t>
      </w:r>
      <w:proofErr w:type="spellEnd"/>
      <w:r w:rsidRPr="009B161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9B1615">
        <w:rPr>
          <w:rFonts w:asciiTheme="minorHAnsi" w:hAnsiTheme="minorHAnsi" w:cstheme="minorHAnsi"/>
          <w:b/>
          <w:bCs/>
          <w:sz w:val="22"/>
          <w:szCs w:val="22"/>
        </w:rPr>
        <w:t>jenis</w:t>
      </w:r>
      <w:proofErr w:type="spellEnd"/>
    </w:p>
    <w:p w14:paraId="3FBE71FC" w14:textId="1B30D8B4" w:rsidR="00C941AB" w:rsidRPr="00264651" w:rsidRDefault="007736B7" w:rsidP="00D83650">
      <w:pPr>
        <w:pStyle w:val="ListParagraph"/>
        <w:numPr>
          <w:ilvl w:val="2"/>
          <w:numId w:val="3"/>
        </w:numPr>
        <w:spacing w:after="60"/>
        <w:ind w:left="1276" w:hanging="283"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F23739">
        <w:rPr>
          <w:rFonts w:asciiTheme="minorHAnsi" w:hAnsiTheme="minorHAnsi" w:cstheme="minorHAnsi"/>
          <w:sz w:val="22"/>
          <w:szCs w:val="22"/>
          <w:lang w:val="en-ID"/>
        </w:rPr>
        <w:t xml:space="preserve">Masukkan </w:t>
      </w:r>
      <w:proofErr w:type="spellStart"/>
      <w:r w:rsidR="00381EBB" w:rsidRPr="00F23739">
        <w:rPr>
          <w:rFonts w:asciiTheme="minorHAnsi" w:hAnsiTheme="minorHAnsi" w:cstheme="minorHAnsi"/>
          <w:sz w:val="22"/>
          <w:szCs w:val="22"/>
          <w:lang w:val="en-ID"/>
        </w:rPr>
        <w:t>sampel</w:t>
      </w:r>
      <w:proofErr w:type="spellEnd"/>
      <w:r w:rsidR="00381EBB" w:rsidRPr="00F23739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381EBB" w:rsidRPr="00F23739">
        <w:rPr>
          <w:rFonts w:asciiTheme="minorHAnsi" w:hAnsiTheme="minorHAnsi" w:cstheme="minorHAnsi"/>
          <w:sz w:val="22"/>
          <w:szCs w:val="22"/>
          <w:lang w:val="en-ID"/>
        </w:rPr>
        <w:t>ke</w:t>
      </w:r>
      <w:proofErr w:type="spellEnd"/>
      <w:r w:rsidR="00381EBB" w:rsidRPr="00F23739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381EBB" w:rsidRPr="00F23739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="00381EBB" w:rsidRPr="00F23739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381EBB" w:rsidRPr="00F23739">
        <w:rPr>
          <w:rFonts w:asciiTheme="minorHAnsi" w:hAnsiTheme="minorHAnsi" w:cstheme="minorHAnsi"/>
          <w:sz w:val="22"/>
          <w:szCs w:val="22"/>
          <w:lang w:val="en-ID"/>
        </w:rPr>
        <w:t>botol</w:t>
      </w:r>
      <w:proofErr w:type="spellEnd"/>
      <w:r w:rsidR="00381EBB" w:rsidRPr="00F23739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="00381EBB" w:rsidRPr="00F23739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="00381EBB" w:rsidRPr="00F23739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381EBB" w:rsidRPr="00F23739">
        <w:rPr>
          <w:rFonts w:asciiTheme="minorHAnsi" w:hAnsiTheme="minorHAnsi" w:cstheme="minorHAnsi"/>
          <w:sz w:val="22"/>
          <w:szCs w:val="22"/>
          <w:lang w:val="en-ID"/>
        </w:rPr>
        <w:t>diberi</w:t>
      </w:r>
      <w:proofErr w:type="spellEnd"/>
      <w:r w:rsidR="0071572B" w:rsidRPr="00F23739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F23739">
        <w:rPr>
          <w:rFonts w:asciiTheme="minorHAnsi" w:hAnsiTheme="minorHAnsi" w:cstheme="minorHAnsi"/>
          <w:sz w:val="22"/>
          <w:szCs w:val="22"/>
          <w:lang w:val="en-ID"/>
        </w:rPr>
        <w:t>identitas</w:t>
      </w:r>
      <w:proofErr w:type="spellEnd"/>
      <w:r w:rsidR="00F23739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r w:rsidR="0071572B"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label</w:t>
      </w:r>
      <w:r w:rsidR="00381EBB"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r w:rsidR="00F23739"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“IDENTITAS SAMPEL”</w:t>
      </w:r>
      <w:r w:rsidR="00F23739" w:rsidRPr="00264651">
        <w:rPr>
          <w:rFonts w:asciiTheme="minorHAnsi" w:hAnsiTheme="minorHAnsi" w:cstheme="minorHAnsi"/>
          <w:i/>
          <w:sz w:val="22"/>
          <w:szCs w:val="22"/>
          <w:lang w:val="en-ID"/>
        </w:rPr>
        <w:t xml:space="preserve"> </w:t>
      </w:r>
      <w:r w:rsidR="00F23739" w:rsidRPr="00264651">
        <w:rPr>
          <w:rFonts w:asciiTheme="minorHAnsi" w:hAnsiTheme="minorHAnsi" w:cstheme="minorHAnsi"/>
          <w:b/>
          <w:bCs/>
          <w:i/>
          <w:sz w:val="22"/>
          <w:szCs w:val="22"/>
        </w:rPr>
        <w:t>(F-PQS-02-009-10).</w:t>
      </w:r>
    </w:p>
    <w:p w14:paraId="58E7F7F1" w14:textId="7CA24F42" w:rsidR="006D031B" w:rsidRPr="00DF09A6" w:rsidRDefault="00381EBB" w:rsidP="00D83650">
      <w:pPr>
        <w:pStyle w:val="ListParagraph"/>
        <w:numPr>
          <w:ilvl w:val="2"/>
          <w:numId w:val="3"/>
        </w:numPr>
        <w:spacing w:after="60"/>
        <w:ind w:left="1276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Tempel label </w:t>
      </w:r>
      <w:r w:rsidR="00C941AB" w:rsidRPr="00DF09A6">
        <w:rPr>
          <w:rFonts w:asciiTheme="minorHAnsi" w:hAnsiTheme="minorHAnsi" w:cstheme="minorHAnsi"/>
          <w:sz w:val="22"/>
          <w:szCs w:val="22"/>
          <w:lang w:val="en-ID"/>
        </w:rPr>
        <w:t>“</w:t>
      </w:r>
      <w:r w:rsidRPr="00DF09A6">
        <w:rPr>
          <w:rFonts w:asciiTheme="minorHAnsi" w:hAnsiTheme="minorHAnsi" w:cstheme="minorHAnsi"/>
          <w:sz w:val="22"/>
          <w:szCs w:val="22"/>
          <w:lang w:val="en-ID"/>
        </w:rPr>
        <w:t>SAMPEL TELAH DIAMBIL</w:t>
      </w:r>
      <w:r w:rsidR="00C941AB" w:rsidRPr="00DF09A6">
        <w:rPr>
          <w:rFonts w:asciiTheme="minorHAnsi" w:hAnsiTheme="minorHAnsi" w:cstheme="minorHAnsi"/>
          <w:sz w:val="22"/>
          <w:szCs w:val="22"/>
          <w:lang w:val="en-ID"/>
        </w:rPr>
        <w:t>” (F-PQS-02-009-01)</w:t>
      </w:r>
      <w:r w:rsidR="00D66EE4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pada</w:t>
      </w:r>
      <w:r w:rsidR="00D66EE4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tangki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selotip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pada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bagian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atas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label.</w:t>
      </w:r>
    </w:p>
    <w:p w14:paraId="34A4E3FB" w14:textId="0A4DA538" w:rsidR="00DE243B" w:rsidRPr="00DF09A6" w:rsidRDefault="006A34AC" w:rsidP="00D83650">
      <w:pPr>
        <w:pStyle w:val="ListParagraph"/>
        <w:numPr>
          <w:ilvl w:val="2"/>
          <w:numId w:val="3"/>
        </w:numPr>
        <w:spacing w:after="60"/>
        <w:ind w:left="1276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en-ID"/>
        </w:rPr>
        <w:t>K</w:t>
      </w:r>
      <w:r w:rsidR="00DE243B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irim </w:t>
      </w:r>
      <w:proofErr w:type="spellStart"/>
      <w:r>
        <w:rPr>
          <w:rFonts w:asciiTheme="minorHAnsi" w:hAnsiTheme="minorHAnsi" w:cstheme="minorHAnsi"/>
          <w:sz w:val="22"/>
          <w:szCs w:val="22"/>
          <w:lang w:val="en-ID"/>
        </w:rPr>
        <w:t>sampel</w:t>
      </w:r>
      <w:proofErr w:type="spellEnd"/>
      <w:r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ID"/>
        </w:rPr>
        <w:t>ke</w:t>
      </w:r>
      <w:proofErr w:type="spellEnd"/>
      <w:r w:rsidR="00DE243B"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QC.</w:t>
      </w:r>
    </w:p>
    <w:p w14:paraId="3D341374" w14:textId="2F641D7F" w:rsidR="00C112DA" w:rsidRPr="00DF09A6" w:rsidRDefault="00532A27" w:rsidP="00D83650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Cairan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Obat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Tradisional</w:t>
      </w:r>
      <w:proofErr w:type="spellEnd"/>
    </w:p>
    <w:p w14:paraId="34843058" w14:textId="77777777" w:rsidR="00494632" w:rsidRPr="000B6007" w:rsidRDefault="004D0CB5" w:rsidP="00494632">
      <w:pPr>
        <w:pStyle w:val="ListParagraph"/>
        <w:numPr>
          <w:ilvl w:val="2"/>
          <w:numId w:val="74"/>
        </w:numPr>
        <w:ind w:left="141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Proses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Pencampuran</w:t>
      </w:r>
      <w:proofErr w:type="spellEnd"/>
    </w:p>
    <w:p w14:paraId="29513C91" w14:textId="2B8F5387" w:rsidR="004D0CB5" w:rsidRPr="000B6007" w:rsidRDefault="004D0CB5" w:rsidP="00494632">
      <w:pPr>
        <w:pStyle w:val="ListParagraph"/>
        <w:ind w:left="141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identitas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diproses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proofErr w:type="gram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meliputi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2C8D5BCC" w14:textId="77777777" w:rsidR="004D0CB5" w:rsidRPr="000B6007" w:rsidRDefault="004D0CB5" w:rsidP="00494632">
      <w:pPr>
        <w:pStyle w:val="ListParagraph"/>
        <w:numPr>
          <w:ilvl w:val="0"/>
          <w:numId w:val="77"/>
        </w:numPr>
        <w:spacing w:after="60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</w:p>
    <w:p w14:paraId="460761C6" w14:textId="77777777" w:rsidR="004D0CB5" w:rsidRPr="000B6007" w:rsidRDefault="004D0CB5" w:rsidP="00494632">
      <w:pPr>
        <w:pStyle w:val="ListParagraph"/>
        <w:numPr>
          <w:ilvl w:val="0"/>
          <w:numId w:val="77"/>
        </w:numPr>
        <w:spacing w:after="60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No. batch</w:t>
      </w:r>
    </w:p>
    <w:p w14:paraId="243EB968" w14:textId="77777777" w:rsidR="004D0CB5" w:rsidRPr="000B6007" w:rsidRDefault="004D0CB5" w:rsidP="00494632">
      <w:pPr>
        <w:pStyle w:val="ListParagraph"/>
        <w:numPr>
          <w:ilvl w:val="0"/>
          <w:numId w:val="77"/>
        </w:numPr>
        <w:spacing w:after="60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155B8168" w14:textId="77777777" w:rsidR="004D0CB5" w:rsidRPr="000B6007" w:rsidRDefault="004D0CB5" w:rsidP="00494632">
      <w:pPr>
        <w:pStyle w:val="ListParagraph"/>
        <w:numPr>
          <w:ilvl w:val="0"/>
          <w:numId w:val="77"/>
        </w:numPr>
        <w:spacing w:after="60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No. batch/LA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72803637" w14:textId="77777777" w:rsidR="004D0CB5" w:rsidRPr="000B6007" w:rsidRDefault="004D0CB5" w:rsidP="00494632">
      <w:pPr>
        <w:pStyle w:val="ListParagraph"/>
        <w:numPr>
          <w:ilvl w:val="0"/>
          <w:numId w:val="77"/>
        </w:numPr>
        <w:spacing w:after="60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Jumlah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1C6A263C" w14:textId="5FA53B56" w:rsidR="004D0CB5" w:rsidRPr="000B6007" w:rsidRDefault="004D0CB5" w:rsidP="00494632">
      <w:pPr>
        <w:pStyle w:val="ListParagraph"/>
        <w:numPr>
          <w:ilvl w:val="0"/>
          <w:numId w:val="77"/>
        </w:numPr>
        <w:spacing w:after="60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Tanggal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kadaluarsa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143C1AD8" w14:textId="77777777" w:rsidR="00494632" w:rsidRDefault="00494632" w:rsidP="00494632">
      <w:pPr>
        <w:pStyle w:val="ListParagraph"/>
        <w:numPr>
          <w:ilvl w:val="2"/>
          <w:numId w:val="74"/>
        </w:numPr>
        <w:spacing w:after="60"/>
        <w:ind w:left="1418"/>
        <w:jc w:val="both"/>
        <w:rPr>
          <w:rFonts w:asciiTheme="minorHAnsi" w:hAnsiTheme="minorHAnsi" w:cstheme="minorHAnsi"/>
          <w:b/>
          <w:i/>
          <w:sz w:val="22"/>
          <w:szCs w:val="22"/>
          <w:lang w:val="en-ID"/>
        </w:rPr>
      </w:pPr>
      <w:proofErr w:type="spellStart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>Setelah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>selesai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proses </w:t>
      </w:r>
      <w:proofErr w:type="spellStart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>pencampuran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, </w:t>
      </w:r>
      <w:proofErr w:type="spellStart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>periksa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>identitas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>produk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yang </w:t>
      </w:r>
      <w:proofErr w:type="spellStart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>akan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>diambil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>sampelnya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>meliputi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:</w:t>
      </w:r>
      <w:proofErr w:type="gramEnd"/>
    </w:p>
    <w:p w14:paraId="6A8FEBC8" w14:textId="7D546B29" w:rsidR="00494632" w:rsidRDefault="00494632" w:rsidP="00494632">
      <w:pPr>
        <w:pStyle w:val="ListParagraph"/>
        <w:numPr>
          <w:ilvl w:val="0"/>
          <w:numId w:val="78"/>
        </w:numPr>
        <w:spacing w:after="60"/>
        <w:ind w:left="1843"/>
        <w:jc w:val="both"/>
        <w:rPr>
          <w:rFonts w:asciiTheme="minorHAnsi" w:hAnsiTheme="minorHAnsi" w:cstheme="minorHAnsi"/>
          <w:b/>
          <w:i/>
          <w:sz w:val="22"/>
          <w:szCs w:val="22"/>
          <w:lang w:val="en-ID"/>
        </w:rPr>
      </w:pPr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Nama </w:t>
      </w:r>
      <w:proofErr w:type="spellStart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>produk</w:t>
      </w:r>
      <w:proofErr w:type="spellEnd"/>
    </w:p>
    <w:p w14:paraId="560F58BE" w14:textId="18F8F59F" w:rsidR="00494632" w:rsidRDefault="00494632" w:rsidP="00494632">
      <w:pPr>
        <w:pStyle w:val="ListParagraph"/>
        <w:numPr>
          <w:ilvl w:val="0"/>
          <w:numId w:val="78"/>
        </w:numPr>
        <w:spacing w:after="60"/>
        <w:ind w:left="1843"/>
        <w:jc w:val="both"/>
        <w:rPr>
          <w:rFonts w:asciiTheme="minorHAnsi" w:hAnsiTheme="minorHAnsi" w:cstheme="minorHAnsi"/>
          <w:b/>
          <w:i/>
          <w:sz w:val="22"/>
          <w:szCs w:val="22"/>
          <w:lang w:val="en-ID"/>
        </w:rPr>
      </w:pPr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>No. batch</w:t>
      </w:r>
    </w:p>
    <w:p w14:paraId="11B164ED" w14:textId="2902BC4B" w:rsidR="00494632" w:rsidRDefault="00494632" w:rsidP="00494632">
      <w:pPr>
        <w:pStyle w:val="ListParagraph"/>
        <w:numPr>
          <w:ilvl w:val="0"/>
          <w:numId w:val="78"/>
        </w:numPr>
        <w:spacing w:after="60"/>
        <w:ind w:left="1843"/>
        <w:jc w:val="both"/>
        <w:rPr>
          <w:rFonts w:asciiTheme="minorHAnsi" w:hAnsiTheme="minorHAnsi" w:cstheme="minorHAnsi"/>
          <w:b/>
          <w:i/>
          <w:sz w:val="22"/>
          <w:szCs w:val="22"/>
          <w:lang w:val="en-ID"/>
        </w:rPr>
      </w:pPr>
      <w:proofErr w:type="spellStart"/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>Pemerian</w:t>
      </w:r>
      <w:proofErr w:type="spellEnd"/>
    </w:p>
    <w:p w14:paraId="12350767" w14:textId="37E15900" w:rsidR="00532A27" w:rsidRPr="00264651" w:rsidRDefault="00494632" w:rsidP="00494632">
      <w:pPr>
        <w:pStyle w:val="ListParagraph"/>
        <w:numPr>
          <w:ilvl w:val="2"/>
          <w:numId w:val="74"/>
        </w:numPr>
        <w:spacing w:after="60"/>
        <w:ind w:left="1418"/>
        <w:jc w:val="both"/>
        <w:rPr>
          <w:rFonts w:asciiTheme="minorHAnsi" w:hAnsiTheme="minorHAnsi" w:cstheme="minorHAnsi"/>
          <w:b/>
          <w:i/>
          <w:sz w:val="22"/>
          <w:szCs w:val="22"/>
          <w:lang w:val="en-ID"/>
        </w:rPr>
      </w:pPr>
      <w:r>
        <w:rPr>
          <w:rFonts w:asciiTheme="minorHAnsi" w:hAnsiTheme="minorHAnsi" w:cstheme="minorHAnsi"/>
          <w:b/>
          <w:i/>
          <w:sz w:val="22"/>
          <w:szCs w:val="22"/>
          <w:lang w:val="en-ID"/>
        </w:rPr>
        <w:t>A</w:t>
      </w:r>
      <w:r w:rsidR="00532A27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mbil </w:t>
      </w:r>
      <w:proofErr w:type="spellStart"/>
      <w:r w:rsidR="00532A27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sampel</w:t>
      </w:r>
      <w:proofErr w:type="spellEnd"/>
      <w:r w:rsidR="00532A27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r w:rsidR="004D0CB5">
        <w:rPr>
          <w:rFonts w:asciiTheme="minorHAnsi" w:hAnsiTheme="minorHAnsi" w:cstheme="minorHAnsi"/>
          <w:b/>
          <w:i/>
          <w:sz w:val="22"/>
          <w:szCs w:val="22"/>
          <w:lang w:val="en-ID"/>
        </w:rPr>
        <w:t>(</w:t>
      </w:r>
      <w:proofErr w:type="spellStart"/>
      <w:r w:rsidR="004D0CB5">
        <w:rPr>
          <w:rFonts w:asciiTheme="minorHAnsi" w:hAnsiTheme="minorHAnsi" w:cstheme="minorHAnsi"/>
          <w:b/>
          <w:i/>
          <w:sz w:val="22"/>
          <w:szCs w:val="22"/>
          <w:lang w:val="en-ID"/>
        </w:rPr>
        <w:t>dengan</w:t>
      </w:r>
      <w:proofErr w:type="spellEnd"/>
      <w:r w:rsidR="004D0CB5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 w:rsidR="004D0CB5">
        <w:rPr>
          <w:rFonts w:asciiTheme="minorHAnsi" w:hAnsiTheme="minorHAnsi" w:cstheme="minorHAnsi"/>
          <w:b/>
          <w:i/>
          <w:sz w:val="22"/>
          <w:szCs w:val="22"/>
          <w:lang w:val="en-ID"/>
        </w:rPr>
        <w:t>alat</w:t>
      </w:r>
      <w:proofErr w:type="spellEnd"/>
      <w:r w:rsidR="004D0CB5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sampling) pada</w:t>
      </w:r>
      <w:r w:rsidR="00532A27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 w:rsidR="00532A27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tiga</w:t>
      </w:r>
      <w:proofErr w:type="spellEnd"/>
      <w:r w:rsidR="00532A27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 w:rsidR="00532A27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titik</w:t>
      </w:r>
      <w:proofErr w:type="spellEnd"/>
      <w:r w:rsidR="00532A27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(</w:t>
      </w:r>
      <w:proofErr w:type="spellStart"/>
      <w:r w:rsidR="00532A27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atas</w:t>
      </w:r>
      <w:proofErr w:type="spellEnd"/>
      <w:r w:rsidR="00532A27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, </w:t>
      </w:r>
      <w:proofErr w:type="spellStart"/>
      <w:r w:rsidR="00532A27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tengah</w:t>
      </w:r>
      <w:proofErr w:type="spellEnd"/>
      <w:r w:rsidR="00532A27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, </w:t>
      </w:r>
      <w:proofErr w:type="spellStart"/>
      <w:r w:rsidR="00532A27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bawah</w:t>
      </w:r>
      <w:proofErr w:type="spellEnd"/>
      <w:r w:rsidR="00532A27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) </w:t>
      </w:r>
      <w:r w:rsidR="00907F0A" w:rsidRPr="00264651">
        <w:rPr>
          <w:rFonts w:asciiTheme="minorHAnsi" w:hAnsiTheme="minorHAnsi" w:cstheme="minorHAnsi"/>
          <w:b/>
          <w:i/>
          <w:sz w:val="22"/>
          <w:szCs w:val="22"/>
          <w:lang w:val="id-ID"/>
        </w:rPr>
        <w:t xml:space="preserve">dan masukkan sampel ke dalam botol yang telah diberi identitas </w:t>
      </w:r>
      <w:r w:rsidR="00DE243B" w:rsidRPr="00264651">
        <w:rPr>
          <w:rFonts w:asciiTheme="minorHAnsi" w:hAnsiTheme="minorHAnsi" w:cstheme="minorHAnsi"/>
          <w:b/>
          <w:i/>
          <w:sz w:val="22"/>
          <w:szCs w:val="22"/>
        </w:rPr>
        <w:t>pada label “IDENTITAS SAMPEL” (F-PQS-02-009-010</w:t>
      </w:r>
      <w:proofErr w:type="gramStart"/>
      <w:r w:rsidR="00DE243B" w:rsidRPr="00264651">
        <w:rPr>
          <w:rFonts w:asciiTheme="minorHAnsi" w:hAnsiTheme="minorHAnsi" w:cstheme="minorHAnsi"/>
          <w:b/>
          <w:i/>
          <w:sz w:val="22"/>
          <w:szCs w:val="22"/>
        </w:rPr>
        <w:t xml:space="preserve">),  </w:t>
      </w:r>
      <w:proofErr w:type="spellStart"/>
      <w:r w:rsidR="00532A27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sejumlah</w:t>
      </w:r>
      <w:proofErr w:type="spellEnd"/>
      <w:proofErr w:type="gramEnd"/>
      <w:r w:rsidR="00DE243B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r w:rsidR="00532A27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:</w:t>
      </w:r>
    </w:p>
    <w:p w14:paraId="236D1E71" w14:textId="77777777" w:rsidR="00494632" w:rsidRDefault="00514198" w:rsidP="00494632">
      <w:pPr>
        <w:pStyle w:val="ListParagraph"/>
        <w:numPr>
          <w:ilvl w:val="0"/>
          <w:numId w:val="81"/>
        </w:numPr>
        <w:spacing w:after="60"/>
        <w:ind w:left="1843"/>
        <w:jc w:val="both"/>
        <w:rPr>
          <w:rFonts w:asciiTheme="minorHAnsi" w:hAnsiTheme="minorHAnsi" w:cstheme="minorHAnsi"/>
          <w:b/>
          <w:i/>
          <w:sz w:val="22"/>
          <w:szCs w:val="22"/>
          <w:lang w:val="en-ID"/>
        </w:rPr>
      </w:pPr>
      <w:proofErr w:type="spellStart"/>
      <w:r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Untuk</w:t>
      </w:r>
      <w:proofErr w:type="spellEnd"/>
      <w:r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Batugin</w:t>
      </w:r>
      <w:proofErr w:type="spellEnd"/>
      <w:r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3 </w:t>
      </w:r>
      <w:proofErr w:type="spellStart"/>
      <w:r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botol</w:t>
      </w:r>
      <w:proofErr w:type="spellEnd"/>
      <w:r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@120 ml </w:t>
      </w:r>
    </w:p>
    <w:p w14:paraId="0B1C8862" w14:textId="77777777" w:rsidR="00494632" w:rsidRDefault="00514198" w:rsidP="00494632">
      <w:pPr>
        <w:pStyle w:val="ListParagraph"/>
        <w:numPr>
          <w:ilvl w:val="0"/>
          <w:numId w:val="81"/>
        </w:numPr>
        <w:spacing w:after="60"/>
        <w:ind w:left="1843"/>
        <w:jc w:val="both"/>
        <w:rPr>
          <w:rFonts w:asciiTheme="minorHAnsi" w:hAnsiTheme="minorHAnsi" w:cstheme="minorHAnsi"/>
          <w:b/>
          <w:i/>
          <w:sz w:val="22"/>
          <w:szCs w:val="22"/>
          <w:lang w:val="en-ID"/>
        </w:rPr>
      </w:pPr>
      <w:proofErr w:type="spellStart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>Untuk</w:t>
      </w:r>
      <w:proofErr w:type="spellEnd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>Enkasari</w:t>
      </w:r>
      <w:proofErr w:type="spellEnd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2 </w:t>
      </w:r>
      <w:proofErr w:type="spellStart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>botol</w:t>
      </w:r>
      <w:proofErr w:type="spellEnd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@120 ml </w:t>
      </w:r>
    </w:p>
    <w:p w14:paraId="6878A494" w14:textId="3150FD92" w:rsidR="00514198" w:rsidRPr="00494632" w:rsidRDefault="00514198" w:rsidP="00494632">
      <w:pPr>
        <w:pStyle w:val="ListParagraph"/>
        <w:numPr>
          <w:ilvl w:val="0"/>
          <w:numId w:val="81"/>
        </w:numPr>
        <w:spacing w:after="60"/>
        <w:ind w:left="1843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</w:pPr>
      <w:proofErr w:type="spellStart"/>
      <w:r w:rsidRPr="00494632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Untuk</w:t>
      </w:r>
      <w:proofErr w:type="spellEnd"/>
      <w:r w:rsidRPr="00494632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proofErr w:type="spellStart"/>
      <w:r w:rsidRPr="00494632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Fituno</w:t>
      </w:r>
      <w:proofErr w:type="spellEnd"/>
      <w:r w:rsidRPr="00494632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Immune Kids 3 </w:t>
      </w:r>
      <w:proofErr w:type="spellStart"/>
      <w:r w:rsidRPr="00494632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botol</w:t>
      </w:r>
      <w:proofErr w:type="spellEnd"/>
      <w:r w:rsidRPr="00494632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@60ml</w:t>
      </w:r>
    </w:p>
    <w:p w14:paraId="4A945F82" w14:textId="4560F944" w:rsidR="00494632" w:rsidRPr="00D66EE4" w:rsidRDefault="00D46504" w:rsidP="00D66EE4">
      <w:pPr>
        <w:pStyle w:val="ListParagraph"/>
        <w:numPr>
          <w:ilvl w:val="2"/>
          <w:numId w:val="74"/>
        </w:numPr>
        <w:spacing w:after="60"/>
        <w:ind w:left="1418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Tempel label “SAMPEL TELAH DIAMBIL” (F-PQS-02-009-01)</w:t>
      </w:r>
      <w:r w:rsidR="00D66EE4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bookmarkStart w:id="1" w:name="_Hlk150503936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pada</w:t>
      </w:r>
      <w:r w:rsidR="00D66EE4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tangki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selotip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pada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bagian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atas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label.</w:t>
      </w:r>
      <w:bookmarkEnd w:id="1"/>
    </w:p>
    <w:p w14:paraId="1FCB7A17" w14:textId="42AEE502" w:rsidR="00DE243B" w:rsidRPr="00494632" w:rsidRDefault="00DE243B" w:rsidP="00494632">
      <w:pPr>
        <w:pStyle w:val="ListParagraph"/>
        <w:numPr>
          <w:ilvl w:val="2"/>
          <w:numId w:val="74"/>
        </w:numPr>
        <w:ind w:left="1418"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494632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Kirim sampel untuk pemeriksaan QC</w:t>
      </w:r>
    </w:p>
    <w:p w14:paraId="7D2385DB" w14:textId="1BBF4298" w:rsidR="000365B0" w:rsidRPr="00DF09A6" w:rsidRDefault="00532A27" w:rsidP="00D83650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Tingtur</w:t>
      </w:r>
      <w:proofErr w:type="spellEnd"/>
    </w:p>
    <w:p w14:paraId="29947375" w14:textId="46653E39" w:rsidR="004D0CB5" w:rsidRPr="000B6007" w:rsidRDefault="004D0CB5" w:rsidP="004D0CB5">
      <w:pPr>
        <w:pStyle w:val="ListParagraph"/>
        <w:numPr>
          <w:ilvl w:val="0"/>
          <w:numId w:val="73"/>
        </w:numPr>
        <w:ind w:left="141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identitas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diproses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proofErr w:type="gram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meliputi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3F1E0DEB" w14:textId="77777777" w:rsidR="004D0CB5" w:rsidRPr="000B6007" w:rsidRDefault="004D0CB5" w:rsidP="007A6726">
      <w:pPr>
        <w:pStyle w:val="ListParagraph"/>
        <w:numPr>
          <w:ilvl w:val="0"/>
          <w:numId w:val="75"/>
        </w:numPr>
        <w:spacing w:after="60"/>
        <w:ind w:left="1701" w:hanging="3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produk</w:t>
      </w:r>
      <w:proofErr w:type="spellEnd"/>
    </w:p>
    <w:p w14:paraId="7F08D5F8" w14:textId="77777777" w:rsidR="004D0CB5" w:rsidRPr="000B6007" w:rsidRDefault="004D0CB5" w:rsidP="007A6726">
      <w:pPr>
        <w:pStyle w:val="ListParagraph"/>
        <w:numPr>
          <w:ilvl w:val="0"/>
          <w:numId w:val="75"/>
        </w:numPr>
        <w:spacing w:after="60"/>
        <w:ind w:left="1701" w:hanging="3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No. batch</w:t>
      </w:r>
    </w:p>
    <w:p w14:paraId="110596FD" w14:textId="77777777" w:rsidR="004D0CB5" w:rsidRPr="000B6007" w:rsidRDefault="004D0CB5" w:rsidP="007A6726">
      <w:pPr>
        <w:pStyle w:val="ListParagraph"/>
        <w:numPr>
          <w:ilvl w:val="0"/>
          <w:numId w:val="75"/>
        </w:numPr>
        <w:spacing w:after="60"/>
        <w:ind w:left="1701" w:hanging="3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Nama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1E7E202F" w14:textId="77777777" w:rsidR="004D0CB5" w:rsidRPr="000B6007" w:rsidRDefault="004D0CB5" w:rsidP="007A6726">
      <w:pPr>
        <w:pStyle w:val="ListParagraph"/>
        <w:numPr>
          <w:ilvl w:val="0"/>
          <w:numId w:val="75"/>
        </w:numPr>
        <w:spacing w:after="60"/>
        <w:ind w:left="1701" w:hanging="3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No. batch/LA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67A56E5C" w14:textId="77777777" w:rsidR="004D0CB5" w:rsidRPr="000B6007" w:rsidRDefault="004D0CB5" w:rsidP="007A6726">
      <w:pPr>
        <w:pStyle w:val="ListParagraph"/>
        <w:numPr>
          <w:ilvl w:val="0"/>
          <w:numId w:val="75"/>
        </w:numPr>
        <w:spacing w:after="60"/>
        <w:ind w:left="1701" w:hanging="3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Jumlah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50879D9B" w14:textId="77777777" w:rsidR="004D0CB5" w:rsidRPr="000B6007" w:rsidRDefault="004D0CB5" w:rsidP="007A6726">
      <w:pPr>
        <w:pStyle w:val="ListParagraph"/>
        <w:numPr>
          <w:ilvl w:val="0"/>
          <w:numId w:val="75"/>
        </w:numPr>
        <w:spacing w:after="60"/>
        <w:ind w:left="1701" w:hanging="3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Tanggal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kadaluarsa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B600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31DFEB67" w14:textId="3A718953" w:rsidR="00532A27" w:rsidRPr="00DF09A6" w:rsidRDefault="00532A27" w:rsidP="00494632">
      <w:pPr>
        <w:pStyle w:val="ListParagraph"/>
        <w:numPr>
          <w:ilvl w:val="0"/>
          <w:numId w:val="73"/>
        </w:numPr>
        <w:spacing w:after="60"/>
        <w:ind w:left="1418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Periksa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identitas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diambil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sampel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meliputi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>:</w:t>
      </w:r>
    </w:p>
    <w:p w14:paraId="33AA4E10" w14:textId="0ABF5318" w:rsidR="00532A27" w:rsidRPr="00DF09A6" w:rsidRDefault="00532A27" w:rsidP="00494632">
      <w:pPr>
        <w:pStyle w:val="ListParagraph"/>
        <w:numPr>
          <w:ilvl w:val="0"/>
          <w:numId w:val="82"/>
        </w:numPr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Nama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</w:p>
    <w:p w14:paraId="0ECCCE0D" w14:textId="4DBDC17E" w:rsidR="00532A27" w:rsidRPr="00DF09A6" w:rsidRDefault="00532A27" w:rsidP="00494632">
      <w:pPr>
        <w:pStyle w:val="ListParagraph"/>
        <w:numPr>
          <w:ilvl w:val="0"/>
          <w:numId w:val="82"/>
        </w:numPr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>No. b</w:t>
      </w:r>
      <w:r w:rsidR="00494632">
        <w:rPr>
          <w:rFonts w:asciiTheme="minorHAnsi" w:hAnsiTheme="minorHAnsi" w:cstheme="minorHAnsi"/>
          <w:sz w:val="22"/>
          <w:szCs w:val="22"/>
          <w:lang w:val="en-ID"/>
        </w:rPr>
        <w:t xml:space="preserve">atch </w:t>
      </w:r>
      <w:proofErr w:type="spellStart"/>
      <w:r w:rsidR="00494632"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</w:p>
    <w:p w14:paraId="03A4E8C9" w14:textId="25A81004" w:rsidR="00532A27" w:rsidRPr="00DF09A6" w:rsidRDefault="00692E48" w:rsidP="00494632">
      <w:pPr>
        <w:pStyle w:val="ListParagraph"/>
        <w:numPr>
          <w:ilvl w:val="0"/>
          <w:numId w:val="82"/>
        </w:numPr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Pemerian</w:t>
      </w:r>
      <w:proofErr w:type="spellEnd"/>
    </w:p>
    <w:p w14:paraId="23CFCFE2" w14:textId="77777777" w:rsidR="00494632" w:rsidRDefault="00692E48" w:rsidP="00494632">
      <w:pPr>
        <w:pStyle w:val="ListParagraph"/>
        <w:numPr>
          <w:ilvl w:val="0"/>
          <w:numId w:val="73"/>
        </w:numPr>
        <w:spacing w:after="60"/>
        <w:ind w:left="1418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Aduk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diambil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sampel</w:t>
      </w:r>
      <w:proofErr w:type="spellEnd"/>
      <w:r w:rsidR="00E55CDB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4761EC6F" w14:textId="78139F36" w:rsidR="00692E48" w:rsidRPr="00494632" w:rsidRDefault="00692E48" w:rsidP="00494632">
      <w:pPr>
        <w:pStyle w:val="ListParagraph"/>
        <w:numPr>
          <w:ilvl w:val="0"/>
          <w:numId w:val="73"/>
        </w:numPr>
        <w:spacing w:after="60"/>
        <w:ind w:left="1418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Ambil </w:t>
      </w:r>
      <w:proofErr w:type="spellStart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>sampel</w:t>
      </w:r>
      <w:proofErr w:type="spellEnd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, </w:t>
      </w:r>
      <w:proofErr w:type="spellStart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>masukkan</w:t>
      </w:r>
      <w:proofErr w:type="spellEnd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>ke</w:t>
      </w:r>
      <w:proofErr w:type="spellEnd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>dalam</w:t>
      </w:r>
      <w:proofErr w:type="spellEnd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>wadah</w:t>
      </w:r>
      <w:proofErr w:type="spellEnd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yang </w:t>
      </w:r>
      <w:proofErr w:type="spellStart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>telah</w:t>
      </w:r>
      <w:proofErr w:type="spellEnd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>diberi</w:t>
      </w:r>
      <w:proofErr w:type="spellEnd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>identitas</w:t>
      </w:r>
      <w:proofErr w:type="spellEnd"/>
      <w:r w:rsidR="00D80963"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pada label “IDENTITAS SAMPEL” (F-PQS-02-009-010)</w:t>
      </w:r>
      <w:r w:rsidR="00E55CDB" w:rsidRPr="00494632">
        <w:rPr>
          <w:rFonts w:asciiTheme="minorHAnsi" w:hAnsiTheme="minorHAnsi" w:cstheme="minorHAnsi"/>
          <w:b/>
          <w:i/>
          <w:sz w:val="22"/>
          <w:szCs w:val="22"/>
          <w:lang w:val="en-ID"/>
        </w:rPr>
        <w:t>.</w:t>
      </w:r>
    </w:p>
    <w:p w14:paraId="4F53319B" w14:textId="77777777" w:rsidR="00852A94" w:rsidRDefault="00C55A5F" w:rsidP="00852A94">
      <w:pPr>
        <w:pStyle w:val="ListParagraph"/>
        <w:numPr>
          <w:ilvl w:val="0"/>
          <w:numId w:val="37"/>
        </w:numPr>
        <w:spacing w:after="60"/>
        <w:ind w:left="1701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ID"/>
        </w:rPr>
      </w:pPr>
      <w:r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3</w:t>
      </w:r>
      <w:r w:rsidR="00692E48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 w:rsidR="00692E48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botol</w:t>
      </w:r>
      <w:proofErr w:type="spellEnd"/>
      <w:r w:rsidR="00692E48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@60 ml (</w:t>
      </w:r>
      <w:proofErr w:type="spellStart"/>
      <w:r w:rsidR="00692E48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untuk</w:t>
      </w:r>
      <w:proofErr w:type="spellEnd"/>
      <w:r w:rsidR="00692E48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 w:rsidR="00692E48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pemeriksaan</w:t>
      </w:r>
      <w:proofErr w:type="spellEnd"/>
      <w:r w:rsidR="00692E48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 w:rsidR="00692E48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laboratorium</w:t>
      </w:r>
      <w:proofErr w:type="spellEnd"/>
      <w:r w:rsidR="00692E48" w:rsidRPr="00264651">
        <w:rPr>
          <w:rFonts w:asciiTheme="minorHAnsi" w:hAnsiTheme="minorHAnsi" w:cstheme="minorHAnsi"/>
          <w:b/>
          <w:i/>
          <w:sz w:val="22"/>
          <w:szCs w:val="22"/>
          <w:lang w:val="en-ID"/>
        </w:rPr>
        <w:t>)</w:t>
      </w:r>
    </w:p>
    <w:p w14:paraId="44276794" w14:textId="6228B922" w:rsidR="00852A94" w:rsidRPr="00852A94" w:rsidRDefault="00692E48" w:rsidP="00852A94">
      <w:pPr>
        <w:pStyle w:val="ListParagraph"/>
        <w:numPr>
          <w:ilvl w:val="0"/>
          <w:numId w:val="37"/>
        </w:numPr>
        <w:spacing w:after="60"/>
        <w:ind w:left="1701" w:hanging="284"/>
        <w:jc w:val="both"/>
        <w:rPr>
          <w:rFonts w:asciiTheme="minorHAnsi" w:hAnsiTheme="minorHAnsi" w:cstheme="minorHAnsi"/>
          <w:b/>
          <w:i/>
          <w:sz w:val="22"/>
          <w:szCs w:val="22"/>
          <w:lang w:val="en-ID"/>
        </w:rPr>
      </w:pPr>
      <w:r w:rsidRPr="00852A94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1 </w:t>
      </w:r>
      <w:proofErr w:type="spellStart"/>
      <w:r w:rsidRPr="00852A94">
        <w:rPr>
          <w:rFonts w:asciiTheme="minorHAnsi" w:hAnsiTheme="minorHAnsi" w:cstheme="minorHAnsi"/>
          <w:b/>
          <w:i/>
          <w:sz w:val="22"/>
          <w:szCs w:val="22"/>
          <w:lang w:val="en-ID"/>
        </w:rPr>
        <w:t>botol</w:t>
      </w:r>
      <w:proofErr w:type="spellEnd"/>
      <w:r w:rsidRPr="00852A94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@60 ml (</w:t>
      </w:r>
      <w:proofErr w:type="spellStart"/>
      <w:r w:rsidRPr="00852A94">
        <w:rPr>
          <w:rFonts w:asciiTheme="minorHAnsi" w:hAnsiTheme="minorHAnsi" w:cstheme="minorHAnsi"/>
          <w:b/>
          <w:i/>
          <w:sz w:val="22"/>
          <w:szCs w:val="22"/>
          <w:lang w:val="en-ID"/>
        </w:rPr>
        <w:t>untuk</w:t>
      </w:r>
      <w:proofErr w:type="spellEnd"/>
      <w:r w:rsidRPr="00852A94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 w:rsidRPr="00852A94">
        <w:rPr>
          <w:rFonts w:asciiTheme="minorHAnsi" w:hAnsiTheme="minorHAnsi" w:cstheme="minorHAnsi"/>
          <w:b/>
          <w:i/>
          <w:sz w:val="22"/>
          <w:szCs w:val="22"/>
          <w:lang w:val="en-ID"/>
        </w:rPr>
        <w:t>pemeriksaan</w:t>
      </w:r>
      <w:proofErr w:type="spellEnd"/>
      <w:r w:rsidRPr="00852A94">
        <w:rPr>
          <w:rFonts w:asciiTheme="minorHAnsi" w:hAnsiTheme="minorHAnsi" w:cstheme="minorHAnsi"/>
          <w:b/>
          <w:i/>
          <w:sz w:val="22"/>
          <w:szCs w:val="22"/>
          <w:lang w:val="en-ID"/>
        </w:rPr>
        <w:t xml:space="preserve"> </w:t>
      </w:r>
      <w:proofErr w:type="spellStart"/>
      <w:r w:rsidRPr="00852A94">
        <w:rPr>
          <w:rFonts w:asciiTheme="minorHAnsi" w:hAnsiTheme="minorHAnsi" w:cstheme="minorHAnsi"/>
          <w:b/>
          <w:i/>
          <w:sz w:val="22"/>
          <w:szCs w:val="22"/>
          <w:lang w:val="en-ID"/>
        </w:rPr>
        <w:t>mikrobiologi</w:t>
      </w:r>
      <w:proofErr w:type="spellEnd"/>
      <w:r w:rsidRPr="00852A94">
        <w:rPr>
          <w:rFonts w:asciiTheme="minorHAnsi" w:hAnsiTheme="minorHAnsi" w:cstheme="minorHAnsi"/>
          <w:b/>
          <w:i/>
          <w:sz w:val="22"/>
          <w:szCs w:val="22"/>
          <w:lang w:val="en-ID"/>
        </w:rPr>
        <w:t>)</w:t>
      </w:r>
    </w:p>
    <w:p w14:paraId="68CE1155" w14:textId="26A206F4" w:rsidR="00852A94" w:rsidRDefault="00692E48" w:rsidP="00852A94">
      <w:pPr>
        <w:pStyle w:val="ListParagraph"/>
        <w:numPr>
          <w:ilvl w:val="0"/>
          <w:numId w:val="73"/>
        </w:numPr>
        <w:spacing w:after="60"/>
        <w:ind w:left="1418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852A94">
        <w:rPr>
          <w:rFonts w:asciiTheme="minorHAnsi" w:hAnsiTheme="minorHAnsi" w:cstheme="minorHAnsi"/>
          <w:sz w:val="22"/>
          <w:szCs w:val="22"/>
          <w:lang w:val="en-ID"/>
        </w:rPr>
        <w:t>Tempelkan label “SAMPEL TELAH DIAMBIL” (F-PQS-02-009-01)</w:t>
      </w:r>
      <w:r w:rsidR="00D66EE4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pada</w:t>
      </w:r>
      <w:r w:rsidR="00D66EE4" w:rsidRPr="00D66EE4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tangki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selotip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pada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bagian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atas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label.</w:t>
      </w:r>
    </w:p>
    <w:p w14:paraId="3ACDE674" w14:textId="447BE1B0" w:rsidR="00C32F66" w:rsidRPr="00852A94" w:rsidRDefault="00D80963" w:rsidP="00852A94">
      <w:pPr>
        <w:pStyle w:val="ListParagraph"/>
        <w:numPr>
          <w:ilvl w:val="0"/>
          <w:numId w:val="73"/>
        </w:numPr>
        <w:spacing w:after="60"/>
        <w:ind w:left="1418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852A94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Kirim sampel untuk pemeriksaan QC</w:t>
      </w:r>
      <w:r w:rsidR="00852A94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300C4B58" w14:textId="09F5C2DF" w:rsidR="000365B0" w:rsidRPr="00DF09A6" w:rsidRDefault="00692E48" w:rsidP="00D83650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Sintesa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(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Ekstrak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Pekat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>/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Ekstrak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Encer</w:t>
      </w:r>
      <w:proofErr w:type="spellEnd"/>
      <w:r w:rsidR="00264651">
        <w:rPr>
          <w:rFonts w:asciiTheme="minorHAnsi" w:hAnsiTheme="minorHAnsi" w:cstheme="minorHAnsi"/>
          <w:sz w:val="22"/>
          <w:szCs w:val="22"/>
          <w:lang w:val="en-ID"/>
        </w:rPr>
        <w:t>)</w:t>
      </w:r>
    </w:p>
    <w:p w14:paraId="307152A9" w14:textId="77777777" w:rsidR="00D83650" w:rsidRDefault="00692E48" w:rsidP="00D83650">
      <w:pPr>
        <w:pStyle w:val="ListParagraph"/>
        <w:numPr>
          <w:ilvl w:val="2"/>
          <w:numId w:val="83"/>
        </w:numPr>
        <w:spacing w:after="60"/>
        <w:ind w:left="1418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pengambilan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sampel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setelah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proses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pencampuran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selesai</w:t>
      </w:r>
      <w:proofErr w:type="spellEnd"/>
      <w:r w:rsidR="00E55CDB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00EB94D7" w14:textId="20E947B9" w:rsidR="00692E48" w:rsidRPr="00D83650" w:rsidRDefault="00692E48" w:rsidP="00D83650">
      <w:pPr>
        <w:pStyle w:val="ListParagraph"/>
        <w:numPr>
          <w:ilvl w:val="2"/>
          <w:numId w:val="83"/>
        </w:numPr>
        <w:spacing w:after="60"/>
        <w:ind w:left="1418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83650">
        <w:rPr>
          <w:rFonts w:asciiTheme="minorHAnsi" w:hAnsiTheme="minorHAnsi" w:cstheme="minorHAnsi"/>
          <w:sz w:val="22"/>
          <w:szCs w:val="22"/>
          <w:lang w:val="en-ID"/>
        </w:rPr>
        <w:t>Periksa</w:t>
      </w:r>
      <w:proofErr w:type="spellEnd"/>
      <w:r w:rsidRPr="00D8365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83650">
        <w:rPr>
          <w:rFonts w:asciiTheme="minorHAnsi" w:hAnsiTheme="minorHAnsi" w:cstheme="minorHAnsi"/>
          <w:sz w:val="22"/>
          <w:szCs w:val="22"/>
          <w:lang w:val="en-ID"/>
        </w:rPr>
        <w:t>identitas</w:t>
      </w:r>
      <w:proofErr w:type="spellEnd"/>
      <w:r w:rsidRPr="00D8365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83650"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  <w:r w:rsidRPr="00D83650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D83650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D8365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83650">
        <w:rPr>
          <w:rFonts w:asciiTheme="minorHAnsi" w:hAnsiTheme="minorHAnsi" w:cstheme="minorHAnsi"/>
          <w:sz w:val="22"/>
          <w:szCs w:val="22"/>
          <w:lang w:val="en-ID"/>
        </w:rPr>
        <w:t>diambil</w:t>
      </w:r>
      <w:proofErr w:type="spellEnd"/>
      <w:r w:rsidRPr="00D83650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83650">
        <w:rPr>
          <w:rFonts w:asciiTheme="minorHAnsi" w:hAnsiTheme="minorHAnsi" w:cstheme="minorHAnsi"/>
          <w:sz w:val="22"/>
          <w:szCs w:val="22"/>
          <w:lang w:val="en-ID"/>
        </w:rPr>
        <w:t>sampel</w:t>
      </w:r>
      <w:proofErr w:type="spellEnd"/>
      <w:r w:rsidRPr="00D83650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D83650">
        <w:rPr>
          <w:rFonts w:asciiTheme="minorHAnsi" w:hAnsiTheme="minorHAnsi" w:cstheme="minorHAnsi"/>
          <w:sz w:val="22"/>
          <w:szCs w:val="22"/>
          <w:lang w:val="en-ID"/>
        </w:rPr>
        <w:t>meliputi</w:t>
      </w:r>
      <w:proofErr w:type="spellEnd"/>
      <w:r w:rsidRPr="00D83650">
        <w:rPr>
          <w:rFonts w:asciiTheme="minorHAnsi" w:hAnsiTheme="minorHAnsi" w:cstheme="minorHAnsi"/>
          <w:sz w:val="22"/>
          <w:szCs w:val="22"/>
          <w:lang w:val="en-ID"/>
        </w:rPr>
        <w:t>:</w:t>
      </w:r>
    </w:p>
    <w:p w14:paraId="74FF1B98" w14:textId="4D29D142" w:rsidR="00692E48" w:rsidRPr="00DF09A6" w:rsidRDefault="00692E48" w:rsidP="00D83650">
      <w:pPr>
        <w:pStyle w:val="ListParagraph"/>
        <w:numPr>
          <w:ilvl w:val="0"/>
          <w:numId w:val="38"/>
        </w:numPr>
        <w:spacing w:after="60"/>
        <w:ind w:left="1701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Nama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produk</w:t>
      </w:r>
      <w:proofErr w:type="spellEnd"/>
    </w:p>
    <w:p w14:paraId="02737772" w14:textId="584DA977" w:rsidR="00692E48" w:rsidRPr="00DF09A6" w:rsidRDefault="00692E48" w:rsidP="00D83650">
      <w:pPr>
        <w:pStyle w:val="ListParagraph"/>
        <w:numPr>
          <w:ilvl w:val="0"/>
          <w:numId w:val="38"/>
        </w:numPr>
        <w:spacing w:after="60"/>
        <w:ind w:left="1701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>No. bets</w:t>
      </w:r>
    </w:p>
    <w:p w14:paraId="6D8122A3" w14:textId="366B27ED" w:rsidR="00692E48" w:rsidRPr="00DF09A6" w:rsidRDefault="00692E48" w:rsidP="00D83650">
      <w:pPr>
        <w:pStyle w:val="ListParagraph"/>
        <w:numPr>
          <w:ilvl w:val="0"/>
          <w:numId w:val="38"/>
        </w:numPr>
        <w:spacing w:after="60"/>
        <w:ind w:left="1701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Pemerian</w:t>
      </w:r>
      <w:proofErr w:type="spellEnd"/>
    </w:p>
    <w:p w14:paraId="7EE91F3E" w14:textId="47E785F0" w:rsidR="00692E48" w:rsidRPr="00DF09A6" w:rsidRDefault="00692E48" w:rsidP="00D83650">
      <w:pPr>
        <w:pStyle w:val="ListParagraph"/>
        <w:numPr>
          <w:ilvl w:val="0"/>
          <w:numId w:val="38"/>
        </w:numPr>
        <w:spacing w:after="60"/>
        <w:ind w:left="1701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Jumlah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wadah</w:t>
      </w:r>
      <w:proofErr w:type="spellEnd"/>
    </w:p>
    <w:p w14:paraId="1991CB61" w14:textId="7818F69C" w:rsidR="00692E48" w:rsidRPr="00DF09A6" w:rsidRDefault="00692E48" w:rsidP="00D83650">
      <w:pPr>
        <w:pStyle w:val="ListParagraph"/>
        <w:numPr>
          <w:ilvl w:val="2"/>
          <w:numId w:val="83"/>
        </w:numPr>
        <w:spacing w:after="60"/>
        <w:ind w:left="1418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Aduk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sampel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pengaduk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selama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±10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detik</w:t>
      </w:r>
      <w:proofErr w:type="spellEnd"/>
      <w:r w:rsidR="00E55CDB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2FF477E2" w14:textId="5F133008" w:rsidR="00692E48" w:rsidRPr="00DF09A6" w:rsidRDefault="00692E48" w:rsidP="00D83650">
      <w:pPr>
        <w:pStyle w:val="ListParagraph"/>
        <w:numPr>
          <w:ilvl w:val="2"/>
          <w:numId w:val="83"/>
        </w:numPr>
        <w:spacing w:after="60"/>
        <w:ind w:left="1418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Ambil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sampel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menggunakan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sendok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SS,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sebagai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berikut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>:</w:t>
      </w:r>
    </w:p>
    <w:p w14:paraId="178F5382" w14:textId="17F4D526" w:rsidR="00692E48" w:rsidRPr="00DF09A6" w:rsidRDefault="00692E48" w:rsidP="00D83650">
      <w:pPr>
        <w:pStyle w:val="ListParagraph"/>
        <w:numPr>
          <w:ilvl w:val="0"/>
          <w:numId w:val="39"/>
        </w:numPr>
        <w:spacing w:after="60"/>
        <w:ind w:left="1701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1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botol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isi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±60 ml (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pemeriksaan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laboratorium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>)</w:t>
      </w:r>
      <w:r w:rsidR="00E55CDB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03D34D28" w14:textId="09AE9B70" w:rsidR="00692E48" w:rsidRPr="00DF09A6" w:rsidRDefault="00692E48" w:rsidP="00D83650">
      <w:pPr>
        <w:pStyle w:val="ListParagraph"/>
        <w:numPr>
          <w:ilvl w:val="0"/>
          <w:numId w:val="39"/>
        </w:numPr>
        <w:spacing w:after="60"/>
        <w:ind w:left="1701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1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botol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isi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±30 ml (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pemeriksaan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mikrobiologi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>)</w:t>
      </w:r>
      <w:r w:rsidR="00E55CDB" w:rsidRPr="00DF09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7305B98" w14:textId="4EB77A12" w:rsidR="00D80963" w:rsidRPr="00264651" w:rsidRDefault="00D80963" w:rsidP="00D83650">
      <w:pPr>
        <w:pStyle w:val="ListParagraph"/>
        <w:numPr>
          <w:ilvl w:val="2"/>
          <w:numId w:val="83"/>
        </w:numPr>
        <w:spacing w:after="60"/>
        <w:ind w:left="141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Masukkan </w:t>
      </w:r>
      <w:proofErr w:type="spellStart"/>
      <w:r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sampel</w:t>
      </w:r>
      <w:proofErr w:type="spellEnd"/>
      <w:r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ke</w:t>
      </w:r>
      <w:proofErr w:type="spellEnd"/>
      <w:r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dalam</w:t>
      </w:r>
      <w:proofErr w:type="spellEnd"/>
      <w:r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botol</w:t>
      </w:r>
      <w:proofErr w:type="spellEnd"/>
      <w:r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yang </w:t>
      </w:r>
      <w:proofErr w:type="spellStart"/>
      <w:r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sudah</w:t>
      </w:r>
      <w:proofErr w:type="spellEnd"/>
      <w:r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diberi</w:t>
      </w:r>
      <w:proofErr w:type="spellEnd"/>
      <w:r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identitas</w:t>
      </w:r>
      <w:proofErr w:type="spellEnd"/>
      <w:r w:rsidRPr="0026465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pada label “IDENTITAS SAMPEL” (F-PQS-02-009-010).</w:t>
      </w:r>
    </w:p>
    <w:p w14:paraId="4A507F50" w14:textId="6E58A89A" w:rsidR="00692E48" w:rsidRPr="00DF09A6" w:rsidRDefault="00692E48" w:rsidP="00D83650">
      <w:pPr>
        <w:pStyle w:val="ListParagraph"/>
        <w:numPr>
          <w:ilvl w:val="2"/>
          <w:numId w:val="83"/>
        </w:numPr>
        <w:spacing w:after="60"/>
        <w:ind w:left="1418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DF09A6">
        <w:rPr>
          <w:rFonts w:asciiTheme="minorHAnsi" w:hAnsiTheme="minorHAnsi" w:cstheme="minorHAnsi"/>
          <w:sz w:val="22"/>
          <w:szCs w:val="22"/>
          <w:lang w:val="en-ID"/>
        </w:rPr>
        <w:t>Tempelkan label “SAMPEL TELAH DIAMBIL” (F-PQS-02-009-01)</w:t>
      </w:r>
      <w:r w:rsidR="00D66EE4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pada</w:t>
      </w:r>
      <w:r w:rsidR="00D66EE4" w:rsidRPr="00D66EE4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tangki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selotip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pada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bagian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atas</w:t>
      </w:r>
      <w:proofErr w:type="spellEnd"/>
      <w:r w:rsidR="00D66EE4" w:rsidRPr="00D66EE4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label.</w:t>
      </w:r>
    </w:p>
    <w:p w14:paraId="6FA19A14" w14:textId="7CDE1802" w:rsidR="00D80963" w:rsidRPr="00264651" w:rsidRDefault="00D80963" w:rsidP="00D83650">
      <w:pPr>
        <w:pStyle w:val="ListParagraph"/>
        <w:numPr>
          <w:ilvl w:val="2"/>
          <w:numId w:val="83"/>
        </w:numPr>
        <w:spacing w:after="60"/>
        <w:ind w:left="1418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</w:pPr>
      <w:proofErr w:type="spellStart"/>
      <w:r w:rsidRPr="00264651">
        <w:rPr>
          <w:rFonts w:asciiTheme="minorHAnsi" w:hAnsiTheme="minorHAnsi" w:cstheme="minorHAnsi"/>
          <w:b/>
          <w:bCs/>
          <w:i/>
          <w:sz w:val="22"/>
          <w:szCs w:val="22"/>
        </w:rPr>
        <w:t>Kirimkan</w:t>
      </w:r>
      <w:proofErr w:type="spellEnd"/>
      <w:r w:rsidRPr="00264651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264651">
        <w:rPr>
          <w:rFonts w:asciiTheme="minorHAnsi" w:hAnsiTheme="minorHAnsi" w:cstheme="minorHAnsi"/>
          <w:b/>
          <w:bCs/>
          <w:i/>
          <w:sz w:val="22"/>
          <w:szCs w:val="22"/>
        </w:rPr>
        <w:t>sampel</w:t>
      </w:r>
      <w:proofErr w:type="spellEnd"/>
      <w:r w:rsidRPr="00264651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264651">
        <w:rPr>
          <w:rFonts w:asciiTheme="minorHAnsi" w:hAnsiTheme="minorHAnsi" w:cstheme="minorHAnsi"/>
          <w:b/>
          <w:bCs/>
          <w:i/>
          <w:sz w:val="22"/>
          <w:szCs w:val="22"/>
        </w:rPr>
        <w:t>ke</w:t>
      </w:r>
      <w:proofErr w:type="spellEnd"/>
      <w:r w:rsidRPr="00264651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QC.</w:t>
      </w:r>
    </w:p>
    <w:p w14:paraId="50AC7A51" w14:textId="1DDCAFD9" w:rsidR="001E30BA" w:rsidRPr="00D83650" w:rsidRDefault="001E30BA" w:rsidP="00D83650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83650">
        <w:rPr>
          <w:rFonts w:asciiTheme="minorHAnsi" w:hAnsiTheme="minorHAnsi" w:cstheme="minorHAnsi"/>
          <w:sz w:val="22"/>
          <w:szCs w:val="22"/>
          <w:lang w:val="en-ID"/>
        </w:rPr>
        <w:t>Reproses</w:t>
      </w:r>
      <w:proofErr w:type="spellEnd"/>
    </w:p>
    <w:p w14:paraId="71C4F6F0" w14:textId="457D5451" w:rsidR="00882E8E" w:rsidRPr="00DF09A6" w:rsidRDefault="00931431" w:rsidP="00E308F8">
      <w:pPr>
        <w:pStyle w:val="ListParagraph"/>
        <w:spacing w:after="60"/>
        <w:ind w:left="99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  <w:lang w:val="en-ID"/>
        </w:rPr>
        <w:t>pemeriksaan</w:t>
      </w:r>
      <w:proofErr w:type="spellEnd"/>
      <w:r w:rsidRPr="00DF09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mengikuti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kontrol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proses pada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Induk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Pengemasan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sz w:val="22"/>
          <w:szCs w:val="22"/>
        </w:rPr>
        <w:t>Induk</w:t>
      </w:r>
      <w:proofErr w:type="spellEnd"/>
      <w:r w:rsidRPr="00DF09A6">
        <w:rPr>
          <w:rFonts w:asciiTheme="minorHAnsi" w:hAnsiTheme="minorHAnsi" w:cstheme="minorHAnsi"/>
          <w:sz w:val="22"/>
          <w:szCs w:val="22"/>
        </w:rPr>
        <w:t>.</w:t>
      </w:r>
    </w:p>
    <w:p w14:paraId="6D6FD8B4" w14:textId="57B4F704" w:rsidR="00E67888" w:rsidRPr="00DF09A6" w:rsidRDefault="00E67888" w:rsidP="00E308F8">
      <w:pPr>
        <w:spacing w:after="60"/>
        <w:jc w:val="both"/>
        <w:rPr>
          <w:rFonts w:asciiTheme="minorHAnsi" w:hAnsiTheme="minorHAnsi" w:cstheme="minorHAnsi"/>
          <w:sz w:val="22"/>
          <w:szCs w:val="22"/>
          <w:lang w:val="en-ID"/>
        </w:rPr>
      </w:pPr>
    </w:p>
    <w:p w14:paraId="48A71F15" w14:textId="050F6F52" w:rsidR="00927625" w:rsidRPr="00DF09A6" w:rsidRDefault="00927625" w:rsidP="00E308F8">
      <w:pPr>
        <w:spacing w:after="60"/>
        <w:jc w:val="both"/>
        <w:rPr>
          <w:rFonts w:asciiTheme="minorHAnsi" w:hAnsiTheme="minorHAnsi" w:cstheme="minorHAnsi"/>
          <w:sz w:val="22"/>
          <w:szCs w:val="22"/>
          <w:lang w:val="en-ID"/>
        </w:rPr>
      </w:pPr>
    </w:p>
    <w:p w14:paraId="486D9668" w14:textId="0C7D1380" w:rsidR="005E3462" w:rsidRPr="00A32700" w:rsidRDefault="005E3462" w:rsidP="00A32700">
      <w:pPr>
        <w:spacing w:after="60"/>
        <w:jc w:val="both"/>
        <w:rPr>
          <w:rFonts w:asciiTheme="minorHAnsi" w:hAnsiTheme="minorHAnsi" w:cstheme="minorHAnsi"/>
          <w:b/>
          <w:sz w:val="22"/>
          <w:szCs w:val="22"/>
        </w:rPr>
        <w:sectPr w:rsidR="005E3462" w:rsidRPr="00A32700" w:rsidSect="00A3270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9" w:h="16834" w:code="9"/>
          <w:pgMar w:top="993" w:right="852" w:bottom="993" w:left="851" w:header="568" w:footer="241" w:gutter="0"/>
          <w:cols w:space="720"/>
          <w:docGrid w:linePitch="272"/>
        </w:sectPr>
      </w:pPr>
    </w:p>
    <w:p w14:paraId="732A46FF" w14:textId="3F7C3164" w:rsidR="00C341BB" w:rsidRPr="00DF09A6" w:rsidRDefault="00C341BB" w:rsidP="00D83650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F09A6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2207"/>
        <w:gridCol w:w="4111"/>
        <w:gridCol w:w="1843"/>
      </w:tblGrid>
      <w:tr w:rsidR="005E3462" w:rsidRPr="00DF09A6" w14:paraId="2A24737D" w14:textId="77777777" w:rsidTr="005E3462">
        <w:tc>
          <w:tcPr>
            <w:tcW w:w="1336" w:type="dxa"/>
            <w:shd w:val="clear" w:color="auto" w:fill="BFBFBF"/>
          </w:tcPr>
          <w:p w14:paraId="37F29687" w14:textId="79DBDD4B" w:rsidR="005E3462" w:rsidRPr="00D3598C" w:rsidRDefault="005E3462" w:rsidP="00D35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DF09A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2207" w:type="dxa"/>
            <w:shd w:val="clear" w:color="auto" w:fill="BFBFBF"/>
            <w:vAlign w:val="center"/>
          </w:tcPr>
          <w:p w14:paraId="7085967A" w14:textId="7DBCDC97" w:rsidR="005E3462" w:rsidRPr="00D3598C" w:rsidRDefault="00511B5C" w:rsidP="00D35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Kode </w:t>
            </w:r>
            <w:r w:rsidR="005E3462" w:rsidRPr="00DF09A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5E3462" w:rsidRPr="00DF09A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111" w:type="dxa"/>
            <w:shd w:val="clear" w:color="auto" w:fill="BFBFBF"/>
          </w:tcPr>
          <w:p w14:paraId="4FEAB391" w14:textId="05C9AAB0" w:rsidR="005E3462" w:rsidRPr="00D3598C" w:rsidRDefault="005E3462" w:rsidP="00D35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Pr="00DF09A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843" w:type="dxa"/>
            <w:shd w:val="clear" w:color="auto" w:fill="BFBFBF"/>
          </w:tcPr>
          <w:p w14:paraId="79F79538" w14:textId="34D3DC7B" w:rsidR="005E3462" w:rsidRPr="00D3598C" w:rsidRDefault="005E3462" w:rsidP="00D35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Tanggal</w:t>
            </w:r>
            <w:proofErr w:type="spellEnd"/>
            <w:r w:rsidRPr="00DF09A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Efektif</w:t>
            </w:r>
            <w:proofErr w:type="spellEnd"/>
          </w:p>
        </w:tc>
      </w:tr>
      <w:tr w:rsidR="007D5DEB" w:rsidRPr="00DF09A6" w14:paraId="6965F9C5" w14:textId="77777777" w:rsidTr="007D5DEB">
        <w:trPr>
          <w:trHeight w:val="621"/>
        </w:trPr>
        <w:tc>
          <w:tcPr>
            <w:tcW w:w="1336" w:type="dxa"/>
            <w:shd w:val="clear" w:color="auto" w:fill="auto"/>
            <w:vAlign w:val="center"/>
          </w:tcPr>
          <w:p w14:paraId="536F5CD9" w14:textId="77777777" w:rsidR="007D5DEB" w:rsidRPr="00DF09A6" w:rsidRDefault="007D5DEB" w:rsidP="00E308F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7249D3E2" w14:textId="3BE30AEC" w:rsidR="007D5DEB" w:rsidRPr="00DF09A6" w:rsidRDefault="007D5DEB" w:rsidP="00A309A2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F-PQS-02-009-01/0</w:t>
            </w:r>
            <w:r w:rsidR="00A309A2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15528A41" w14:textId="5EFA86AF" w:rsidR="007D5DEB" w:rsidRPr="00D3598C" w:rsidRDefault="007D5DEB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Label Sampel Telah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Diambil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1A8E8A8D" w14:textId="0777D02B" w:rsidR="007D5DEB" w:rsidRPr="00DF09A6" w:rsidRDefault="007D5DEB" w:rsidP="00E308F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D5DEB" w:rsidRPr="00DF09A6" w14:paraId="0AF783E3" w14:textId="77777777" w:rsidTr="007D5DEB">
        <w:trPr>
          <w:trHeight w:val="635"/>
        </w:trPr>
        <w:tc>
          <w:tcPr>
            <w:tcW w:w="1336" w:type="dxa"/>
            <w:shd w:val="clear" w:color="auto" w:fill="auto"/>
            <w:vAlign w:val="center"/>
          </w:tcPr>
          <w:p w14:paraId="082BDD67" w14:textId="77777777" w:rsidR="007D5DEB" w:rsidRPr="00DF09A6" w:rsidRDefault="007D5DEB" w:rsidP="00E308F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15D95BF0" w14:textId="6347E3EC" w:rsidR="007D5DEB" w:rsidRPr="00DF09A6" w:rsidRDefault="007D5DEB" w:rsidP="00A309A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F-PQS-02-009-02/0</w:t>
            </w:r>
            <w:r w:rsidR="00A309A2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4EA8BD69" w14:textId="4CF57A20" w:rsidR="007D5DEB" w:rsidRPr="00D3598C" w:rsidRDefault="007D5DEB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Formulir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F09A6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In Process Control</w:t>
            </w: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Tablet Non BL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A7739F7" w14:textId="1A79C476" w:rsidR="007D5DEB" w:rsidRPr="00DF09A6" w:rsidRDefault="007D5DEB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D5DEB" w:rsidRPr="00DF09A6" w14:paraId="23B54BB7" w14:textId="77777777" w:rsidTr="007D5DEB">
        <w:trPr>
          <w:trHeight w:val="635"/>
        </w:trPr>
        <w:tc>
          <w:tcPr>
            <w:tcW w:w="1336" w:type="dxa"/>
            <w:shd w:val="clear" w:color="auto" w:fill="auto"/>
            <w:vAlign w:val="center"/>
          </w:tcPr>
          <w:p w14:paraId="28C71658" w14:textId="49A2FEB5" w:rsidR="007D5DEB" w:rsidRPr="00DF09A6" w:rsidRDefault="007D5DEB" w:rsidP="00E308F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78B0EABC" w14:textId="5F49FA54" w:rsidR="007D5DEB" w:rsidRPr="00DF09A6" w:rsidRDefault="007D5DEB" w:rsidP="00A309A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F-PQS-02-009-07/0</w:t>
            </w:r>
            <w:r w:rsidR="00A309A2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362A140D" w14:textId="6045E77C" w:rsidR="007D5DEB" w:rsidRPr="00D3598C" w:rsidRDefault="007D5DEB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Formulir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Pemeriksaan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Harian Tablet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75003FA" w14:textId="4C72973E" w:rsidR="007D5DEB" w:rsidRPr="00DF09A6" w:rsidRDefault="007D5DEB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D5DEB" w:rsidRPr="00DF09A6" w14:paraId="054B8C5D" w14:textId="77777777" w:rsidTr="007D5DEB">
        <w:trPr>
          <w:trHeight w:val="635"/>
        </w:trPr>
        <w:tc>
          <w:tcPr>
            <w:tcW w:w="1336" w:type="dxa"/>
            <w:shd w:val="clear" w:color="auto" w:fill="auto"/>
            <w:vAlign w:val="center"/>
          </w:tcPr>
          <w:p w14:paraId="7D26604D" w14:textId="0D1243B8" w:rsidR="007D5DEB" w:rsidRPr="00DF09A6" w:rsidRDefault="007D5DEB" w:rsidP="00E308F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44496C59" w14:textId="5540B49E" w:rsidR="007D5DEB" w:rsidRPr="00DF09A6" w:rsidRDefault="007D5DEB" w:rsidP="00A309A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F-PQS-02-009-10/0</w:t>
            </w:r>
            <w:r w:rsidR="00A309A2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4FCE6E45" w14:textId="69FDE03C" w:rsidR="007D5DEB" w:rsidRPr="00D3598C" w:rsidRDefault="007D5DEB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Label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Identitas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Sampel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D692209" w14:textId="6320FE16" w:rsidR="007D5DEB" w:rsidRPr="00DF09A6" w:rsidRDefault="007D5DEB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80963" w:rsidRPr="00DF09A6" w14:paraId="24C34253" w14:textId="77777777" w:rsidTr="007D5DEB">
        <w:trPr>
          <w:trHeight w:val="635"/>
        </w:trPr>
        <w:tc>
          <w:tcPr>
            <w:tcW w:w="1336" w:type="dxa"/>
            <w:shd w:val="clear" w:color="auto" w:fill="auto"/>
            <w:vAlign w:val="center"/>
          </w:tcPr>
          <w:p w14:paraId="11D94156" w14:textId="7A2D366D" w:rsidR="00D80963" w:rsidRPr="00DF09A6" w:rsidRDefault="00D80963" w:rsidP="00E308F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56AC4CE5" w14:textId="33D1C320" w:rsidR="00D80963" w:rsidRPr="00DF09A6" w:rsidRDefault="00D80963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F-PQS-02-009-11/00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2B0EC010" w14:textId="575F2B1C" w:rsidR="00DC7660" w:rsidRPr="00D3598C" w:rsidRDefault="00DC7660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Daftar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Jumlah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Sampel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</w:t>
            </w:r>
            <w:r w:rsidR="00551B1D">
              <w:rPr>
                <w:rFonts w:asciiTheme="minorHAnsi" w:hAnsiTheme="minorHAnsi" w:cstheme="minorHAnsi"/>
                <w:sz w:val="22"/>
                <w:szCs w:val="22"/>
              </w:rPr>
              <w:t>ngujian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Mikrobiologi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6FEAFB9A" w14:textId="77777777" w:rsidR="00D80963" w:rsidRPr="00DF09A6" w:rsidRDefault="00D80963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0BC5" w:rsidRPr="00DF09A6" w14:paraId="2ECCBCD0" w14:textId="77777777" w:rsidTr="007D5DEB">
        <w:trPr>
          <w:trHeight w:val="635"/>
        </w:trPr>
        <w:tc>
          <w:tcPr>
            <w:tcW w:w="1336" w:type="dxa"/>
            <w:shd w:val="clear" w:color="auto" w:fill="auto"/>
            <w:vAlign w:val="center"/>
          </w:tcPr>
          <w:p w14:paraId="0033F6B3" w14:textId="38271468" w:rsidR="00420BC5" w:rsidRDefault="00420BC5" w:rsidP="00E308F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648BDCEF" w14:textId="42B72542" w:rsidR="00420BC5" w:rsidRDefault="00420BC5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F-PQS-02-009-12/00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4A7A799" w14:textId="699C701C" w:rsidR="00420BC5" w:rsidRPr="00D3598C" w:rsidRDefault="00420BC5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Formulir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20BC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In Process Control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Kapsul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0ED57A97" w14:textId="77777777" w:rsidR="00420BC5" w:rsidRPr="00DF09A6" w:rsidRDefault="00420BC5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71B33" w:rsidRPr="00DF09A6" w14:paraId="4C32C606" w14:textId="77777777" w:rsidTr="007D5DEB">
        <w:trPr>
          <w:trHeight w:val="635"/>
        </w:trPr>
        <w:tc>
          <w:tcPr>
            <w:tcW w:w="1336" w:type="dxa"/>
            <w:shd w:val="clear" w:color="auto" w:fill="auto"/>
            <w:vAlign w:val="center"/>
          </w:tcPr>
          <w:p w14:paraId="74C431BE" w14:textId="1D7FB22E" w:rsidR="00E71B33" w:rsidRDefault="00E71B33" w:rsidP="00E308F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25B540D5" w14:textId="410DC00B" w:rsidR="00E71B33" w:rsidRDefault="00E71B33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F-PQS-02-009-13/00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3584FA21" w14:textId="01A08E87" w:rsidR="00E71B33" w:rsidRPr="00D3598C" w:rsidRDefault="00E71B33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Perhitungan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Man Hour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Pengawasan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Proses</w:t>
            </w:r>
            <w:r w:rsidR="00D352E3">
              <w:rPr>
                <w:rFonts w:asciiTheme="minorHAnsi" w:hAnsiTheme="minorHAnsi" w:cstheme="minorHAnsi"/>
                <w:sz w:val="22"/>
                <w:szCs w:val="22"/>
              </w:rPr>
              <w:t xml:space="preserve"> Tablet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97C9A28" w14:textId="77777777" w:rsidR="00E71B33" w:rsidRPr="00DF09A6" w:rsidRDefault="00E71B33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352E3" w:rsidRPr="00DF09A6" w14:paraId="1134CDC1" w14:textId="77777777" w:rsidTr="00975DEE">
        <w:trPr>
          <w:trHeight w:val="635"/>
        </w:trPr>
        <w:tc>
          <w:tcPr>
            <w:tcW w:w="1336" w:type="dxa"/>
            <w:shd w:val="clear" w:color="auto" w:fill="auto"/>
            <w:vAlign w:val="center"/>
          </w:tcPr>
          <w:p w14:paraId="05EBAD83" w14:textId="1727DB93" w:rsidR="00D352E3" w:rsidRDefault="00D352E3" w:rsidP="00D352E3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3D6C3556" w14:textId="40534C0D" w:rsidR="00D352E3" w:rsidRDefault="00D352E3" w:rsidP="00D352E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06539">
              <w:rPr>
                <w:rFonts w:asciiTheme="minorHAnsi" w:hAnsiTheme="minorHAnsi" w:cstheme="minorHAnsi"/>
                <w:sz w:val="22"/>
                <w:szCs w:val="22"/>
              </w:rPr>
              <w:t>F-PQS-02-009-1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F06539">
              <w:rPr>
                <w:rFonts w:asciiTheme="minorHAnsi" w:hAnsiTheme="minorHAnsi" w:cstheme="minorHAnsi"/>
                <w:sz w:val="22"/>
                <w:szCs w:val="22"/>
              </w:rPr>
              <w:t>/00</w:t>
            </w:r>
          </w:p>
        </w:tc>
        <w:tc>
          <w:tcPr>
            <w:tcW w:w="4111" w:type="dxa"/>
            <w:shd w:val="clear" w:color="auto" w:fill="auto"/>
          </w:tcPr>
          <w:p w14:paraId="7B46E74D" w14:textId="16070A17" w:rsidR="00D352E3" w:rsidRDefault="00D352E3" w:rsidP="00D352E3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15E9C">
              <w:rPr>
                <w:rFonts w:asciiTheme="minorHAnsi" w:hAnsiTheme="minorHAnsi" w:cstheme="minorHAnsi"/>
                <w:sz w:val="22"/>
                <w:szCs w:val="22"/>
              </w:rPr>
              <w:t>Perhitungan</w:t>
            </w:r>
            <w:proofErr w:type="spellEnd"/>
            <w:r w:rsidRPr="00015E9C">
              <w:rPr>
                <w:rFonts w:asciiTheme="minorHAnsi" w:hAnsiTheme="minorHAnsi" w:cstheme="minorHAnsi"/>
                <w:sz w:val="22"/>
                <w:szCs w:val="22"/>
              </w:rPr>
              <w:t xml:space="preserve"> Man Hour </w:t>
            </w:r>
            <w:proofErr w:type="spellStart"/>
            <w:r w:rsidRPr="00015E9C">
              <w:rPr>
                <w:rFonts w:asciiTheme="minorHAnsi" w:hAnsiTheme="minorHAnsi" w:cstheme="minorHAnsi"/>
                <w:sz w:val="22"/>
                <w:szCs w:val="22"/>
              </w:rPr>
              <w:t>Pengawasan</w:t>
            </w:r>
            <w:proofErr w:type="spellEnd"/>
            <w:r w:rsidRPr="00015E9C">
              <w:rPr>
                <w:rFonts w:asciiTheme="minorHAnsi" w:hAnsiTheme="minorHAnsi" w:cstheme="minorHAnsi"/>
                <w:sz w:val="22"/>
                <w:szCs w:val="22"/>
              </w:rPr>
              <w:t xml:space="preserve"> Proses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Cairan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Oral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A24649D" w14:textId="77777777" w:rsidR="00D352E3" w:rsidRPr="00DF09A6" w:rsidRDefault="00D352E3" w:rsidP="00D352E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352E3" w:rsidRPr="00DF09A6" w14:paraId="6DCFC52F" w14:textId="77777777" w:rsidTr="00975DEE">
        <w:trPr>
          <w:trHeight w:val="635"/>
        </w:trPr>
        <w:tc>
          <w:tcPr>
            <w:tcW w:w="1336" w:type="dxa"/>
            <w:shd w:val="clear" w:color="auto" w:fill="auto"/>
            <w:vAlign w:val="center"/>
          </w:tcPr>
          <w:p w14:paraId="5777D769" w14:textId="65735BB5" w:rsidR="00D352E3" w:rsidRDefault="00D352E3" w:rsidP="00D352E3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2B8FB2B5" w14:textId="47C84E61" w:rsidR="00D352E3" w:rsidRDefault="00D352E3" w:rsidP="00D352E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06539">
              <w:rPr>
                <w:rFonts w:asciiTheme="minorHAnsi" w:hAnsiTheme="minorHAnsi" w:cstheme="minorHAnsi"/>
                <w:sz w:val="22"/>
                <w:szCs w:val="22"/>
              </w:rPr>
              <w:t>F-PQS-02-009-1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F06539">
              <w:rPr>
                <w:rFonts w:asciiTheme="minorHAnsi" w:hAnsiTheme="minorHAnsi" w:cstheme="minorHAnsi"/>
                <w:sz w:val="22"/>
                <w:szCs w:val="22"/>
              </w:rPr>
              <w:t>/00</w:t>
            </w:r>
          </w:p>
        </w:tc>
        <w:tc>
          <w:tcPr>
            <w:tcW w:w="4111" w:type="dxa"/>
            <w:shd w:val="clear" w:color="auto" w:fill="auto"/>
          </w:tcPr>
          <w:p w14:paraId="42C7A23F" w14:textId="641EC134" w:rsidR="00D352E3" w:rsidRDefault="00D352E3" w:rsidP="00D352E3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15E9C">
              <w:rPr>
                <w:rFonts w:asciiTheme="minorHAnsi" w:hAnsiTheme="minorHAnsi" w:cstheme="minorHAnsi"/>
                <w:sz w:val="22"/>
                <w:szCs w:val="22"/>
              </w:rPr>
              <w:t>Perhitungan</w:t>
            </w:r>
            <w:proofErr w:type="spellEnd"/>
            <w:r w:rsidRPr="00015E9C">
              <w:rPr>
                <w:rFonts w:asciiTheme="minorHAnsi" w:hAnsiTheme="minorHAnsi" w:cstheme="minorHAnsi"/>
                <w:sz w:val="22"/>
                <w:szCs w:val="22"/>
              </w:rPr>
              <w:t xml:space="preserve"> Man Hour </w:t>
            </w:r>
            <w:proofErr w:type="spellStart"/>
            <w:r w:rsidRPr="00015E9C">
              <w:rPr>
                <w:rFonts w:asciiTheme="minorHAnsi" w:hAnsiTheme="minorHAnsi" w:cstheme="minorHAnsi"/>
                <w:sz w:val="22"/>
                <w:szCs w:val="22"/>
              </w:rPr>
              <w:t>Pengawasan</w:t>
            </w:r>
            <w:proofErr w:type="spellEnd"/>
            <w:r w:rsidRPr="00015E9C">
              <w:rPr>
                <w:rFonts w:asciiTheme="minorHAnsi" w:hAnsiTheme="minorHAnsi" w:cstheme="minorHAnsi"/>
                <w:sz w:val="22"/>
                <w:szCs w:val="22"/>
              </w:rPr>
              <w:t xml:space="preserve"> Proses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Serbuk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Oral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FA81237" w14:textId="77777777" w:rsidR="00D352E3" w:rsidRPr="00DF09A6" w:rsidRDefault="00D352E3" w:rsidP="00D352E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352E3" w:rsidRPr="00DF09A6" w14:paraId="131D85E5" w14:textId="77777777" w:rsidTr="00975DEE">
        <w:trPr>
          <w:trHeight w:val="635"/>
        </w:trPr>
        <w:tc>
          <w:tcPr>
            <w:tcW w:w="1336" w:type="dxa"/>
            <w:shd w:val="clear" w:color="auto" w:fill="auto"/>
            <w:vAlign w:val="center"/>
          </w:tcPr>
          <w:p w14:paraId="6B197588" w14:textId="0A5C392A" w:rsidR="00D352E3" w:rsidRDefault="00D352E3" w:rsidP="00D352E3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4ABEC649" w14:textId="761C6AA5" w:rsidR="00D352E3" w:rsidRDefault="00D352E3" w:rsidP="00D352E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06539">
              <w:rPr>
                <w:rFonts w:asciiTheme="minorHAnsi" w:hAnsiTheme="minorHAnsi" w:cstheme="minorHAnsi"/>
                <w:sz w:val="22"/>
                <w:szCs w:val="22"/>
              </w:rPr>
              <w:t>F-PQS-02-009-1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F06539">
              <w:rPr>
                <w:rFonts w:asciiTheme="minorHAnsi" w:hAnsiTheme="minorHAnsi" w:cstheme="minorHAnsi"/>
                <w:sz w:val="22"/>
                <w:szCs w:val="22"/>
              </w:rPr>
              <w:t>/00</w:t>
            </w:r>
          </w:p>
        </w:tc>
        <w:tc>
          <w:tcPr>
            <w:tcW w:w="4111" w:type="dxa"/>
            <w:shd w:val="clear" w:color="auto" w:fill="auto"/>
          </w:tcPr>
          <w:p w14:paraId="13C9BD4F" w14:textId="541756BC" w:rsidR="00D352E3" w:rsidRDefault="00D352E3" w:rsidP="00D352E3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15E9C">
              <w:rPr>
                <w:rFonts w:asciiTheme="minorHAnsi" w:hAnsiTheme="minorHAnsi" w:cstheme="minorHAnsi"/>
                <w:sz w:val="22"/>
                <w:szCs w:val="22"/>
              </w:rPr>
              <w:t>Perhitungan</w:t>
            </w:r>
            <w:proofErr w:type="spellEnd"/>
            <w:r w:rsidRPr="00015E9C">
              <w:rPr>
                <w:rFonts w:asciiTheme="minorHAnsi" w:hAnsiTheme="minorHAnsi" w:cstheme="minorHAnsi"/>
                <w:sz w:val="22"/>
                <w:szCs w:val="22"/>
              </w:rPr>
              <w:t xml:space="preserve"> Man Hour </w:t>
            </w:r>
            <w:proofErr w:type="spellStart"/>
            <w:r w:rsidRPr="00015E9C">
              <w:rPr>
                <w:rFonts w:asciiTheme="minorHAnsi" w:hAnsiTheme="minorHAnsi" w:cstheme="minorHAnsi"/>
                <w:sz w:val="22"/>
                <w:szCs w:val="22"/>
              </w:rPr>
              <w:t>Pengawasan</w:t>
            </w:r>
            <w:proofErr w:type="spellEnd"/>
            <w:r w:rsidRPr="00015E9C">
              <w:rPr>
                <w:rFonts w:asciiTheme="minorHAnsi" w:hAnsiTheme="minorHAnsi" w:cstheme="minorHAnsi"/>
                <w:sz w:val="22"/>
                <w:szCs w:val="22"/>
              </w:rPr>
              <w:t xml:space="preserve"> Proses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Kapsul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3D702A8F" w14:textId="77777777" w:rsidR="00D352E3" w:rsidRPr="00DF09A6" w:rsidRDefault="00D352E3" w:rsidP="00D352E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352E3" w:rsidRPr="00DF09A6" w14:paraId="503D415D" w14:textId="77777777" w:rsidTr="00975DEE">
        <w:trPr>
          <w:trHeight w:val="635"/>
        </w:trPr>
        <w:tc>
          <w:tcPr>
            <w:tcW w:w="1336" w:type="dxa"/>
            <w:shd w:val="clear" w:color="auto" w:fill="auto"/>
            <w:vAlign w:val="center"/>
          </w:tcPr>
          <w:p w14:paraId="41D4C748" w14:textId="135F08D7" w:rsidR="00D352E3" w:rsidRDefault="00D352E3" w:rsidP="00D352E3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1AEDDE4A" w14:textId="47E20D0D" w:rsidR="00D352E3" w:rsidRDefault="00D352E3" w:rsidP="00D352E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06539">
              <w:rPr>
                <w:rFonts w:asciiTheme="minorHAnsi" w:hAnsiTheme="minorHAnsi" w:cstheme="minorHAnsi"/>
                <w:sz w:val="22"/>
                <w:szCs w:val="22"/>
              </w:rPr>
              <w:t>F-PQS-02-009-1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F06539">
              <w:rPr>
                <w:rFonts w:asciiTheme="minorHAnsi" w:hAnsiTheme="minorHAnsi" w:cstheme="minorHAnsi"/>
                <w:sz w:val="22"/>
                <w:szCs w:val="22"/>
              </w:rPr>
              <w:t>/00</w:t>
            </w:r>
          </w:p>
        </w:tc>
        <w:tc>
          <w:tcPr>
            <w:tcW w:w="4111" w:type="dxa"/>
            <w:shd w:val="clear" w:color="auto" w:fill="auto"/>
          </w:tcPr>
          <w:p w14:paraId="32757B26" w14:textId="615DAEBB" w:rsidR="00D352E3" w:rsidRDefault="00D352E3" w:rsidP="00D352E3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15E9C">
              <w:rPr>
                <w:rFonts w:asciiTheme="minorHAnsi" w:hAnsiTheme="minorHAnsi" w:cstheme="minorHAnsi"/>
                <w:sz w:val="22"/>
                <w:szCs w:val="22"/>
              </w:rPr>
              <w:t>Perhitungan</w:t>
            </w:r>
            <w:proofErr w:type="spellEnd"/>
            <w:r w:rsidRPr="00015E9C">
              <w:rPr>
                <w:rFonts w:asciiTheme="minorHAnsi" w:hAnsiTheme="minorHAnsi" w:cstheme="minorHAnsi"/>
                <w:sz w:val="22"/>
                <w:szCs w:val="22"/>
              </w:rPr>
              <w:t xml:space="preserve"> Man Hour </w:t>
            </w:r>
            <w:proofErr w:type="spellStart"/>
            <w:r w:rsidRPr="00015E9C">
              <w:rPr>
                <w:rFonts w:asciiTheme="minorHAnsi" w:hAnsiTheme="minorHAnsi" w:cstheme="minorHAnsi"/>
                <w:sz w:val="22"/>
                <w:szCs w:val="22"/>
              </w:rPr>
              <w:t>Pengawasan</w:t>
            </w:r>
            <w:proofErr w:type="spellEnd"/>
            <w:r w:rsidRPr="00015E9C">
              <w:rPr>
                <w:rFonts w:asciiTheme="minorHAnsi" w:hAnsiTheme="minorHAnsi" w:cstheme="minorHAnsi"/>
                <w:sz w:val="22"/>
                <w:szCs w:val="22"/>
              </w:rPr>
              <w:t xml:space="preserve"> Proses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Cairan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Herbal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0023878" w14:textId="77777777" w:rsidR="00D352E3" w:rsidRPr="00DF09A6" w:rsidRDefault="00D352E3" w:rsidP="00D352E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52A94" w:rsidRPr="00DF09A6" w14:paraId="2F72BED9" w14:textId="77777777" w:rsidTr="00852A94">
        <w:trPr>
          <w:trHeight w:val="635"/>
        </w:trPr>
        <w:tc>
          <w:tcPr>
            <w:tcW w:w="1336" w:type="dxa"/>
            <w:shd w:val="clear" w:color="auto" w:fill="auto"/>
            <w:vAlign w:val="center"/>
          </w:tcPr>
          <w:p w14:paraId="2A6B86F0" w14:textId="6ECDB958" w:rsidR="00852A94" w:rsidRDefault="00852A94" w:rsidP="00D352E3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7A246180" w14:textId="04E739AD" w:rsidR="00852A94" w:rsidRPr="00F06539" w:rsidRDefault="00852A94" w:rsidP="00D352E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06539">
              <w:rPr>
                <w:rFonts w:asciiTheme="minorHAnsi" w:hAnsiTheme="minorHAnsi" w:cstheme="minorHAnsi"/>
                <w:sz w:val="22"/>
                <w:szCs w:val="22"/>
              </w:rPr>
              <w:t>F-PQS-02-009-1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F06539">
              <w:rPr>
                <w:rFonts w:asciiTheme="minorHAnsi" w:hAnsiTheme="minorHAnsi" w:cstheme="minorHAnsi"/>
                <w:sz w:val="22"/>
                <w:szCs w:val="22"/>
              </w:rPr>
              <w:t>/00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0BD742B" w14:textId="34B6F67C" w:rsidR="00852A94" w:rsidRPr="00015E9C" w:rsidRDefault="00852A94" w:rsidP="00852A94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Formulir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Pemeriksaan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Harian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Kapsul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5F1E7B72" w14:textId="77777777" w:rsidR="00852A94" w:rsidRPr="00DF09A6" w:rsidRDefault="00852A94" w:rsidP="00D352E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CEB4561" w14:textId="3F13990C" w:rsidR="00C341BB" w:rsidRPr="00DF09A6" w:rsidRDefault="00C341BB" w:rsidP="00D83650">
      <w:pPr>
        <w:pStyle w:val="ListParagraph"/>
        <w:numPr>
          <w:ilvl w:val="0"/>
          <w:numId w:val="3"/>
        </w:numPr>
        <w:spacing w:before="120" w:after="60"/>
        <w:ind w:left="426" w:hanging="48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F09A6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DF09A6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DF09A6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F2780E" w:rsidRPr="00DF09A6">
        <w:rPr>
          <w:rFonts w:asciiTheme="minorHAnsi" w:hAnsiTheme="minorHAnsi" w:cstheme="minorHAnsi"/>
          <w:b/>
          <w:sz w:val="22"/>
          <w:szCs w:val="22"/>
        </w:rPr>
        <w:t>Prosedur</w:t>
      </w:r>
      <w:proofErr w:type="spellEnd"/>
      <w:r w:rsidR="005E3462" w:rsidRPr="00DF09A6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126"/>
        <w:gridCol w:w="2977"/>
        <w:gridCol w:w="1701"/>
      </w:tblGrid>
      <w:tr w:rsidR="0099484E" w:rsidRPr="00DF09A6" w14:paraId="5B380B99" w14:textId="77777777" w:rsidTr="00D3598C">
        <w:trPr>
          <w:trHeight w:val="454"/>
          <w:tblHeader/>
        </w:trPr>
        <w:tc>
          <w:tcPr>
            <w:tcW w:w="1701" w:type="dxa"/>
            <w:shd w:val="clear" w:color="auto" w:fill="BFBFBF"/>
            <w:vAlign w:val="center"/>
          </w:tcPr>
          <w:p w14:paraId="08D148C6" w14:textId="2302E435" w:rsidR="005E3462" w:rsidRPr="00D3598C" w:rsidRDefault="005E3462" w:rsidP="00D3598C">
            <w:pPr>
              <w:spacing w:after="6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DF09A6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DF09A6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5FE17FB0" w14:textId="44868BA9" w:rsidR="005E3462" w:rsidRPr="00D3598C" w:rsidRDefault="005E3462" w:rsidP="00D3598C">
            <w:pPr>
              <w:spacing w:after="6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68EC5FC5" w14:textId="69405FCE" w:rsidR="005E3462" w:rsidRPr="00D3598C" w:rsidRDefault="005E3462" w:rsidP="00D3598C">
            <w:pPr>
              <w:spacing w:after="6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DF09A6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  <w:vAlign w:val="center"/>
          </w:tcPr>
          <w:p w14:paraId="4F230ACB" w14:textId="24D8A1D7" w:rsidR="005E3462" w:rsidRPr="00D3598C" w:rsidRDefault="005E3462" w:rsidP="00D3598C">
            <w:pPr>
              <w:spacing w:after="6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701" w:type="dxa"/>
            <w:shd w:val="clear" w:color="auto" w:fill="BFBFBF"/>
            <w:vAlign w:val="center"/>
          </w:tcPr>
          <w:p w14:paraId="0E61DBC0" w14:textId="2C089B8D" w:rsidR="005E3462" w:rsidRPr="00D3598C" w:rsidRDefault="005E3462" w:rsidP="00D3598C">
            <w:pPr>
              <w:spacing w:after="6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DF09A6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99484E" w:rsidRPr="00DF09A6" w14:paraId="2A0C06A0" w14:textId="77777777" w:rsidTr="005C2A17">
        <w:trPr>
          <w:trHeight w:val="419"/>
        </w:trPr>
        <w:tc>
          <w:tcPr>
            <w:tcW w:w="1701" w:type="dxa"/>
            <w:shd w:val="clear" w:color="auto" w:fill="auto"/>
            <w:vAlign w:val="center"/>
          </w:tcPr>
          <w:p w14:paraId="1021C4ED" w14:textId="4AB42BF8" w:rsidR="005E3462" w:rsidRPr="00DF09A6" w:rsidRDefault="005E3462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PQS-02-009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A8C717D" w14:textId="77777777" w:rsidR="005E3462" w:rsidRPr="00DF09A6" w:rsidRDefault="005E3462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8EACDDB" w14:textId="0C0B55F7" w:rsidR="005E3462" w:rsidRPr="00DF09A6" w:rsidRDefault="00E23479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10 DEC 2018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2E837BA" w14:textId="71ED4214" w:rsidR="005E3462" w:rsidRPr="00DF09A6" w:rsidRDefault="005E3462" w:rsidP="00E308F8">
            <w:pPr>
              <w:pStyle w:val="ListParagraph"/>
              <w:spacing w:after="60"/>
              <w:ind w:left="36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1AECD71" w14:textId="6EF05255" w:rsidR="005E3462" w:rsidRPr="00373CC8" w:rsidRDefault="005E3462" w:rsidP="00373CC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99484E" w:rsidRPr="00DF09A6" w14:paraId="1D06AA6F" w14:textId="77777777" w:rsidTr="00511B5C">
        <w:trPr>
          <w:trHeight w:val="589"/>
        </w:trPr>
        <w:tc>
          <w:tcPr>
            <w:tcW w:w="1701" w:type="dxa"/>
            <w:shd w:val="clear" w:color="auto" w:fill="auto"/>
          </w:tcPr>
          <w:p w14:paraId="5A017AF1" w14:textId="75EFAF8D" w:rsidR="005E3462" w:rsidRPr="00DF09A6" w:rsidRDefault="005E3462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PQS-02-009</w:t>
            </w:r>
          </w:p>
        </w:tc>
        <w:tc>
          <w:tcPr>
            <w:tcW w:w="992" w:type="dxa"/>
            <w:shd w:val="clear" w:color="auto" w:fill="auto"/>
          </w:tcPr>
          <w:p w14:paraId="05D64E7D" w14:textId="10532842" w:rsidR="005E3462" w:rsidRPr="00DF09A6" w:rsidRDefault="005E3462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26" w:type="dxa"/>
            <w:shd w:val="clear" w:color="auto" w:fill="auto"/>
          </w:tcPr>
          <w:p w14:paraId="098DCA36" w14:textId="4A5EBE49" w:rsidR="005E3462" w:rsidRPr="00DF09A6" w:rsidRDefault="00E23479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18 AUG 2020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3976D22" w14:textId="77777777" w:rsidR="00C57A89" w:rsidRPr="00DF09A6" w:rsidRDefault="00C57A89" w:rsidP="00E16E23">
            <w:pPr>
              <w:pStyle w:val="ListParagraph"/>
              <w:numPr>
                <w:ilvl w:val="0"/>
                <w:numId w:val="43"/>
              </w:numPr>
              <w:spacing w:after="60"/>
              <w:ind w:left="173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Mengganti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CPOB 2012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menjadi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CPOB 2018</w:t>
            </w:r>
          </w:p>
          <w:p w14:paraId="253429EA" w14:textId="77777777" w:rsidR="00C57A89" w:rsidRPr="00DF09A6" w:rsidRDefault="00C57A89" w:rsidP="00E16E23">
            <w:pPr>
              <w:pStyle w:val="ListParagraph"/>
              <w:numPr>
                <w:ilvl w:val="0"/>
                <w:numId w:val="43"/>
              </w:numPr>
              <w:spacing w:after="60"/>
              <w:ind w:left="173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tata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cara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penomoran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3C4CBF5" w14:textId="77777777" w:rsidR="00C57A89" w:rsidRPr="00DF09A6" w:rsidRDefault="00C57A89" w:rsidP="00E16E23">
            <w:pPr>
              <w:pStyle w:val="ListParagraph"/>
              <w:numPr>
                <w:ilvl w:val="0"/>
                <w:numId w:val="43"/>
              </w:numPr>
              <w:spacing w:after="60"/>
              <w:ind w:left="173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Point 6; Point 7.1.1; Point 7.2.1; Point 7.2.2; Point 7.2.3; Point 7.3 Point 7.4; Point 7.5 Point 7.6; Point 7.9.5</w:t>
            </w:r>
          </w:p>
          <w:p w14:paraId="70CD8B24" w14:textId="77777777" w:rsidR="00C57A89" w:rsidRPr="00DF09A6" w:rsidRDefault="00C57A89" w:rsidP="00E16E23">
            <w:pPr>
              <w:pStyle w:val="ListParagraph"/>
              <w:numPr>
                <w:ilvl w:val="0"/>
                <w:numId w:val="43"/>
              </w:numPr>
              <w:spacing w:after="60"/>
              <w:ind w:left="173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Penghapusan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Point 7.9.7 dan Point 7.10</w:t>
            </w:r>
          </w:p>
          <w:p w14:paraId="2EC032C5" w14:textId="77777777" w:rsidR="00C57A89" w:rsidRPr="00DF09A6" w:rsidRDefault="00C57A89" w:rsidP="00D83650">
            <w:pPr>
              <w:pStyle w:val="ListParagraph"/>
              <w:numPr>
                <w:ilvl w:val="0"/>
                <w:numId w:val="43"/>
              </w:numPr>
              <w:spacing w:after="480"/>
              <w:ind w:left="170" w:hanging="215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Pemindahan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lampiran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F-PQS-02-009-02 dan F-PQS-02-009-03.</w:t>
            </w:r>
          </w:p>
          <w:p w14:paraId="1F9320F5" w14:textId="7D9248DC" w:rsidR="005E3462" w:rsidRPr="00511B5C" w:rsidRDefault="00C57A89" w:rsidP="00511B5C">
            <w:pPr>
              <w:pStyle w:val="ListParagraph"/>
              <w:numPr>
                <w:ilvl w:val="0"/>
                <w:numId w:val="43"/>
              </w:numPr>
              <w:spacing w:after="60"/>
              <w:ind w:left="173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Penambahan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lampiran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Formulir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In Process Control Tablet Salut F-PQS-02-009-09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C3F3183" w14:textId="4F5B54B7" w:rsidR="005E3462" w:rsidRPr="00DF09A6" w:rsidRDefault="005E3462" w:rsidP="00E308F8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Menyesuaikan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CPOB 2018 dan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Penerapan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di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Lapangan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A641857" w14:textId="0CF8CF5E" w:rsidR="005E3462" w:rsidRPr="00DF09A6" w:rsidRDefault="005E3462" w:rsidP="00373CC8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9484E" w:rsidRPr="00DF09A6" w14:paraId="500B1FBD" w14:textId="77777777" w:rsidTr="00373CC8">
        <w:trPr>
          <w:trHeight w:val="2100"/>
        </w:trPr>
        <w:tc>
          <w:tcPr>
            <w:tcW w:w="1701" w:type="dxa"/>
            <w:shd w:val="clear" w:color="auto" w:fill="auto"/>
          </w:tcPr>
          <w:p w14:paraId="2266432C" w14:textId="1AECDC51" w:rsidR="005E3462" w:rsidRPr="00DF09A6" w:rsidRDefault="005E3462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PQS-02-009</w:t>
            </w:r>
          </w:p>
        </w:tc>
        <w:tc>
          <w:tcPr>
            <w:tcW w:w="992" w:type="dxa"/>
            <w:shd w:val="clear" w:color="auto" w:fill="auto"/>
          </w:tcPr>
          <w:p w14:paraId="482BC6F3" w14:textId="2BBA1D33" w:rsidR="005E3462" w:rsidRPr="00DF09A6" w:rsidRDefault="005E3462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2126" w:type="dxa"/>
            <w:shd w:val="clear" w:color="auto" w:fill="auto"/>
          </w:tcPr>
          <w:p w14:paraId="527C3B8E" w14:textId="4D669A42" w:rsidR="005E3462" w:rsidRPr="00DF09A6" w:rsidRDefault="00E23479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16 OCT 2020</w:t>
            </w:r>
          </w:p>
        </w:tc>
        <w:tc>
          <w:tcPr>
            <w:tcW w:w="2977" w:type="dxa"/>
            <w:shd w:val="clear" w:color="auto" w:fill="auto"/>
          </w:tcPr>
          <w:p w14:paraId="3C65ECAE" w14:textId="77777777" w:rsidR="00C57A89" w:rsidRPr="00DF09A6" w:rsidRDefault="00C57A89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73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Point 4.11; 4.12; 6.6;6.7; 6.8; 6.9</w:t>
            </w:r>
          </w:p>
          <w:p w14:paraId="7C47848D" w14:textId="77777777" w:rsidR="00C57A89" w:rsidRPr="00DF09A6" w:rsidRDefault="00C57A89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73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isi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point 5.2; 6.2.2; </w:t>
            </w:r>
          </w:p>
          <w:p w14:paraId="1059C1B2" w14:textId="4B565966" w:rsidR="00C57A89" w:rsidRPr="00373CC8" w:rsidRDefault="00C57A89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73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nama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point 6.3</w:t>
            </w:r>
          </w:p>
          <w:p w14:paraId="0305AA47" w14:textId="229F3328" w:rsidR="005E3462" w:rsidRPr="00373CC8" w:rsidRDefault="00C57A89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73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penerima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B622AA8" w14:textId="6F0E9FDD" w:rsidR="005E3462" w:rsidRPr="00DF09A6" w:rsidRDefault="005E3462" w:rsidP="00E308F8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Dilakukan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bagian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tradisional</w:t>
            </w:r>
            <w:proofErr w:type="spellEnd"/>
          </w:p>
        </w:tc>
      </w:tr>
      <w:tr w:rsidR="00373CC8" w:rsidRPr="00DF09A6" w14:paraId="7E337067" w14:textId="77777777" w:rsidTr="00373CC8">
        <w:trPr>
          <w:trHeight w:val="2953"/>
        </w:trPr>
        <w:tc>
          <w:tcPr>
            <w:tcW w:w="1701" w:type="dxa"/>
            <w:shd w:val="clear" w:color="auto" w:fill="auto"/>
          </w:tcPr>
          <w:p w14:paraId="0AE688BE" w14:textId="497F4C5D" w:rsidR="00373CC8" w:rsidRPr="00DF09A6" w:rsidRDefault="00373CC8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PQS-02-009</w:t>
            </w:r>
          </w:p>
        </w:tc>
        <w:tc>
          <w:tcPr>
            <w:tcW w:w="992" w:type="dxa"/>
            <w:shd w:val="clear" w:color="auto" w:fill="auto"/>
          </w:tcPr>
          <w:p w14:paraId="49188D3B" w14:textId="33A163E7" w:rsidR="00373CC8" w:rsidRPr="00DF09A6" w:rsidRDefault="00373CC8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03</w:t>
            </w:r>
          </w:p>
        </w:tc>
        <w:tc>
          <w:tcPr>
            <w:tcW w:w="2126" w:type="dxa"/>
            <w:shd w:val="clear" w:color="auto" w:fill="auto"/>
          </w:tcPr>
          <w:p w14:paraId="4DEEF0B7" w14:textId="7010C4B2" w:rsidR="00373CC8" w:rsidRPr="00DF09A6" w:rsidRDefault="00373CC8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28 JUN 2022</w:t>
            </w:r>
          </w:p>
        </w:tc>
        <w:tc>
          <w:tcPr>
            <w:tcW w:w="2977" w:type="dxa"/>
            <w:shd w:val="clear" w:color="auto" w:fill="auto"/>
          </w:tcPr>
          <w:p w14:paraId="11A0F404" w14:textId="6582339F" w:rsidR="00373CC8" w:rsidRPr="00373CC8" w:rsidRDefault="00373CC8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73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Format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</w:p>
          <w:p w14:paraId="3A662C8F" w14:textId="10AC0709" w:rsidR="00373CC8" w:rsidRPr="00373CC8" w:rsidRDefault="00373CC8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73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lampiran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F-PQS-02-009-01,02,07 dan 10</w:t>
            </w:r>
          </w:p>
          <w:p w14:paraId="35316C70" w14:textId="77777777" w:rsidR="00373CC8" w:rsidRPr="00373CC8" w:rsidRDefault="00373CC8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73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Menghilangkan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lampiran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F-PQS-02-009-05,06,08 dan 09</w:t>
            </w:r>
          </w:p>
          <w:p w14:paraId="4419DE27" w14:textId="77777777" w:rsidR="00373CC8" w:rsidRPr="00DF09A6" w:rsidRDefault="00373CC8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73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pada proses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pengambilan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sampel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Cairan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Obat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Tradisional</w:t>
            </w:r>
            <w:proofErr w:type="spellEnd"/>
          </w:p>
          <w:p w14:paraId="629585FA" w14:textId="0049F2C8" w:rsidR="00373CC8" w:rsidRPr="00373CC8" w:rsidRDefault="00373CC8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73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pada proses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pengambilan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sampel</w:t>
            </w:r>
            <w:proofErr w:type="spellEnd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Tingtur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1D41BE6F" w14:textId="77777777" w:rsidR="00373CC8" w:rsidRPr="00DF09A6" w:rsidRDefault="00373CC8" w:rsidP="00E308F8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9484E" w:rsidRPr="00DF09A6" w14:paraId="0A5DB47A" w14:textId="77777777" w:rsidTr="00E61E6C">
        <w:trPr>
          <w:trHeight w:val="5796"/>
        </w:trPr>
        <w:tc>
          <w:tcPr>
            <w:tcW w:w="1701" w:type="dxa"/>
            <w:shd w:val="clear" w:color="auto" w:fill="auto"/>
          </w:tcPr>
          <w:p w14:paraId="523276A1" w14:textId="761FE69B" w:rsidR="00DC7660" w:rsidRPr="00DF09A6" w:rsidRDefault="00DC7660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PQS-02-009</w:t>
            </w:r>
          </w:p>
        </w:tc>
        <w:tc>
          <w:tcPr>
            <w:tcW w:w="992" w:type="dxa"/>
            <w:shd w:val="clear" w:color="auto" w:fill="auto"/>
          </w:tcPr>
          <w:p w14:paraId="74FDEBE1" w14:textId="3FD2B4FA" w:rsidR="00DC7660" w:rsidRPr="00DF09A6" w:rsidRDefault="00DC7660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04</w:t>
            </w:r>
          </w:p>
        </w:tc>
        <w:tc>
          <w:tcPr>
            <w:tcW w:w="2126" w:type="dxa"/>
            <w:shd w:val="clear" w:color="auto" w:fill="auto"/>
          </w:tcPr>
          <w:p w14:paraId="4C4F1E6F" w14:textId="77777777" w:rsidR="00DC7660" w:rsidRPr="00DF09A6" w:rsidRDefault="00DC7660" w:rsidP="00E308F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</w:tcPr>
          <w:p w14:paraId="6F7EAA74" w14:textId="6BC82E19" w:rsidR="00D83650" w:rsidRDefault="00D83650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79" w:hanging="17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point 6.2.</w:t>
            </w:r>
          </w:p>
          <w:p w14:paraId="26C658FF" w14:textId="461FA8CE" w:rsidR="00D83650" w:rsidRDefault="00D83650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79" w:hanging="17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point 6.3, 6.</w:t>
            </w:r>
            <w:r w:rsidR="000B6007">
              <w:rPr>
                <w:rFonts w:asciiTheme="minorHAnsi" w:hAnsiTheme="minorHAnsi" w:cstheme="minorHAnsi"/>
                <w:sz w:val="22"/>
                <w:szCs w:val="22"/>
              </w:rPr>
              <w:t>4, 6.5, 6.6, 6.7, 6.8, 6.9</w:t>
            </w:r>
          </w:p>
          <w:p w14:paraId="69E2B0AF" w14:textId="0AF4E194" w:rsidR="00DC7660" w:rsidRDefault="00C45079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79" w:hanging="17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lampiran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Jumlah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Sampel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Pengujian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Mikrobiologi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(F-PQS-02-009-11)</w:t>
            </w:r>
          </w:p>
          <w:p w14:paraId="0598A032" w14:textId="355D3DB7" w:rsidR="006F1DB1" w:rsidRDefault="006F1DB1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79" w:hanging="179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lampiran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Formulir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In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73CC8">
              <w:rPr>
                <w:rFonts w:asciiTheme="minorHAnsi" w:hAnsiTheme="minorHAnsi" w:cstheme="minorHAnsi"/>
                <w:sz w:val="22"/>
                <w:szCs w:val="22"/>
              </w:rPr>
              <w:t xml:space="preserve">Process </w:t>
            </w:r>
            <w:proofErr w:type="spellStart"/>
            <w:r w:rsidR="00373CC8">
              <w:rPr>
                <w:rFonts w:asciiTheme="minorHAnsi" w:hAnsiTheme="minorHAnsi" w:cstheme="minorHAnsi"/>
                <w:sz w:val="22"/>
                <w:szCs w:val="22"/>
              </w:rPr>
              <w:t>Kapsul</w:t>
            </w:r>
            <w:proofErr w:type="spellEnd"/>
            <w:r w:rsidR="00373CC8">
              <w:rPr>
                <w:rFonts w:asciiTheme="minorHAnsi" w:hAnsiTheme="minorHAnsi" w:cstheme="minorHAnsi"/>
                <w:sz w:val="22"/>
                <w:szCs w:val="22"/>
              </w:rPr>
              <w:t xml:space="preserve"> (F-PQS-02-009-12)</w:t>
            </w:r>
          </w:p>
          <w:p w14:paraId="78E8FAB3" w14:textId="77777777" w:rsidR="00C45079" w:rsidRPr="00852A94" w:rsidRDefault="008263B2" w:rsidP="00E61E6C">
            <w:pPr>
              <w:pStyle w:val="ListParagraph"/>
              <w:numPr>
                <w:ilvl w:val="0"/>
                <w:numId w:val="44"/>
              </w:numPr>
              <w:spacing w:after="120"/>
              <w:ind w:left="179" w:hanging="179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lampiran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Perhitungan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Man Hour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Pengawasan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Proses (F-PQS-02-009-13</w:t>
            </w:r>
            <w:r w:rsidR="00511B5C">
              <w:rPr>
                <w:rFonts w:asciiTheme="minorHAnsi" w:hAnsiTheme="minorHAnsi" w:cstheme="minorHAnsi"/>
                <w:sz w:val="22"/>
                <w:szCs w:val="22"/>
              </w:rPr>
              <w:t xml:space="preserve"> s/d 17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124F605E" w14:textId="62AE30A2" w:rsidR="00852A94" w:rsidRPr="00511B5C" w:rsidRDefault="00852A94" w:rsidP="00E61E6C">
            <w:pPr>
              <w:pStyle w:val="ListParagraph"/>
              <w:numPr>
                <w:ilvl w:val="0"/>
                <w:numId w:val="44"/>
              </w:numPr>
              <w:spacing w:after="120"/>
              <w:ind w:left="179" w:hanging="179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lampiran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Formulir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Pemeriksaan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Harian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Kapsul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(F-PQS-02-009-18)</w:t>
            </w:r>
          </w:p>
        </w:tc>
        <w:tc>
          <w:tcPr>
            <w:tcW w:w="1701" w:type="dxa"/>
            <w:shd w:val="clear" w:color="auto" w:fill="auto"/>
          </w:tcPr>
          <w:p w14:paraId="449CD1BB" w14:textId="77777777" w:rsidR="00C45079" w:rsidRDefault="00C45079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44" w:hanging="14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45079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Pr="00C4507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45079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C4507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45079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Pr="00C4507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45079">
              <w:rPr>
                <w:rFonts w:asciiTheme="minorHAnsi" w:hAnsiTheme="minorHAnsi" w:cstheme="minorHAnsi"/>
                <w:sz w:val="22"/>
                <w:szCs w:val="22"/>
              </w:rPr>
              <w:t>lapangan</w:t>
            </w:r>
            <w:proofErr w:type="spellEnd"/>
          </w:p>
          <w:p w14:paraId="01ED5D4A" w14:textId="174BCF2A" w:rsidR="0099484E" w:rsidRPr="00852A94" w:rsidRDefault="00C45079" w:rsidP="00852A94">
            <w:pPr>
              <w:pStyle w:val="ListParagraph"/>
              <w:numPr>
                <w:ilvl w:val="0"/>
                <w:numId w:val="44"/>
              </w:numPr>
              <w:spacing w:after="60"/>
              <w:ind w:left="144" w:hanging="14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45079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C4507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9484E">
              <w:rPr>
                <w:rFonts w:asciiTheme="minorHAnsi" w:hAnsiTheme="minorHAnsi" w:cstheme="minorHAnsi"/>
                <w:sz w:val="22"/>
                <w:szCs w:val="22"/>
              </w:rPr>
              <w:t>spesifikasi</w:t>
            </w:r>
            <w:proofErr w:type="spellEnd"/>
            <w:r w:rsidR="0099484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45079">
              <w:rPr>
                <w:rFonts w:asciiTheme="minorHAnsi" w:hAnsiTheme="minorHAnsi" w:cstheme="minorHAnsi"/>
                <w:sz w:val="22"/>
                <w:szCs w:val="22"/>
              </w:rPr>
              <w:t>mikrobiologi</w:t>
            </w:r>
            <w:proofErr w:type="spellEnd"/>
            <w:r w:rsidRPr="00C45079">
              <w:rPr>
                <w:rFonts w:asciiTheme="minorHAnsi" w:hAnsiTheme="minorHAnsi" w:cstheme="minorHAnsi"/>
                <w:sz w:val="22"/>
                <w:szCs w:val="22"/>
              </w:rPr>
              <w:t xml:space="preserve"> di QC</w:t>
            </w:r>
          </w:p>
          <w:p w14:paraId="442C8182" w14:textId="5225449D" w:rsidR="000A00C0" w:rsidRDefault="000A00C0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75" w:hanging="175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Formulir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 Process Control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Kapsul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belum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tersedia</w:t>
            </w:r>
            <w:proofErr w:type="spellEnd"/>
          </w:p>
          <w:p w14:paraId="324F2868" w14:textId="74B577D3" w:rsidR="000B6007" w:rsidRDefault="000B6007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75" w:hanging="175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Formulir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Pemeriksaan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Harian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Kapsul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belum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tersedia</w:t>
            </w:r>
            <w:proofErr w:type="spellEnd"/>
          </w:p>
          <w:p w14:paraId="593F475D" w14:textId="77777777" w:rsidR="008263B2" w:rsidRDefault="008263B2" w:rsidP="00E16E23">
            <w:pPr>
              <w:pStyle w:val="ListParagraph"/>
              <w:numPr>
                <w:ilvl w:val="0"/>
                <w:numId w:val="44"/>
              </w:numPr>
              <w:spacing w:after="60"/>
              <w:ind w:left="175" w:hanging="14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Perhitungan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Man Hour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belum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tersedia</w:t>
            </w:r>
            <w:proofErr w:type="spellEnd"/>
          </w:p>
          <w:p w14:paraId="0A30BA09" w14:textId="1E8B7AEC" w:rsidR="008263B2" w:rsidRPr="008263B2" w:rsidRDefault="008263B2" w:rsidP="00E308F8">
            <w:pPr>
              <w:pStyle w:val="ListParagraph"/>
              <w:spacing w:after="60"/>
              <w:ind w:left="175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</w:tbl>
    <w:p w14:paraId="16C0F9FD" w14:textId="77777777" w:rsidR="002D6BD7" w:rsidRPr="002D6BD7" w:rsidRDefault="002D6BD7" w:rsidP="002D6BD7">
      <w:pPr>
        <w:spacing w:before="120" w:after="120"/>
        <w:ind w:left="1522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2704A6ED" w14:textId="77777777" w:rsidR="002D6BD7" w:rsidRPr="002D6BD7" w:rsidRDefault="002D6BD7" w:rsidP="002D6BD7">
      <w:pPr>
        <w:spacing w:before="120" w:after="120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47A48461" w14:textId="1F76AE2D" w:rsidR="00C341BB" w:rsidRPr="00DF09A6" w:rsidRDefault="00C57A89" w:rsidP="00D83650">
      <w:pPr>
        <w:pStyle w:val="ListParagraph"/>
        <w:numPr>
          <w:ilvl w:val="0"/>
          <w:numId w:val="3"/>
        </w:numPr>
        <w:spacing w:before="120" w:after="120"/>
        <w:ind w:left="426" w:hanging="48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F09A6">
        <w:rPr>
          <w:rFonts w:asciiTheme="minorHAnsi" w:hAnsiTheme="minorHAnsi" w:cstheme="minorHAnsi"/>
          <w:b/>
          <w:sz w:val="22"/>
          <w:szCs w:val="22"/>
        </w:rPr>
        <w:lastRenderedPageBreak/>
        <w:t>Dokumen</w:t>
      </w:r>
      <w:proofErr w:type="spellEnd"/>
      <w:r w:rsidRPr="00DF09A6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b/>
          <w:sz w:val="22"/>
          <w:szCs w:val="22"/>
        </w:rPr>
        <w:t>Terkait</w:t>
      </w:r>
      <w:proofErr w:type="spellEnd"/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513"/>
      </w:tblGrid>
      <w:tr w:rsidR="00C57A89" w:rsidRPr="00DF09A6" w14:paraId="5E3B35C4" w14:textId="77777777" w:rsidTr="00D3598C">
        <w:trPr>
          <w:trHeight w:val="454"/>
        </w:trPr>
        <w:tc>
          <w:tcPr>
            <w:tcW w:w="1984" w:type="dxa"/>
            <w:shd w:val="clear" w:color="auto" w:fill="BFBFBF"/>
            <w:vAlign w:val="center"/>
          </w:tcPr>
          <w:p w14:paraId="10666C30" w14:textId="51541471" w:rsidR="00C57A89" w:rsidRPr="00D3598C" w:rsidRDefault="00C57A89" w:rsidP="00D3598C">
            <w:pPr>
              <w:spacing w:after="6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DF09A6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DF09A6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513" w:type="dxa"/>
            <w:shd w:val="clear" w:color="auto" w:fill="BFBFBF"/>
            <w:vAlign w:val="center"/>
          </w:tcPr>
          <w:p w14:paraId="75A536FB" w14:textId="4E9BE599" w:rsidR="00C57A89" w:rsidRPr="00D3598C" w:rsidRDefault="00C57A89" w:rsidP="00D35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DF09A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Pr="00DF09A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F09A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</w:tr>
      <w:tr w:rsidR="00C57A89" w:rsidRPr="00DF09A6" w14:paraId="12F83D54" w14:textId="77777777" w:rsidTr="00C57A89">
        <w:tc>
          <w:tcPr>
            <w:tcW w:w="1984" w:type="dxa"/>
            <w:shd w:val="clear" w:color="auto" w:fill="auto"/>
            <w:vAlign w:val="center"/>
          </w:tcPr>
          <w:p w14:paraId="208A8057" w14:textId="77777777" w:rsidR="00C57A89" w:rsidRPr="00DF09A6" w:rsidRDefault="00C57A89" w:rsidP="00E308F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7C6A3ECD" w14:textId="77777777" w:rsidR="00C57A89" w:rsidRPr="00DF09A6" w:rsidRDefault="00C57A89" w:rsidP="00E308F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34786F68" w14:textId="0B56C339" w:rsidR="004F3231" w:rsidRPr="00DF09A6" w:rsidRDefault="004F3231" w:rsidP="00E308F8">
      <w:pPr>
        <w:spacing w:after="60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68CCF6EE" w14:textId="7638B0D4" w:rsidR="00C341BB" w:rsidRPr="00DF09A6" w:rsidRDefault="00C341BB" w:rsidP="00D83650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F09A6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DF09A6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DF09A6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DF09A6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1A2A06A5" w14:textId="084CD457" w:rsidR="0089073B" w:rsidRPr="00DF09A6" w:rsidRDefault="00E34C09" w:rsidP="00E308F8">
      <w:pPr>
        <w:pStyle w:val="ListParagraph"/>
        <w:spacing w:after="60"/>
        <w:ind w:left="426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DF09A6">
        <w:rPr>
          <w:rFonts w:asciiTheme="minorHAnsi" w:hAnsiTheme="minorHAnsi" w:cstheme="minorHAnsi"/>
          <w:sz w:val="22"/>
          <w:szCs w:val="22"/>
          <w:lang w:val="id-ID"/>
        </w:rPr>
        <w:t>Asli: S</w:t>
      </w:r>
      <w:r w:rsidR="000978E1" w:rsidRPr="00DF09A6">
        <w:rPr>
          <w:rFonts w:asciiTheme="minorHAnsi" w:hAnsiTheme="minorHAnsi" w:cstheme="minorHAnsi"/>
          <w:sz w:val="22"/>
          <w:szCs w:val="22"/>
          <w:lang w:val="en-GB"/>
        </w:rPr>
        <w:t>SDR</w:t>
      </w:r>
    </w:p>
    <w:p w14:paraId="594D96EC" w14:textId="77777777" w:rsidR="0089073B" w:rsidRPr="00DF09A6" w:rsidRDefault="0089073B" w:rsidP="00E308F8">
      <w:pPr>
        <w:pStyle w:val="ListParagraph"/>
        <w:spacing w:after="60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09A6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pPr w:leftFromText="180" w:rightFromText="180" w:vertAnchor="text" w:tblpX="392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977"/>
        <w:gridCol w:w="508"/>
        <w:gridCol w:w="992"/>
        <w:gridCol w:w="495"/>
        <w:gridCol w:w="992"/>
      </w:tblGrid>
      <w:tr w:rsidR="00C57A89" w:rsidRPr="00DF09A6" w14:paraId="7A84D84E" w14:textId="77777777" w:rsidTr="00C57A89">
        <w:tc>
          <w:tcPr>
            <w:tcW w:w="524" w:type="dxa"/>
            <w:shd w:val="clear" w:color="auto" w:fill="auto"/>
          </w:tcPr>
          <w:p w14:paraId="31915072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</w:tcPr>
          <w:p w14:paraId="2EC7E721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AMPO</w:t>
            </w:r>
          </w:p>
        </w:tc>
        <w:tc>
          <w:tcPr>
            <w:tcW w:w="508" w:type="dxa"/>
          </w:tcPr>
          <w:p w14:paraId="45FA9BEE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8.</w:t>
            </w:r>
          </w:p>
        </w:tc>
        <w:tc>
          <w:tcPr>
            <w:tcW w:w="992" w:type="dxa"/>
          </w:tcPr>
          <w:p w14:paraId="3A3CC31E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AMF2</w:t>
            </w:r>
          </w:p>
        </w:tc>
        <w:tc>
          <w:tcPr>
            <w:tcW w:w="401" w:type="dxa"/>
          </w:tcPr>
          <w:p w14:paraId="48161E94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15.</w:t>
            </w:r>
          </w:p>
        </w:tc>
        <w:tc>
          <w:tcPr>
            <w:tcW w:w="992" w:type="dxa"/>
          </w:tcPr>
          <w:p w14:paraId="139FF4F3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AMS</w:t>
            </w:r>
          </w:p>
        </w:tc>
      </w:tr>
      <w:tr w:rsidR="00C57A89" w:rsidRPr="00DF09A6" w14:paraId="31F33600" w14:textId="77777777" w:rsidTr="00C57A89">
        <w:tc>
          <w:tcPr>
            <w:tcW w:w="524" w:type="dxa"/>
            <w:shd w:val="clear" w:color="auto" w:fill="auto"/>
          </w:tcPr>
          <w:p w14:paraId="556B13DB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</w:tcPr>
          <w:p w14:paraId="07E5AB94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SIP</w:t>
            </w:r>
          </w:p>
        </w:tc>
        <w:tc>
          <w:tcPr>
            <w:tcW w:w="508" w:type="dxa"/>
          </w:tcPr>
          <w:p w14:paraId="10F3F947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9.</w:t>
            </w:r>
          </w:p>
        </w:tc>
        <w:tc>
          <w:tcPr>
            <w:tcW w:w="992" w:type="dxa"/>
          </w:tcPr>
          <w:p w14:paraId="7AAEC838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SPC</w:t>
            </w:r>
          </w:p>
        </w:tc>
        <w:tc>
          <w:tcPr>
            <w:tcW w:w="401" w:type="dxa"/>
          </w:tcPr>
          <w:p w14:paraId="1E440BB9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16.</w:t>
            </w:r>
          </w:p>
        </w:tc>
        <w:tc>
          <w:tcPr>
            <w:tcW w:w="992" w:type="dxa"/>
          </w:tcPr>
          <w:p w14:paraId="338289F4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SPS</w:t>
            </w:r>
          </w:p>
        </w:tc>
      </w:tr>
      <w:tr w:rsidR="00C57A89" w:rsidRPr="00DF09A6" w14:paraId="715DCBCE" w14:textId="77777777" w:rsidTr="00C57A89">
        <w:tc>
          <w:tcPr>
            <w:tcW w:w="524" w:type="dxa"/>
            <w:shd w:val="clear" w:color="auto" w:fill="auto"/>
          </w:tcPr>
          <w:p w14:paraId="5A6B681A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3.</w:t>
            </w:r>
          </w:p>
        </w:tc>
        <w:tc>
          <w:tcPr>
            <w:tcW w:w="977" w:type="dxa"/>
          </w:tcPr>
          <w:p w14:paraId="65859FEF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AMPM</w:t>
            </w:r>
          </w:p>
        </w:tc>
        <w:tc>
          <w:tcPr>
            <w:tcW w:w="508" w:type="dxa"/>
          </w:tcPr>
          <w:p w14:paraId="525582A4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10.</w:t>
            </w:r>
          </w:p>
        </w:tc>
        <w:tc>
          <w:tcPr>
            <w:tcW w:w="992" w:type="dxa"/>
          </w:tcPr>
          <w:p w14:paraId="3581C038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STL2</w:t>
            </w:r>
          </w:p>
        </w:tc>
        <w:tc>
          <w:tcPr>
            <w:tcW w:w="401" w:type="dxa"/>
          </w:tcPr>
          <w:p w14:paraId="4DB7FABC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261AE8B2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57A89" w:rsidRPr="00DF09A6" w14:paraId="05743893" w14:textId="77777777" w:rsidTr="00C57A89">
        <w:tc>
          <w:tcPr>
            <w:tcW w:w="524" w:type="dxa"/>
            <w:shd w:val="clear" w:color="auto" w:fill="auto"/>
          </w:tcPr>
          <w:p w14:paraId="36608131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4.</w:t>
            </w:r>
          </w:p>
        </w:tc>
        <w:tc>
          <w:tcPr>
            <w:tcW w:w="977" w:type="dxa"/>
          </w:tcPr>
          <w:p w14:paraId="2F49093F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AMF1</w:t>
            </w:r>
          </w:p>
        </w:tc>
        <w:tc>
          <w:tcPr>
            <w:tcW w:w="508" w:type="dxa"/>
          </w:tcPr>
          <w:p w14:paraId="1FF48490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11.</w:t>
            </w:r>
          </w:p>
        </w:tc>
        <w:tc>
          <w:tcPr>
            <w:tcW w:w="992" w:type="dxa"/>
          </w:tcPr>
          <w:p w14:paraId="028E5784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SSTL3</w:t>
            </w:r>
          </w:p>
        </w:tc>
        <w:tc>
          <w:tcPr>
            <w:tcW w:w="401" w:type="dxa"/>
          </w:tcPr>
          <w:p w14:paraId="29C01635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4920AC06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57A89" w:rsidRPr="00DF09A6" w14:paraId="044632C3" w14:textId="77777777" w:rsidTr="00C57A89">
        <w:tc>
          <w:tcPr>
            <w:tcW w:w="524" w:type="dxa"/>
            <w:shd w:val="clear" w:color="auto" w:fill="auto"/>
          </w:tcPr>
          <w:p w14:paraId="56AB2370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5.</w:t>
            </w:r>
          </w:p>
        </w:tc>
        <w:tc>
          <w:tcPr>
            <w:tcW w:w="977" w:type="dxa"/>
          </w:tcPr>
          <w:p w14:paraId="7E7B56D3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SGTL1</w:t>
            </w:r>
          </w:p>
        </w:tc>
        <w:tc>
          <w:tcPr>
            <w:tcW w:w="508" w:type="dxa"/>
          </w:tcPr>
          <w:p w14:paraId="5CBEE65E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12.</w:t>
            </w:r>
          </w:p>
        </w:tc>
        <w:tc>
          <w:tcPr>
            <w:tcW w:w="992" w:type="dxa"/>
          </w:tcPr>
          <w:p w14:paraId="22989EF5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AMPH</w:t>
            </w:r>
          </w:p>
        </w:tc>
        <w:tc>
          <w:tcPr>
            <w:tcW w:w="401" w:type="dxa"/>
          </w:tcPr>
          <w:p w14:paraId="5416EBAD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0E5C416A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57A89" w:rsidRPr="00DF09A6" w14:paraId="563F194F" w14:textId="77777777" w:rsidTr="00C57A89">
        <w:tc>
          <w:tcPr>
            <w:tcW w:w="524" w:type="dxa"/>
            <w:shd w:val="clear" w:color="auto" w:fill="auto"/>
          </w:tcPr>
          <w:p w14:paraId="14161F9C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6.</w:t>
            </w:r>
          </w:p>
        </w:tc>
        <w:tc>
          <w:tcPr>
            <w:tcW w:w="977" w:type="dxa"/>
          </w:tcPr>
          <w:p w14:paraId="2FC76310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SCTL1</w:t>
            </w:r>
          </w:p>
        </w:tc>
        <w:tc>
          <w:tcPr>
            <w:tcW w:w="508" w:type="dxa"/>
          </w:tcPr>
          <w:p w14:paraId="0F3029EB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13.</w:t>
            </w:r>
          </w:p>
        </w:tc>
        <w:tc>
          <w:tcPr>
            <w:tcW w:w="992" w:type="dxa"/>
          </w:tcPr>
          <w:p w14:paraId="45C4CC53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SSTKH</w:t>
            </w:r>
          </w:p>
        </w:tc>
        <w:tc>
          <w:tcPr>
            <w:tcW w:w="401" w:type="dxa"/>
          </w:tcPr>
          <w:p w14:paraId="29DF6F95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7BC88263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57A89" w:rsidRPr="00DF09A6" w14:paraId="1C26EEB5" w14:textId="77777777" w:rsidTr="00C57A89">
        <w:tc>
          <w:tcPr>
            <w:tcW w:w="524" w:type="dxa"/>
            <w:shd w:val="clear" w:color="auto" w:fill="auto"/>
          </w:tcPr>
          <w:p w14:paraId="4DBAC397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7.</w:t>
            </w:r>
          </w:p>
        </w:tc>
        <w:tc>
          <w:tcPr>
            <w:tcW w:w="977" w:type="dxa"/>
          </w:tcPr>
          <w:p w14:paraId="10EE542C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SSSP</w:t>
            </w:r>
          </w:p>
        </w:tc>
        <w:tc>
          <w:tcPr>
            <w:tcW w:w="508" w:type="dxa"/>
          </w:tcPr>
          <w:p w14:paraId="221FC712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14.</w:t>
            </w:r>
          </w:p>
        </w:tc>
        <w:tc>
          <w:tcPr>
            <w:tcW w:w="992" w:type="dxa"/>
          </w:tcPr>
          <w:p w14:paraId="3824C206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09A6">
              <w:rPr>
                <w:rFonts w:asciiTheme="minorHAnsi" w:hAnsiTheme="minorHAnsi" w:cstheme="minorHAnsi"/>
                <w:sz w:val="22"/>
                <w:szCs w:val="22"/>
              </w:rPr>
              <w:t>SPECH</w:t>
            </w:r>
          </w:p>
        </w:tc>
        <w:tc>
          <w:tcPr>
            <w:tcW w:w="401" w:type="dxa"/>
          </w:tcPr>
          <w:p w14:paraId="75343AC4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6FBF6231" w14:textId="77777777" w:rsidR="00C57A89" w:rsidRPr="00DF09A6" w:rsidRDefault="00C57A89" w:rsidP="00E308F8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3327296" w14:textId="26A7D2B5" w:rsidR="00E34C09" w:rsidRPr="00DF09A6" w:rsidRDefault="00E34C09" w:rsidP="00E308F8">
      <w:pPr>
        <w:pStyle w:val="ListParagraph"/>
        <w:spacing w:after="60"/>
        <w:ind w:left="360"/>
        <w:jc w:val="both"/>
        <w:rPr>
          <w:rFonts w:asciiTheme="minorHAnsi" w:hAnsiTheme="minorHAnsi" w:cstheme="minorHAnsi"/>
          <w:sz w:val="22"/>
          <w:szCs w:val="22"/>
          <w:lang w:val="en-ID"/>
        </w:rPr>
      </w:pPr>
    </w:p>
    <w:p w14:paraId="0F4B1F08" w14:textId="4FF22F00" w:rsidR="005E0A2E" w:rsidRPr="00DF09A6" w:rsidRDefault="005E0A2E" w:rsidP="00E308F8">
      <w:pPr>
        <w:pStyle w:val="ListParagraph"/>
        <w:spacing w:after="60"/>
        <w:ind w:left="360"/>
        <w:jc w:val="both"/>
        <w:rPr>
          <w:rFonts w:asciiTheme="minorHAnsi" w:hAnsiTheme="minorHAnsi" w:cstheme="minorHAnsi"/>
          <w:sz w:val="22"/>
          <w:szCs w:val="22"/>
          <w:lang w:val="en-ID"/>
        </w:rPr>
      </w:pPr>
    </w:p>
    <w:p w14:paraId="1901FC94" w14:textId="7C436A9E" w:rsidR="005E0A2E" w:rsidRPr="00DF09A6" w:rsidRDefault="005E0A2E" w:rsidP="00E308F8">
      <w:pPr>
        <w:pStyle w:val="ListParagraph"/>
        <w:spacing w:after="60"/>
        <w:ind w:left="360"/>
        <w:jc w:val="both"/>
        <w:rPr>
          <w:rFonts w:asciiTheme="minorHAnsi" w:hAnsiTheme="minorHAnsi" w:cstheme="minorHAnsi"/>
          <w:sz w:val="22"/>
          <w:szCs w:val="22"/>
          <w:lang w:val="en-ID"/>
        </w:rPr>
      </w:pPr>
    </w:p>
    <w:p w14:paraId="415E19B9" w14:textId="520D9E74" w:rsidR="005E0A2E" w:rsidRPr="00DF09A6" w:rsidRDefault="005E0A2E" w:rsidP="00E308F8">
      <w:pPr>
        <w:pStyle w:val="ListParagraph"/>
        <w:spacing w:after="60"/>
        <w:ind w:left="360"/>
        <w:jc w:val="both"/>
        <w:rPr>
          <w:rFonts w:asciiTheme="minorHAnsi" w:hAnsiTheme="minorHAnsi" w:cstheme="minorHAnsi"/>
          <w:sz w:val="22"/>
          <w:szCs w:val="22"/>
          <w:lang w:val="en-ID"/>
        </w:rPr>
      </w:pPr>
    </w:p>
    <w:p w14:paraId="5AB64DFB" w14:textId="1EDA6DED" w:rsidR="005E0A2E" w:rsidRPr="00DF09A6" w:rsidRDefault="005E0A2E" w:rsidP="00E308F8">
      <w:pPr>
        <w:spacing w:after="60"/>
        <w:jc w:val="both"/>
        <w:rPr>
          <w:rFonts w:asciiTheme="minorHAnsi" w:hAnsiTheme="minorHAnsi" w:cstheme="minorHAnsi"/>
          <w:sz w:val="22"/>
          <w:szCs w:val="22"/>
          <w:lang w:val="en-ID"/>
        </w:rPr>
      </w:pPr>
    </w:p>
    <w:sectPr w:rsidR="005E0A2E" w:rsidRPr="00DF09A6" w:rsidSect="00511B5C">
      <w:headerReference w:type="default" r:id="rId16"/>
      <w:footerReference w:type="default" r:id="rId17"/>
      <w:pgSz w:w="11909" w:h="16834" w:code="9"/>
      <w:pgMar w:top="992" w:right="851" w:bottom="992" w:left="1134" w:header="426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4197B" w14:textId="77777777" w:rsidR="00E640CA" w:rsidRDefault="00E640CA">
      <w:r>
        <w:separator/>
      </w:r>
    </w:p>
  </w:endnote>
  <w:endnote w:type="continuationSeparator" w:id="0">
    <w:p w14:paraId="3CA8B36F" w14:textId="77777777" w:rsidR="00E640CA" w:rsidRDefault="00E64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7"/>
      <w:gridCol w:w="428"/>
      <w:gridCol w:w="430"/>
      <w:gridCol w:w="285"/>
      <w:gridCol w:w="716"/>
      <w:gridCol w:w="285"/>
      <w:gridCol w:w="430"/>
      <w:gridCol w:w="429"/>
      <w:gridCol w:w="429"/>
      <w:gridCol w:w="433"/>
      <w:gridCol w:w="1288"/>
      <w:gridCol w:w="429"/>
      <w:gridCol w:w="430"/>
      <w:gridCol w:w="285"/>
      <w:gridCol w:w="716"/>
      <w:gridCol w:w="285"/>
      <w:gridCol w:w="430"/>
      <w:gridCol w:w="429"/>
      <w:gridCol w:w="429"/>
      <w:gridCol w:w="429"/>
      <w:gridCol w:w="8"/>
    </w:tblGrid>
    <w:tr w:rsidR="00E308F8" w:rsidRPr="00E308F8" w14:paraId="4BBA9F52" w14:textId="77777777" w:rsidTr="00E308F8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D17C9E8" w14:textId="77777777" w:rsidR="00E308F8" w:rsidRPr="00E308F8" w:rsidRDefault="00E308F8" w:rsidP="00E308F8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E308F8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E308F8">
            <w:rPr>
              <w:rFonts w:ascii="Calibri" w:hAnsi="Calibri" w:cs="Calibri"/>
              <w:b/>
              <w:bCs/>
              <w:iCs/>
            </w:rPr>
            <w:t xml:space="preserve"> oleh</w:t>
          </w:r>
        </w:p>
        <w:p w14:paraId="64A97FAD" w14:textId="46E7504E" w:rsidR="00E308F8" w:rsidRPr="00E308F8" w:rsidRDefault="00E308F8" w:rsidP="00E308F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en-GB"/>
            </w:rPr>
          </w:pPr>
          <w:r w:rsidRPr="00E308F8">
            <w:rPr>
              <w:rFonts w:ascii="Calibri" w:hAnsi="Calibri" w:cs="Calibri"/>
              <w:b/>
              <w:bCs/>
              <w:iCs/>
              <w:sz w:val="20"/>
              <w:lang w:val="en-GB"/>
            </w:rPr>
            <w:t>AMPO</w:t>
          </w:r>
        </w:p>
        <w:p w14:paraId="55940B1B" w14:textId="77777777" w:rsidR="00E308F8" w:rsidRPr="00E308F8" w:rsidRDefault="00E308F8" w:rsidP="00E308F8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2B7ADCEE" w14:textId="77777777" w:rsidR="00E308F8" w:rsidRPr="00E308F8" w:rsidRDefault="00E308F8" w:rsidP="00E308F8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37A734D" w14:textId="77777777" w:rsidR="00E308F8" w:rsidRPr="00E308F8" w:rsidRDefault="00E308F8" w:rsidP="00E308F8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E308F8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E308F8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E308F8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E308F8">
            <w:rPr>
              <w:rFonts w:ascii="Calibri" w:hAnsi="Calibri" w:cs="Calibri"/>
              <w:b/>
              <w:bCs/>
              <w:iCs/>
            </w:rPr>
            <w:t xml:space="preserve"> oleh</w:t>
          </w:r>
        </w:p>
        <w:p w14:paraId="2BA60679" w14:textId="77777777" w:rsidR="00E308F8" w:rsidRPr="00E308F8" w:rsidRDefault="00E308F8" w:rsidP="00E308F8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en-GB"/>
            </w:rPr>
          </w:pPr>
          <w:r w:rsidRPr="00E308F8"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1B531DF6" w14:textId="77777777" w:rsidR="00E308F8" w:rsidRPr="00E308F8" w:rsidRDefault="00E308F8" w:rsidP="00E308F8">
          <w:pPr>
            <w:pStyle w:val="Footer"/>
            <w:snapToGrid w:val="0"/>
            <w:jc w:val="right"/>
            <w:rPr>
              <w:rFonts w:ascii="Calibri" w:hAnsi="Calibri" w:cs="Calibri"/>
              <w:lang w:val="pt-BR"/>
            </w:rPr>
          </w:pPr>
        </w:p>
        <w:p w14:paraId="5EB11D37" w14:textId="77777777" w:rsidR="00E308F8" w:rsidRPr="00E308F8" w:rsidRDefault="00E308F8" w:rsidP="00E308F8">
          <w:pPr>
            <w:rPr>
              <w:rFonts w:ascii="Calibri" w:hAnsi="Calibri" w:cs="Calibri"/>
              <w:sz w:val="23"/>
              <w:szCs w:val="23"/>
              <w:lang w:val="pt-BR"/>
            </w:rPr>
          </w:pPr>
        </w:p>
      </w:tc>
    </w:tr>
    <w:tr w:rsidR="00E308F8" w:rsidRPr="00E308F8" w14:paraId="7FFBD549" w14:textId="77777777" w:rsidTr="00E308F8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7EEC8C" w14:textId="77777777" w:rsidR="00E308F8" w:rsidRPr="00E308F8" w:rsidRDefault="00E308F8" w:rsidP="00E308F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sz w:val="20"/>
              <w:lang w:val="pt-BR"/>
            </w:rPr>
          </w:pPr>
          <w:r w:rsidRPr="00E308F8">
            <w:rPr>
              <w:rFonts w:ascii="Calibri" w:hAnsi="Calibri" w:cs="Calibri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4595F2" w14:textId="46C56585" w:rsidR="00E308F8" w:rsidRPr="00E308F8" w:rsidRDefault="00E308F8" w:rsidP="00E308F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E308F8">
            <w:rPr>
              <w:rFonts w:ascii="Calibri" w:eastAsia="Tahoma" w:hAnsi="Calibri" w:cs="Calibri"/>
              <w:iCs/>
              <w:sz w:val="20"/>
            </w:rPr>
            <w:t xml:space="preserve">apt. </w:t>
          </w:r>
          <w:proofErr w:type="spellStart"/>
          <w:r w:rsidRPr="00E308F8">
            <w:rPr>
              <w:rFonts w:ascii="Calibri" w:eastAsia="Tahoma" w:hAnsi="Calibri" w:cs="Calibri"/>
              <w:iCs/>
              <w:sz w:val="20"/>
            </w:rPr>
            <w:t>Tanty</w:t>
          </w:r>
          <w:proofErr w:type="spellEnd"/>
          <w:r w:rsidRPr="00E308F8">
            <w:rPr>
              <w:rFonts w:ascii="Calibri" w:eastAsia="Tahoma" w:hAnsi="Calibri" w:cs="Calibri"/>
              <w:iCs/>
              <w:sz w:val="20"/>
            </w:rPr>
            <w:t xml:space="preserve"> </w:t>
          </w:r>
          <w:proofErr w:type="spellStart"/>
          <w:r w:rsidRPr="00E308F8">
            <w:rPr>
              <w:rFonts w:ascii="Calibri" w:eastAsia="Tahoma" w:hAnsi="Calibri" w:cs="Calibri"/>
              <w:iCs/>
              <w:sz w:val="20"/>
            </w:rPr>
            <w:t>Novianti</w:t>
          </w:r>
          <w:proofErr w:type="spellEnd"/>
          <w:r w:rsidRPr="00E308F8">
            <w:rPr>
              <w:rFonts w:ascii="Calibri" w:eastAsia="Tahoma" w:hAnsi="Calibri" w:cs="Calibri"/>
              <w:iCs/>
              <w:sz w:val="20"/>
            </w:rPr>
            <w:t>, S. Farm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962BA6" w14:textId="77777777" w:rsidR="00E308F8" w:rsidRPr="00E308F8" w:rsidRDefault="00E308F8" w:rsidP="00E308F8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E308F8">
            <w:rPr>
              <w:rFonts w:ascii="Calibri" w:hAnsi="Calibri" w:cs="Calibri"/>
              <w:sz w:val="20"/>
              <w:lang w:val="pt-BR"/>
            </w:rPr>
            <w:t>Nama</w:t>
          </w:r>
        </w:p>
      </w:tc>
      <w:tc>
        <w:tcPr>
          <w:tcW w:w="3866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1544C4" w14:textId="77777777" w:rsidR="00E308F8" w:rsidRPr="00E308F8" w:rsidRDefault="00E308F8" w:rsidP="00E308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  <w:r w:rsidRPr="00E308F8">
            <w:rPr>
              <w:rFonts w:ascii="Calibri" w:hAnsi="Calibri" w:cs="Calibri"/>
              <w:bCs/>
              <w:iCs/>
              <w:sz w:val="20"/>
              <w:lang w:val="en-US"/>
            </w:rPr>
            <w:t xml:space="preserve">apt. Yanyan </w:t>
          </w:r>
          <w:proofErr w:type="spellStart"/>
          <w:r w:rsidRPr="00E308F8">
            <w:rPr>
              <w:rFonts w:ascii="Calibri" w:hAnsi="Calibri" w:cs="Calibri"/>
              <w:bCs/>
              <w:iCs/>
              <w:sz w:val="20"/>
              <w:lang w:val="en-US"/>
            </w:rPr>
            <w:t>Solehuddin</w:t>
          </w:r>
          <w:proofErr w:type="spellEnd"/>
          <w:r w:rsidRPr="00E308F8">
            <w:rPr>
              <w:rFonts w:ascii="Calibri" w:hAnsi="Calibri" w:cs="Calibri"/>
              <w:bCs/>
              <w:iCs/>
              <w:sz w:val="20"/>
              <w:lang w:val="en-US"/>
            </w:rPr>
            <w:t xml:space="preserve">, </w:t>
          </w:r>
          <w:proofErr w:type="spellStart"/>
          <w:proofErr w:type="gramStart"/>
          <w:r w:rsidRPr="00E308F8">
            <w:rPr>
              <w:rFonts w:ascii="Calibri" w:hAnsi="Calibri" w:cs="Calibri"/>
              <w:bCs/>
              <w:iCs/>
              <w:sz w:val="20"/>
              <w:lang w:val="en-US"/>
            </w:rPr>
            <w:t>M.Farm</w:t>
          </w:r>
          <w:proofErr w:type="spellEnd"/>
          <w:proofErr w:type="gramEnd"/>
          <w:r w:rsidRPr="00E308F8">
            <w:rPr>
              <w:rFonts w:ascii="Calibri" w:hAnsi="Calibri" w:cs="Calibri"/>
              <w:bCs/>
              <w:iCs/>
              <w:sz w:val="20"/>
              <w:lang w:val="en-US"/>
            </w:rPr>
            <w:t>. Ind</w:t>
          </w:r>
        </w:p>
      </w:tc>
    </w:tr>
    <w:tr w:rsidR="00E308F8" w:rsidRPr="00E308F8" w14:paraId="1BFCFE71" w14:textId="77777777" w:rsidTr="00E308F8">
      <w:trPr>
        <w:gridAfter w:val="1"/>
        <w:wAfter w:w="8" w:type="dxa"/>
        <w:trHeight w:val="401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3259A9" w14:textId="77777777" w:rsidR="00E308F8" w:rsidRPr="00E308F8" w:rsidRDefault="00E308F8" w:rsidP="00E308F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sz w:val="20"/>
              <w:lang w:val="pt-BR"/>
            </w:rPr>
          </w:pPr>
          <w:r w:rsidRPr="00E308F8">
            <w:rPr>
              <w:rFonts w:ascii="Calibri" w:hAnsi="Calibri" w:cs="Calibri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5A6AA3F" w14:textId="77777777" w:rsidR="00E308F8" w:rsidRPr="00E308F8" w:rsidRDefault="00E308F8" w:rsidP="00E308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5DE047B" w14:textId="77777777" w:rsidR="00E308F8" w:rsidRPr="00E308F8" w:rsidRDefault="00E308F8" w:rsidP="00E308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15EDB77" w14:textId="77777777" w:rsidR="00E308F8" w:rsidRPr="00E308F8" w:rsidRDefault="00E308F8" w:rsidP="00E308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F165CF1" w14:textId="77777777" w:rsidR="00E308F8" w:rsidRPr="00E308F8" w:rsidRDefault="00E308F8" w:rsidP="00E308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7F854ED" w14:textId="77777777" w:rsidR="00E308F8" w:rsidRPr="00E308F8" w:rsidRDefault="00E308F8" w:rsidP="00E308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CDEFDF6" w14:textId="77777777" w:rsidR="00E308F8" w:rsidRPr="00E308F8" w:rsidRDefault="00E308F8" w:rsidP="00E308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1C1957E" w14:textId="77777777" w:rsidR="00E308F8" w:rsidRPr="00E308F8" w:rsidRDefault="00E308F8" w:rsidP="00E308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A90D56C" w14:textId="77777777" w:rsidR="00E308F8" w:rsidRPr="00E308F8" w:rsidRDefault="00E308F8" w:rsidP="00E308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158511F" w14:textId="77777777" w:rsidR="00E308F8" w:rsidRPr="00E308F8" w:rsidRDefault="00E308F8" w:rsidP="00E308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42CF7A3" w14:textId="77777777" w:rsidR="00E308F8" w:rsidRPr="00E308F8" w:rsidRDefault="00E308F8" w:rsidP="00E308F8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E308F8">
            <w:rPr>
              <w:rFonts w:ascii="Calibri" w:hAnsi="Calibri" w:cs="Calibri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251F47" w14:textId="77777777" w:rsidR="00E308F8" w:rsidRPr="00E308F8" w:rsidRDefault="00E308F8" w:rsidP="00E308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72DB253" w14:textId="77777777" w:rsidR="00E308F8" w:rsidRPr="00E308F8" w:rsidRDefault="00E308F8" w:rsidP="00E308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F1ED13A" w14:textId="77777777" w:rsidR="00E308F8" w:rsidRPr="00E308F8" w:rsidRDefault="00E308F8" w:rsidP="00E308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C4D64F3" w14:textId="77777777" w:rsidR="00E308F8" w:rsidRPr="00E308F8" w:rsidRDefault="00E308F8" w:rsidP="00E308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026B809" w14:textId="77777777" w:rsidR="00E308F8" w:rsidRPr="00E308F8" w:rsidRDefault="00E308F8" w:rsidP="00E308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86F118E" w14:textId="77777777" w:rsidR="00E308F8" w:rsidRPr="00E308F8" w:rsidRDefault="00E308F8" w:rsidP="00E308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80137B9" w14:textId="77777777" w:rsidR="00E308F8" w:rsidRPr="00E308F8" w:rsidRDefault="00E308F8" w:rsidP="00E308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1C38474" w14:textId="77777777" w:rsidR="00E308F8" w:rsidRPr="00E308F8" w:rsidRDefault="00E308F8" w:rsidP="00E308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4BD4495" w14:textId="77777777" w:rsidR="00E308F8" w:rsidRPr="00E308F8" w:rsidRDefault="00E308F8" w:rsidP="00E308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3F8279D5" w14:textId="77777777" w:rsidR="00E308F8" w:rsidRDefault="00E308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361A7" w14:textId="77777777" w:rsidR="00A32700" w:rsidRDefault="00A327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73" w:type="dxa"/>
      <w:jc w:val="right"/>
      <w:tblLayout w:type="fixed"/>
      <w:tblLook w:val="0000" w:firstRow="0" w:lastRow="0" w:firstColumn="0" w:lastColumn="0" w:noHBand="0" w:noVBand="0"/>
    </w:tblPr>
    <w:tblGrid>
      <w:gridCol w:w="1091"/>
      <w:gridCol w:w="1091"/>
      <w:gridCol w:w="1091"/>
    </w:tblGrid>
    <w:tr w:rsidR="00264651" w:rsidRPr="00E308F8" w14:paraId="76462E86" w14:textId="77777777" w:rsidTr="00264651">
      <w:trPr>
        <w:trHeight w:val="907"/>
        <w:jc w:val="right"/>
      </w:trPr>
      <w:tc>
        <w:tcPr>
          <w:tcW w:w="109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E4B295" w14:textId="77777777" w:rsidR="00264651" w:rsidRPr="00E308F8" w:rsidRDefault="00264651" w:rsidP="00E308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9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2A3D6B1" w14:textId="77777777" w:rsidR="00264651" w:rsidRPr="00E308F8" w:rsidRDefault="00264651" w:rsidP="00E308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9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27038F8" w14:textId="77777777" w:rsidR="00264651" w:rsidRPr="00E308F8" w:rsidRDefault="00264651" w:rsidP="00E308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7D73BFDD" w14:textId="77777777" w:rsidR="00264651" w:rsidRDefault="0026465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A5A92" w14:textId="77777777" w:rsidR="00A32700" w:rsidRDefault="00A3270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7DE27" w14:textId="77777777" w:rsidR="00373CC8" w:rsidRDefault="0037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77C60" w14:textId="77777777" w:rsidR="00E640CA" w:rsidRDefault="00E640CA">
      <w:r>
        <w:separator/>
      </w:r>
    </w:p>
  </w:footnote>
  <w:footnote w:type="continuationSeparator" w:id="0">
    <w:p w14:paraId="0C8DD3FE" w14:textId="77777777" w:rsidR="00E640CA" w:rsidRDefault="00E64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A32700" w:rsidRPr="00E308F8" w14:paraId="00904B31" w14:textId="77777777" w:rsidTr="00542E23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D9E19C" w14:textId="77777777" w:rsidR="00A32700" w:rsidRPr="00E308F8" w:rsidRDefault="00A32700" w:rsidP="00A32700">
          <w:pPr>
            <w:rPr>
              <w:rFonts w:ascii="Calibri" w:hAnsi="Calibri" w:cs="Calibri"/>
            </w:rPr>
          </w:pPr>
          <w:r w:rsidRPr="00E308F8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3360" behindDoc="0" locked="0" layoutInCell="1" allowOverlap="1" wp14:anchorId="7D6C79BB" wp14:editId="4586E33C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B10093" w14:textId="77777777" w:rsidR="00A32700" w:rsidRPr="00C57B64" w:rsidRDefault="00A32700" w:rsidP="00A32700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C57B64">
            <w:rPr>
              <w:rFonts w:ascii="Calibri" w:hAnsi="Calibri" w:cs="Calibri"/>
              <w:b/>
              <w:sz w:val="28"/>
              <w:szCs w:val="28"/>
            </w:rPr>
            <w:t>PROSEDUR</w:t>
          </w:r>
        </w:p>
        <w:p w14:paraId="0B6FFE9E" w14:textId="77777777" w:rsidR="00A32700" w:rsidRPr="00E308F8" w:rsidRDefault="00A32700" w:rsidP="00A32700">
          <w:pPr>
            <w:jc w:val="center"/>
            <w:rPr>
              <w:rFonts w:ascii="Calibri" w:hAnsi="Calibri" w:cs="Calibri"/>
              <w:b/>
              <w:lang w:val="en-ID"/>
            </w:rPr>
          </w:pPr>
          <w:r w:rsidRPr="00C57B64">
            <w:rPr>
              <w:rFonts w:ascii="Calibri" w:hAnsi="Calibri" w:cs="Calibri"/>
              <w:b/>
              <w:sz w:val="28"/>
              <w:szCs w:val="28"/>
              <w:lang w:val="en-ID"/>
            </w:rPr>
            <w:t>PENGAWASAN PROSES PRODUKSI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87A693" w14:textId="77777777" w:rsidR="00A32700" w:rsidRPr="00E308F8" w:rsidRDefault="00A32700" w:rsidP="00A32700">
          <w:pPr>
            <w:rPr>
              <w:rFonts w:ascii="Calibri" w:hAnsi="Calibri" w:cs="Calibri"/>
              <w:b/>
              <w:iCs/>
            </w:rPr>
          </w:pPr>
          <w:r w:rsidRPr="00E308F8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0E3191" w14:textId="469AE2F7" w:rsidR="00A32700" w:rsidRPr="00E308F8" w:rsidRDefault="00A32700" w:rsidP="00D3598C">
          <w:pPr>
            <w:rPr>
              <w:rFonts w:ascii="Calibri" w:hAnsi="Calibri" w:cs="Calibri"/>
              <w:iCs/>
              <w:lang w:val="en-GB"/>
            </w:rPr>
          </w:pPr>
          <w:r w:rsidRPr="00E308F8">
            <w:rPr>
              <w:rFonts w:ascii="Calibri" w:hAnsi="Calibri" w:cs="Calibri"/>
              <w:iCs/>
            </w:rPr>
            <w:fldChar w:fldCharType="begin"/>
          </w:r>
          <w:r w:rsidRPr="00E308F8">
            <w:rPr>
              <w:rFonts w:ascii="Calibri" w:hAnsi="Calibri" w:cs="Calibri"/>
              <w:iCs/>
            </w:rPr>
            <w:instrText xml:space="preserve"> PAGE  \* Arabic  \* MERGEFORMAT </w:instrText>
          </w:r>
          <w:r w:rsidRPr="00E308F8">
            <w:rPr>
              <w:rFonts w:ascii="Calibri" w:hAnsi="Calibri" w:cs="Calibri"/>
              <w:iCs/>
            </w:rPr>
            <w:fldChar w:fldCharType="separate"/>
          </w:r>
          <w:r w:rsidR="00E61E6C">
            <w:rPr>
              <w:rFonts w:ascii="Calibri" w:hAnsi="Calibri" w:cs="Calibri"/>
              <w:iCs/>
              <w:noProof/>
            </w:rPr>
            <w:t>1</w:t>
          </w:r>
          <w:r w:rsidRPr="00E308F8">
            <w:rPr>
              <w:rFonts w:ascii="Calibri" w:hAnsi="Calibri" w:cs="Calibri"/>
              <w:iCs/>
            </w:rPr>
            <w:fldChar w:fldCharType="end"/>
          </w:r>
          <w:r w:rsidRPr="00E308F8">
            <w:rPr>
              <w:rFonts w:ascii="Calibri" w:hAnsi="Calibri" w:cs="Calibri"/>
              <w:iCs/>
            </w:rPr>
            <w:t xml:space="preserve"> </w:t>
          </w:r>
          <w:proofErr w:type="spellStart"/>
          <w:r w:rsidRPr="00E308F8">
            <w:rPr>
              <w:rFonts w:ascii="Calibri" w:hAnsi="Calibri" w:cs="Calibri"/>
              <w:iCs/>
            </w:rPr>
            <w:t>dari</w:t>
          </w:r>
          <w:proofErr w:type="spellEnd"/>
          <w:r w:rsidRPr="00E308F8">
            <w:rPr>
              <w:rFonts w:ascii="Calibri" w:hAnsi="Calibri" w:cs="Calibri"/>
              <w:iCs/>
            </w:rPr>
            <w:t xml:space="preserve"> </w:t>
          </w:r>
          <w:r w:rsidR="00D3598C">
            <w:rPr>
              <w:rFonts w:ascii="Calibri" w:hAnsi="Calibri" w:cs="Calibri"/>
              <w:iCs/>
              <w:lang w:val="en-GB"/>
            </w:rPr>
            <w:t>7</w:t>
          </w:r>
        </w:p>
      </w:tc>
    </w:tr>
    <w:tr w:rsidR="00A32700" w:rsidRPr="00E308F8" w14:paraId="5766935C" w14:textId="77777777" w:rsidTr="00542E23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A13D2A" w14:textId="77777777" w:rsidR="00A32700" w:rsidRPr="00E308F8" w:rsidRDefault="00A32700" w:rsidP="00A32700">
          <w:pPr>
            <w:rPr>
              <w:rFonts w:ascii="Calibri" w:hAnsi="Calibri" w:cs="Calibri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B44E19" w14:textId="77777777" w:rsidR="00A32700" w:rsidRPr="00E308F8" w:rsidRDefault="00A32700" w:rsidP="00A32700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4F237" w14:textId="77777777" w:rsidR="00A32700" w:rsidRPr="00E308F8" w:rsidRDefault="00A32700" w:rsidP="00A32700">
          <w:pPr>
            <w:spacing w:line="276" w:lineRule="auto"/>
            <w:rPr>
              <w:rFonts w:ascii="Calibri" w:hAnsi="Calibri" w:cs="Calibri"/>
              <w:b/>
            </w:rPr>
          </w:pPr>
          <w:r w:rsidRPr="00E308F8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E308F8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6D1FB7" w14:textId="77777777" w:rsidR="00A32700" w:rsidRPr="00E308F8" w:rsidRDefault="00A32700" w:rsidP="00A32700">
          <w:pPr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  <w:bCs/>
              <w:lang w:val="en-GB"/>
            </w:rPr>
            <w:t>PQS</w:t>
          </w:r>
          <w:r w:rsidRPr="00E308F8">
            <w:rPr>
              <w:rFonts w:ascii="Calibri" w:hAnsi="Calibri" w:cs="Calibri"/>
              <w:bCs/>
              <w:lang w:val="en-GB"/>
            </w:rPr>
            <w:t>-0</w:t>
          </w:r>
          <w:r>
            <w:rPr>
              <w:rFonts w:ascii="Calibri" w:hAnsi="Calibri" w:cs="Calibri"/>
              <w:bCs/>
              <w:lang w:val="en-GB"/>
            </w:rPr>
            <w:t>2</w:t>
          </w:r>
          <w:r w:rsidRPr="00E308F8">
            <w:rPr>
              <w:rFonts w:ascii="Calibri" w:hAnsi="Calibri" w:cs="Calibri"/>
              <w:bCs/>
              <w:lang w:val="en-GB"/>
            </w:rPr>
            <w:t>-</w:t>
          </w:r>
          <w:r>
            <w:rPr>
              <w:rFonts w:ascii="Calibri" w:hAnsi="Calibri" w:cs="Calibri"/>
              <w:bCs/>
              <w:lang w:val="en-GB"/>
            </w:rPr>
            <w:t>009</w:t>
          </w:r>
          <w:r w:rsidRPr="00E308F8">
            <w:rPr>
              <w:rFonts w:ascii="Calibri" w:hAnsi="Calibri" w:cs="Calibri"/>
              <w:bCs/>
              <w:lang w:val="en-GB"/>
            </w:rPr>
            <w:t>/0</w:t>
          </w:r>
          <w:r>
            <w:rPr>
              <w:rFonts w:ascii="Calibri" w:hAnsi="Calibri" w:cs="Calibri"/>
              <w:bCs/>
              <w:lang w:val="en-GB"/>
            </w:rPr>
            <w:t>4</w:t>
          </w:r>
        </w:p>
      </w:tc>
    </w:tr>
    <w:tr w:rsidR="00A32700" w:rsidRPr="00E308F8" w14:paraId="216A1320" w14:textId="77777777" w:rsidTr="00542E23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300F22" w14:textId="77777777" w:rsidR="00A32700" w:rsidRPr="00E308F8" w:rsidRDefault="00A32700" w:rsidP="00A32700">
          <w:pPr>
            <w:rPr>
              <w:rFonts w:ascii="Calibri" w:hAnsi="Calibri" w:cs="Calibri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C1559A" w14:textId="77777777" w:rsidR="00A32700" w:rsidRPr="00E308F8" w:rsidRDefault="00A32700" w:rsidP="00A32700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FDF55F" w14:textId="77777777" w:rsidR="00A32700" w:rsidRPr="00E308F8" w:rsidRDefault="00A32700" w:rsidP="00A32700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E308F8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E308F8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E308F8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E308F8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BB243D" w14:textId="77777777" w:rsidR="00A32700" w:rsidRPr="00E308F8" w:rsidRDefault="00A32700" w:rsidP="00A32700">
          <w:pPr>
            <w:rPr>
              <w:rFonts w:ascii="Calibri" w:hAnsi="Calibri" w:cs="Calibri"/>
              <w:b/>
            </w:rPr>
          </w:pPr>
        </w:p>
      </w:tc>
    </w:tr>
  </w:tbl>
  <w:p w14:paraId="3F2445DB" w14:textId="77777777" w:rsidR="00E308F8" w:rsidRPr="00E55CDB" w:rsidRDefault="00E308F8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B971D" w14:textId="77777777" w:rsidR="00A32700" w:rsidRDefault="00A327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A32700" w:rsidRPr="00E308F8" w14:paraId="03B9C47E" w14:textId="77777777" w:rsidTr="00E308F8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A7C7CC6" w14:textId="77777777" w:rsidR="00A32700" w:rsidRPr="00E308F8" w:rsidRDefault="00A32700" w:rsidP="00E308F8">
          <w:pPr>
            <w:rPr>
              <w:rFonts w:ascii="Calibri" w:hAnsi="Calibri" w:cs="Calibri"/>
            </w:rPr>
          </w:pPr>
          <w:r w:rsidRPr="00E308F8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1312" behindDoc="0" locked="0" layoutInCell="1" allowOverlap="1" wp14:anchorId="2C4B4699" wp14:editId="5EE0199F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CBBE5B" w14:textId="77777777" w:rsidR="00A32700" w:rsidRPr="00C57B64" w:rsidRDefault="00A32700" w:rsidP="00E308F8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C57B64">
            <w:rPr>
              <w:rFonts w:ascii="Calibri" w:hAnsi="Calibri" w:cs="Calibri"/>
              <w:b/>
              <w:sz w:val="28"/>
              <w:szCs w:val="28"/>
            </w:rPr>
            <w:t>PROSEDUR</w:t>
          </w:r>
        </w:p>
        <w:p w14:paraId="67525770" w14:textId="77777777" w:rsidR="00A32700" w:rsidRPr="00E308F8" w:rsidRDefault="00A32700" w:rsidP="00E308F8">
          <w:pPr>
            <w:jc w:val="center"/>
            <w:rPr>
              <w:rFonts w:ascii="Calibri" w:hAnsi="Calibri" w:cs="Calibri"/>
              <w:b/>
              <w:lang w:val="en-ID"/>
            </w:rPr>
          </w:pPr>
          <w:r w:rsidRPr="00C57B64">
            <w:rPr>
              <w:rFonts w:ascii="Calibri" w:hAnsi="Calibri" w:cs="Calibri"/>
              <w:b/>
              <w:sz w:val="28"/>
              <w:szCs w:val="28"/>
              <w:lang w:val="en-ID"/>
            </w:rPr>
            <w:t>PENGAWASAN PROSES PRODUKSI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F14E3C" w14:textId="77777777" w:rsidR="00A32700" w:rsidRPr="00E308F8" w:rsidRDefault="00A32700" w:rsidP="00E308F8">
          <w:pPr>
            <w:rPr>
              <w:rFonts w:ascii="Calibri" w:hAnsi="Calibri" w:cs="Calibri"/>
              <w:b/>
              <w:iCs/>
            </w:rPr>
          </w:pPr>
          <w:r w:rsidRPr="00E308F8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5338E0" w14:textId="53EFB02A" w:rsidR="00A32700" w:rsidRPr="00E308F8" w:rsidRDefault="00A32700" w:rsidP="00D3598C">
          <w:pPr>
            <w:rPr>
              <w:rFonts w:ascii="Calibri" w:hAnsi="Calibri" w:cs="Calibri"/>
              <w:iCs/>
              <w:lang w:val="en-GB"/>
            </w:rPr>
          </w:pPr>
          <w:r w:rsidRPr="00E308F8">
            <w:rPr>
              <w:rFonts w:ascii="Calibri" w:hAnsi="Calibri" w:cs="Calibri"/>
              <w:iCs/>
            </w:rPr>
            <w:fldChar w:fldCharType="begin"/>
          </w:r>
          <w:r w:rsidRPr="00E308F8">
            <w:rPr>
              <w:rFonts w:ascii="Calibri" w:hAnsi="Calibri" w:cs="Calibri"/>
              <w:iCs/>
            </w:rPr>
            <w:instrText xml:space="preserve"> PAGE  \* Arabic  \* MERGEFORMAT </w:instrText>
          </w:r>
          <w:r w:rsidRPr="00E308F8">
            <w:rPr>
              <w:rFonts w:ascii="Calibri" w:hAnsi="Calibri" w:cs="Calibri"/>
              <w:iCs/>
            </w:rPr>
            <w:fldChar w:fldCharType="separate"/>
          </w:r>
          <w:r w:rsidR="00851896">
            <w:rPr>
              <w:rFonts w:ascii="Calibri" w:hAnsi="Calibri" w:cs="Calibri"/>
              <w:iCs/>
              <w:noProof/>
            </w:rPr>
            <w:t>7</w:t>
          </w:r>
          <w:r w:rsidRPr="00E308F8">
            <w:rPr>
              <w:rFonts w:ascii="Calibri" w:hAnsi="Calibri" w:cs="Calibri"/>
              <w:iCs/>
            </w:rPr>
            <w:fldChar w:fldCharType="end"/>
          </w:r>
          <w:r w:rsidRPr="00E308F8">
            <w:rPr>
              <w:rFonts w:ascii="Calibri" w:hAnsi="Calibri" w:cs="Calibri"/>
              <w:iCs/>
            </w:rPr>
            <w:t xml:space="preserve"> </w:t>
          </w:r>
          <w:proofErr w:type="spellStart"/>
          <w:r w:rsidRPr="00E308F8">
            <w:rPr>
              <w:rFonts w:ascii="Calibri" w:hAnsi="Calibri" w:cs="Calibri"/>
              <w:iCs/>
            </w:rPr>
            <w:t>dari</w:t>
          </w:r>
          <w:proofErr w:type="spellEnd"/>
          <w:r w:rsidRPr="00E308F8">
            <w:rPr>
              <w:rFonts w:ascii="Calibri" w:hAnsi="Calibri" w:cs="Calibri"/>
              <w:iCs/>
            </w:rPr>
            <w:t xml:space="preserve"> </w:t>
          </w:r>
          <w:r w:rsidR="002D6BD7">
            <w:rPr>
              <w:rFonts w:ascii="Calibri" w:hAnsi="Calibri" w:cs="Calibri"/>
              <w:iCs/>
            </w:rPr>
            <w:t>9</w:t>
          </w:r>
        </w:p>
      </w:tc>
    </w:tr>
    <w:tr w:rsidR="00A32700" w:rsidRPr="00E308F8" w14:paraId="30E16434" w14:textId="77777777" w:rsidTr="00E308F8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B3C475" w14:textId="77777777" w:rsidR="00A32700" w:rsidRPr="00E308F8" w:rsidRDefault="00A32700" w:rsidP="00E308F8">
          <w:pPr>
            <w:rPr>
              <w:rFonts w:ascii="Calibri" w:hAnsi="Calibri" w:cs="Calibri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847632" w14:textId="77777777" w:rsidR="00A32700" w:rsidRPr="00E308F8" w:rsidRDefault="00A32700" w:rsidP="00E308F8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B7571F" w14:textId="77777777" w:rsidR="00A32700" w:rsidRPr="00E308F8" w:rsidRDefault="00A32700" w:rsidP="00E308F8">
          <w:pPr>
            <w:spacing w:line="276" w:lineRule="auto"/>
            <w:rPr>
              <w:rFonts w:ascii="Calibri" w:hAnsi="Calibri" w:cs="Calibri"/>
              <w:b/>
            </w:rPr>
          </w:pPr>
          <w:r w:rsidRPr="00E308F8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E308F8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961CF4" w14:textId="77777777" w:rsidR="00A32700" w:rsidRPr="00E308F8" w:rsidRDefault="00A32700" w:rsidP="00E308F8">
          <w:pPr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  <w:bCs/>
              <w:lang w:val="en-GB"/>
            </w:rPr>
            <w:t>PQS</w:t>
          </w:r>
          <w:r w:rsidRPr="00E308F8">
            <w:rPr>
              <w:rFonts w:ascii="Calibri" w:hAnsi="Calibri" w:cs="Calibri"/>
              <w:bCs/>
              <w:lang w:val="en-GB"/>
            </w:rPr>
            <w:t>-0</w:t>
          </w:r>
          <w:r>
            <w:rPr>
              <w:rFonts w:ascii="Calibri" w:hAnsi="Calibri" w:cs="Calibri"/>
              <w:bCs/>
              <w:lang w:val="en-GB"/>
            </w:rPr>
            <w:t>2</w:t>
          </w:r>
          <w:r w:rsidRPr="00E308F8">
            <w:rPr>
              <w:rFonts w:ascii="Calibri" w:hAnsi="Calibri" w:cs="Calibri"/>
              <w:bCs/>
              <w:lang w:val="en-GB"/>
            </w:rPr>
            <w:t>-</w:t>
          </w:r>
          <w:r>
            <w:rPr>
              <w:rFonts w:ascii="Calibri" w:hAnsi="Calibri" w:cs="Calibri"/>
              <w:bCs/>
              <w:lang w:val="en-GB"/>
            </w:rPr>
            <w:t>009</w:t>
          </w:r>
          <w:r w:rsidRPr="00E308F8">
            <w:rPr>
              <w:rFonts w:ascii="Calibri" w:hAnsi="Calibri" w:cs="Calibri"/>
              <w:bCs/>
              <w:lang w:val="en-GB"/>
            </w:rPr>
            <w:t>/0</w:t>
          </w:r>
          <w:r>
            <w:rPr>
              <w:rFonts w:ascii="Calibri" w:hAnsi="Calibri" w:cs="Calibri"/>
              <w:bCs/>
              <w:lang w:val="en-GB"/>
            </w:rPr>
            <w:t>4</w:t>
          </w:r>
        </w:p>
      </w:tc>
    </w:tr>
    <w:tr w:rsidR="00A32700" w:rsidRPr="00E308F8" w14:paraId="07473AA8" w14:textId="77777777" w:rsidTr="00E308F8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CDF522" w14:textId="77777777" w:rsidR="00A32700" w:rsidRPr="00E308F8" w:rsidRDefault="00A32700" w:rsidP="00E308F8">
          <w:pPr>
            <w:rPr>
              <w:rFonts w:ascii="Calibri" w:hAnsi="Calibri" w:cs="Calibri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41F5D0" w14:textId="77777777" w:rsidR="00A32700" w:rsidRPr="00E308F8" w:rsidRDefault="00A32700" w:rsidP="00E308F8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800BF3" w14:textId="77777777" w:rsidR="00A32700" w:rsidRPr="00E308F8" w:rsidRDefault="00A32700" w:rsidP="00E308F8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E308F8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E308F8">
            <w:rPr>
              <w:rFonts w:ascii="Calibri" w:hAnsi="Calibri" w:cs="Calibri"/>
              <w:b/>
              <w:iCs/>
            </w:rPr>
            <w:t xml:space="preserve">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572586" w14:textId="77777777" w:rsidR="00A32700" w:rsidRPr="00E308F8" w:rsidRDefault="00A32700" w:rsidP="00E308F8">
          <w:pPr>
            <w:rPr>
              <w:rFonts w:ascii="Calibri" w:hAnsi="Calibri" w:cs="Calibri"/>
              <w:b/>
            </w:rPr>
          </w:pPr>
        </w:p>
      </w:tc>
    </w:tr>
  </w:tbl>
  <w:p w14:paraId="52A2029E" w14:textId="77777777" w:rsidR="00A32700" w:rsidRPr="00E55CDB" w:rsidRDefault="00A32700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25122" w14:textId="77777777" w:rsidR="00A32700" w:rsidRDefault="00A3270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15"/>
      <w:gridCol w:w="5418"/>
      <w:gridCol w:w="1985"/>
    </w:tblGrid>
    <w:tr w:rsidR="00E308F8" w14:paraId="3638B94E" w14:textId="77777777" w:rsidTr="002D6BD7">
      <w:trPr>
        <w:trHeight w:val="1213"/>
      </w:trPr>
      <w:tc>
        <w:tcPr>
          <w:tcW w:w="2515" w:type="dxa"/>
          <w:shd w:val="clear" w:color="auto" w:fill="auto"/>
        </w:tcPr>
        <w:p w14:paraId="2FB2D2AF" w14:textId="77777777" w:rsidR="00E308F8" w:rsidRDefault="00E308F8" w:rsidP="00C57B64">
          <w:pPr>
            <w:rPr>
              <w:rFonts w:ascii="Tahoma" w:eastAsia="Tahoma" w:hAnsi="Tahoma" w:cs="Tahoma"/>
            </w:rPr>
          </w:pPr>
          <w:r w:rsidRPr="008F2891">
            <w:rPr>
              <w:rFonts w:ascii="Tahoma" w:eastAsia="Tahoma" w:hAnsi="Tahoma" w:cs="Tahoma"/>
              <w:noProof/>
              <w:lang w:val="id-ID" w:eastAsia="id-ID"/>
            </w:rPr>
            <w:drawing>
              <wp:inline distT="0" distB="0" distL="0" distR="0" wp14:anchorId="630FC1EB" wp14:editId="6E8F4330">
                <wp:extent cx="1343025" cy="662903"/>
                <wp:effectExtent l="0" t="0" r="0" b="4445"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0564" cy="6666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shd w:val="clear" w:color="auto" w:fill="auto"/>
          <w:vAlign w:val="center"/>
        </w:tcPr>
        <w:p w14:paraId="7A494236" w14:textId="77777777" w:rsidR="00E308F8" w:rsidRPr="00C57B64" w:rsidRDefault="00E308F8" w:rsidP="002D6BD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C57B64">
            <w:rPr>
              <w:rFonts w:ascii="Calibri" w:hAnsi="Calibri" w:cs="Calibri"/>
              <w:b/>
              <w:sz w:val="28"/>
              <w:szCs w:val="28"/>
            </w:rPr>
            <w:t>PROSEDUR</w:t>
          </w:r>
        </w:p>
        <w:p w14:paraId="69A400DD" w14:textId="3C3B8196" w:rsidR="00E308F8" w:rsidRPr="002D6BD7" w:rsidRDefault="00E308F8" w:rsidP="002D6BD7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C57B64">
            <w:rPr>
              <w:rFonts w:ascii="Calibri" w:hAnsi="Calibri" w:cs="Calibri"/>
              <w:b/>
              <w:sz w:val="28"/>
              <w:szCs w:val="28"/>
              <w:lang w:val="en-ID"/>
            </w:rPr>
            <w:t>PENGAWASAN PROSES PRODUKSI</w:t>
          </w:r>
        </w:p>
      </w:tc>
      <w:tc>
        <w:tcPr>
          <w:tcW w:w="1985" w:type="dxa"/>
          <w:shd w:val="clear" w:color="auto" w:fill="auto"/>
        </w:tcPr>
        <w:p w14:paraId="5D91971C" w14:textId="77777777" w:rsidR="00E308F8" w:rsidRPr="008F2891" w:rsidRDefault="00E308F8" w:rsidP="005E3462">
          <w:pPr>
            <w:rPr>
              <w:rFonts w:ascii="Calibri" w:eastAsia="Tahoma" w:hAnsi="Calibri" w:cs="Calibri"/>
              <w:b/>
              <w:bCs/>
              <w:iCs/>
            </w:rPr>
          </w:pPr>
          <w:r w:rsidRPr="008F2891">
            <w:rPr>
              <w:rFonts w:ascii="Calibri" w:eastAsia="Tahoma" w:hAnsi="Calibri" w:cs="Calibri"/>
              <w:b/>
              <w:bCs/>
              <w:iCs/>
            </w:rPr>
            <w:t xml:space="preserve">Kode </w:t>
          </w:r>
          <w:proofErr w:type="spellStart"/>
          <w:r w:rsidRPr="008F2891">
            <w:rPr>
              <w:rFonts w:ascii="Calibri" w:eastAsia="Tahoma" w:hAnsi="Calibri" w:cs="Calibri"/>
              <w:b/>
              <w:bCs/>
              <w:iCs/>
            </w:rPr>
            <w:t>Dokumen</w:t>
          </w:r>
          <w:proofErr w:type="spellEnd"/>
          <w:r w:rsidRPr="008F2891">
            <w:rPr>
              <w:rFonts w:ascii="Calibri" w:eastAsia="Tahoma" w:hAnsi="Calibri" w:cs="Calibri"/>
              <w:b/>
              <w:bCs/>
              <w:iCs/>
            </w:rPr>
            <w:t>/</w:t>
          </w:r>
        </w:p>
        <w:p w14:paraId="55443F2E" w14:textId="415CE9F4" w:rsidR="00E308F8" w:rsidRPr="009C5F97" w:rsidRDefault="00E308F8" w:rsidP="005E3462">
          <w:pPr>
            <w:rPr>
              <w:rFonts w:ascii="Calibri" w:eastAsia="Tahoma" w:hAnsi="Calibri" w:cs="Calibri"/>
              <w:i/>
              <w:sz w:val="18"/>
              <w:szCs w:val="18"/>
            </w:rPr>
          </w:pPr>
          <w:r w:rsidRPr="008F2891">
            <w:rPr>
              <w:rFonts w:ascii="Calibri" w:eastAsia="Tahoma" w:hAnsi="Calibri" w:cs="Calibri"/>
              <w:iCs/>
            </w:rPr>
            <w:t>PQS-0</w:t>
          </w:r>
          <w:r>
            <w:rPr>
              <w:rFonts w:ascii="Calibri" w:eastAsia="Tahoma" w:hAnsi="Calibri" w:cs="Calibri"/>
              <w:iCs/>
            </w:rPr>
            <w:t>2</w:t>
          </w:r>
          <w:r w:rsidRPr="008F2891">
            <w:rPr>
              <w:rFonts w:ascii="Calibri" w:eastAsia="Tahoma" w:hAnsi="Calibri" w:cs="Calibri"/>
              <w:iCs/>
            </w:rPr>
            <w:t>-00</w:t>
          </w:r>
          <w:r>
            <w:rPr>
              <w:rFonts w:ascii="Calibri" w:eastAsia="Tahoma" w:hAnsi="Calibri" w:cs="Calibri"/>
              <w:iCs/>
            </w:rPr>
            <w:t>9</w:t>
          </w:r>
          <w:r w:rsidRPr="008F2891">
            <w:rPr>
              <w:rFonts w:ascii="Calibri" w:eastAsia="Tahoma" w:hAnsi="Calibri" w:cs="Calibri"/>
              <w:iCs/>
            </w:rPr>
            <w:t>/0</w:t>
          </w:r>
          <w:r>
            <w:rPr>
              <w:rFonts w:ascii="Calibri" w:eastAsia="Tahoma" w:hAnsi="Calibri" w:cs="Calibri"/>
              <w:iCs/>
            </w:rPr>
            <w:t>4</w:t>
          </w:r>
        </w:p>
      </w:tc>
    </w:tr>
  </w:tbl>
  <w:p w14:paraId="51707A46" w14:textId="77777777" w:rsidR="00E308F8" w:rsidRPr="00E55CDB" w:rsidRDefault="00E308F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2974"/>
    <w:multiLevelType w:val="hybridMultilevel"/>
    <w:tmpl w:val="F8BAB1E4"/>
    <w:lvl w:ilvl="0" w:tplc="2CFE8FDC">
      <w:start w:val="1"/>
      <w:numFmt w:val="decimal"/>
      <w:lvlText w:val="%1)"/>
      <w:lvlJc w:val="left"/>
      <w:pPr>
        <w:ind w:left="2430" w:hanging="360"/>
      </w:pPr>
      <w:rPr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150" w:hanging="360"/>
      </w:pPr>
    </w:lvl>
    <w:lvl w:ilvl="2" w:tplc="3809001B" w:tentative="1">
      <w:start w:val="1"/>
      <w:numFmt w:val="lowerRoman"/>
      <w:lvlText w:val="%3."/>
      <w:lvlJc w:val="right"/>
      <w:pPr>
        <w:ind w:left="3870" w:hanging="180"/>
      </w:pPr>
    </w:lvl>
    <w:lvl w:ilvl="3" w:tplc="3809000F" w:tentative="1">
      <w:start w:val="1"/>
      <w:numFmt w:val="decimal"/>
      <w:lvlText w:val="%4."/>
      <w:lvlJc w:val="left"/>
      <w:pPr>
        <w:ind w:left="4590" w:hanging="360"/>
      </w:pPr>
    </w:lvl>
    <w:lvl w:ilvl="4" w:tplc="38090019" w:tentative="1">
      <w:start w:val="1"/>
      <w:numFmt w:val="lowerLetter"/>
      <w:lvlText w:val="%5."/>
      <w:lvlJc w:val="left"/>
      <w:pPr>
        <w:ind w:left="5310" w:hanging="360"/>
      </w:pPr>
    </w:lvl>
    <w:lvl w:ilvl="5" w:tplc="3809001B" w:tentative="1">
      <w:start w:val="1"/>
      <w:numFmt w:val="lowerRoman"/>
      <w:lvlText w:val="%6."/>
      <w:lvlJc w:val="right"/>
      <w:pPr>
        <w:ind w:left="6030" w:hanging="180"/>
      </w:pPr>
    </w:lvl>
    <w:lvl w:ilvl="6" w:tplc="3809000F" w:tentative="1">
      <w:start w:val="1"/>
      <w:numFmt w:val="decimal"/>
      <w:lvlText w:val="%7."/>
      <w:lvlJc w:val="left"/>
      <w:pPr>
        <w:ind w:left="6750" w:hanging="360"/>
      </w:pPr>
    </w:lvl>
    <w:lvl w:ilvl="7" w:tplc="38090019" w:tentative="1">
      <w:start w:val="1"/>
      <w:numFmt w:val="lowerLetter"/>
      <w:lvlText w:val="%8."/>
      <w:lvlJc w:val="left"/>
      <w:pPr>
        <w:ind w:left="7470" w:hanging="360"/>
      </w:pPr>
    </w:lvl>
    <w:lvl w:ilvl="8" w:tplc="38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" w15:restartNumberingAfterBreak="0">
    <w:nsid w:val="041967BD"/>
    <w:multiLevelType w:val="hybridMultilevel"/>
    <w:tmpl w:val="C804F0E6"/>
    <w:lvl w:ilvl="0" w:tplc="38090011">
      <w:start w:val="1"/>
      <w:numFmt w:val="decimal"/>
      <w:lvlText w:val="%1)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4E27BC2"/>
    <w:multiLevelType w:val="hybridMultilevel"/>
    <w:tmpl w:val="31E22632"/>
    <w:lvl w:ilvl="0" w:tplc="C98C95EE">
      <w:start w:val="1"/>
      <w:numFmt w:val="lowerLetter"/>
      <w:lvlText w:val="%1)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5675FB4"/>
    <w:multiLevelType w:val="hybridMultilevel"/>
    <w:tmpl w:val="98323A1E"/>
    <w:lvl w:ilvl="0" w:tplc="B6C89E12">
      <w:start w:val="1"/>
      <w:numFmt w:val="lowerLetter"/>
      <w:lvlText w:val="%1)"/>
      <w:lvlJc w:val="left"/>
      <w:pPr>
        <w:ind w:left="4941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C20AB"/>
    <w:multiLevelType w:val="hybridMultilevel"/>
    <w:tmpl w:val="D4BCD9B4"/>
    <w:lvl w:ilvl="0" w:tplc="38090011">
      <w:start w:val="1"/>
      <w:numFmt w:val="decimal"/>
      <w:lvlText w:val="%1)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5" w15:restartNumberingAfterBreak="0">
    <w:nsid w:val="05DE468E"/>
    <w:multiLevelType w:val="hybridMultilevel"/>
    <w:tmpl w:val="955A25AA"/>
    <w:lvl w:ilvl="0" w:tplc="38090011">
      <w:start w:val="1"/>
      <w:numFmt w:val="decimal"/>
      <w:lvlText w:val="%1)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06146EEB"/>
    <w:multiLevelType w:val="hybridMultilevel"/>
    <w:tmpl w:val="C7C0C95C"/>
    <w:lvl w:ilvl="0" w:tplc="FFFFFFFF">
      <w:start w:val="1"/>
      <w:numFmt w:val="upperRoman"/>
      <w:lvlText w:val="%1."/>
      <w:lvlJc w:val="right"/>
      <w:pPr>
        <w:ind w:left="2061" w:hanging="360"/>
      </w:pPr>
      <w:rPr>
        <w:rFonts w:hint="default"/>
      </w:rPr>
    </w:lvl>
    <w:lvl w:ilvl="1" w:tplc="FFFFFFFF">
      <w:start w:val="1"/>
      <w:numFmt w:val="lowerRoman"/>
      <w:lvlText w:val="%2."/>
      <w:lvlJc w:val="left"/>
      <w:pPr>
        <w:ind w:left="3141" w:hanging="720"/>
      </w:pPr>
      <w:rPr>
        <w:rFonts w:hint="default"/>
      </w:rPr>
    </w:lvl>
    <w:lvl w:ilvl="2" w:tplc="FFFFFFFF">
      <w:start w:val="1"/>
      <w:numFmt w:val="decimal"/>
      <w:lvlText w:val="%3)"/>
      <w:lvlJc w:val="left"/>
      <w:pPr>
        <w:ind w:left="3501" w:hanging="180"/>
      </w:pPr>
      <w:rPr>
        <w:i w:val="0"/>
        <w:iCs w:val="0"/>
        <w:sz w:val="22"/>
        <w:szCs w:val="22"/>
      </w:rPr>
    </w:lvl>
    <w:lvl w:ilvl="3" w:tplc="FFFFFFFF">
      <w:start w:val="1"/>
      <w:numFmt w:val="lowerLetter"/>
      <w:lvlText w:val="%4."/>
      <w:lvlJc w:val="left"/>
      <w:pPr>
        <w:ind w:left="4221" w:hanging="360"/>
      </w:pPr>
      <w:rPr>
        <w:rFonts w:hint="default"/>
      </w:rPr>
    </w:lvl>
    <w:lvl w:ilvl="4" w:tplc="FFFFFFFF">
      <w:start w:val="1"/>
      <w:numFmt w:val="lowerLetter"/>
      <w:lvlText w:val="%5)"/>
      <w:lvlJc w:val="left"/>
      <w:pPr>
        <w:ind w:left="4941" w:hanging="360"/>
      </w:pPr>
      <w:rPr>
        <w:rFonts w:hint="default"/>
        <w:b/>
        <w:bCs/>
      </w:rPr>
    </w:lvl>
    <w:lvl w:ilvl="5" w:tplc="38090017">
      <w:start w:val="1"/>
      <w:numFmt w:val="lowerLetter"/>
      <w:lvlText w:val="%6)"/>
      <w:lvlJc w:val="left"/>
      <w:pPr>
        <w:ind w:left="2203" w:hanging="36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06C73140"/>
    <w:multiLevelType w:val="hybridMultilevel"/>
    <w:tmpl w:val="EBDC100C"/>
    <w:lvl w:ilvl="0" w:tplc="04210011">
      <w:start w:val="1"/>
      <w:numFmt w:val="decimal"/>
      <w:lvlText w:val="%1)"/>
      <w:lvlJc w:val="left"/>
      <w:pPr>
        <w:ind w:left="2061" w:hanging="360"/>
      </w:p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06DE244B"/>
    <w:multiLevelType w:val="hybridMultilevel"/>
    <w:tmpl w:val="368E491E"/>
    <w:lvl w:ilvl="0" w:tplc="38090017">
      <w:start w:val="1"/>
      <w:numFmt w:val="lowerLetter"/>
      <w:lvlText w:val="%1)"/>
      <w:lvlJc w:val="left"/>
      <w:pPr>
        <w:ind w:left="3872" w:hanging="360"/>
      </w:pPr>
    </w:lvl>
    <w:lvl w:ilvl="1" w:tplc="38090019" w:tentative="1">
      <w:start w:val="1"/>
      <w:numFmt w:val="lowerLetter"/>
      <w:lvlText w:val="%2."/>
      <w:lvlJc w:val="left"/>
      <w:pPr>
        <w:ind w:left="4592" w:hanging="360"/>
      </w:pPr>
    </w:lvl>
    <w:lvl w:ilvl="2" w:tplc="3809001B" w:tentative="1">
      <w:start w:val="1"/>
      <w:numFmt w:val="lowerRoman"/>
      <w:lvlText w:val="%3."/>
      <w:lvlJc w:val="right"/>
      <w:pPr>
        <w:ind w:left="5312" w:hanging="180"/>
      </w:pPr>
    </w:lvl>
    <w:lvl w:ilvl="3" w:tplc="3809000F" w:tentative="1">
      <w:start w:val="1"/>
      <w:numFmt w:val="decimal"/>
      <w:lvlText w:val="%4."/>
      <w:lvlJc w:val="left"/>
      <w:pPr>
        <w:ind w:left="6032" w:hanging="360"/>
      </w:pPr>
    </w:lvl>
    <w:lvl w:ilvl="4" w:tplc="38090019" w:tentative="1">
      <w:start w:val="1"/>
      <w:numFmt w:val="lowerLetter"/>
      <w:lvlText w:val="%5."/>
      <w:lvlJc w:val="left"/>
      <w:pPr>
        <w:ind w:left="6752" w:hanging="360"/>
      </w:pPr>
    </w:lvl>
    <w:lvl w:ilvl="5" w:tplc="3809001B" w:tentative="1">
      <w:start w:val="1"/>
      <w:numFmt w:val="lowerRoman"/>
      <w:lvlText w:val="%6."/>
      <w:lvlJc w:val="right"/>
      <w:pPr>
        <w:ind w:left="7472" w:hanging="180"/>
      </w:pPr>
    </w:lvl>
    <w:lvl w:ilvl="6" w:tplc="3809000F" w:tentative="1">
      <w:start w:val="1"/>
      <w:numFmt w:val="decimal"/>
      <w:lvlText w:val="%7."/>
      <w:lvlJc w:val="left"/>
      <w:pPr>
        <w:ind w:left="8192" w:hanging="360"/>
      </w:pPr>
    </w:lvl>
    <w:lvl w:ilvl="7" w:tplc="38090019" w:tentative="1">
      <w:start w:val="1"/>
      <w:numFmt w:val="lowerLetter"/>
      <w:lvlText w:val="%8."/>
      <w:lvlJc w:val="left"/>
      <w:pPr>
        <w:ind w:left="8912" w:hanging="360"/>
      </w:pPr>
    </w:lvl>
    <w:lvl w:ilvl="8" w:tplc="3809001B" w:tentative="1">
      <w:start w:val="1"/>
      <w:numFmt w:val="lowerRoman"/>
      <w:lvlText w:val="%9."/>
      <w:lvlJc w:val="right"/>
      <w:pPr>
        <w:ind w:left="9632" w:hanging="180"/>
      </w:pPr>
    </w:lvl>
  </w:abstractNum>
  <w:abstractNum w:abstractNumId="9" w15:restartNumberingAfterBreak="0">
    <w:nsid w:val="07224B01"/>
    <w:multiLevelType w:val="hybridMultilevel"/>
    <w:tmpl w:val="F28691B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right"/>
      <w:pPr>
        <w:ind w:left="2160" w:hanging="180"/>
      </w:pPr>
      <w:rPr>
        <w:rFonts w:asciiTheme="minorHAnsi" w:eastAsia="Times New Roman" w:hAnsiTheme="minorHAnsi" w:cstheme="minorHAnsi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F6192F"/>
    <w:multiLevelType w:val="hybridMultilevel"/>
    <w:tmpl w:val="B20E5ABC"/>
    <w:lvl w:ilvl="0" w:tplc="38090011">
      <w:start w:val="1"/>
      <w:numFmt w:val="decimal"/>
      <w:lvlText w:val="%1)"/>
      <w:lvlJc w:val="left"/>
      <w:pPr>
        <w:ind w:left="1996" w:hanging="360"/>
      </w:p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1" w15:restartNumberingAfterBreak="0">
    <w:nsid w:val="08BC380B"/>
    <w:multiLevelType w:val="hybridMultilevel"/>
    <w:tmpl w:val="554E148C"/>
    <w:lvl w:ilvl="0" w:tplc="38090017">
      <w:start w:val="1"/>
      <w:numFmt w:val="lowerLetter"/>
      <w:lvlText w:val="%1)"/>
      <w:lvlJc w:val="left"/>
      <w:pPr>
        <w:ind w:left="2792" w:hanging="360"/>
      </w:pPr>
    </w:lvl>
    <w:lvl w:ilvl="1" w:tplc="38090019" w:tentative="1">
      <w:start w:val="1"/>
      <w:numFmt w:val="lowerLetter"/>
      <w:lvlText w:val="%2."/>
      <w:lvlJc w:val="left"/>
      <w:pPr>
        <w:ind w:left="3512" w:hanging="360"/>
      </w:pPr>
    </w:lvl>
    <w:lvl w:ilvl="2" w:tplc="3809001B" w:tentative="1">
      <w:start w:val="1"/>
      <w:numFmt w:val="lowerRoman"/>
      <w:lvlText w:val="%3."/>
      <w:lvlJc w:val="right"/>
      <w:pPr>
        <w:ind w:left="4232" w:hanging="180"/>
      </w:pPr>
    </w:lvl>
    <w:lvl w:ilvl="3" w:tplc="3809000F" w:tentative="1">
      <w:start w:val="1"/>
      <w:numFmt w:val="decimal"/>
      <w:lvlText w:val="%4."/>
      <w:lvlJc w:val="left"/>
      <w:pPr>
        <w:ind w:left="4952" w:hanging="360"/>
      </w:pPr>
    </w:lvl>
    <w:lvl w:ilvl="4" w:tplc="38090019" w:tentative="1">
      <w:start w:val="1"/>
      <w:numFmt w:val="lowerLetter"/>
      <w:lvlText w:val="%5."/>
      <w:lvlJc w:val="left"/>
      <w:pPr>
        <w:ind w:left="5672" w:hanging="360"/>
      </w:pPr>
    </w:lvl>
    <w:lvl w:ilvl="5" w:tplc="3809001B" w:tentative="1">
      <w:start w:val="1"/>
      <w:numFmt w:val="lowerRoman"/>
      <w:lvlText w:val="%6."/>
      <w:lvlJc w:val="right"/>
      <w:pPr>
        <w:ind w:left="6392" w:hanging="180"/>
      </w:pPr>
    </w:lvl>
    <w:lvl w:ilvl="6" w:tplc="3809000F" w:tentative="1">
      <w:start w:val="1"/>
      <w:numFmt w:val="decimal"/>
      <w:lvlText w:val="%7."/>
      <w:lvlJc w:val="left"/>
      <w:pPr>
        <w:ind w:left="7112" w:hanging="360"/>
      </w:pPr>
    </w:lvl>
    <w:lvl w:ilvl="7" w:tplc="38090019" w:tentative="1">
      <w:start w:val="1"/>
      <w:numFmt w:val="lowerLetter"/>
      <w:lvlText w:val="%8."/>
      <w:lvlJc w:val="left"/>
      <w:pPr>
        <w:ind w:left="7832" w:hanging="360"/>
      </w:pPr>
    </w:lvl>
    <w:lvl w:ilvl="8" w:tplc="3809001B" w:tentative="1">
      <w:start w:val="1"/>
      <w:numFmt w:val="lowerRoman"/>
      <w:lvlText w:val="%9."/>
      <w:lvlJc w:val="right"/>
      <w:pPr>
        <w:ind w:left="8552" w:hanging="180"/>
      </w:pPr>
    </w:lvl>
  </w:abstractNum>
  <w:abstractNum w:abstractNumId="12" w15:restartNumberingAfterBreak="0">
    <w:nsid w:val="08E44300"/>
    <w:multiLevelType w:val="hybridMultilevel"/>
    <w:tmpl w:val="E5883812"/>
    <w:lvl w:ilvl="0" w:tplc="FFFFFFFF">
      <w:start w:val="1"/>
      <w:numFmt w:val="lowerRoman"/>
      <w:lvlText w:val="%1."/>
      <w:lvlJc w:val="left"/>
      <w:pPr>
        <w:ind w:left="2847" w:hanging="720"/>
      </w:pPr>
    </w:lvl>
    <w:lvl w:ilvl="1" w:tplc="04210011">
      <w:start w:val="1"/>
      <w:numFmt w:val="decimal"/>
      <w:lvlText w:val="%2)"/>
      <w:lvlJc w:val="left"/>
      <w:pPr>
        <w:ind w:left="3207" w:hanging="360"/>
      </w:pPr>
    </w:lvl>
    <w:lvl w:ilvl="2" w:tplc="FFFFFFFF">
      <w:start w:val="1"/>
      <w:numFmt w:val="lowerLetter"/>
      <w:lvlText w:val="%3)"/>
      <w:lvlJc w:val="left"/>
      <w:pPr>
        <w:ind w:left="4107" w:hanging="360"/>
      </w:pPr>
    </w:lvl>
    <w:lvl w:ilvl="3" w:tplc="FFFFFFFF">
      <w:start w:val="1"/>
      <w:numFmt w:val="decimal"/>
      <w:lvlText w:val="%4."/>
      <w:lvlJc w:val="left"/>
      <w:pPr>
        <w:ind w:left="4647" w:hanging="360"/>
      </w:pPr>
    </w:lvl>
    <w:lvl w:ilvl="4" w:tplc="FFFFFFFF">
      <w:start w:val="1"/>
      <w:numFmt w:val="lowerLetter"/>
      <w:lvlText w:val="%5."/>
      <w:lvlJc w:val="left"/>
      <w:pPr>
        <w:ind w:left="5367" w:hanging="360"/>
      </w:pPr>
    </w:lvl>
    <w:lvl w:ilvl="5" w:tplc="FFFFFFFF">
      <w:start w:val="1"/>
      <w:numFmt w:val="lowerRoman"/>
      <w:lvlText w:val="%6."/>
      <w:lvlJc w:val="right"/>
      <w:pPr>
        <w:ind w:left="6087" w:hanging="180"/>
      </w:pPr>
    </w:lvl>
    <w:lvl w:ilvl="6" w:tplc="FFFFFFFF">
      <w:start w:val="1"/>
      <w:numFmt w:val="decimal"/>
      <w:lvlText w:val="%7."/>
      <w:lvlJc w:val="left"/>
      <w:pPr>
        <w:ind w:left="6807" w:hanging="360"/>
      </w:pPr>
    </w:lvl>
    <w:lvl w:ilvl="7" w:tplc="FFFFFFFF">
      <w:start w:val="1"/>
      <w:numFmt w:val="lowerLetter"/>
      <w:lvlText w:val="%8."/>
      <w:lvlJc w:val="left"/>
      <w:pPr>
        <w:ind w:left="7527" w:hanging="360"/>
      </w:pPr>
    </w:lvl>
    <w:lvl w:ilvl="8" w:tplc="FFFFFFFF">
      <w:start w:val="1"/>
      <w:numFmt w:val="lowerRoman"/>
      <w:lvlText w:val="%9."/>
      <w:lvlJc w:val="right"/>
      <w:pPr>
        <w:ind w:left="8247" w:hanging="180"/>
      </w:pPr>
    </w:lvl>
  </w:abstractNum>
  <w:abstractNum w:abstractNumId="13" w15:restartNumberingAfterBreak="0">
    <w:nsid w:val="0B7F4B7D"/>
    <w:multiLevelType w:val="hybridMultilevel"/>
    <w:tmpl w:val="C8BC58F2"/>
    <w:lvl w:ilvl="0" w:tplc="C44873DA">
      <w:start w:val="1"/>
      <w:numFmt w:val="decimal"/>
      <w:lvlText w:val="%1)"/>
      <w:lvlJc w:val="left"/>
      <w:pPr>
        <w:ind w:left="2072" w:hanging="360"/>
      </w:pPr>
      <w:rPr>
        <w:rFonts w:hint="default"/>
        <w:i w:val="0"/>
        <w:i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792" w:hanging="360"/>
      </w:pPr>
    </w:lvl>
    <w:lvl w:ilvl="2" w:tplc="FFFFFFFF" w:tentative="1">
      <w:start w:val="1"/>
      <w:numFmt w:val="lowerRoman"/>
      <w:lvlText w:val="%3."/>
      <w:lvlJc w:val="right"/>
      <w:pPr>
        <w:ind w:left="3512" w:hanging="180"/>
      </w:pPr>
    </w:lvl>
    <w:lvl w:ilvl="3" w:tplc="FFFFFFFF" w:tentative="1">
      <w:start w:val="1"/>
      <w:numFmt w:val="decimal"/>
      <w:lvlText w:val="%4."/>
      <w:lvlJc w:val="left"/>
      <w:pPr>
        <w:ind w:left="4232" w:hanging="360"/>
      </w:pPr>
    </w:lvl>
    <w:lvl w:ilvl="4" w:tplc="FFFFFFFF" w:tentative="1">
      <w:start w:val="1"/>
      <w:numFmt w:val="lowerLetter"/>
      <w:lvlText w:val="%5."/>
      <w:lvlJc w:val="left"/>
      <w:pPr>
        <w:ind w:left="4952" w:hanging="360"/>
      </w:pPr>
    </w:lvl>
    <w:lvl w:ilvl="5" w:tplc="FFFFFFFF" w:tentative="1">
      <w:start w:val="1"/>
      <w:numFmt w:val="lowerRoman"/>
      <w:lvlText w:val="%6."/>
      <w:lvlJc w:val="right"/>
      <w:pPr>
        <w:ind w:left="5672" w:hanging="180"/>
      </w:pPr>
    </w:lvl>
    <w:lvl w:ilvl="6" w:tplc="FFFFFFFF" w:tentative="1">
      <w:start w:val="1"/>
      <w:numFmt w:val="decimal"/>
      <w:lvlText w:val="%7."/>
      <w:lvlJc w:val="left"/>
      <w:pPr>
        <w:ind w:left="6392" w:hanging="360"/>
      </w:pPr>
    </w:lvl>
    <w:lvl w:ilvl="7" w:tplc="FFFFFFFF" w:tentative="1">
      <w:start w:val="1"/>
      <w:numFmt w:val="lowerLetter"/>
      <w:lvlText w:val="%8."/>
      <w:lvlJc w:val="left"/>
      <w:pPr>
        <w:ind w:left="7112" w:hanging="360"/>
      </w:pPr>
    </w:lvl>
    <w:lvl w:ilvl="8" w:tplc="FFFFFFFF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0E3079B1"/>
    <w:multiLevelType w:val="hybridMultilevel"/>
    <w:tmpl w:val="BA5C14B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right"/>
      <w:pPr>
        <w:ind w:left="2160" w:hanging="180"/>
      </w:pPr>
      <w:rPr>
        <w:rFonts w:asciiTheme="minorHAnsi" w:eastAsia="Times New Roman" w:hAnsiTheme="minorHAnsi" w:cstheme="minorHAnsi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6423FA"/>
    <w:multiLevelType w:val="hybridMultilevel"/>
    <w:tmpl w:val="4B42A856"/>
    <w:lvl w:ilvl="0" w:tplc="38090011">
      <w:start w:val="1"/>
      <w:numFmt w:val="decimal"/>
      <w:lvlText w:val="%1)"/>
      <w:lvlJc w:val="left"/>
      <w:pPr>
        <w:ind w:left="2203" w:hanging="360"/>
      </w:pPr>
      <w:rPr>
        <w:b/>
        <w:bCs/>
        <w:i/>
        <w:iCs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lowerRoman"/>
      <w:lvlText w:val="%3."/>
      <w:lvlJc w:val="right"/>
      <w:pPr>
        <w:ind w:left="3643" w:hanging="180"/>
      </w:pPr>
    </w:lvl>
    <w:lvl w:ilvl="3" w:tplc="FFFFFFFF">
      <w:start w:val="1"/>
      <w:numFmt w:val="decimal"/>
      <w:lvlText w:val="%4."/>
      <w:lvlJc w:val="left"/>
      <w:pPr>
        <w:ind w:left="4363" w:hanging="360"/>
      </w:pPr>
    </w:lvl>
    <w:lvl w:ilvl="4" w:tplc="FFFFFFFF">
      <w:start w:val="1"/>
      <w:numFmt w:val="lowerLetter"/>
      <w:lvlText w:val="%5."/>
      <w:lvlJc w:val="left"/>
      <w:pPr>
        <w:ind w:left="5083" w:hanging="360"/>
      </w:pPr>
    </w:lvl>
    <w:lvl w:ilvl="5" w:tplc="FFFFFFFF">
      <w:start w:val="1"/>
      <w:numFmt w:val="lowerRoman"/>
      <w:lvlText w:val="%6."/>
      <w:lvlJc w:val="right"/>
      <w:pPr>
        <w:ind w:left="5803" w:hanging="180"/>
      </w:pPr>
    </w:lvl>
    <w:lvl w:ilvl="6" w:tplc="FFFFFFFF">
      <w:start w:val="1"/>
      <w:numFmt w:val="decimal"/>
      <w:lvlText w:val="%7."/>
      <w:lvlJc w:val="left"/>
      <w:pPr>
        <w:ind w:left="6523" w:hanging="360"/>
      </w:pPr>
    </w:lvl>
    <w:lvl w:ilvl="7" w:tplc="FFFFFFFF">
      <w:start w:val="1"/>
      <w:numFmt w:val="lowerLetter"/>
      <w:lvlText w:val="%8."/>
      <w:lvlJc w:val="left"/>
      <w:pPr>
        <w:ind w:left="7243" w:hanging="360"/>
      </w:pPr>
    </w:lvl>
    <w:lvl w:ilvl="8" w:tplc="FFFFFFFF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11256723"/>
    <w:multiLevelType w:val="hybridMultilevel"/>
    <w:tmpl w:val="6EF2BA82"/>
    <w:lvl w:ilvl="0" w:tplc="04210011">
      <w:start w:val="1"/>
      <w:numFmt w:val="decimal"/>
      <w:lvlText w:val="%1)"/>
      <w:lvlJc w:val="left"/>
      <w:pPr>
        <w:ind w:left="2432" w:hanging="360"/>
      </w:pPr>
    </w:lvl>
    <w:lvl w:ilvl="1" w:tplc="38090019" w:tentative="1">
      <w:start w:val="1"/>
      <w:numFmt w:val="lowerLetter"/>
      <w:lvlText w:val="%2."/>
      <w:lvlJc w:val="left"/>
      <w:pPr>
        <w:ind w:left="3152" w:hanging="360"/>
      </w:pPr>
    </w:lvl>
    <w:lvl w:ilvl="2" w:tplc="3809001B" w:tentative="1">
      <w:start w:val="1"/>
      <w:numFmt w:val="lowerRoman"/>
      <w:lvlText w:val="%3."/>
      <w:lvlJc w:val="right"/>
      <w:pPr>
        <w:ind w:left="3872" w:hanging="180"/>
      </w:pPr>
    </w:lvl>
    <w:lvl w:ilvl="3" w:tplc="3809000F" w:tentative="1">
      <w:start w:val="1"/>
      <w:numFmt w:val="decimal"/>
      <w:lvlText w:val="%4."/>
      <w:lvlJc w:val="left"/>
      <w:pPr>
        <w:ind w:left="4592" w:hanging="360"/>
      </w:pPr>
    </w:lvl>
    <w:lvl w:ilvl="4" w:tplc="38090019" w:tentative="1">
      <w:start w:val="1"/>
      <w:numFmt w:val="lowerLetter"/>
      <w:lvlText w:val="%5."/>
      <w:lvlJc w:val="left"/>
      <w:pPr>
        <w:ind w:left="5312" w:hanging="360"/>
      </w:pPr>
    </w:lvl>
    <w:lvl w:ilvl="5" w:tplc="3809001B" w:tentative="1">
      <w:start w:val="1"/>
      <w:numFmt w:val="lowerRoman"/>
      <w:lvlText w:val="%6."/>
      <w:lvlJc w:val="right"/>
      <w:pPr>
        <w:ind w:left="6032" w:hanging="180"/>
      </w:pPr>
    </w:lvl>
    <w:lvl w:ilvl="6" w:tplc="3809000F" w:tentative="1">
      <w:start w:val="1"/>
      <w:numFmt w:val="decimal"/>
      <w:lvlText w:val="%7."/>
      <w:lvlJc w:val="left"/>
      <w:pPr>
        <w:ind w:left="6752" w:hanging="360"/>
      </w:pPr>
    </w:lvl>
    <w:lvl w:ilvl="7" w:tplc="38090019" w:tentative="1">
      <w:start w:val="1"/>
      <w:numFmt w:val="lowerLetter"/>
      <w:lvlText w:val="%8."/>
      <w:lvlJc w:val="left"/>
      <w:pPr>
        <w:ind w:left="7472" w:hanging="360"/>
      </w:pPr>
    </w:lvl>
    <w:lvl w:ilvl="8" w:tplc="3809001B" w:tentative="1">
      <w:start w:val="1"/>
      <w:numFmt w:val="lowerRoman"/>
      <w:lvlText w:val="%9."/>
      <w:lvlJc w:val="right"/>
      <w:pPr>
        <w:ind w:left="8192" w:hanging="180"/>
      </w:pPr>
    </w:lvl>
  </w:abstractNum>
  <w:abstractNum w:abstractNumId="17" w15:restartNumberingAfterBreak="0">
    <w:nsid w:val="128239A0"/>
    <w:multiLevelType w:val="hybridMultilevel"/>
    <w:tmpl w:val="B7DE6564"/>
    <w:lvl w:ilvl="0" w:tplc="38090017">
      <w:start w:val="1"/>
      <w:numFmt w:val="lowerLetter"/>
      <w:lvlText w:val="%1)"/>
      <w:lvlJc w:val="left"/>
      <w:pPr>
        <w:ind w:left="2781" w:hanging="360"/>
      </w:pPr>
    </w:lvl>
    <w:lvl w:ilvl="1" w:tplc="38090019" w:tentative="1">
      <w:start w:val="1"/>
      <w:numFmt w:val="lowerLetter"/>
      <w:lvlText w:val="%2."/>
      <w:lvlJc w:val="left"/>
      <w:pPr>
        <w:ind w:left="3501" w:hanging="360"/>
      </w:pPr>
    </w:lvl>
    <w:lvl w:ilvl="2" w:tplc="3809001B" w:tentative="1">
      <w:start w:val="1"/>
      <w:numFmt w:val="lowerRoman"/>
      <w:lvlText w:val="%3."/>
      <w:lvlJc w:val="right"/>
      <w:pPr>
        <w:ind w:left="4221" w:hanging="180"/>
      </w:pPr>
    </w:lvl>
    <w:lvl w:ilvl="3" w:tplc="3809000F" w:tentative="1">
      <w:start w:val="1"/>
      <w:numFmt w:val="decimal"/>
      <w:lvlText w:val="%4."/>
      <w:lvlJc w:val="left"/>
      <w:pPr>
        <w:ind w:left="4941" w:hanging="360"/>
      </w:pPr>
    </w:lvl>
    <w:lvl w:ilvl="4" w:tplc="38090019" w:tentative="1">
      <w:start w:val="1"/>
      <w:numFmt w:val="lowerLetter"/>
      <w:lvlText w:val="%5."/>
      <w:lvlJc w:val="left"/>
      <w:pPr>
        <w:ind w:left="5661" w:hanging="360"/>
      </w:pPr>
    </w:lvl>
    <w:lvl w:ilvl="5" w:tplc="3809001B" w:tentative="1">
      <w:start w:val="1"/>
      <w:numFmt w:val="lowerRoman"/>
      <w:lvlText w:val="%6."/>
      <w:lvlJc w:val="right"/>
      <w:pPr>
        <w:ind w:left="6381" w:hanging="180"/>
      </w:pPr>
    </w:lvl>
    <w:lvl w:ilvl="6" w:tplc="3809000F" w:tentative="1">
      <w:start w:val="1"/>
      <w:numFmt w:val="decimal"/>
      <w:lvlText w:val="%7."/>
      <w:lvlJc w:val="left"/>
      <w:pPr>
        <w:ind w:left="7101" w:hanging="360"/>
      </w:pPr>
    </w:lvl>
    <w:lvl w:ilvl="7" w:tplc="38090019" w:tentative="1">
      <w:start w:val="1"/>
      <w:numFmt w:val="lowerLetter"/>
      <w:lvlText w:val="%8."/>
      <w:lvlJc w:val="left"/>
      <w:pPr>
        <w:ind w:left="7821" w:hanging="360"/>
      </w:pPr>
    </w:lvl>
    <w:lvl w:ilvl="8" w:tplc="3809001B" w:tentative="1">
      <w:start w:val="1"/>
      <w:numFmt w:val="lowerRoman"/>
      <w:lvlText w:val="%9."/>
      <w:lvlJc w:val="right"/>
      <w:pPr>
        <w:ind w:left="8541" w:hanging="180"/>
      </w:pPr>
    </w:lvl>
  </w:abstractNum>
  <w:abstractNum w:abstractNumId="18" w15:restartNumberingAfterBreak="0">
    <w:nsid w:val="12C36F07"/>
    <w:multiLevelType w:val="hybridMultilevel"/>
    <w:tmpl w:val="5060FEE4"/>
    <w:lvl w:ilvl="0" w:tplc="38090017">
      <w:start w:val="1"/>
      <w:numFmt w:val="lowerLetter"/>
      <w:lvlText w:val="%1)"/>
      <w:lvlJc w:val="left"/>
      <w:pPr>
        <w:ind w:left="3141" w:hanging="360"/>
      </w:pPr>
    </w:lvl>
    <w:lvl w:ilvl="1" w:tplc="38090019" w:tentative="1">
      <w:start w:val="1"/>
      <w:numFmt w:val="lowerLetter"/>
      <w:lvlText w:val="%2."/>
      <w:lvlJc w:val="left"/>
      <w:pPr>
        <w:ind w:left="3861" w:hanging="360"/>
      </w:pPr>
    </w:lvl>
    <w:lvl w:ilvl="2" w:tplc="3809001B" w:tentative="1">
      <w:start w:val="1"/>
      <w:numFmt w:val="lowerRoman"/>
      <w:lvlText w:val="%3."/>
      <w:lvlJc w:val="right"/>
      <w:pPr>
        <w:ind w:left="4581" w:hanging="180"/>
      </w:pPr>
    </w:lvl>
    <w:lvl w:ilvl="3" w:tplc="3809000F" w:tentative="1">
      <w:start w:val="1"/>
      <w:numFmt w:val="decimal"/>
      <w:lvlText w:val="%4."/>
      <w:lvlJc w:val="left"/>
      <w:pPr>
        <w:ind w:left="5301" w:hanging="360"/>
      </w:pPr>
    </w:lvl>
    <w:lvl w:ilvl="4" w:tplc="38090019" w:tentative="1">
      <w:start w:val="1"/>
      <w:numFmt w:val="lowerLetter"/>
      <w:lvlText w:val="%5."/>
      <w:lvlJc w:val="left"/>
      <w:pPr>
        <w:ind w:left="6021" w:hanging="360"/>
      </w:pPr>
    </w:lvl>
    <w:lvl w:ilvl="5" w:tplc="3809001B" w:tentative="1">
      <w:start w:val="1"/>
      <w:numFmt w:val="lowerRoman"/>
      <w:lvlText w:val="%6."/>
      <w:lvlJc w:val="right"/>
      <w:pPr>
        <w:ind w:left="6741" w:hanging="180"/>
      </w:pPr>
    </w:lvl>
    <w:lvl w:ilvl="6" w:tplc="3809000F" w:tentative="1">
      <w:start w:val="1"/>
      <w:numFmt w:val="decimal"/>
      <w:lvlText w:val="%7."/>
      <w:lvlJc w:val="left"/>
      <w:pPr>
        <w:ind w:left="7461" w:hanging="360"/>
      </w:pPr>
    </w:lvl>
    <w:lvl w:ilvl="7" w:tplc="38090019" w:tentative="1">
      <w:start w:val="1"/>
      <w:numFmt w:val="lowerLetter"/>
      <w:lvlText w:val="%8."/>
      <w:lvlJc w:val="left"/>
      <w:pPr>
        <w:ind w:left="8181" w:hanging="360"/>
      </w:pPr>
    </w:lvl>
    <w:lvl w:ilvl="8" w:tplc="3809001B" w:tentative="1">
      <w:start w:val="1"/>
      <w:numFmt w:val="lowerRoman"/>
      <w:lvlText w:val="%9."/>
      <w:lvlJc w:val="right"/>
      <w:pPr>
        <w:ind w:left="8901" w:hanging="180"/>
      </w:pPr>
    </w:lvl>
  </w:abstractNum>
  <w:abstractNum w:abstractNumId="19" w15:restartNumberingAfterBreak="0">
    <w:nsid w:val="15145391"/>
    <w:multiLevelType w:val="hybridMultilevel"/>
    <w:tmpl w:val="AA5C05B2"/>
    <w:lvl w:ilvl="0" w:tplc="38090017">
      <w:start w:val="1"/>
      <w:numFmt w:val="lowerLetter"/>
      <w:lvlText w:val="%1)"/>
      <w:lvlJc w:val="left"/>
      <w:pPr>
        <w:ind w:left="256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3283" w:hanging="360"/>
      </w:pPr>
    </w:lvl>
    <w:lvl w:ilvl="2" w:tplc="FFFFFFFF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0" w15:restartNumberingAfterBreak="0">
    <w:nsid w:val="156A2550"/>
    <w:multiLevelType w:val="hybridMultilevel"/>
    <w:tmpl w:val="3A6EEF6E"/>
    <w:lvl w:ilvl="0" w:tplc="38090011">
      <w:start w:val="1"/>
      <w:numFmt w:val="decimal"/>
      <w:lvlText w:val="%1)"/>
      <w:lvlJc w:val="left"/>
      <w:pPr>
        <w:ind w:left="2073" w:hanging="360"/>
      </w:pPr>
    </w:lvl>
    <w:lvl w:ilvl="1" w:tplc="FFFFFFFF" w:tentative="1">
      <w:start w:val="1"/>
      <w:numFmt w:val="lowerLetter"/>
      <w:lvlText w:val="%2."/>
      <w:lvlJc w:val="left"/>
      <w:pPr>
        <w:ind w:left="2793" w:hanging="360"/>
      </w:pPr>
    </w:lvl>
    <w:lvl w:ilvl="2" w:tplc="FFFFFFFF" w:tentative="1">
      <w:start w:val="1"/>
      <w:numFmt w:val="lowerRoman"/>
      <w:lvlText w:val="%3."/>
      <w:lvlJc w:val="right"/>
      <w:pPr>
        <w:ind w:left="3513" w:hanging="180"/>
      </w:pPr>
    </w:lvl>
    <w:lvl w:ilvl="3" w:tplc="FFFFFFFF" w:tentative="1">
      <w:start w:val="1"/>
      <w:numFmt w:val="decimal"/>
      <w:lvlText w:val="%4."/>
      <w:lvlJc w:val="left"/>
      <w:pPr>
        <w:ind w:left="4233" w:hanging="360"/>
      </w:pPr>
    </w:lvl>
    <w:lvl w:ilvl="4" w:tplc="FFFFFFFF" w:tentative="1">
      <w:start w:val="1"/>
      <w:numFmt w:val="lowerLetter"/>
      <w:lvlText w:val="%5."/>
      <w:lvlJc w:val="left"/>
      <w:pPr>
        <w:ind w:left="4953" w:hanging="360"/>
      </w:pPr>
    </w:lvl>
    <w:lvl w:ilvl="5" w:tplc="FFFFFFFF" w:tentative="1">
      <w:start w:val="1"/>
      <w:numFmt w:val="lowerRoman"/>
      <w:lvlText w:val="%6."/>
      <w:lvlJc w:val="right"/>
      <w:pPr>
        <w:ind w:left="5673" w:hanging="180"/>
      </w:pPr>
    </w:lvl>
    <w:lvl w:ilvl="6" w:tplc="FFFFFFFF" w:tentative="1">
      <w:start w:val="1"/>
      <w:numFmt w:val="decimal"/>
      <w:lvlText w:val="%7."/>
      <w:lvlJc w:val="left"/>
      <w:pPr>
        <w:ind w:left="6393" w:hanging="360"/>
      </w:pPr>
    </w:lvl>
    <w:lvl w:ilvl="7" w:tplc="FFFFFFFF" w:tentative="1">
      <w:start w:val="1"/>
      <w:numFmt w:val="lowerLetter"/>
      <w:lvlText w:val="%8."/>
      <w:lvlJc w:val="left"/>
      <w:pPr>
        <w:ind w:left="7113" w:hanging="360"/>
      </w:pPr>
    </w:lvl>
    <w:lvl w:ilvl="8" w:tplc="FFFFFFFF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21" w15:restartNumberingAfterBreak="0">
    <w:nsid w:val="1581248C"/>
    <w:multiLevelType w:val="multilevel"/>
    <w:tmpl w:val="4CDAD6F6"/>
    <w:lvl w:ilvl="0">
      <w:start w:val="1"/>
      <w:numFmt w:val="decimal"/>
      <w:lvlText w:val="%1)"/>
      <w:lvlJc w:val="left"/>
      <w:pPr>
        <w:ind w:left="585" w:hanging="585"/>
      </w:pPr>
      <w:rPr>
        <w:i w:val="0"/>
        <w:iCs/>
      </w:rPr>
    </w:lvl>
    <w:lvl w:ilvl="1">
      <w:start w:val="2"/>
      <w:numFmt w:val="decimal"/>
      <w:lvlText w:val="%1.%2."/>
      <w:lvlJc w:val="left"/>
      <w:pPr>
        <w:ind w:left="1216" w:hanging="720"/>
      </w:pPr>
    </w:lvl>
    <w:lvl w:ilvl="2">
      <w:start w:val="1"/>
      <w:numFmt w:val="lowerLetter"/>
      <w:lvlText w:val="%3."/>
      <w:lvlJc w:val="left"/>
      <w:pPr>
        <w:ind w:left="1712" w:hanging="720"/>
      </w:pPr>
      <w:rPr>
        <w:i w:val="0"/>
        <w:iCs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68" w:hanging="1080"/>
      </w:pPr>
    </w:lvl>
    <w:lvl w:ilvl="4">
      <w:start w:val="1"/>
      <w:numFmt w:val="decimal"/>
      <w:lvlText w:val="%1.%2.%3.%4.%5."/>
      <w:lvlJc w:val="left"/>
      <w:pPr>
        <w:ind w:left="3424" w:hanging="1440"/>
      </w:pPr>
    </w:lvl>
    <w:lvl w:ilvl="5">
      <w:start w:val="1"/>
      <w:numFmt w:val="decimal"/>
      <w:lvlText w:val="%1.%2.%3.%4.%5.%6."/>
      <w:lvlJc w:val="left"/>
      <w:pPr>
        <w:ind w:left="3920" w:hanging="1440"/>
      </w:pPr>
    </w:lvl>
    <w:lvl w:ilvl="6">
      <w:start w:val="1"/>
      <w:numFmt w:val="decimal"/>
      <w:lvlText w:val="%1.%2.%3.%4.%5.%6.%7."/>
      <w:lvlJc w:val="left"/>
      <w:pPr>
        <w:ind w:left="4776" w:hanging="1800"/>
      </w:pPr>
    </w:lvl>
    <w:lvl w:ilvl="7">
      <w:start w:val="1"/>
      <w:numFmt w:val="decimal"/>
      <w:lvlText w:val="%1.%2.%3.%4.%5.%6.%7.%8."/>
      <w:lvlJc w:val="left"/>
      <w:pPr>
        <w:ind w:left="5632" w:hanging="2160"/>
      </w:pPr>
    </w:lvl>
    <w:lvl w:ilvl="8">
      <w:start w:val="1"/>
      <w:numFmt w:val="decimal"/>
      <w:lvlText w:val="%1.%2.%3.%4.%5.%6.%7.%8.%9."/>
      <w:lvlJc w:val="left"/>
      <w:pPr>
        <w:ind w:left="6128" w:hanging="2160"/>
      </w:pPr>
    </w:lvl>
  </w:abstractNum>
  <w:abstractNum w:abstractNumId="22" w15:restartNumberingAfterBreak="0">
    <w:nsid w:val="164E66F1"/>
    <w:multiLevelType w:val="multilevel"/>
    <w:tmpl w:val="2FBCBE8C"/>
    <w:lvl w:ilvl="0">
      <w:start w:val="1"/>
      <w:numFmt w:val="decimal"/>
      <w:lvlText w:val="%1."/>
      <w:lvlJc w:val="left"/>
      <w:pPr>
        <w:ind w:left="1882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3410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2602" w:hanging="360"/>
      </w:pPr>
      <w:rPr>
        <w:rFonts w:asciiTheme="minorHAnsi" w:eastAsia="Times New Roman" w:hAnsiTheme="minorHAnsi" w:cstheme="minorHAnsi"/>
        <w:b w:val="0"/>
        <w:i w:val="0"/>
        <w:color w:val="auto"/>
        <w:sz w:val="22"/>
      </w:rPr>
    </w:lvl>
    <w:lvl w:ilvl="3">
      <w:start w:val="1"/>
      <w:numFmt w:val="decimal"/>
      <w:lvlText w:val="%4."/>
      <w:lvlJc w:val="left"/>
      <w:pPr>
        <w:ind w:left="3250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375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6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6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42" w:hanging="1440"/>
      </w:pPr>
      <w:rPr>
        <w:rFonts w:hint="default"/>
      </w:rPr>
    </w:lvl>
  </w:abstractNum>
  <w:abstractNum w:abstractNumId="23" w15:restartNumberingAfterBreak="0">
    <w:nsid w:val="1F9F3D89"/>
    <w:multiLevelType w:val="hybridMultilevel"/>
    <w:tmpl w:val="E988A0E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CE10B3"/>
    <w:multiLevelType w:val="hybridMultilevel"/>
    <w:tmpl w:val="C62874CC"/>
    <w:lvl w:ilvl="0" w:tplc="38090017">
      <w:start w:val="1"/>
      <w:numFmt w:val="lowerLetter"/>
      <w:lvlText w:val="%1)"/>
      <w:lvlJc w:val="left"/>
      <w:pPr>
        <w:ind w:left="2781" w:hanging="360"/>
      </w:pPr>
    </w:lvl>
    <w:lvl w:ilvl="1" w:tplc="38090019" w:tentative="1">
      <w:start w:val="1"/>
      <w:numFmt w:val="lowerLetter"/>
      <w:lvlText w:val="%2."/>
      <w:lvlJc w:val="left"/>
      <w:pPr>
        <w:ind w:left="3501" w:hanging="360"/>
      </w:pPr>
    </w:lvl>
    <w:lvl w:ilvl="2" w:tplc="3809001B" w:tentative="1">
      <w:start w:val="1"/>
      <w:numFmt w:val="lowerRoman"/>
      <w:lvlText w:val="%3."/>
      <w:lvlJc w:val="right"/>
      <w:pPr>
        <w:ind w:left="4221" w:hanging="180"/>
      </w:pPr>
    </w:lvl>
    <w:lvl w:ilvl="3" w:tplc="3809000F" w:tentative="1">
      <w:start w:val="1"/>
      <w:numFmt w:val="decimal"/>
      <w:lvlText w:val="%4."/>
      <w:lvlJc w:val="left"/>
      <w:pPr>
        <w:ind w:left="4941" w:hanging="360"/>
      </w:pPr>
    </w:lvl>
    <w:lvl w:ilvl="4" w:tplc="38090019" w:tentative="1">
      <w:start w:val="1"/>
      <w:numFmt w:val="lowerLetter"/>
      <w:lvlText w:val="%5."/>
      <w:lvlJc w:val="left"/>
      <w:pPr>
        <w:ind w:left="5661" w:hanging="360"/>
      </w:pPr>
    </w:lvl>
    <w:lvl w:ilvl="5" w:tplc="3809001B" w:tentative="1">
      <w:start w:val="1"/>
      <w:numFmt w:val="lowerRoman"/>
      <w:lvlText w:val="%6."/>
      <w:lvlJc w:val="right"/>
      <w:pPr>
        <w:ind w:left="6381" w:hanging="180"/>
      </w:pPr>
    </w:lvl>
    <w:lvl w:ilvl="6" w:tplc="3809000F" w:tentative="1">
      <w:start w:val="1"/>
      <w:numFmt w:val="decimal"/>
      <w:lvlText w:val="%7."/>
      <w:lvlJc w:val="left"/>
      <w:pPr>
        <w:ind w:left="7101" w:hanging="360"/>
      </w:pPr>
    </w:lvl>
    <w:lvl w:ilvl="7" w:tplc="38090019" w:tentative="1">
      <w:start w:val="1"/>
      <w:numFmt w:val="lowerLetter"/>
      <w:lvlText w:val="%8."/>
      <w:lvlJc w:val="left"/>
      <w:pPr>
        <w:ind w:left="7821" w:hanging="360"/>
      </w:pPr>
    </w:lvl>
    <w:lvl w:ilvl="8" w:tplc="3809001B" w:tentative="1">
      <w:start w:val="1"/>
      <w:numFmt w:val="lowerRoman"/>
      <w:lvlText w:val="%9."/>
      <w:lvlJc w:val="right"/>
      <w:pPr>
        <w:ind w:left="8541" w:hanging="180"/>
      </w:pPr>
    </w:lvl>
  </w:abstractNum>
  <w:abstractNum w:abstractNumId="25" w15:restartNumberingAfterBreak="0">
    <w:nsid w:val="237E5A53"/>
    <w:multiLevelType w:val="hybridMultilevel"/>
    <w:tmpl w:val="4A12FECA"/>
    <w:lvl w:ilvl="0" w:tplc="691CD0B4">
      <w:start w:val="1"/>
      <w:numFmt w:val="lowerLetter"/>
      <w:lvlText w:val="%1)"/>
      <w:lvlJc w:val="left"/>
      <w:pPr>
        <w:ind w:left="20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2" w:hanging="360"/>
      </w:pPr>
    </w:lvl>
    <w:lvl w:ilvl="2" w:tplc="3809001B" w:tentative="1">
      <w:start w:val="1"/>
      <w:numFmt w:val="lowerRoman"/>
      <w:lvlText w:val="%3."/>
      <w:lvlJc w:val="right"/>
      <w:pPr>
        <w:ind w:left="3512" w:hanging="180"/>
      </w:pPr>
    </w:lvl>
    <w:lvl w:ilvl="3" w:tplc="3809000F" w:tentative="1">
      <w:start w:val="1"/>
      <w:numFmt w:val="decimal"/>
      <w:lvlText w:val="%4."/>
      <w:lvlJc w:val="left"/>
      <w:pPr>
        <w:ind w:left="4232" w:hanging="360"/>
      </w:pPr>
    </w:lvl>
    <w:lvl w:ilvl="4" w:tplc="38090019" w:tentative="1">
      <w:start w:val="1"/>
      <w:numFmt w:val="lowerLetter"/>
      <w:lvlText w:val="%5."/>
      <w:lvlJc w:val="left"/>
      <w:pPr>
        <w:ind w:left="4952" w:hanging="360"/>
      </w:pPr>
    </w:lvl>
    <w:lvl w:ilvl="5" w:tplc="3809001B" w:tentative="1">
      <w:start w:val="1"/>
      <w:numFmt w:val="lowerRoman"/>
      <w:lvlText w:val="%6."/>
      <w:lvlJc w:val="right"/>
      <w:pPr>
        <w:ind w:left="5672" w:hanging="180"/>
      </w:pPr>
    </w:lvl>
    <w:lvl w:ilvl="6" w:tplc="3809000F" w:tentative="1">
      <w:start w:val="1"/>
      <w:numFmt w:val="decimal"/>
      <w:lvlText w:val="%7."/>
      <w:lvlJc w:val="left"/>
      <w:pPr>
        <w:ind w:left="6392" w:hanging="360"/>
      </w:pPr>
    </w:lvl>
    <w:lvl w:ilvl="7" w:tplc="38090019" w:tentative="1">
      <w:start w:val="1"/>
      <w:numFmt w:val="lowerLetter"/>
      <w:lvlText w:val="%8."/>
      <w:lvlJc w:val="left"/>
      <w:pPr>
        <w:ind w:left="7112" w:hanging="360"/>
      </w:pPr>
    </w:lvl>
    <w:lvl w:ilvl="8" w:tplc="38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26" w15:restartNumberingAfterBreak="0">
    <w:nsid w:val="251665BE"/>
    <w:multiLevelType w:val="hybridMultilevel"/>
    <w:tmpl w:val="81F4FE30"/>
    <w:lvl w:ilvl="0" w:tplc="42A8A2FC">
      <w:start w:val="1"/>
      <w:numFmt w:val="decimal"/>
      <w:lvlText w:val="%1)"/>
      <w:lvlJc w:val="left"/>
      <w:pPr>
        <w:ind w:left="2432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152" w:hanging="360"/>
      </w:pPr>
    </w:lvl>
    <w:lvl w:ilvl="2" w:tplc="3809001B">
      <w:start w:val="1"/>
      <w:numFmt w:val="lowerRoman"/>
      <w:lvlText w:val="%3."/>
      <w:lvlJc w:val="right"/>
      <w:pPr>
        <w:ind w:left="3872" w:hanging="180"/>
      </w:pPr>
    </w:lvl>
    <w:lvl w:ilvl="3" w:tplc="3809000F" w:tentative="1">
      <w:start w:val="1"/>
      <w:numFmt w:val="decimal"/>
      <w:lvlText w:val="%4."/>
      <w:lvlJc w:val="left"/>
      <w:pPr>
        <w:ind w:left="4592" w:hanging="360"/>
      </w:pPr>
    </w:lvl>
    <w:lvl w:ilvl="4" w:tplc="38090019" w:tentative="1">
      <w:start w:val="1"/>
      <w:numFmt w:val="lowerLetter"/>
      <w:lvlText w:val="%5."/>
      <w:lvlJc w:val="left"/>
      <w:pPr>
        <w:ind w:left="5312" w:hanging="360"/>
      </w:pPr>
    </w:lvl>
    <w:lvl w:ilvl="5" w:tplc="3809001B" w:tentative="1">
      <w:start w:val="1"/>
      <w:numFmt w:val="lowerRoman"/>
      <w:lvlText w:val="%6."/>
      <w:lvlJc w:val="right"/>
      <w:pPr>
        <w:ind w:left="6032" w:hanging="180"/>
      </w:pPr>
    </w:lvl>
    <w:lvl w:ilvl="6" w:tplc="3809000F" w:tentative="1">
      <w:start w:val="1"/>
      <w:numFmt w:val="decimal"/>
      <w:lvlText w:val="%7."/>
      <w:lvlJc w:val="left"/>
      <w:pPr>
        <w:ind w:left="6752" w:hanging="360"/>
      </w:pPr>
    </w:lvl>
    <w:lvl w:ilvl="7" w:tplc="38090019" w:tentative="1">
      <w:start w:val="1"/>
      <w:numFmt w:val="lowerLetter"/>
      <w:lvlText w:val="%8."/>
      <w:lvlJc w:val="left"/>
      <w:pPr>
        <w:ind w:left="7472" w:hanging="360"/>
      </w:pPr>
    </w:lvl>
    <w:lvl w:ilvl="8" w:tplc="3809001B" w:tentative="1">
      <w:start w:val="1"/>
      <w:numFmt w:val="lowerRoman"/>
      <w:lvlText w:val="%9."/>
      <w:lvlJc w:val="right"/>
      <w:pPr>
        <w:ind w:left="8192" w:hanging="180"/>
      </w:pPr>
    </w:lvl>
  </w:abstractNum>
  <w:abstractNum w:abstractNumId="27" w15:restartNumberingAfterBreak="0">
    <w:nsid w:val="2918430C"/>
    <w:multiLevelType w:val="multilevel"/>
    <w:tmpl w:val="34C4AD7A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  <w:iCs/>
      </w:rPr>
    </w:lvl>
    <w:lvl w:ilvl="1">
      <w:start w:val="2"/>
      <w:numFmt w:val="decimal"/>
      <w:lvlText w:val="%1.%2."/>
      <w:lvlJc w:val="left"/>
      <w:pPr>
        <w:ind w:left="1216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712" w:hanging="720"/>
      </w:pPr>
      <w:rPr>
        <w:rFonts w:hint="default"/>
        <w:i w:val="0"/>
        <w:iCs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2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3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8" w:hanging="2160"/>
      </w:pPr>
      <w:rPr>
        <w:rFonts w:hint="default"/>
      </w:rPr>
    </w:lvl>
  </w:abstractNum>
  <w:abstractNum w:abstractNumId="28" w15:restartNumberingAfterBreak="0">
    <w:nsid w:val="29C23DC7"/>
    <w:multiLevelType w:val="hybridMultilevel"/>
    <w:tmpl w:val="9460B5F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5F3E2C3C">
      <w:start w:val="1"/>
      <w:numFmt w:val="lowerLetter"/>
      <w:lvlText w:val="%3."/>
      <w:lvlJc w:val="right"/>
      <w:pPr>
        <w:ind w:left="2160" w:hanging="180"/>
      </w:pPr>
      <w:rPr>
        <w:rFonts w:asciiTheme="minorHAnsi" w:eastAsia="Times New Roman" w:hAnsiTheme="minorHAnsi" w:cstheme="minorHAnsi"/>
        <w:b/>
        <w:bCs/>
        <w:i/>
        <w:iCs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DC51E35"/>
    <w:multiLevelType w:val="hybridMultilevel"/>
    <w:tmpl w:val="C71C1564"/>
    <w:lvl w:ilvl="0" w:tplc="0BECDB14">
      <w:start w:val="1"/>
      <w:numFmt w:val="lowerLetter"/>
      <w:lvlText w:val="%1)"/>
      <w:lvlJc w:val="left"/>
      <w:pPr>
        <w:ind w:left="2705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3425" w:hanging="360"/>
      </w:pPr>
    </w:lvl>
    <w:lvl w:ilvl="2" w:tplc="3809001B" w:tentative="1">
      <w:start w:val="1"/>
      <w:numFmt w:val="lowerRoman"/>
      <w:lvlText w:val="%3."/>
      <w:lvlJc w:val="right"/>
      <w:pPr>
        <w:ind w:left="4145" w:hanging="180"/>
      </w:pPr>
    </w:lvl>
    <w:lvl w:ilvl="3" w:tplc="3809000F" w:tentative="1">
      <w:start w:val="1"/>
      <w:numFmt w:val="decimal"/>
      <w:lvlText w:val="%4."/>
      <w:lvlJc w:val="left"/>
      <w:pPr>
        <w:ind w:left="4865" w:hanging="360"/>
      </w:pPr>
    </w:lvl>
    <w:lvl w:ilvl="4" w:tplc="38090019" w:tentative="1">
      <w:start w:val="1"/>
      <w:numFmt w:val="lowerLetter"/>
      <w:lvlText w:val="%5."/>
      <w:lvlJc w:val="left"/>
      <w:pPr>
        <w:ind w:left="5585" w:hanging="360"/>
      </w:pPr>
    </w:lvl>
    <w:lvl w:ilvl="5" w:tplc="3809001B" w:tentative="1">
      <w:start w:val="1"/>
      <w:numFmt w:val="lowerRoman"/>
      <w:lvlText w:val="%6."/>
      <w:lvlJc w:val="right"/>
      <w:pPr>
        <w:ind w:left="6305" w:hanging="180"/>
      </w:pPr>
    </w:lvl>
    <w:lvl w:ilvl="6" w:tplc="3809000F" w:tentative="1">
      <w:start w:val="1"/>
      <w:numFmt w:val="decimal"/>
      <w:lvlText w:val="%7."/>
      <w:lvlJc w:val="left"/>
      <w:pPr>
        <w:ind w:left="7025" w:hanging="360"/>
      </w:pPr>
    </w:lvl>
    <w:lvl w:ilvl="7" w:tplc="38090019" w:tentative="1">
      <w:start w:val="1"/>
      <w:numFmt w:val="lowerLetter"/>
      <w:lvlText w:val="%8."/>
      <w:lvlJc w:val="left"/>
      <w:pPr>
        <w:ind w:left="7745" w:hanging="360"/>
      </w:pPr>
    </w:lvl>
    <w:lvl w:ilvl="8" w:tplc="38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30" w15:restartNumberingAfterBreak="0">
    <w:nsid w:val="32547E56"/>
    <w:multiLevelType w:val="hybridMultilevel"/>
    <w:tmpl w:val="95648CEE"/>
    <w:lvl w:ilvl="0" w:tplc="70CA6CE2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1" w15:restartNumberingAfterBreak="0">
    <w:nsid w:val="34FB42D8"/>
    <w:multiLevelType w:val="multilevel"/>
    <w:tmpl w:val="7E40D5D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16" w:hanging="720"/>
      </w:pPr>
      <w:rPr>
        <w:rFonts w:hint="default"/>
      </w:rPr>
    </w:lvl>
    <w:lvl w:ilvl="2">
      <w:start w:val="1"/>
      <w:numFmt w:val="upperRoman"/>
      <w:lvlText w:val="%3."/>
      <w:lvlJc w:val="right"/>
      <w:pPr>
        <w:ind w:left="1712" w:hanging="720"/>
      </w:pPr>
    </w:lvl>
    <w:lvl w:ilvl="3">
      <w:start w:val="1"/>
      <w:numFmt w:val="decimal"/>
      <w:lvlText w:val="%1.%2.%3.%4.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2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3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8" w:hanging="2160"/>
      </w:pPr>
      <w:rPr>
        <w:rFonts w:hint="default"/>
      </w:rPr>
    </w:lvl>
  </w:abstractNum>
  <w:abstractNum w:abstractNumId="32" w15:restartNumberingAfterBreak="0">
    <w:nsid w:val="360C398B"/>
    <w:multiLevelType w:val="hybridMultilevel"/>
    <w:tmpl w:val="22161DEA"/>
    <w:lvl w:ilvl="0" w:tplc="38090017">
      <w:start w:val="1"/>
      <w:numFmt w:val="lowerLetter"/>
      <w:lvlText w:val="%1)"/>
      <w:lvlJc w:val="left"/>
      <w:pPr>
        <w:ind w:left="315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872" w:hanging="360"/>
      </w:pPr>
    </w:lvl>
    <w:lvl w:ilvl="2" w:tplc="FFFFFFFF" w:tentative="1">
      <w:start w:val="1"/>
      <w:numFmt w:val="lowerRoman"/>
      <w:lvlText w:val="%3."/>
      <w:lvlJc w:val="right"/>
      <w:pPr>
        <w:ind w:left="4592" w:hanging="180"/>
      </w:pPr>
    </w:lvl>
    <w:lvl w:ilvl="3" w:tplc="FFFFFFFF" w:tentative="1">
      <w:start w:val="1"/>
      <w:numFmt w:val="decimal"/>
      <w:lvlText w:val="%4."/>
      <w:lvlJc w:val="left"/>
      <w:pPr>
        <w:ind w:left="5312" w:hanging="360"/>
      </w:pPr>
    </w:lvl>
    <w:lvl w:ilvl="4" w:tplc="FFFFFFFF" w:tentative="1">
      <w:start w:val="1"/>
      <w:numFmt w:val="lowerLetter"/>
      <w:lvlText w:val="%5."/>
      <w:lvlJc w:val="left"/>
      <w:pPr>
        <w:ind w:left="6032" w:hanging="360"/>
      </w:pPr>
    </w:lvl>
    <w:lvl w:ilvl="5" w:tplc="FFFFFFFF" w:tentative="1">
      <w:start w:val="1"/>
      <w:numFmt w:val="lowerRoman"/>
      <w:lvlText w:val="%6."/>
      <w:lvlJc w:val="right"/>
      <w:pPr>
        <w:ind w:left="6752" w:hanging="180"/>
      </w:pPr>
    </w:lvl>
    <w:lvl w:ilvl="6" w:tplc="FFFFFFFF" w:tentative="1">
      <w:start w:val="1"/>
      <w:numFmt w:val="decimal"/>
      <w:lvlText w:val="%7."/>
      <w:lvlJc w:val="left"/>
      <w:pPr>
        <w:ind w:left="7472" w:hanging="360"/>
      </w:pPr>
    </w:lvl>
    <w:lvl w:ilvl="7" w:tplc="FFFFFFFF" w:tentative="1">
      <w:start w:val="1"/>
      <w:numFmt w:val="lowerLetter"/>
      <w:lvlText w:val="%8."/>
      <w:lvlJc w:val="left"/>
      <w:pPr>
        <w:ind w:left="8192" w:hanging="360"/>
      </w:pPr>
    </w:lvl>
    <w:lvl w:ilvl="8" w:tplc="FFFFFFFF" w:tentative="1">
      <w:start w:val="1"/>
      <w:numFmt w:val="lowerRoman"/>
      <w:lvlText w:val="%9."/>
      <w:lvlJc w:val="right"/>
      <w:pPr>
        <w:ind w:left="8912" w:hanging="180"/>
      </w:pPr>
    </w:lvl>
  </w:abstractNum>
  <w:abstractNum w:abstractNumId="33" w15:restartNumberingAfterBreak="0">
    <w:nsid w:val="370F055E"/>
    <w:multiLevelType w:val="hybridMultilevel"/>
    <w:tmpl w:val="45623468"/>
    <w:lvl w:ilvl="0" w:tplc="38090017">
      <w:start w:val="1"/>
      <w:numFmt w:val="lowerLetter"/>
      <w:lvlText w:val="%1)"/>
      <w:lvlJc w:val="left"/>
      <w:pPr>
        <w:ind w:left="3872" w:hanging="360"/>
      </w:pPr>
    </w:lvl>
    <w:lvl w:ilvl="1" w:tplc="38090019" w:tentative="1">
      <w:start w:val="1"/>
      <w:numFmt w:val="lowerLetter"/>
      <w:lvlText w:val="%2."/>
      <w:lvlJc w:val="left"/>
      <w:pPr>
        <w:ind w:left="4592" w:hanging="360"/>
      </w:pPr>
    </w:lvl>
    <w:lvl w:ilvl="2" w:tplc="3809001B" w:tentative="1">
      <w:start w:val="1"/>
      <w:numFmt w:val="lowerRoman"/>
      <w:lvlText w:val="%3."/>
      <w:lvlJc w:val="right"/>
      <w:pPr>
        <w:ind w:left="5312" w:hanging="180"/>
      </w:pPr>
    </w:lvl>
    <w:lvl w:ilvl="3" w:tplc="3809000F" w:tentative="1">
      <w:start w:val="1"/>
      <w:numFmt w:val="decimal"/>
      <w:lvlText w:val="%4."/>
      <w:lvlJc w:val="left"/>
      <w:pPr>
        <w:ind w:left="6032" w:hanging="360"/>
      </w:pPr>
    </w:lvl>
    <w:lvl w:ilvl="4" w:tplc="38090019" w:tentative="1">
      <w:start w:val="1"/>
      <w:numFmt w:val="lowerLetter"/>
      <w:lvlText w:val="%5."/>
      <w:lvlJc w:val="left"/>
      <w:pPr>
        <w:ind w:left="6752" w:hanging="360"/>
      </w:pPr>
    </w:lvl>
    <w:lvl w:ilvl="5" w:tplc="3809001B" w:tentative="1">
      <w:start w:val="1"/>
      <w:numFmt w:val="lowerRoman"/>
      <w:lvlText w:val="%6."/>
      <w:lvlJc w:val="right"/>
      <w:pPr>
        <w:ind w:left="7472" w:hanging="180"/>
      </w:pPr>
    </w:lvl>
    <w:lvl w:ilvl="6" w:tplc="3809000F" w:tentative="1">
      <w:start w:val="1"/>
      <w:numFmt w:val="decimal"/>
      <w:lvlText w:val="%7."/>
      <w:lvlJc w:val="left"/>
      <w:pPr>
        <w:ind w:left="8192" w:hanging="360"/>
      </w:pPr>
    </w:lvl>
    <w:lvl w:ilvl="7" w:tplc="38090019" w:tentative="1">
      <w:start w:val="1"/>
      <w:numFmt w:val="lowerLetter"/>
      <w:lvlText w:val="%8."/>
      <w:lvlJc w:val="left"/>
      <w:pPr>
        <w:ind w:left="8912" w:hanging="360"/>
      </w:pPr>
    </w:lvl>
    <w:lvl w:ilvl="8" w:tplc="3809001B" w:tentative="1">
      <w:start w:val="1"/>
      <w:numFmt w:val="lowerRoman"/>
      <w:lvlText w:val="%9."/>
      <w:lvlJc w:val="right"/>
      <w:pPr>
        <w:ind w:left="9632" w:hanging="180"/>
      </w:pPr>
    </w:lvl>
  </w:abstractNum>
  <w:abstractNum w:abstractNumId="34" w15:restartNumberingAfterBreak="0">
    <w:nsid w:val="3E854081"/>
    <w:multiLevelType w:val="hybridMultilevel"/>
    <w:tmpl w:val="9920026C"/>
    <w:lvl w:ilvl="0" w:tplc="C44873DA">
      <w:start w:val="1"/>
      <w:numFmt w:val="decimal"/>
      <w:lvlText w:val="%1)"/>
      <w:lvlJc w:val="left"/>
      <w:pPr>
        <w:ind w:left="2160" w:hanging="360"/>
      </w:pPr>
      <w:rPr>
        <w:i w:val="0"/>
        <w:iCs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475F58A2"/>
    <w:multiLevelType w:val="hybridMultilevel"/>
    <w:tmpl w:val="2F3445F8"/>
    <w:lvl w:ilvl="0" w:tplc="082CFB1C">
      <w:start w:val="1"/>
      <w:numFmt w:val="decimal"/>
      <w:lvlText w:val="%1)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47A551A4"/>
    <w:multiLevelType w:val="hybridMultilevel"/>
    <w:tmpl w:val="849CD5A6"/>
    <w:lvl w:ilvl="0" w:tplc="04210011">
      <w:start w:val="1"/>
      <w:numFmt w:val="decimal"/>
      <w:lvlText w:val="%1)"/>
      <w:lvlJc w:val="left"/>
      <w:pPr>
        <w:ind w:left="3567" w:hanging="360"/>
      </w:pPr>
    </w:lvl>
    <w:lvl w:ilvl="1" w:tplc="38090019" w:tentative="1">
      <w:start w:val="1"/>
      <w:numFmt w:val="lowerLetter"/>
      <w:lvlText w:val="%2."/>
      <w:lvlJc w:val="left"/>
      <w:pPr>
        <w:ind w:left="4287" w:hanging="360"/>
      </w:pPr>
    </w:lvl>
    <w:lvl w:ilvl="2" w:tplc="3809001B" w:tentative="1">
      <w:start w:val="1"/>
      <w:numFmt w:val="lowerRoman"/>
      <w:lvlText w:val="%3."/>
      <w:lvlJc w:val="right"/>
      <w:pPr>
        <w:ind w:left="5007" w:hanging="180"/>
      </w:pPr>
    </w:lvl>
    <w:lvl w:ilvl="3" w:tplc="3809000F" w:tentative="1">
      <w:start w:val="1"/>
      <w:numFmt w:val="decimal"/>
      <w:lvlText w:val="%4."/>
      <w:lvlJc w:val="left"/>
      <w:pPr>
        <w:ind w:left="5727" w:hanging="360"/>
      </w:pPr>
    </w:lvl>
    <w:lvl w:ilvl="4" w:tplc="04210017">
      <w:start w:val="1"/>
      <w:numFmt w:val="lowerLetter"/>
      <w:lvlText w:val="%5)"/>
      <w:lvlJc w:val="left"/>
      <w:pPr>
        <w:ind w:left="6447" w:hanging="360"/>
      </w:pPr>
    </w:lvl>
    <w:lvl w:ilvl="5" w:tplc="3809001B" w:tentative="1">
      <w:start w:val="1"/>
      <w:numFmt w:val="lowerRoman"/>
      <w:lvlText w:val="%6."/>
      <w:lvlJc w:val="right"/>
      <w:pPr>
        <w:ind w:left="7167" w:hanging="180"/>
      </w:pPr>
    </w:lvl>
    <w:lvl w:ilvl="6" w:tplc="3809000F" w:tentative="1">
      <w:start w:val="1"/>
      <w:numFmt w:val="decimal"/>
      <w:lvlText w:val="%7."/>
      <w:lvlJc w:val="left"/>
      <w:pPr>
        <w:ind w:left="7887" w:hanging="360"/>
      </w:pPr>
    </w:lvl>
    <w:lvl w:ilvl="7" w:tplc="38090019" w:tentative="1">
      <w:start w:val="1"/>
      <w:numFmt w:val="lowerLetter"/>
      <w:lvlText w:val="%8."/>
      <w:lvlJc w:val="left"/>
      <w:pPr>
        <w:ind w:left="8607" w:hanging="360"/>
      </w:pPr>
    </w:lvl>
    <w:lvl w:ilvl="8" w:tplc="3809001B" w:tentative="1">
      <w:start w:val="1"/>
      <w:numFmt w:val="lowerRoman"/>
      <w:lvlText w:val="%9."/>
      <w:lvlJc w:val="right"/>
      <w:pPr>
        <w:ind w:left="9327" w:hanging="180"/>
      </w:pPr>
    </w:lvl>
  </w:abstractNum>
  <w:abstractNum w:abstractNumId="37" w15:restartNumberingAfterBreak="0">
    <w:nsid w:val="48691D1C"/>
    <w:multiLevelType w:val="hybridMultilevel"/>
    <w:tmpl w:val="C1F449EA"/>
    <w:lvl w:ilvl="0" w:tplc="38090011">
      <w:start w:val="1"/>
      <w:numFmt w:val="decimal"/>
      <w:lvlText w:val="%1)"/>
      <w:lvlJc w:val="left"/>
      <w:pPr>
        <w:ind w:left="3927" w:hanging="360"/>
      </w:pPr>
    </w:lvl>
    <w:lvl w:ilvl="1" w:tplc="38090019" w:tentative="1">
      <w:start w:val="1"/>
      <w:numFmt w:val="lowerLetter"/>
      <w:lvlText w:val="%2."/>
      <w:lvlJc w:val="left"/>
      <w:pPr>
        <w:ind w:left="4647" w:hanging="360"/>
      </w:pPr>
    </w:lvl>
    <w:lvl w:ilvl="2" w:tplc="3809001B" w:tentative="1">
      <w:start w:val="1"/>
      <w:numFmt w:val="lowerRoman"/>
      <w:lvlText w:val="%3."/>
      <w:lvlJc w:val="right"/>
      <w:pPr>
        <w:ind w:left="5367" w:hanging="180"/>
      </w:pPr>
    </w:lvl>
    <w:lvl w:ilvl="3" w:tplc="3809000F" w:tentative="1">
      <w:start w:val="1"/>
      <w:numFmt w:val="decimal"/>
      <w:lvlText w:val="%4."/>
      <w:lvlJc w:val="left"/>
      <w:pPr>
        <w:ind w:left="6087" w:hanging="360"/>
      </w:pPr>
    </w:lvl>
    <w:lvl w:ilvl="4" w:tplc="38090019" w:tentative="1">
      <w:start w:val="1"/>
      <w:numFmt w:val="lowerLetter"/>
      <w:lvlText w:val="%5."/>
      <w:lvlJc w:val="left"/>
      <w:pPr>
        <w:ind w:left="6807" w:hanging="360"/>
      </w:pPr>
    </w:lvl>
    <w:lvl w:ilvl="5" w:tplc="3809001B" w:tentative="1">
      <w:start w:val="1"/>
      <w:numFmt w:val="lowerRoman"/>
      <w:lvlText w:val="%6."/>
      <w:lvlJc w:val="right"/>
      <w:pPr>
        <w:ind w:left="7527" w:hanging="180"/>
      </w:pPr>
    </w:lvl>
    <w:lvl w:ilvl="6" w:tplc="3809000F" w:tentative="1">
      <w:start w:val="1"/>
      <w:numFmt w:val="decimal"/>
      <w:lvlText w:val="%7."/>
      <w:lvlJc w:val="left"/>
      <w:pPr>
        <w:ind w:left="8247" w:hanging="360"/>
      </w:pPr>
    </w:lvl>
    <w:lvl w:ilvl="7" w:tplc="38090019" w:tentative="1">
      <w:start w:val="1"/>
      <w:numFmt w:val="lowerLetter"/>
      <w:lvlText w:val="%8."/>
      <w:lvlJc w:val="left"/>
      <w:pPr>
        <w:ind w:left="8967" w:hanging="360"/>
      </w:pPr>
    </w:lvl>
    <w:lvl w:ilvl="8" w:tplc="3809001B" w:tentative="1">
      <w:start w:val="1"/>
      <w:numFmt w:val="lowerRoman"/>
      <w:lvlText w:val="%9."/>
      <w:lvlJc w:val="right"/>
      <w:pPr>
        <w:ind w:left="9687" w:hanging="180"/>
      </w:pPr>
    </w:lvl>
  </w:abstractNum>
  <w:abstractNum w:abstractNumId="38" w15:restartNumberingAfterBreak="0">
    <w:nsid w:val="49AA3F73"/>
    <w:multiLevelType w:val="multilevel"/>
    <w:tmpl w:val="619E6FB6"/>
    <w:lvl w:ilvl="0">
      <w:start w:val="1"/>
      <w:numFmt w:val="decimal"/>
      <w:lvlText w:val="%1."/>
      <w:lvlJc w:val="left"/>
      <w:pPr>
        <w:ind w:left="1882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3410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2602" w:hanging="360"/>
      </w:pPr>
      <w:rPr>
        <w:i w:val="0"/>
        <w:iCs w:val="0"/>
        <w:sz w:val="22"/>
        <w:szCs w:val="22"/>
      </w:rPr>
    </w:lvl>
    <w:lvl w:ilvl="3">
      <w:start w:val="1"/>
      <w:numFmt w:val="decimal"/>
      <w:lvlText w:val="%4."/>
      <w:lvlJc w:val="left"/>
      <w:pPr>
        <w:ind w:left="3250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375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6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6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42" w:hanging="1440"/>
      </w:pPr>
      <w:rPr>
        <w:rFonts w:hint="default"/>
      </w:rPr>
    </w:lvl>
  </w:abstractNum>
  <w:abstractNum w:abstractNumId="39" w15:restartNumberingAfterBreak="0">
    <w:nsid w:val="4A7412DD"/>
    <w:multiLevelType w:val="hybridMultilevel"/>
    <w:tmpl w:val="A6AEEB38"/>
    <w:lvl w:ilvl="0" w:tplc="38090011">
      <w:start w:val="1"/>
      <w:numFmt w:val="decimal"/>
      <w:lvlText w:val="%1)"/>
      <w:lvlJc w:val="left"/>
      <w:pPr>
        <w:ind w:left="2781" w:hanging="360"/>
      </w:pPr>
    </w:lvl>
    <w:lvl w:ilvl="1" w:tplc="FFFFFFFF" w:tentative="1">
      <w:start w:val="1"/>
      <w:numFmt w:val="lowerLetter"/>
      <w:lvlText w:val="%2."/>
      <w:lvlJc w:val="left"/>
      <w:pPr>
        <w:ind w:left="3501" w:hanging="360"/>
      </w:pPr>
    </w:lvl>
    <w:lvl w:ilvl="2" w:tplc="FFFFFFFF" w:tentative="1">
      <w:start w:val="1"/>
      <w:numFmt w:val="lowerRoman"/>
      <w:lvlText w:val="%3."/>
      <w:lvlJc w:val="right"/>
      <w:pPr>
        <w:ind w:left="4221" w:hanging="180"/>
      </w:pPr>
    </w:lvl>
    <w:lvl w:ilvl="3" w:tplc="FFFFFFFF" w:tentative="1">
      <w:start w:val="1"/>
      <w:numFmt w:val="decimal"/>
      <w:lvlText w:val="%4."/>
      <w:lvlJc w:val="left"/>
      <w:pPr>
        <w:ind w:left="4941" w:hanging="360"/>
      </w:pPr>
    </w:lvl>
    <w:lvl w:ilvl="4" w:tplc="FFFFFFFF" w:tentative="1">
      <w:start w:val="1"/>
      <w:numFmt w:val="lowerLetter"/>
      <w:lvlText w:val="%5."/>
      <w:lvlJc w:val="left"/>
      <w:pPr>
        <w:ind w:left="5661" w:hanging="360"/>
      </w:pPr>
    </w:lvl>
    <w:lvl w:ilvl="5" w:tplc="FFFFFFFF" w:tentative="1">
      <w:start w:val="1"/>
      <w:numFmt w:val="lowerRoman"/>
      <w:lvlText w:val="%6."/>
      <w:lvlJc w:val="right"/>
      <w:pPr>
        <w:ind w:left="6381" w:hanging="180"/>
      </w:pPr>
    </w:lvl>
    <w:lvl w:ilvl="6" w:tplc="FFFFFFFF" w:tentative="1">
      <w:start w:val="1"/>
      <w:numFmt w:val="decimal"/>
      <w:lvlText w:val="%7."/>
      <w:lvlJc w:val="left"/>
      <w:pPr>
        <w:ind w:left="7101" w:hanging="360"/>
      </w:pPr>
    </w:lvl>
    <w:lvl w:ilvl="7" w:tplc="FFFFFFFF" w:tentative="1">
      <w:start w:val="1"/>
      <w:numFmt w:val="lowerLetter"/>
      <w:lvlText w:val="%8."/>
      <w:lvlJc w:val="left"/>
      <w:pPr>
        <w:ind w:left="7821" w:hanging="360"/>
      </w:pPr>
    </w:lvl>
    <w:lvl w:ilvl="8" w:tplc="FFFFFFFF" w:tentative="1">
      <w:start w:val="1"/>
      <w:numFmt w:val="lowerRoman"/>
      <w:lvlText w:val="%9."/>
      <w:lvlJc w:val="right"/>
      <w:pPr>
        <w:ind w:left="8541" w:hanging="180"/>
      </w:pPr>
    </w:lvl>
  </w:abstractNum>
  <w:abstractNum w:abstractNumId="40" w15:restartNumberingAfterBreak="0">
    <w:nsid w:val="4CDB3E94"/>
    <w:multiLevelType w:val="hybridMultilevel"/>
    <w:tmpl w:val="9E383A3E"/>
    <w:lvl w:ilvl="0" w:tplc="04210011">
      <w:start w:val="1"/>
      <w:numFmt w:val="decimal"/>
      <w:lvlText w:val="%1)"/>
      <w:lvlJc w:val="left"/>
      <w:pPr>
        <w:ind w:left="2432" w:hanging="360"/>
      </w:pPr>
    </w:lvl>
    <w:lvl w:ilvl="1" w:tplc="38090019" w:tentative="1">
      <w:start w:val="1"/>
      <w:numFmt w:val="lowerLetter"/>
      <w:lvlText w:val="%2."/>
      <w:lvlJc w:val="left"/>
      <w:pPr>
        <w:ind w:left="3152" w:hanging="360"/>
      </w:pPr>
    </w:lvl>
    <w:lvl w:ilvl="2" w:tplc="3809001B" w:tentative="1">
      <w:start w:val="1"/>
      <w:numFmt w:val="lowerRoman"/>
      <w:lvlText w:val="%3."/>
      <w:lvlJc w:val="right"/>
      <w:pPr>
        <w:ind w:left="3872" w:hanging="180"/>
      </w:pPr>
    </w:lvl>
    <w:lvl w:ilvl="3" w:tplc="3809000F" w:tentative="1">
      <w:start w:val="1"/>
      <w:numFmt w:val="decimal"/>
      <w:lvlText w:val="%4."/>
      <w:lvlJc w:val="left"/>
      <w:pPr>
        <w:ind w:left="4592" w:hanging="360"/>
      </w:pPr>
    </w:lvl>
    <w:lvl w:ilvl="4" w:tplc="38090019" w:tentative="1">
      <w:start w:val="1"/>
      <w:numFmt w:val="lowerLetter"/>
      <w:lvlText w:val="%5."/>
      <w:lvlJc w:val="left"/>
      <w:pPr>
        <w:ind w:left="5312" w:hanging="360"/>
      </w:pPr>
    </w:lvl>
    <w:lvl w:ilvl="5" w:tplc="3809001B" w:tentative="1">
      <w:start w:val="1"/>
      <w:numFmt w:val="lowerRoman"/>
      <w:lvlText w:val="%6."/>
      <w:lvlJc w:val="right"/>
      <w:pPr>
        <w:ind w:left="6032" w:hanging="180"/>
      </w:pPr>
    </w:lvl>
    <w:lvl w:ilvl="6" w:tplc="3809000F" w:tentative="1">
      <w:start w:val="1"/>
      <w:numFmt w:val="decimal"/>
      <w:lvlText w:val="%7."/>
      <w:lvlJc w:val="left"/>
      <w:pPr>
        <w:ind w:left="6752" w:hanging="360"/>
      </w:pPr>
    </w:lvl>
    <w:lvl w:ilvl="7" w:tplc="38090019" w:tentative="1">
      <w:start w:val="1"/>
      <w:numFmt w:val="lowerLetter"/>
      <w:lvlText w:val="%8."/>
      <w:lvlJc w:val="left"/>
      <w:pPr>
        <w:ind w:left="7472" w:hanging="360"/>
      </w:pPr>
    </w:lvl>
    <w:lvl w:ilvl="8" w:tplc="3809001B" w:tentative="1">
      <w:start w:val="1"/>
      <w:numFmt w:val="lowerRoman"/>
      <w:lvlText w:val="%9."/>
      <w:lvlJc w:val="right"/>
      <w:pPr>
        <w:ind w:left="8192" w:hanging="180"/>
      </w:pPr>
    </w:lvl>
  </w:abstractNum>
  <w:abstractNum w:abstractNumId="41" w15:restartNumberingAfterBreak="0">
    <w:nsid w:val="4E3E6FE9"/>
    <w:multiLevelType w:val="hybridMultilevel"/>
    <w:tmpl w:val="3730A330"/>
    <w:lvl w:ilvl="0" w:tplc="38090011">
      <w:start w:val="1"/>
      <w:numFmt w:val="decimal"/>
      <w:lvlText w:val="%1)"/>
      <w:lvlJc w:val="left"/>
      <w:pPr>
        <w:ind w:left="2602" w:hanging="360"/>
      </w:pPr>
    </w:lvl>
    <w:lvl w:ilvl="1" w:tplc="38090019" w:tentative="1">
      <w:start w:val="1"/>
      <w:numFmt w:val="lowerLetter"/>
      <w:lvlText w:val="%2."/>
      <w:lvlJc w:val="left"/>
      <w:pPr>
        <w:ind w:left="3322" w:hanging="360"/>
      </w:pPr>
    </w:lvl>
    <w:lvl w:ilvl="2" w:tplc="3809001B" w:tentative="1">
      <w:start w:val="1"/>
      <w:numFmt w:val="lowerRoman"/>
      <w:lvlText w:val="%3."/>
      <w:lvlJc w:val="right"/>
      <w:pPr>
        <w:ind w:left="4042" w:hanging="180"/>
      </w:pPr>
    </w:lvl>
    <w:lvl w:ilvl="3" w:tplc="3809000F" w:tentative="1">
      <w:start w:val="1"/>
      <w:numFmt w:val="decimal"/>
      <w:lvlText w:val="%4."/>
      <w:lvlJc w:val="left"/>
      <w:pPr>
        <w:ind w:left="4762" w:hanging="360"/>
      </w:pPr>
    </w:lvl>
    <w:lvl w:ilvl="4" w:tplc="38090019" w:tentative="1">
      <w:start w:val="1"/>
      <w:numFmt w:val="lowerLetter"/>
      <w:lvlText w:val="%5."/>
      <w:lvlJc w:val="left"/>
      <w:pPr>
        <w:ind w:left="5482" w:hanging="360"/>
      </w:pPr>
    </w:lvl>
    <w:lvl w:ilvl="5" w:tplc="3809001B" w:tentative="1">
      <w:start w:val="1"/>
      <w:numFmt w:val="lowerRoman"/>
      <w:lvlText w:val="%6."/>
      <w:lvlJc w:val="right"/>
      <w:pPr>
        <w:ind w:left="6202" w:hanging="180"/>
      </w:pPr>
    </w:lvl>
    <w:lvl w:ilvl="6" w:tplc="3809000F" w:tentative="1">
      <w:start w:val="1"/>
      <w:numFmt w:val="decimal"/>
      <w:lvlText w:val="%7."/>
      <w:lvlJc w:val="left"/>
      <w:pPr>
        <w:ind w:left="6922" w:hanging="360"/>
      </w:pPr>
    </w:lvl>
    <w:lvl w:ilvl="7" w:tplc="38090019" w:tentative="1">
      <w:start w:val="1"/>
      <w:numFmt w:val="lowerLetter"/>
      <w:lvlText w:val="%8."/>
      <w:lvlJc w:val="left"/>
      <w:pPr>
        <w:ind w:left="7642" w:hanging="360"/>
      </w:pPr>
    </w:lvl>
    <w:lvl w:ilvl="8" w:tplc="3809001B" w:tentative="1">
      <w:start w:val="1"/>
      <w:numFmt w:val="lowerRoman"/>
      <w:lvlText w:val="%9."/>
      <w:lvlJc w:val="right"/>
      <w:pPr>
        <w:ind w:left="8362" w:hanging="180"/>
      </w:pPr>
    </w:lvl>
  </w:abstractNum>
  <w:abstractNum w:abstractNumId="42" w15:restartNumberingAfterBreak="0">
    <w:nsid w:val="4E5F6833"/>
    <w:multiLevelType w:val="hybridMultilevel"/>
    <w:tmpl w:val="CF2661B8"/>
    <w:lvl w:ilvl="0" w:tplc="38090017">
      <w:start w:val="1"/>
      <w:numFmt w:val="lowerLetter"/>
      <w:lvlText w:val="%1)"/>
      <w:lvlJc w:val="left"/>
      <w:pPr>
        <w:ind w:left="20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92" w:hanging="360"/>
      </w:pPr>
    </w:lvl>
    <w:lvl w:ilvl="2" w:tplc="FFFFFFFF" w:tentative="1">
      <w:start w:val="1"/>
      <w:numFmt w:val="lowerRoman"/>
      <w:lvlText w:val="%3."/>
      <w:lvlJc w:val="right"/>
      <w:pPr>
        <w:ind w:left="3512" w:hanging="180"/>
      </w:pPr>
    </w:lvl>
    <w:lvl w:ilvl="3" w:tplc="FFFFFFFF" w:tentative="1">
      <w:start w:val="1"/>
      <w:numFmt w:val="decimal"/>
      <w:lvlText w:val="%4."/>
      <w:lvlJc w:val="left"/>
      <w:pPr>
        <w:ind w:left="4232" w:hanging="360"/>
      </w:pPr>
    </w:lvl>
    <w:lvl w:ilvl="4" w:tplc="FFFFFFFF" w:tentative="1">
      <w:start w:val="1"/>
      <w:numFmt w:val="lowerLetter"/>
      <w:lvlText w:val="%5."/>
      <w:lvlJc w:val="left"/>
      <w:pPr>
        <w:ind w:left="4952" w:hanging="360"/>
      </w:pPr>
    </w:lvl>
    <w:lvl w:ilvl="5" w:tplc="FFFFFFFF" w:tentative="1">
      <w:start w:val="1"/>
      <w:numFmt w:val="lowerRoman"/>
      <w:lvlText w:val="%6."/>
      <w:lvlJc w:val="right"/>
      <w:pPr>
        <w:ind w:left="5672" w:hanging="180"/>
      </w:pPr>
    </w:lvl>
    <w:lvl w:ilvl="6" w:tplc="FFFFFFFF" w:tentative="1">
      <w:start w:val="1"/>
      <w:numFmt w:val="decimal"/>
      <w:lvlText w:val="%7."/>
      <w:lvlJc w:val="left"/>
      <w:pPr>
        <w:ind w:left="6392" w:hanging="360"/>
      </w:pPr>
    </w:lvl>
    <w:lvl w:ilvl="7" w:tplc="FFFFFFFF" w:tentative="1">
      <w:start w:val="1"/>
      <w:numFmt w:val="lowerLetter"/>
      <w:lvlText w:val="%8."/>
      <w:lvlJc w:val="left"/>
      <w:pPr>
        <w:ind w:left="7112" w:hanging="360"/>
      </w:pPr>
    </w:lvl>
    <w:lvl w:ilvl="8" w:tplc="FFFFFFFF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43" w15:restartNumberingAfterBreak="0">
    <w:nsid w:val="4E7937E9"/>
    <w:multiLevelType w:val="hybridMultilevel"/>
    <w:tmpl w:val="3E4C482E"/>
    <w:lvl w:ilvl="0" w:tplc="38090017">
      <w:start w:val="1"/>
      <w:numFmt w:val="lowerLetter"/>
      <w:lvlText w:val="%1)"/>
      <w:lvlJc w:val="left"/>
      <w:pPr>
        <w:ind w:left="2781" w:hanging="360"/>
      </w:pPr>
    </w:lvl>
    <w:lvl w:ilvl="1" w:tplc="38090019" w:tentative="1">
      <w:start w:val="1"/>
      <w:numFmt w:val="lowerLetter"/>
      <w:lvlText w:val="%2."/>
      <w:lvlJc w:val="left"/>
      <w:pPr>
        <w:ind w:left="3501" w:hanging="360"/>
      </w:pPr>
    </w:lvl>
    <w:lvl w:ilvl="2" w:tplc="3809001B" w:tentative="1">
      <w:start w:val="1"/>
      <w:numFmt w:val="lowerRoman"/>
      <w:lvlText w:val="%3."/>
      <w:lvlJc w:val="right"/>
      <w:pPr>
        <w:ind w:left="4221" w:hanging="180"/>
      </w:pPr>
    </w:lvl>
    <w:lvl w:ilvl="3" w:tplc="3809000F" w:tentative="1">
      <w:start w:val="1"/>
      <w:numFmt w:val="decimal"/>
      <w:lvlText w:val="%4."/>
      <w:lvlJc w:val="left"/>
      <w:pPr>
        <w:ind w:left="4941" w:hanging="360"/>
      </w:pPr>
    </w:lvl>
    <w:lvl w:ilvl="4" w:tplc="38090019" w:tentative="1">
      <w:start w:val="1"/>
      <w:numFmt w:val="lowerLetter"/>
      <w:lvlText w:val="%5."/>
      <w:lvlJc w:val="left"/>
      <w:pPr>
        <w:ind w:left="5661" w:hanging="360"/>
      </w:pPr>
    </w:lvl>
    <w:lvl w:ilvl="5" w:tplc="3809001B" w:tentative="1">
      <w:start w:val="1"/>
      <w:numFmt w:val="lowerRoman"/>
      <w:lvlText w:val="%6."/>
      <w:lvlJc w:val="right"/>
      <w:pPr>
        <w:ind w:left="6381" w:hanging="180"/>
      </w:pPr>
    </w:lvl>
    <w:lvl w:ilvl="6" w:tplc="3809000F" w:tentative="1">
      <w:start w:val="1"/>
      <w:numFmt w:val="decimal"/>
      <w:lvlText w:val="%7."/>
      <w:lvlJc w:val="left"/>
      <w:pPr>
        <w:ind w:left="7101" w:hanging="360"/>
      </w:pPr>
    </w:lvl>
    <w:lvl w:ilvl="7" w:tplc="38090019" w:tentative="1">
      <w:start w:val="1"/>
      <w:numFmt w:val="lowerLetter"/>
      <w:lvlText w:val="%8."/>
      <w:lvlJc w:val="left"/>
      <w:pPr>
        <w:ind w:left="7821" w:hanging="360"/>
      </w:pPr>
    </w:lvl>
    <w:lvl w:ilvl="8" w:tplc="3809001B" w:tentative="1">
      <w:start w:val="1"/>
      <w:numFmt w:val="lowerRoman"/>
      <w:lvlText w:val="%9."/>
      <w:lvlJc w:val="right"/>
      <w:pPr>
        <w:ind w:left="8541" w:hanging="180"/>
      </w:pPr>
    </w:lvl>
  </w:abstractNum>
  <w:abstractNum w:abstractNumId="44" w15:restartNumberingAfterBreak="0">
    <w:nsid w:val="4FB21C97"/>
    <w:multiLevelType w:val="hybridMultilevel"/>
    <w:tmpl w:val="2858177C"/>
    <w:lvl w:ilvl="0" w:tplc="38090011">
      <w:start w:val="1"/>
      <w:numFmt w:val="decimal"/>
      <w:lvlText w:val="%1)"/>
      <w:lvlJc w:val="left"/>
      <w:pPr>
        <w:ind w:left="1936" w:hanging="360"/>
      </w:pPr>
    </w:lvl>
    <w:lvl w:ilvl="1" w:tplc="38090019" w:tentative="1">
      <w:start w:val="1"/>
      <w:numFmt w:val="lowerLetter"/>
      <w:lvlText w:val="%2."/>
      <w:lvlJc w:val="left"/>
      <w:pPr>
        <w:ind w:left="2656" w:hanging="360"/>
      </w:pPr>
    </w:lvl>
    <w:lvl w:ilvl="2" w:tplc="3809001B" w:tentative="1">
      <w:start w:val="1"/>
      <w:numFmt w:val="lowerRoman"/>
      <w:lvlText w:val="%3."/>
      <w:lvlJc w:val="right"/>
      <w:pPr>
        <w:ind w:left="3376" w:hanging="180"/>
      </w:pPr>
    </w:lvl>
    <w:lvl w:ilvl="3" w:tplc="3809000F" w:tentative="1">
      <w:start w:val="1"/>
      <w:numFmt w:val="decimal"/>
      <w:lvlText w:val="%4."/>
      <w:lvlJc w:val="left"/>
      <w:pPr>
        <w:ind w:left="4096" w:hanging="360"/>
      </w:pPr>
    </w:lvl>
    <w:lvl w:ilvl="4" w:tplc="38090019" w:tentative="1">
      <w:start w:val="1"/>
      <w:numFmt w:val="lowerLetter"/>
      <w:lvlText w:val="%5."/>
      <w:lvlJc w:val="left"/>
      <w:pPr>
        <w:ind w:left="4816" w:hanging="360"/>
      </w:pPr>
    </w:lvl>
    <w:lvl w:ilvl="5" w:tplc="3809001B" w:tentative="1">
      <w:start w:val="1"/>
      <w:numFmt w:val="lowerRoman"/>
      <w:lvlText w:val="%6."/>
      <w:lvlJc w:val="right"/>
      <w:pPr>
        <w:ind w:left="5536" w:hanging="180"/>
      </w:pPr>
    </w:lvl>
    <w:lvl w:ilvl="6" w:tplc="3809000F" w:tentative="1">
      <w:start w:val="1"/>
      <w:numFmt w:val="decimal"/>
      <w:lvlText w:val="%7."/>
      <w:lvlJc w:val="left"/>
      <w:pPr>
        <w:ind w:left="6256" w:hanging="360"/>
      </w:pPr>
    </w:lvl>
    <w:lvl w:ilvl="7" w:tplc="38090019" w:tentative="1">
      <w:start w:val="1"/>
      <w:numFmt w:val="lowerLetter"/>
      <w:lvlText w:val="%8."/>
      <w:lvlJc w:val="left"/>
      <w:pPr>
        <w:ind w:left="6976" w:hanging="360"/>
      </w:pPr>
    </w:lvl>
    <w:lvl w:ilvl="8" w:tplc="3809001B" w:tentative="1">
      <w:start w:val="1"/>
      <w:numFmt w:val="lowerRoman"/>
      <w:lvlText w:val="%9."/>
      <w:lvlJc w:val="right"/>
      <w:pPr>
        <w:ind w:left="7696" w:hanging="180"/>
      </w:pPr>
    </w:lvl>
  </w:abstractNum>
  <w:abstractNum w:abstractNumId="45" w15:restartNumberingAfterBreak="0">
    <w:nsid w:val="50A51C67"/>
    <w:multiLevelType w:val="hybridMultilevel"/>
    <w:tmpl w:val="E61C71EE"/>
    <w:lvl w:ilvl="0" w:tplc="04210013">
      <w:start w:val="1"/>
      <w:numFmt w:val="upperRoman"/>
      <w:lvlText w:val="%1."/>
      <w:lvlJc w:val="right"/>
      <w:pPr>
        <w:ind w:left="20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2" w:hanging="360"/>
      </w:pPr>
    </w:lvl>
    <w:lvl w:ilvl="2" w:tplc="3809001B" w:tentative="1">
      <w:start w:val="1"/>
      <w:numFmt w:val="lowerRoman"/>
      <w:lvlText w:val="%3."/>
      <w:lvlJc w:val="right"/>
      <w:pPr>
        <w:ind w:left="3512" w:hanging="180"/>
      </w:pPr>
    </w:lvl>
    <w:lvl w:ilvl="3" w:tplc="3809000F" w:tentative="1">
      <w:start w:val="1"/>
      <w:numFmt w:val="decimal"/>
      <w:lvlText w:val="%4."/>
      <w:lvlJc w:val="left"/>
      <w:pPr>
        <w:ind w:left="4232" w:hanging="360"/>
      </w:pPr>
    </w:lvl>
    <w:lvl w:ilvl="4" w:tplc="38090019" w:tentative="1">
      <w:start w:val="1"/>
      <w:numFmt w:val="lowerLetter"/>
      <w:lvlText w:val="%5."/>
      <w:lvlJc w:val="left"/>
      <w:pPr>
        <w:ind w:left="4952" w:hanging="360"/>
      </w:pPr>
    </w:lvl>
    <w:lvl w:ilvl="5" w:tplc="3809001B" w:tentative="1">
      <w:start w:val="1"/>
      <w:numFmt w:val="lowerRoman"/>
      <w:lvlText w:val="%6."/>
      <w:lvlJc w:val="right"/>
      <w:pPr>
        <w:ind w:left="5672" w:hanging="180"/>
      </w:pPr>
    </w:lvl>
    <w:lvl w:ilvl="6" w:tplc="3809000F" w:tentative="1">
      <w:start w:val="1"/>
      <w:numFmt w:val="decimal"/>
      <w:lvlText w:val="%7."/>
      <w:lvlJc w:val="left"/>
      <w:pPr>
        <w:ind w:left="6392" w:hanging="360"/>
      </w:pPr>
    </w:lvl>
    <w:lvl w:ilvl="7" w:tplc="38090019" w:tentative="1">
      <w:start w:val="1"/>
      <w:numFmt w:val="lowerLetter"/>
      <w:lvlText w:val="%8."/>
      <w:lvlJc w:val="left"/>
      <w:pPr>
        <w:ind w:left="7112" w:hanging="360"/>
      </w:pPr>
    </w:lvl>
    <w:lvl w:ilvl="8" w:tplc="38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46" w15:restartNumberingAfterBreak="0">
    <w:nsid w:val="52F25F19"/>
    <w:multiLevelType w:val="hybridMultilevel"/>
    <w:tmpl w:val="EF66D4DC"/>
    <w:lvl w:ilvl="0" w:tplc="75408D98">
      <w:start w:val="1"/>
      <w:numFmt w:val="decimal"/>
      <w:lvlText w:val="%1)"/>
      <w:lvlJc w:val="left"/>
      <w:pPr>
        <w:ind w:left="2345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47" w15:restartNumberingAfterBreak="0">
    <w:nsid w:val="531B0C6E"/>
    <w:multiLevelType w:val="hybridMultilevel"/>
    <w:tmpl w:val="39F84D4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3D313DC"/>
    <w:multiLevelType w:val="hybridMultilevel"/>
    <w:tmpl w:val="D82E059A"/>
    <w:lvl w:ilvl="0" w:tplc="38D0FE44">
      <w:start w:val="1"/>
      <w:numFmt w:val="lowerLetter"/>
      <w:lvlText w:val="%1)"/>
      <w:lvlJc w:val="left"/>
      <w:pPr>
        <w:ind w:left="2072" w:hanging="360"/>
      </w:pPr>
      <w:rPr>
        <w:rFonts w:hint="default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792" w:hanging="360"/>
      </w:pPr>
    </w:lvl>
    <w:lvl w:ilvl="2" w:tplc="3809001B" w:tentative="1">
      <w:start w:val="1"/>
      <w:numFmt w:val="lowerRoman"/>
      <w:lvlText w:val="%3."/>
      <w:lvlJc w:val="right"/>
      <w:pPr>
        <w:ind w:left="3512" w:hanging="180"/>
      </w:pPr>
    </w:lvl>
    <w:lvl w:ilvl="3" w:tplc="3809000F" w:tentative="1">
      <w:start w:val="1"/>
      <w:numFmt w:val="decimal"/>
      <w:lvlText w:val="%4."/>
      <w:lvlJc w:val="left"/>
      <w:pPr>
        <w:ind w:left="4232" w:hanging="360"/>
      </w:pPr>
    </w:lvl>
    <w:lvl w:ilvl="4" w:tplc="38090019" w:tentative="1">
      <w:start w:val="1"/>
      <w:numFmt w:val="lowerLetter"/>
      <w:lvlText w:val="%5."/>
      <w:lvlJc w:val="left"/>
      <w:pPr>
        <w:ind w:left="4952" w:hanging="360"/>
      </w:pPr>
    </w:lvl>
    <w:lvl w:ilvl="5" w:tplc="3809001B" w:tentative="1">
      <w:start w:val="1"/>
      <w:numFmt w:val="lowerRoman"/>
      <w:lvlText w:val="%6."/>
      <w:lvlJc w:val="right"/>
      <w:pPr>
        <w:ind w:left="5672" w:hanging="180"/>
      </w:pPr>
    </w:lvl>
    <w:lvl w:ilvl="6" w:tplc="3809000F" w:tentative="1">
      <w:start w:val="1"/>
      <w:numFmt w:val="decimal"/>
      <w:lvlText w:val="%7."/>
      <w:lvlJc w:val="left"/>
      <w:pPr>
        <w:ind w:left="6392" w:hanging="360"/>
      </w:pPr>
    </w:lvl>
    <w:lvl w:ilvl="7" w:tplc="38090019" w:tentative="1">
      <w:start w:val="1"/>
      <w:numFmt w:val="lowerLetter"/>
      <w:lvlText w:val="%8."/>
      <w:lvlJc w:val="left"/>
      <w:pPr>
        <w:ind w:left="7112" w:hanging="360"/>
      </w:pPr>
    </w:lvl>
    <w:lvl w:ilvl="8" w:tplc="38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49" w15:restartNumberingAfterBreak="0">
    <w:nsid w:val="53E71C95"/>
    <w:multiLevelType w:val="hybridMultilevel"/>
    <w:tmpl w:val="70062B08"/>
    <w:lvl w:ilvl="0" w:tplc="2E20FB8C">
      <w:start w:val="1"/>
      <w:numFmt w:val="decimal"/>
      <w:lvlText w:val="%1)"/>
      <w:lvlJc w:val="left"/>
      <w:pPr>
        <w:ind w:left="3207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927" w:hanging="360"/>
      </w:pPr>
    </w:lvl>
    <w:lvl w:ilvl="2" w:tplc="3809001B">
      <w:start w:val="1"/>
      <w:numFmt w:val="lowerRoman"/>
      <w:lvlText w:val="%3."/>
      <w:lvlJc w:val="right"/>
      <w:pPr>
        <w:ind w:left="4647" w:hanging="180"/>
      </w:pPr>
    </w:lvl>
    <w:lvl w:ilvl="3" w:tplc="3809000F" w:tentative="1">
      <w:start w:val="1"/>
      <w:numFmt w:val="decimal"/>
      <w:lvlText w:val="%4."/>
      <w:lvlJc w:val="left"/>
      <w:pPr>
        <w:ind w:left="5367" w:hanging="360"/>
      </w:pPr>
    </w:lvl>
    <w:lvl w:ilvl="4" w:tplc="38090019" w:tentative="1">
      <w:start w:val="1"/>
      <w:numFmt w:val="lowerLetter"/>
      <w:lvlText w:val="%5."/>
      <w:lvlJc w:val="left"/>
      <w:pPr>
        <w:ind w:left="6087" w:hanging="360"/>
      </w:pPr>
    </w:lvl>
    <w:lvl w:ilvl="5" w:tplc="3809001B" w:tentative="1">
      <w:start w:val="1"/>
      <w:numFmt w:val="lowerRoman"/>
      <w:lvlText w:val="%6."/>
      <w:lvlJc w:val="right"/>
      <w:pPr>
        <w:ind w:left="6807" w:hanging="180"/>
      </w:pPr>
    </w:lvl>
    <w:lvl w:ilvl="6" w:tplc="3809000F" w:tentative="1">
      <w:start w:val="1"/>
      <w:numFmt w:val="decimal"/>
      <w:lvlText w:val="%7."/>
      <w:lvlJc w:val="left"/>
      <w:pPr>
        <w:ind w:left="7527" w:hanging="360"/>
      </w:pPr>
    </w:lvl>
    <w:lvl w:ilvl="7" w:tplc="38090019" w:tentative="1">
      <w:start w:val="1"/>
      <w:numFmt w:val="lowerLetter"/>
      <w:lvlText w:val="%8."/>
      <w:lvlJc w:val="left"/>
      <w:pPr>
        <w:ind w:left="8247" w:hanging="360"/>
      </w:pPr>
    </w:lvl>
    <w:lvl w:ilvl="8" w:tplc="38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50" w15:restartNumberingAfterBreak="0">
    <w:nsid w:val="542F6539"/>
    <w:multiLevelType w:val="hybridMultilevel"/>
    <w:tmpl w:val="329C19D0"/>
    <w:lvl w:ilvl="0" w:tplc="38090017">
      <w:start w:val="1"/>
      <w:numFmt w:val="lowerLetter"/>
      <w:lvlText w:val="%1)"/>
      <w:lvlJc w:val="left"/>
      <w:pPr>
        <w:ind w:left="2602" w:hanging="360"/>
      </w:pPr>
    </w:lvl>
    <w:lvl w:ilvl="1" w:tplc="38090019" w:tentative="1">
      <w:start w:val="1"/>
      <w:numFmt w:val="lowerLetter"/>
      <w:lvlText w:val="%2."/>
      <w:lvlJc w:val="left"/>
      <w:pPr>
        <w:ind w:left="3322" w:hanging="360"/>
      </w:pPr>
    </w:lvl>
    <w:lvl w:ilvl="2" w:tplc="3809001B" w:tentative="1">
      <w:start w:val="1"/>
      <w:numFmt w:val="lowerRoman"/>
      <w:lvlText w:val="%3."/>
      <w:lvlJc w:val="right"/>
      <w:pPr>
        <w:ind w:left="4042" w:hanging="180"/>
      </w:pPr>
    </w:lvl>
    <w:lvl w:ilvl="3" w:tplc="3809000F" w:tentative="1">
      <w:start w:val="1"/>
      <w:numFmt w:val="decimal"/>
      <w:lvlText w:val="%4."/>
      <w:lvlJc w:val="left"/>
      <w:pPr>
        <w:ind w:left="4762" w:hanging="360"/>
      </w:pPr>
    </w:lvl>
    <w:lvl w:ilvl="4" w:tplc="38090019" w:tentative="1">
      <w:start w:val="1"/>
      <w:numFmt w:val="lowerLetter"/>
      <w:lvlText w:val="%5."/>
      <w:lvlJc w:val="left"/>
      <w:pPr>
        <w:ind w:left="5482" w:hanging="360"/>
      </w:pPr>
    </w:lvl>
    <w:lvl w:ilvl="5" w:tplc="3809001B" w:tentative="1">
      <w:start w:val="1"/>
      <w:numFmt w:val="lowerRoman"/>
      <w:lvlText w:val="%6."/>
      <w:lvlJc w:val="right"/>
      <w:pPr>
        <w:ind w:left="6202" w:hanging="180"/>
      </w:pPr>
    </w:lvl>
    <w:lvl w:ilvl="6" w:tplc="3809000F" w:tentative="1">
      <w:start w:val="1"/>
      <w:numFmt w:val="decimal"/>
      <w:lvlText w:val="%7."/>
      <w:lvlJc w:val="left"/>
      <w:pPr>
        <w:ind w:left="6922" w:hanging="360"/>
      </w:pPr>
    </w:lvl>
    <w:lvl w:ilvl="7" w:tplc="38090019" w:tentative="1">
      <w:start w:val="1"/>
      <w:numFmt w:val="lowerLetter"/>
      <w:lvlText w:val="%8."/>
      <w:lvlJc w:val="left"/>
      <w:pPr>
        <w:ind w:left="7642" w:hanging="360"/>
      </w:pPr>
    </w:lvl>
    <w:lvl w:ilvl="8" w:tplc="3809001B" w:tentative="1">
      <w:start w:val="1"/>
      <w:numFmt w:val="lowerRoman"/>
      <w:lvlText w:val="%9."/>
      <w:lvlJc w:val="right"/>
      <w:pPr>
        <w:ind w:left="8362" w:hanging="180"/>
      </w:pPr>
    </w:lvl>
  </w:abstractNum>
  <w:abstractNum w:abstractNumId="51" w15:restartNumberingAfterBreak="0">
    <w:nsid w:val="5A0A75B3"/>
    <w:multiLevelType w:val="hybridMultilevel"/>
    <w:tmpl w:val="39388B86"/>
    <w:lvl w:ilvl="0" w:tplc="04210011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C0C03FA"/>
    <w:multiLevelType w:val="hybridMultilevel"/>
    <w:tmpl w:val="9F50481A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D001E0F"/>
    <w:multiLevelType w:val="multilevel"/>
    <w:tmpl w:val="BF7A45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54" w15:restartNumberingAfterBreak="0">
    <w:nsid w:val="5FFF0D12"/>
    <w:multiLevelType w:val="hybridMultilevel"/>
    <w:tmpl w:val="1BFAA52C"/>
    <w:lvl w:ilvl="0" w:tplc="ED940D28">
      <w:start w:val="1"/>
      <w:numFmt w:val="lowerLetter"/>
      <w:lvlText w:val="%1)"/>
      <w:lvlJc w:val="left"/>
      <w:pPr>
        <w:ind w:left="256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3283" w:hanging="360"/>
      </w:pPr>
    </w:lvl>
    <w:lvl w:ilvl="2" w:tplc="3809001B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55" w15:restartNumberingAfterBreak="0">
    <w:nsid w:val="606B4599"/>
    <w:multiLevelType w:val="hybridMultilevel"/>
    <w:tmpl w:val="11986102"/>
    <w:lvl w:ilvl="0" w:tplc="CE485ED2">
      <w:start w:val="1"/>
      <w:numFmt w:val="lowerLetter"/>
      <w:lvlText w:val="%1)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6" w15:restartNumberingAfterBreak="0">
    <w:nsid w:val="61194E77"/>
    <w:multiLevelType w:val="hybridMultilevel"/>
    <w:tmpl w:val="C9266BC0"/>
    <w:lvl w:ilvl="0" w:tplc="10607464">
      <w:start w:val="1"/>
      <w:numFmt w:val="decimal"/>
      <w:lvlText w:val="%1)"/>
      <w:lvlJc w:val="left"/>
      <w:pPr>
        <w:ind w:left="2602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3322" w:hanging="360"/>
      </w:pPr>
    </w:lvl>
    <w:lvl w:ilvl="2" w:tplc="3809001B" w:tentative="1">
      <w:start w:val="1"/>
      <w:numFmt w:val="lowerRoman"/>
      <w:lvlText w:val="%3."/>
      <w:lvlJc w:val="right"/>
      <w:pPr>
        <w:ind w:left="4042" w:hanging="180"/>
      </w:pPr>
    </w:lvl>
    <w:lvl w:ilvl="3" w:tplc="3809000F" w:tentative="1">
      <w:start w:val="1"/>
      <w:numFmt w:val="decimal"/>
      <w:lvlText w:val="%4."/>
      <w:lvlJc w:val="left"/>
      <w:pPr>
        <w:ind w:left="4762" w:hanging="360"/>
      </w:pPr>
    </w:lvl>
    <w:lvl w:ilvl="4" w:tplc="38090019" w:tentative="1">
      <w:start w:val="1"/>
      <w:numFmt w:val="lowerLetter"/>
      <w:lvlText w:val="%5."/>
      <w:lvlJc w:val="left"/>
      <w:pPr>
        <w:ind w:left="5482" w:hanging="360"/>
      </w:pPr>
    </w:lvl>
    <w:lvl w:ilvl="5" w:tplc="3809001B" w:tentative="1">
      <w:start w:val="1"/>
      <w:numFmt w:val="lowerRoman"/>
      <w:lvlText w:val="%6."/>
      <w:lvlJc w:val="right"/>
      <w:pPr>
        <w:ind w:left="6202" w:hanging="180"/>
      </w:pPr>
    </w:lvl>
    <w:lvl w:ilvl="6" w:tplc="3809000F" w:tentative="1">
      <w:start w:val="1"/>
      <w:numFmt w:val="decimal"/>
      <w:lvlText w:val="%7."/>
      <w:lvlJc w:val="left"/>
      <w:pPr>
        <w:ind w:left="6922" w:hanging="360"/>
      </w:pPr>
    </w:lvl>
    <w:lvl w:ilvl="7" w:tplc="38090019" w:tentative="1">
      <w:start w:val="1"/>
      <w:numFmt w:val="lowerLetter"/>
      <w:lvlText w:val="%8."/>
      <w:lvlJc w:val="left"/>
      <w:pPr>
        <w:ind w:left="7642" w:hanging="360"/>
      </w:pPr>
    </w:lvl>
    <w:lvl w:ilvl="8" w:tplc="3809001B" w:tentative="1">
      <w:start w:val="1"/>
      <w:numFmt w:val="lowerRoman"/>
      <w:lvlText w:val="%9."/>
      <w:lvlJc w:val="right"/>
      <w:pPr>
        <w:ind w:left="8362" w:hanging="180"/>
      </w:pPr>
    </w:lvl>
  </w:abstractNum>
  <w:abstractNum w:abstractNumId="57" w15:restartNumberingAfterBreak="0">
    <w:nsid w:val="614D1B17"/>
    <w:multiLevelType w:val="hybridMultilevel"/>
    <w:tmpl w:val="DC787D36"/>
    <w:lvl w:ilvl="0" w:tplc="38090017">
      <w:start w:val="1"/>
      <w:numFmt w:val="lowerLetter"/>
      <w:lvlText w:val="%1)"/>
      <w:lvlJc w:val="left"/>
      <w:pPr>
        <w:ind w:left="3872" w:hanging="360"/>
      </w:pPr>
    </w:lvl>
    <w:lvl w:ilvl="1" w:tplc="38090019" w:tentative="1">
      <w:start w:val="1"/>
      <w:numFmt w:val="lowerLetter"/>
      <w:lvlText w:val="%2."/>
      <w:lvlJc w:val="left"/>
      <w:pPr>
        <w:ind w:left="4592" w:hanging="360"/>
      </w:pPr>
    </w:lvl>
    <w:lvl w:ilvl="2" w:tplc="3809001B" w:tentative="1">
      <w:start w:val="1"/>
      <w:numFmt w:val="lowerRoman"/>
      <w:lvlText w:val="%3."/>
      <w:lvlJc w:val="right"/>
      <w:pPr>
        <w:ind w:left="5312" w:hanging="180"/>
      </w:pPr>
    </w:lvl>
    <w:lvl w:ilvl="3" w:tplc="3809000F" w:tentative="1">
      <w:start w:val="1"/>
      <w:numFmt w:val="decimal"/>
      <w:lvlText w:val="%4."/>
      <w:lvlJc w:val="left"/>
      <w:pPr>
        <w:ind w:left="6032" w:hanging="360"/>
      </w:pPr>
    </w:lvl>
    <w:lvl w:ilvl="4" w:tplc="38090019" w:tentative="1">
      <w:start w:val="1"/>
      <w:numFmt w:val="lowerLetter"/>
      <w:lvlText w:val="%5."/>
      <w:lvlJc w:val="left"/>
      <w:pPr>
        <w:ind w:left="6752" w:hanging="360"/>
      </w:pPr>
    </w:lvl>
    <w:lvl w:ilvl="5" w:tplc="3809001B" w:tentative="1">
      <w:start w:val="1"/>
      <w:numFmt w:val="lowerRoman"/>
      <w:lvlText w:val="%6."/>
      <w:lvlJc w:val="right"/>
      <w:pPr>
        <w:ind w:left="7472" w:hanging="180"/>
      </w:pPr>
    </w:lvl>
    <w:lvl w:ilvl="6" w:tplc="3809000F" w:tentative="1">
      <w:start w:val="1"/>
      <w:numFmt w:val="decimal"/>
      <w:lvlText w:val="%7."/>
      <w:lvlJc w:val="left"/>
      <w:pPr>
        <w:ind w:left="8192" w:hanging="360"/>
      </w:pPr>
    </w:lvl>
    <w:lvl w:ilvl="7" w:tplc="38090019" w:tentative="1">
      <w:start w:val="1"/>
      <w:numFmt w:val="lowerLetter"/>
      <w:lvlText w:val="%8."/>
      <w:lvlJc w:val="left"/>
      <w:pPr>
        <w:ind w:left="8912" w:hanging="360"/>
      </w:pPr>
    </w:lvl>
    <w:lvl w:ilvl="8" w:tplc="3809001B" w:tentative="1">
      <w:start w:val="1"/>
      <w:numFmt w:val="lowerRoman"/>
      <w:lvlText w:val="%9."/>
      <w:lvlJc w:val="right"/>
      <w:pPr>
        <w:ind w:left="9632" w:hanging="180"/>
      </w:pPr>
    </w:lvl>
  </w:abstractNum>
  <w:abstractNum w:abstractNumId="5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59" w15:restartNumberingAfterBreak="0">
    <w:nsid w:val="67765AA1"/>
    <w:multiLevelType w:val="hybridMultilevel"/>
    <w:tmpl w:val="CCAA1FF2"/>
    <w:lvl w:ilvl="0" w:tplc="1BDAE57E">
      <w:start w:val="1"/>
      <w:numFmt w:val="decimal"/>
      <w:lvlText w:val="%1)"/>
      <w:lvlJc w:val="left"/>
      <w:pPr>
        <w:ind w:left="1636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356" w:hanging="360"/>
      </w:pPr>
    </w:lvl>
    <w:lvl w:ilvl="2" w:tplc="3809001B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0" w15:restartNumberingAfterBreak="0">
    <w:nsid w:val="687062C8"/>
    <w:multiLevelType w:val="hybridMultilevel"/>
    <w:tmpl w:val="1DA0F178"/>
    <w:lvl w:ilvl="0" w:tplc="16FC35E6">
      <w:start w:val="1"/>
      <w:numFmt w:val="decimal"/>
      <w:lvlText w:val="%1)"/>
      <w:lvlJc w:val="left"/>
      <w:pPr>
        <w:ind w:left="3555" w:hanging="360"/>
      </w:pPr>
      <w:rPr>
        <w:i w:val="0"/>
        <w:iCs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4275" w:hanging="360"/>
      </w:pPr>
    </w:lvl>
    <w:lvl w:ilvl="2" w:tplc="3809001B" w:tentative="1">
      <w:start w:val="1"/>
      <w:numFmt w:val="lowerRoman"/>
      <w:lvlText w:val="%3."/>
      <w:lvlJc w:val="right"/>
      <w:pPr>
        <w:ind w:left="4995" w:hanging="180"/>
      </w:pPr>
    </w:lvl>
    <w:lvl w:ilvl="3" w:tplc="3809000F" w:tentative="1">
      <w:start w:val="1"/>
      <w:numFmt w:val="decimal"/>
      <w:lvlText w:val="%4."/>
      <w:lvlJc w:val="left"/>
      <w:pPr>
        <w:ind w:left="5715" w:hanging="360"/>
      </w:pPr>
    </w:lvl>
    <w:lvl w:ilvl="4" w:tplc="38090019" w:tentative="1">
      <w:start w:val="1"/>
      <w:numFmt w:val="lowerLetter"/>
      <w:lvlText w:val="%5."/>
      <w:lvlJc w:val="left"/>
      <w:pPr>
        <w:ind w:left="6435" w:hanging="360"/>
      </w:pPr>
    </w:lvl>
    <w:lvl w:ilvl="5" w:tplc="3809001B" w:tentative="1">
      <w:start w:val="1"/>
      <w:numFmt w:val="lowerRoman"/>
      <w:lvlText w:val="%6."/>
      <w:lvlJc w:val="right"/>
      <w:pPr>
        <w:ind w:left="7155" w:hanging="180"/>
      </w:pPr>
    </w:lvl>
    <w:lvl w:ilvl="6" w:tplc="3809000F" w:tentative="1">
      <w:start w:val="1"/>
      <w:numFmt w:val="decimal"/>
      <w:lvlText w:val="%7."/>
      <w:lvlJc w:val="left"/>
      <w:pPr>
        <w:ind w:left="7875" w:hanging="360"/>
      </w:pPr>
    </w:lvl>
    <w:lvl w:ilvl="7" w:tplc="38090019" w:tentative="1">
      <w:start w:val="1"/>
      <w:numFmt w:val="lowerLetter"/>
      <w:lvlText w:val="%8."/>
      <w:lvlJc w:val="left"/>
      <w:pPr>
        <w:ind w:left="8595" w:hanging="360"/>
      </w:pPr>
    </w:lvl>
    <w:lvl w:ilvl="8" w:tplc="3809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6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62" w15:restartNumberingAfterBreak="0">
    <w:nsid w:val="6AF45006"/>
    <w:multiLevelType w:val="hybridMultilevel"/>
    <w:tmpl w:val="983A4FC8"/>
    <w:lvl w:ilvl="0" w:tplc="D272F938">
      <w:start w:val="1"/>
      <w:numFmt w:val="lowerLetter"/>
      <w:lvlText w:val="%1)"/>
      <w:lvlJc w:val="left"/>
      <w:pPr>
        <w:ind w:left="20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2" w:hanging="360"/>
      </w:pPr>
    </w:lvl>
    <w:lvl w:ilvl="2" w:tplc="3809001B" w:tentative="1">
      <w:start w:val="1"/>
      <w:numFmt w:val="lowerRoman"/>
      <w:lvlText w:val="%3."/>
      <w:lvlJc w:val="right"/>
      <w:pPr>
        <w:ind w:left="3512" w:hanging="180"/>
      </w:pPr>
    </w:lvl>
    <w:lvl w:ilvl="3" w:tplc="3809000F" w:tentative="1">
      <w:start w:val="1"/>
      <w:numFmt w:val="decimal"/>
      <w:lvlText w:val="%4."/>
      <w:lvlJc w:val="left"/>
      <w:pPr>
        <w:ind w:left="4232" w:hanging="360"/>
      </w:pPr>
    </w:lvl>
    <w:lvl w:ilvl="4" w:tplc="38090019" w:tentative="1">
      <w:start w:val="1"/>
      <w:numFmt w:val="lowerLetter"/>
      <w:lvlText w:val="%5."/>
      <w:lvlJc w:val="left"/>
      <w:pPr>
        <w:ind w:left="4952" w:hanging="360"/>
      </w:pPr>
    </w:lvl>
    <w:lvl w:ilvl="5" w:tplc="3809001B" w:tentative="1">
      <w:start w:val="1"/>
      <w:numFmt w:val="lowerRoman"/>
      <w:lvlText w:val="%6."/>
      <w:lvlJc w:val="right"/>
      <w:pPr>
        <w:ind w:left="5672" w:hanging="180"/>
      </w:pPr>
    </w:lvl>
    <w:lvl w:ilvl="6" w:tplc="3809000F" w:tentative="1">
      <w:start w:val="1"/>
      <w:numFmt w:val="decimal"/>
      <w:lvlText w:val="%7."/>
      <w:lvlJc w:val="left"/>
      <w:pPr>
        <w:ind w:left="6392" w:hanging="360"/>
      </w:pPr>
    </w:lvl>
    <w:lvl w:ilvl="7" w:tplc="38090019" w:tentative="1">
      <w:start w:val="1"/>
      <w:numFmt w:val="lowerLetter"/>
      <w:lvlText w:val="%8."/>
      <w:lvlJc w:val="left"/>
      <w:pPr>
        <w:ind w:left="7112" w:hanging="360"/>
      </w:pPr>
    </w:lvl>
    <w:lvl w:ilvl="8" w:tplc="38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63" w15:restartNumberingAfterBreak="0">
    <w:nsid w:val="6B5157AC"/>
    <w:multiLevelType w:val="hybridMultilevel"/>
    <w:tmpl w:val="B0924F72"/>
    <w:lvl w:ilvl="0" w:tplc="8E34095C">
      <w:start w:val="1"/>
      <w:numFmt w:val="lowerRoman"/>
      <w:lvlText w:val="%1."/>
      <w:lvlJc w:val="left"/>
      <w:pPr>
        <w:ind w:left="2847" w:hanging="720"/>
      </w:pPr>
      <w:rPr>
        <w:rFonts w:hint="default"/>
      </w:rPr>
    </w:lvl>
    <w:lvl w:ilvl="1" w:tplc="29AC3820">
      <w:start w:val="1"/>
      <w:numFmt w:val="decimal"/>
      <w:lvlText w:val="%2)"/>
      <w:lvlJc w:val="left"/>
      <w:pPr>
        <w:ind w:left="3207" w:hanging="360"/>
      </w:pPr>
      <w:rPr>
        <w:i w:val="0"/>
        <w:iCs/>
      </w:rPr>
    </w:lvl>
    <w:lvl w:ilvl="2" w:tplc="AA5AE6AC">
      <w:start w:val="1"/>
      <w:numFmt w:val="lowerLetter"/>
      <w:lvlText w:val="%3)"/>
      <w:lvlJc w:val="left"/>
      <w:pPr>
        <w:ind w:left="4107" w:hanging="360"/>
      </w:pPr>
      <w:rPr>
        <w:rFonts w:hint="default"/>
      </w:rPr>
    </w:lvl>
    <w:lvl w:ilvl="3" w:tplc="533A50F4">
      <w:start w:val="1"/>
      <w:numFmt w:val="upperRoman"/>
      <w:lvlText w:val="%4."/>
      <w:lvlJc w:val="left"/>
      <w:pPr>
        <w:ind w:left="5007" w:hanging="720"/>
      </w:pPr>
      <w:rPr>
        <w:rFonts w:hint="default"/>
      </w:r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64" w15:restartNumberingAfterBreak="0">
    <w:nsid w:val="6BE27EA7"/>
    <w:multiLevelType w:val="hybridMultilevel"/>
    <w:tmpl w:val="6018D146"/>
    <w:lvl w:ilvl="0" w:tplc="38090017">
      <w:start w:val="1"/>
      <w:numFmt w:val="lowerLetter"/>
      <w:lvlText w:val="%1)"/>
      <w:lvlJc w:val="left"/>
      <w:pPr>
        <w:ind w:left="2781" w:hanging="360"/>
      </w:pPr>
    </w:lvl>
    <w:lvl w:ilvl="1" w:tplc="38090019" w:tentative="1">
      <w:start w:val="1"/>
      <w:numFmt w:val="lowerLetter"/>
      <w:lvlText w:val="%2."/>
      <w:lvlJc w:val="left"/>
      <w:pPr>
        <w:ind w:left="3501" w:hanging="360"/>
      </w:pPr>
    </w:lvl>
    <w:lvl w:ilvl="2" w:tplc="3809001B">
      <w:start w:val="1"/>
      <w:numFmt w:val="lowerRoman"/>
      <w:lvlText w:val="%3."/>
      <w:lvlJc w:val="right"/>
      <w:pPr>
        <w:ind w:left="4221" w:hanging="180"/>
      </w:pPr>
    </w:lvl>
    <w:lvl w:ilvl="3" w:tplc="3809000F" w:tentative="1">
      <w:start w:val="1"/>
      <w:numFmt w:val="decimal"/>
      <w:lvlText w:val="%4."/>
      <w:lvlJc w:val="left"/>
      <w:pPr>
        <w:ind w:left="4941" w:hanging="360"/>
      </w:pPr>
    </w:lvl>
    <w:lvl w:ilvl="4" w:tplc="38090019" w:tentative="1">
      <w:start w:val="1"/>
      <w:numFmt w:val="lowerLetter"/>
      <w:lvlText w:val="%5."/>
      <w:lvlJc w:val="left"/>
      <w:pPr>
        <w:ind w:left="5661" w:hanging="360"/>
      </w:pPr>
    </w:lvl>
    <w:lvl w:ilvl="5" w:tplc="3809001B" w:tentative="1">
      <w:start w:val="1"/>
      <w:numFmt w:val="lowerRoman"/>
      <w:lvlText w:val="%6."/>
      <w:lvlJc w:val="right"/>
      <w:pPr>
        <w:ind w:left="6381" w:hanging="180"/>
      </w:pPr>
    </w:lvl>
    <w:lvl w:ilvl="6" w:tplc="3809000F" w:tentative="1">
      <w:start w:val="1"/>
      <w:numFmt w:val="decimal"/>
      <w:lvlText w:val="%7."/>
      <w:lvlJc w:val="left"/>
      <w:pPr>
        <w:ind w:left="7101" w:hanging="360"/>
      </w:pPr>
    </w:lvl>
    <w:lvl w:ilvl="7" w:tplc="38090019" w:tentative="1">
      <w:start w:val="1"/>
      <w:numFmt w:val="lowerLetter"/>
      <w:lvlText w:val="%8."/>
      <w:lvlJc w:val="left"/>
      <w:pPr>
        <w:ind w:left="7821" w:hanging="360"/>
      </w:pPr>
    </w:lvl>
    <w:lvl w:ilvl="8" w:tplc="3809001B" w:tentative="1">
      <w:start w:val="1"/>
      <w:numFmt w:val="lowerRoman"/>
      <w:lvlText w:val="%9."/>
      <w:lvlJc w:val="right"/>
      <w:pPr>
        <w:ind w:left="8541" w:hanging="180"/>
      </w:pPr>
    </w:lvl>
  </w:abstractNum>
  <w:abstractNum w:abstractNumId="65" w15:restartNumberingAfterBreak="0">
    <w:nsid w:val="6C302B71"/>
    <w:multiLevelType w:val="multilevel"/>
    <w:tmpl w:val="EF94A01A"/>
    <w:lvl w:ilvl="0">
      <w:start w:val="1"/>
      <w:numFmt w:val="lowerLetter"/>
      <w:lvlText w:val="%1)"/>
      <w:lvlJc w:val="left"/>
      <w:pPr>
        <w:ind w:left="585" w:hanging="585"/>
      </w:pPr>
      <w:rPr>
        <w:rFonts w:hint="default"/>
        <w:i w:val="0"/>
        <w:iCs/>
      </w:rPr>
    </w:lvl>
    <w:lvl w:ilvl="1">
      <w:start w:val="2"/>
      <w:numFmt w:val="decimal"/>
      <w:lvlText w:val="%1.%2."/>
      <w:lvlJc w:val="left"/>
      <w:pPr>
        <w:ind w:left="1216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712" w:hanging="720"/>
      </w:pPr>
      <w:rPr>
        <w:rFonts w:hint="default"/>
        <w:i w:val="0"/>
        <w:iCs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2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3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8" w:hanging="2160"/>
      </w:pPr>
      <w:rPr>
        <w:rFonts w:hint="default"/>
      </w:rPr>
    </w:lvl>
  </w:abstractNum>
  <w:abstractNum w:abstractNumId="66" w15:restartNumberingAfterBreak="0">
    <w:nsid w:val="6C3C0382"/>
    <w:multiLevelType w:val="hybridMultilevel"/>
    <w:tmpl w:val="0E202ADC"/>
    <w:lvl w:ilvl="0" w:tplc="8862B8A4">
      <w:start w:val="1"/>
      <w:numFmt w:val="lowerLetter"/>
      <w:lvlText w:val="%1)"/>
      <w:lvlJc w:val="left"/>
      <w:pPr>
        <w:ind w:left="20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2" w:hanging="360"/>
      </w:pPr>
    </w:lvl>
    <w:lvl w:ilvl="2" w:tplc="3809001B" w:tentative="1">
      <w:start w:val="1"/>
      <w:numFmt w:val="lowerRoman"/>
      <w:lvlText w:val="%3."/>
      <w:lvlJc w:val="right"/>
      <w:pPr>
        <w:ind w:left="3512" w:hanging="180"/>
      </w:pPr>
    </w:lvl>
    <w:lvl w:ilvl="3" w:tplc="3809000F" w:tentative="1">
      <w:start w:val="1"/>
      <w:numFmt w:val="decimal"/>
      <w:lvlText w:val="%4."/>
      <w:lvlJc w:val="left"/>
      <w:pPr>
        <w:ind w:left="4232" w:hanging="360"/>
      </w:pPr>
    </w:lvl>
    <w:lvl w:ilvl="4" w:tplc="38090019" w:tentative="1">
      <w:start w:val="1"/>
      <w:numFmt w:val="lowerLetter"/>
      <w:lvlText w:val="%5."/>
      <w:lvlJc w:val="left"/>
      <w:pPr>
        <w:ind w:left="4952" w:hanging="360"/>
      </w:pPr>
    </w:lvl>
    <w:lvl w:ilvl="5" w:tplc="3809001B" w:tentative="1">
      <w:start w:val="1"/>
      <w:numFmt w:val="lowerRoman"/>
      <w:lvlText w:val="%6."/>
      <w:lvlJc w:val="right"/>
      <w:pPr>
        <w:ind w:left="5672" w:hanging="180"/>
      </w:pPr>
    </w:lvl>
    <w:lvl w:ilvl="6" w:tplc="3809000F" w:tentative="1">
      <w:start w:val="1"/>
      <w:numFmt w:val="decimal"/>
      <w:lvlText w:val="%7."/>
      <w:lvlJc w:val="left"/>
      <w:pPr>
        <w:ind w:left="6392" w:hanging="360"/>
      </w:pPr>
    </w:lvl>
    <w:lvl w:ilvl="7" w:tplc="38090019" w:tentative="1">
      <w:start w:val="1"/>
      <w:numFmt w:val="lowerLetter"/>
      <w:lvlText w:val="%8."/>
      <w:lvlJc w:val="left"/>
      <w:pPr>
        <w:ind w:left="7112" w:hanging="360"/>
      </w:pPr>
    </w:lvl>
    <w:lvl w:ilvl="8" w:tplc="38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67" w15:restartNumberingAfterBreak="0">
    <w:nsid w:val="742447F0"/>
    <w:multiLevelType w:val="hybridMultilevel"/>
    <w:tmpl w:val="025E0DFA"/>
    <w:lvl w:ilvl="0" w:tplc="38090017">
      <w:start w:val="1"/>
      <w:numFmt w:val="lowerLetter"/>
      <w:lvlText w:val="%1)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68" w15:restartNumberingAfterBreak="0">
    <w:nsid w:val="74621841"/>
    <w:multiLevelType w:val="hybridMultilevel"/>
    <w:tmpl w:val="A3323B5E"/>
    <w:lvl w:ilvl="0" w:tplc="04210013">
      <w:start w:val="1"/>
      <w:numFmt w:val="upperRoman"/>
      <w:lvlText w:val="%1."/>
      <w:lvlJc w:val="right"/>
      <w:pPr>
        <w:ind w:left="2061" w:hanging="360"/>
      </w:pPr>
      <w:rPr>
        <w:rFonts w:hint="default"/>
      </w:rPr>
    </w:lvl>
    <w:lvl w:ilvl="1" w:tplc="17124D92">
      <w:start w:val="1"/>
      <w:numFmt w:val="lowerRoman"/>
      <w:lvlText w:val="%2."/>
      <w:lvlJc w:val="left"/>
      <w:pPr>
        <w:ind w:left="3141" w:hanging="720"/>
      </w:pPr>
      <w:rPr>
        <w:rFonts w:hint="default"/>
      </w:rPr>
    </w:lvl>
    <w:lvl w:ilvl="2" w:tplc="C44873DA">
      <w:start w:val="1"/>
      <w:numFmt w:val="decimal"/>
      <w:lvlText w:val="%3)"/>
      <w:lvlJc w:val="left"/>
      <w:pPr>
        <w:ind w:left="3501" w:hanging="180"/>
      </w:pPr>
      <w:rPr>
        <w:i w:val="0"/>
        <w:iCs w:val="0"/>
        <w:sz w:val="22"/>
        <w:szCs w:val="22"/>
      </w:rPr>
    </w:lvl>
    <w:lvl w:ilvl="3" w:tplc="74EE483C">
      <w:start w:val="1"/>
      <w:numFmt w:val="lowerLetter"/>
      <w:lvlText w:val="%4."/>
      <w:lvlJc w:val="left"/>
      <w:pPr>
        <w:ind w:left="4221" w:hanging="360"/>
      </w:pPr>
      <w:rPr>
        <w:rFonts w:hint="default"/>
      </w:rPr>
    </w:lvl>
    <w:lvl w:ilvl="4" w:tplc="B6C89E12">
      <w:start w:val="1"/>
      <w:numFmt w:val="lowerLetter"/>
      <w:lvlText w:val="%5)"/>
      <w:lvlJc w:val="left"/>
      <w:pPr>
        <w:ind w:left="4941" w:hanging="360"/>
      </w:pPr>
      <w:rPr>
        <w:rFonts w:hint="default"/>
        <w:b/>
        <w:bCs/>
      </w:rPr>
    </w:lvl>
    <w:lvl w:ilvl="5" w:tplc="0324BB0C">
      <w:start w:val="1"/>
      <w:numFmt w:val="lowerLetter"/>
      <w:lvlText w:val="%6)"/>
      <w:lvlJc w:val="left"/>
      <w:pPr>
        <w:ind w:left="5841" w:hanging="360"/>
      </w:pPr>
      <w:rPr>
        <w:rFonts w:asciiTheme="minorHAnsi" w:eastAsia="Times New Roman" w:hAnsiTheme="minorHAnsi" w:cstheme="minorHAnsi"/>
        <w:b/>
      </w:r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9" w15:restartNumberingAfterBreak="0">
    <w:nsid w:val="754D5EB3"/>
    <w:multiLevelType w:val="hybridMultilevel"/>
    <w:tmpl w:val="EE4C8BA8"/>
    <w:lvl w:ilvl="0" w:tplc="6D388D86">
      <w:start w:val="1"/>
      <w:numFmt w:val="decimal"/>
      <w:lvlText w:val="%1)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0" w15:restartNumberingAfterBreak="0">
    <w:nsid w:val="7899683D"/>
    <w:multiLevelType w:val="multilevel"/>
    <w:tmpl w:val="0B66BED2"/>
    <w:lvl w:ilvl="0">
      <w:start w:val="1"/>
      <w:numFmt w:val="decimal"/>
      <w:lvlText w:val="%1)"/>
      <w:lvlJc w:val="left"/>
      <w:pPr>
        <w:ind w:left="585" w:hanging="585"/>
      </w:pPr>
      <w:rPr>
        <w:rFonts w:hint="default"/>
        <w:i w:val="0"/>
        <w:iCs/>
      </w:rPr>
    </w:lvl>
    <w:lvl w:ilvl="1">
      <w:start w:val="2"/>
      <w:numFmt w:val="decimal"/>
      <w:lvlText w:val="%1.%2."/>
      <w:lvlJc w:val="left"/>
      <w:pPr>
        <w:ind w:left="1216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712" w:hanging="720"/>
      </w:pPr>
      <w:rPr>
        <w:rFonts w:hint="default"/>
        <w:i w:val="0"/>
        <w:iCs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2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3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8" w:hanging="2160"/>
      </w:pPr>
      <w:rPr>
        <w:rFonts w:hint="default"/>
      </w:rPr>
    </w:lvl>
  </w:abstractNum>
  <w:abstractNum w:abstractNumId="71" w15:restartNumberingAfterBreak="0">
    <w:nsid w:val="79A61743"/>
    <w:multiLevelType w:val="hybridMultilevel"/>
    <w:tmpl w:val="44A6E14A"/>
    <w:lvl w:ilvl="0" w:tplc="38090017">
      <w:start w:val="1"/>
      <w:numFmt w:val="lowerLetter"/>
      <w:lvlText w:val="%1)"/>
      <w:lvlJc w:val="left"/>
      <w:pPr>
        <w:ind w:left="2781" w:hanging="360"/>
      </w:pPr>
    </w:lvl>
    <w:lvl w:ilvl="1" w:tplc="38090019" w:tentative="1">
      <w:start w:val="1"/>
      <w:numFmt w:val="lowerLetter"/>
      <w:lvlText w:val="%2."/>
      <w:lvlJc w:val="left"/>
      <w:pPr>
        <w:ind w:left="3501" w:hanging="360"/>
      </w:pPr>
    </w:lvl>
    <w:lvl w:ilvl="2" w:tplc="3809001B" w:tentative="1">
      <w:start w:val="1"/>
      <w:numFmt w:val="lowerRoman"/>
      <w:lvlText w:val="%3."/>
      <w:lvlJc w:val="right"/>
      <w:pPr>
        <w:ind w:left="4221" w:hanging="180"/>
      </w:pPr>
    </w:lvl>
    <w:lvl w:ilvl="3" w:tplc="3809000F" w:tentative="1">
      <w:start w:val="1"/>
      <w:numFmt w:val="decimal"/>
      <w:lvlText w:val="%4."/>
      <w:lvlJc w:val="left"/>
      <w:pPr>
        <w:ind w:left="4941" w:hanging="360"/>
      </w:pPr>
    </w:lvl>
    <w:lvl w:ilvl="4" w:tplc="38090019" w:tentative="1">
      <w:start w:val="1"/>
      <w:numFmt w:val="lowerLetter"/>
      <w:lvlText w:val="%5."/>
      <w:lvlJc w:val="left"/>
      <w:pPr>
        <w:ind w:left="5661" w:hanging="360"/>
      </w:pPr>
    </w:lvl>
    <w:lvl w:ilvl="5" w:tplc="3809001B" w:tentative="1">
      <w:start w:val="1"/>
      <w:numFmt w:val="lowerRoman"/>
      <w:lvlText w:val="%6."/>
      <w:lvlJc w:val="right"/>
      <w:pPr>
        <w:ind w:left="6381" w:hanging="180"/>
      </w:pPr>
    </w:lvl>
    <w:lvl w:ilvl="6" w:tplc="3809000F" w:tentative="1">
      <w:start w:val="1"/>
      <w:numFmt w:val="decimal"/>
      <w:lvlText w:val="%7."/>
      <w:lvlJc w:val="left"/>
      <w:pPr>
        <w:ind w:left="7101" w:hanging="360"/>
      </w:pPr>
    </w:lvl>
    <w:lvl w:ilvl="7" w:tplc="38090019" w:tentative="1">
      <w:start w:val="1"/>
      <w:numFmt w:val="lowerLetter"/>
      <w:lvlText w:val="%8."/>
      <w:lvlJc w:val="left"/>
      <w:pPr>
        <w:ind w:left="7821" w:hanging="360"/>
      </w:pPr>
    </w:lvl>
    <w:lvl w:ilvl="8" w:tplc="3809001B" w:tentative="1">
      <w:start w:val="1"/>
      <w:numFmt w:val="lowerRoman"/>
      <w:lvlText w:val="%9."/>
      <w:lvlJc w:val="right"/>
      <w:pPr>
        <w:ind w:left="8541" w:hanging="180"/>
      </w:pPr>
    </w:lvl>
  </w:abstractNum>
  <w:abstractNum w:abstractNumId="72" w15:restartNumberingAfterBreak="0">
    <w:nsid w:val="79BC7D18"/>
    <w:multiLevelType w:val="hybridMultilevel"/>
    <w:tmpl w:val="9014D574"/>
    <w:lvl w:ilvl="0" w:tplc="38090017">
      <w:start w:val="1"/>
      <w:numFmt w:val="lowerLetter"/>
      <w:lvlText w:val="%1)"/>
      <w:lvlJc w:val="left"/>
      <w:pPr>
        <w:ind w:left="2073" w:hanging="360"/>
      </w:pPr>
    </w:lvl>
    <w:lvl w:ilvl="1" w:tplc="38090019" w:tentative="1">
      <w:start w:val="1"/>
      <w:numFmt w:val="lowerLetter"/>
      <w:lvlText w:val="%2."/>
      <w:lvlJc w:val="left"/>
      <w:pPr>
        <w:ind w:left="2793" w:hanging="360"/>
      </w:pPr>
    </w:lvl>
    <w:lvl w:ilvl="2" w:tplc="3809001B" w:tentative="1">
      <w:start w:val="1"/>
      <w:numFmt w:val="lowerRoman"/>
      <w:lvlText w:val="%3."/>
      <w:lvlJc w:val="right"/>
      <w:pPr>
        <w:ind w:left="3513" w:hanging="180"/>
      </w:pPr>
    </w:lvl>
    <w:lvl w:ilvl="3" w:tplc="3809000F" w:tentative="1">
      <w:start w:val="1"/>
      <w:numFmt w:val="decimal"/>
      <w:lvlText w:val="%4."/>
      <w:lvlJc w:val="left"/>
      <w:pPr>
        <w:ind w:left="4233" w:hanging="360"/>
      </w:pPr>
    </w:lvl>
    <w:lvl w:ilvl="4" w:tplc="38090019" w:tentative="1">
      <w:start w:val="1"/>
      <w:numFmt w:val="lowerLetter"/>
      <w:lvlText w:val="%5."/>
      <w:lvlJc w:val="left"/>
      <w:pPr>
        <w:ind w:left="4953" w:hanging="360"/>
      </w:pPr>
    </w:lvl>
    <w:lvl w:ilvl="5" w:tplc="3809001B" w:tentative="1">
      <w:start w:val="1"/>
      <w:numFmt w:val="lowerRoman"/>
      <w:lvlText w:val="%6."/>
      <w:lvlJc w:val="right"/>
      <w:pPr>
        <w:ind w:left="5673" w:hanging="180"/>
      </w:pPr>
    </w:lvl>
    <w:lvl w:ilvl="6" w:tplc="3809000F" w:tentative="1">
      <w:start w:val="1"/>
      <w:numFmt w:val="decimal"/>
      <w:lvlText w:val="%7."/>
      <w:lvlJc w:val="left"/>
      <w:pPr>
        <w:ind w:left="6393" w:hanging="360"/>
      </w:pPr>
    </w:lvl>
    <w:lvl w:ilvl="7" w:tplc="38090019" w:tentative="1">
      <w:start w:val="1"/>
      <w:numFmt w:val="lowerLetter"/>
      <w:lvlText w:val="%8."/>
      <w:lvlJc w:val="left"/>
      <w:pPr>
        <w:ind w:left="7113" w:hanging="360"/>
      </w:pPr>
    </w:lvl>
    <w:lvl w:ilvl="8" w:tplc="380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73" w15:restartNumberingAfterBreak="0">
    <w:nsid w:val="7A611DDD"/>
    <w:multiLevelType w:val="hybridMultilevel"/>
    <w:tmpl w:val="1BCA733A"/>
    <w:lvl w:ilvl="0" w:tplc="DA6CF19C">
      <w:start w:val="1"/>
      <w:numFmt w:val="decimal"/>
      <w:lvlText w:val="%1)"/>
      <w:lvlJc w:val="left"/>
      <w:pPr>
        <w:ind w:left="3152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3872" w:hanging="360"/>
      </w:pPr>
    </w:lvl>
    <w:lvl w:ilvl="2" w:tplc="3809001B" w:tentative="1">
      <w:start w:val="1"/>
      <w:numFmt w:val="lowerRoman"/>
      <w:lvlText w:val="%3."/>
      <w:lvlJc w:val="right"/>
      <w:pPr>
        <w:ind w:left="4592" w:hanging="180"/>
      </w:pPr>
    </w:lvl>
    <w:lvl w:ilvl="3" w:tplc="3809000F" w:tentative="1">
      <w:start w:val="1"/>
      <w:numFmt w:val="decimal"/>
      <w:lvlText w:val="%4."/>
      <w:lvlJc w:val="left"/>
      <w:pPr>
        <w:ind w:left="5312" w:hanging="360"/>
      </w:pPr>
    </w:lvl>
    <w:lvl w:ilvl="4" w:tplc="38090019" w:tentative="1">
      <w:start w:val="1"/>
      <w:numFmt w:val="lowerLetter"/>
      <w:lvlText w:val="%5."/>
      <w:lvlJc w:val="left"/>
      <w:pPr>
        <w:ind w:left="6032" w:hanging="360"/>
      </w:pPr>
    </w:lvl>
    <w:lvl w:ilvl="5" w:tplc="3809001B" w:tentative="1">
      <w:start w:val="1"/>
      <w:numFmt w:val="lowerRoman"/>
      <w:lvlText w:val="%6."/>
      <w:lvlJc w:val="right"/>
      <w:pPr>
        <w:ind w:left="6752" w:hanging="180"/>
      </w:pPr>
    </w:lvl>
    <w:lvl w:ilvl="6" w:tplc="3809000F" w:tentative="1">
      <w:start w:val="1"/>
      <w:numFmt w:val="decimal"/>
      <w:lvlText w:val="%7."/>
      <w:lvlJc w:val="left"/>
      <w:pPr>
        <w:ind w:left="7472" w:hanging="360"/>
      </w:pPr>
    </w:lvl>
    <w:lvl w:ilvl="7" w:tplc="38090019" w:tentative="1">
      <w:start w:val="1"/>
      <w:numFmt w:val="lowerLetter"/>
      <w:lvlText w:val="%8."/>
      <w:lvlJc w:val="left"/>
      <w:pPr>
        <w:ind w:left="8192" w:hanging="360"/>
      </w:pPr>
    </w:lvl>
    <w:lvl w:ilvl="8" w:tplc="3809001B" w:tentative="1">
      <w:start w:val="1"/>
      <w:numFmt w:val="lowerRoman"/>
      <w:lvlText w:val="%9."/>
      <w:lvlJc w:val="right"/>
      <w:pPr>
        <w:ind w:left="8912" w:hanging="180"/>
      </w:pPr>
    </w:lvl>
  </w:abstractNum>
  <w:abstractNum w:abstractNumId="74" w15:restartNumberingAfterBreak="0">
    <w:nsid w:val="7A8D4855"/>
    <w:multiLevelType w:val="hybridMultilevel"/>
    <w:tmpl w:val="5854F6D4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9141C"/>
    <w:multiLevelType w:val="multilevel"/>
    <w:tmpl w:val="4BA8F3B0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  <w:iCs/>
      </w:rPr>
    </w:lvl>
    <w:lvl w:ilvl="1">
      <w:start w:val="2"/>
      <w:numFmt w:val="decimal"/>
      <w:lvlText w:val="%1.%2."/>
      <w:lvlJc w:val="left"/>
      <w:pPr>
        <w:ind w:left="1216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352" w:hanging="360"/>
      </w:pPr>
    </w:lvl>
    <w:lvl w:ilvl="3">
      <w:start w:val="1"/>
      <w:numFmt w:val="decimal"/>
      <w:lvlText w:val="%1.%2.%3.%4.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2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3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8" w:hanging="2160"/>
      </w:pPr>
      <w:rPr>
        <w:rFonts w:hint="default"/>
      </w:rPr>
    </w:lvl>
  </w:abstractNum>
  <w:abstractNum w:abstractNumId="76" w15:restartNumberingAfterBreak="0">
    <w:nsid w:val="7B6410C1"/>
    <w:multiLevelType w:val="hybridMultilevel"/>
    <w:tmpl w:val="D090E1F4"/>
    <w:lvl w:ilvl="0" w:tplc="38090017">
      <w:start w:val="1"/>
      <w:numFmt w:val="lowerLetter"/>
      <w:lvlText w:val="%1)"/>
      <w:lvlJc w:val="left"/>
      <w:pPr>
        <w:ind w:left="2781" w:hanging="360"/>
      </w:pPr>
    </w:lvl>
    <w:lvl w:ilvl="1" w:tplc="38090019" w:tentative="1">
      <w:start w:val="1"/>
      <w:numFmt w:val="lowerLetter"/>
      <w:lvlText w:val="%2."/>
      <w:lvlJc w:val="left"/>
      <w:pPr>
        <w:ind w:left="3501" w:hanging="360"/>
      </w:pPr>
    </w:lvl>
    <w:lvl w:ilvl="2" w:tplc="3809001B" w:tentative="1">
      <w:start w:val="1"/>
      <w:numFmt w:val="lowerRoman"/>
      <w:lvlText w:val="%3."/>
      <w:lvlJc w:val="right"/>
      <w:pPr>
        <w:ind w:left="4221" w:hanging="180"/>
      </w:pPr>
    </w:lvl>
    <w:lvl w:ilvl="3" w:tplc="3809000F" w:tentative="1">
      <w:start w:val="1"/>
      <w:numFmt w:val="decimal"/>
      <w:lvlText w:val="%4."/>
      <w:lvlJc w:val="left"/>
      <w:pPr>
        <w:ind w:left="4941" w:hanging="360"/>
      </w:pPr>
    </w:lvl>
    <w:lvl w:ilvl="4" w:tplc="38090019" w:tentative="1">
      <w:start w:val="1"/>
      <w:numFmt w:val="lowerLetter"/>
      <w:lvlText w:val="%5."/>
      <w:lvlJc w:val="left"/>
      <w:pPr>
        <w:ind w:left="5661" w:hanging="360"/>
      </w:pPr>
    </w:lvl>
    <w:lvl w:ilvl="5" w:tplc="3809001B" w:tentative="1">
      <w:start w:val="1"/>
      <w:numFmt w:val="lowerRoman"/>
      <w:lvlText w:val="%6."/>
      <w:lvlJc w:val="right"/>
      <w:pPr>
        <w:ind w:left="6381" w:hanging="180"/>
      </w:pPr>
    </w:lvl>
    <w:lvl w:ilvl="6" w:tplc="3809000F" w:tentative="1">
      <w:start w:val="1"/>
      <w:numFmt w:val="decimal"/>
      <w:lvlText w:val="%7."/>
      <w:lvlJc w:val="left"/>
      <w:pPr>
        <w:ind w:left="7101" w:hanging="360"/>
      </w:pPr>
    </w:lvl>
    <w:lvl w:ilvl="7" w:tplc="38090019" w:tentative="1">
      <w:start w:val="1"/>
      <w:numFmt w:val="lowerLetter"/>
      <w:lvlText w:val="%8."/>
      <w:lvlJc w:val="left"/>
      <w:pPr>
        <w:ind w:left="7821" w:hanging="360"/>
      </w:pPr>
    </w:lvl>
    <w:lvl w:ilvl="8" w:tplc="3809001B" w:tentative="1">
      <w:start w:val="1"/>
      <w:numFmt w:val="lowerRoman"/>
      <w:lvlText w:val="%9."/>
      <w:lvlJc w:val="right"/>
      <w:pPr>
        <w:ind w:left="8541" w:hanging="180"/>
      </w:pPr>
    </w:lvl>
  </w:abstractNum>
  <w:abstractNum w:abstractNumId="77" w15:restartNumberingAfterBreak="0">
    <w:nsid w:val="7BC174B1"/>
    <w:multiLevelType w:val="hybridMultilevel"/>
    <w:tmpl w:val="385EC768"/>
    <w:lvl w:ilvl="0" w:tplc="20B05286">
      <w:start w:val="1"/>
      <w:numFmt w:val="lowerLetter"/>
      <w:lvlText w:val="%1)"/>
      <w:lvlJc w:val="left"/>
      <w:pPr>
        <w:ind w:left="20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2" w:hanging="360"/>
      </w:pPr>
    </w:lvl>
    <w:lvl w:ilvl="2" w:tplc="3809001B" w:tentative="1">
      <w:start w:val="1"/>
      <w:numFmt w:val="lowerRoman"/>
      <w:lvlText w:val="%3."/>
      <w:lvlJc w:val="right"/>
      <w:pPr>
        <w:ind w:left="3512" w:hanging="180"/>
      </w:pPr>
    </w:lvl>
    <w:lvl w:ilvl="3" w:tplc="3809000F" w:tentative="1">
      <w:start w:val="1"/>
      <w:numFmt w:val="decimal"/>
      <w:lvlText w:val="%4."/>
      <w:lvlJc w:val="left"/>
      <w:pPr>
        <w:ind w:left="4232" w:hanging="360"/>
      </w:pPr>
    </w:lvl>
    <w:lvl w:ilvl="4" w:tplc="38090019" w:tentative="1">
      <w:start w:val="1"/>
      <w:numFmt w:val="lowerLetter"/>
      <w:lvlText w:val="%5."/>
      <w:lvlJc w:val="left"/>
      <w:pPr>
        <w:ind w:left="4952" w:hanging="360"/>
      </w:pPr>
    </w:lvl>
    <w:lvl w:ilvl="5" w:tplc="3809001B" w:tentative="1">
      <w:start w:val="1"/>
      <w:numFmt w:val="lowerRoman"/>
      <w:lvlText w:val="%6."/>
      <w:lvlJc w:val="right"/>
      <w:pPr>
        <w:ind w:left="5672" w:hanging="180"/>
      </w:pPr>
    </w:lvl>
    <w:lvl w:ilvl="6" w:tplc="3809000F" w:tentative="1">
      <w:start w:val="1"/>
      <w:numFmt w:val="decimal"/>
      <w:lvlText w:val="%7."/>
      <w:lvlJc w:val="left"/>
      <w:pPr>
        <w:ind w:left="6392" w:hanging="360"/>
      </w:pPr>
    </w:lvl>
    <w:lvl w:ilvl="7" w:tplc="38090019" w:tentative="1">
      <w:start w:val="1"/>
      <w:numFmt w:val="lowerLetter"/>
      <w:lvlText w:val="%8."/>
      <w:lvlJc w:val="left"/>
      <w:pPr>
        <w:ind w:left="7112" w:hanging="360"/>
      </w:pPr>
    </w:lvl>
    <w:lvl w:ilvl="8" w:tplc="38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78" w15:restartNumberingAfterBreak="0">
    <w:nsid w:val="7D1568CF"/>
    <w:multiLevelType w:val="multilevel"/>
    <w:tmpl w:val="156E74A6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9" w15:restartNumberingAfterBreak="0">
    <w:nsid w:val="7D341761"/>
    <w:multiLevelType w:val="hybridMultilevel"/>
    <w:tmpl w:val="B2CE3DB8"/>
    <w:lvl w:ilvl="0" w:tplc="38090017">
      <w:start w:val="1"/>
      <w:numFmt w:val="lowerLetter"/>
      <w:lvlText w:val="%1)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0" w15:restartNumberingAfterBreak="0">
    <w:nsid w:val="7E096B34"/>
    <w:multiLevelType w:val="hybridMultilevel"/>
    <w:tmpl w:val="DFBCD8D6"/>
    <w:lvl w:ilvl="0" w:tplc="1DEA1E7C">
      <w:start w:val="1"/>
      <w:numFmt w:val="lowerLetter"/>
      <w:lvlText w:val="%1)"/>
      <w:lvlJc w:val="left"/>
      <w:pPr>
        <w:ind w:left="20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2" w:hanging="360"/>
      </w:pPr>
    </w:lvl>
    <w:lvl w:ilvl="2" w:tplc="3809001B" w:tentative="1">
      <w:start w:val="1"/>
      <w:numFmt w:val="lowerRoman"/>
      <w:lvlText w:val="%3."/>
      <w:lvlJc w:val="right"/>
      <w:pPr>
        <w:ind w:left="3512" w:hanging="180"/>
      </w:pPr>
    </w:lvl>
    <w:lvl w:ilvl="3" w:tplc="3809000F" w:tentative="1">
      <w:start w:val="1"/>
      <w:numFmt w:val="decimal"/>
      <w:lvlText w:val="%4."/>
      <w:lvlJc w:val="left"/>
      <w:pPr>
        <w:ind w:left="4232" w:hanging="360"/>
      </w:pPr>
    </w:lvl>
    <w:lvl w:ilvl="4" w:tplc="38090019" w:tentative="1">
      <w:start w:val="1"/>
      <w:numFmt w:val="lowerLetter"/>
      <w:lvlText w:val="%5."/>
      <w:lvlJc w:val="left"/>
      <w:pPr>
        <w:ind w:left="4952" w:hanging="360"/>
      </w:pPr>
    </w:lvl>
    <w:lvl w:ilvl="5" w:tplc="3809001B" w:tentative="1">
      <w:start w:val="1"/>
      <w:numFmt w:val="lowerRoman"/>
      <w:lvlText w:val="%6."/>
      <w:lvlJc w:val="right"/>
      <w:pPr>
        <w:ind w:left="5672" w:hanging="180"/>
      </w:pPr>
    </w:lvl>
    <w:lvl w:ilvl="6" w:tplc="3809000F" w:tentative="1">
      <w:start w:val="1"/>
      <w:numFmt w:val="decimal"/>
      <w:lvlText w:val="%7."/>
      <w:lvlJc w:val="left"/>
      <w:pPr>
        <w:ind w:left="6392" w:hanging="360"/>
      </w:pPr>
    </w:lvl>
    <w:lvl w:ilvl="7" w:tplc="38090019" w:tentative="1">
      <w:start w:val="1"/>
      <w:numFmt w:val="lowerLetter"/>
      <w:lvlText w:val="%8."/>
      <w:lvlJc w:val="left"/>
      <w:pPr>
        <w:ind w:left="7112" w:hanging="360"/>
      </w:pPr>
    </w:lvl>
    <w:lvl w:ilvl="8" w:tplc="38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81" w15:restartNumberingAfterBreak="0">
    <w:nsid w:val="7EC40765"/>
    <w:multiLevelType w:val="hybridMultilevel"/>
    <w:tmpl w:val="A9D036C6"/>
    <w:lvl w:ilvl="0" w:tplc="38090011">
      <w:start w:val="1"/>
      <w:numFmt w:val="decimal"/>
      <w:lvlText w:val="%1)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num w:numId="1" w16cid:durableId="404842301">
    <w:abstractNumId w:val="58"/>
  </w:num>
  <w:num w:numId="2" w16cid:durableId="1060905364">
    <w:abstractNumId w:val="61"/>
  </w:num>
  <w:num w:numId="3" w16cid:durableId="1451360939">
    <w:abstractNumId w:val="22"/>
  </w:num>
  <w:num w:numId="4" w16cid:durableId="628441796">
    <w:abstractNumId w:val="53"/>
  </w:num>
  <w:num w:numId="5" w16cid:durableId="1943606637">
    <w:abstractNumId w:val="31"/>
  </w:num>
  <w:num w:numId="6" w16cid:durableId="658995356">
    <w:abstractNumId w:val="7"/>
  </w:num>
  <w:num w:numId="7" w16cid:durableId="139856012">
    <w:abstractNumId w:val="78"/>
  </w:num>
  <w:num w:numId="8" w16cid:durableId="735974009">
    <w:abstractNumId w:val="27"/>
  </w:num>
  <w:num w:numId="9" w16cid:durableId="1815873897">
    <w:abstractNumId w:val="45"/>
  </w:num>
  <w:num w:numId="10" w16cid:durableId="1485052403">
    <w:abstractNumId w:val="73"/>
  </w:num>
  <w:num w:numId="11" w16cid:durableId="1391149237">
    <w:abstractNumId w:val="33"/>
  </w:num>
  <w:num w:numId="12" w16cid:durableId="119735421">
    <w:abstractNumId w:val="68"/>
  </w:num>
  <w:num w:numId="13" w16cid:durableId="1318916101">
    <w:abstractNumId w:val="18"/>
  </w:num>
  <w:num w:numId="14" w16cid:durableId="701442461">
    <w:abstractNumId w:val="63"/>
  </w:num>
  <w:num w:numId="15" w16cid:durableId="59913069">
    <w:abstractNumId w:val="60"/>
  </w:num>
  <w:num w:numId="16" w16cid:durableId="263267601">
    <w:abstractNumId w:val="57"/>
  </w:num>
  <w:num w:numId="17" w16cid:durableId="1213078757">
    <w:abstractNumId w:val="8"/>
  </w:num>
  <w:num w:numId="18" w16cid:durableId="959192258">
    <w:abstractNumId w:val="56"/>
  </w:num>
  <w:num w:numId="19" w16cid:durableId="1587642182">
    <w:abstractNumId w:val="41"/>
  </w:num>
  <w:num w:numId="20" w16cid:durableId="1190139609">
    <w:abstractNumId w:val="50"/>
  </w:num>
  <w:num w:numId="21" w16cid:durableId="598224844">
    <w:abstractNumId w:val="36"/>
  </w:num>
  <w:num w:numId="22" w16cid:durableId="1112549911">
    <w:abstractNumId w:val="40"/>
  </w:num>
  <w:num w:numId="23" w16cid:durableId="592711742">
    <w:abstractNumId w:val="11"/>
  </w:num>
  <w:num w:numId="24" w16cid:durableId="1515339586">
    <w:abstractNumId w:val="16"/>
  </w:num>
  <w:num w:numId="25" w16cid:durableId="829755674">
    <w:abstractNumId w:val="17"/>
  </w:num>
  <w:num w:numId="26" w16cid:durableId="87390348">
    <w:abstractNumId w:val="43"/>
  </w:num>
  <w:num w:numId="27" w16cid:durableId="1107113725">
    <w:abstractNumId w:val="24"/>
  </w:num>
  <w:num w:numId="28" w16cid:durableId="232471894">
    <w:abstractNumId w:val="26"/>
  </w:num>
  <w:num w:numId="29" w16cid:durableId="273371021">
    <w:abstractNumId w:val="64"/>
  </w:num>
  <w:num w:numId="30" w16cid:durableId="2007510564">
    <w:abstractNumId w:val="71"/>
  </w:num>
  <w:num w:numId="31" w16cid:durableId="878083520">
    <w:abstractNumId w:val="72"/>
  </w:num>
  <w:num w:numId="32" w16cid:durableId="1989702742">
    <w:abstractNumId w:val="0"/>
  </w:num>
  <w:num w:numId="33" w16cid:durableId="1589465817">
    <w:abstractNumId w:val="76"/>
  </w:num>
  <w:num w:numId="34" w16cid:durableId="1938560952">
    <w:abstractNumId w:val="77"/>
  </w:num>
  <w:num w:numId="35" w16cid:durableId="1998919472">
    <w:abstractNumId w:val="48"/>
  </w:num>
  <w:num w:numId="36" w16cid:durableId="607931444">
    <w:abstractNumId w:val="66"/>
  </w:num>
  <w:num w:numId="37" w16cid:durableId="2052341322">
    <w:abstractNumId w:val="62"/>
  </w:num>
  <w:num w:numId="38" w16cid:durableId="1821846276">
    <w:abstractNumId w:val="80"/>
  </w:num>
  <w:num w:numId="39" w16cid:durableId="962535773">
    <w:abstractNumId w:val="25"/>
  </w:num>
  <w:num w:numId="40" w16cid:durableId="1268998417">
    <w:abstractNumId w:val="46"/>
  </w:num>
  <w:num w:numId="41" w16cid:durableId="1430661159">
    <w:abstractNumId w:val="29"/>
  </w:num>
  <w:num w:numId="42" w16cid:durableId="87850857">
    <w:abstractNumId w:val="51"/>
  </w:num>
  <w:num w:numId="43" w16cid:durableId="1034038697">
    <w:abstractNumId w:val="74"/>
  </w:num>
  <w:num w:numId="44" w16cid:durableId="1097141468">
    <w:abstractNumId w:val="52"/>
  </w:num>
  <w:num w:numId="45" w16cid:durableId="1728603992">
    <w:abstractNumId w:val="49"/>
  </w:num>
  <w:num w:numId="46" w16cid:durableId="1872838681">
    <w:abstractNumId w:val="3"/>
  </w:num>
  <w:num w:numId="47" w16cid:durableId="1839073324">
    <w:abstractNumId w:val="22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496606782">
    <w:abstractNumId w:val="55"/>
  </w:num>
  <w:num w:numId="49" w16cid:durableId="1161428997">
    <w:abstractNumId w:val="67"/>
  </w:num>
  <w:num w:numId="50" w16cid:durableId="994841170">
    <w:abstractNumId w:val="32"/>
  </w:num>
  <w:num w:numId="51" w16cid:durableId="1195387278">
    <w:abstractNumId w:val="2"/>
  </w:num>
  <w:num w:numId="52" w16cid:durableId="577249540">
    <w:abstractNumId w:val="37"/>
  </w:num>
  <w:num w:numId="53" w16cid:durableId="1853109861">
    <w:abstractNumId w:val="35"/>
  </w:num>
  <w:num w:numId="54" w16cid:durableId="189222845">
    <w:abstractNumId w:val="79"/>
  </w:num>
  <w:num w:numId="55" w16cid:durableId="1945771791">
    <w:abstractNumId w:val="69"/>
  </w:num>
  <w:num w:numId="56" w16cid:durableId="211114232">
    <w:abstractNumId w:val="54"/>
  </w:num>
  <w:num w:numId="57" w16cid:durableId="1214544331">
    <w:abstractNumId w:val="30"/>
  </w:num>
  <w:num w:numId="58" w16cid:durableId="37900298">
    <w:abstractNumId w:val="6"/>
  </w:num>
  <w:num w:numId="59" w16cid:durableId="362098542">
    <w:abstractNumId w:val="1"/>
  </w:num>
  <w:num w:numId="60" w16cid:durableId="450437470">
    <w:abstractNumId w:val="19"/>
  </w:num>
  <w:num w:numId="61" w16cid:durableId="2031644591">
    <w:abstractNumId w:val="5"/>
  </w:num>
  <w:num w:numId="62" w16cid:durableId="20960520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22611623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748725432">
    <w:abstractNumId w:val="39"/>
  </w:num>
  <w:num w:numId="65" w16cid:durableId="724330412">
    <w:abstractNumId w:val="4"/>
  </w:num>
  <w:num w:numId="66" w16cid:durableId="325133363">
    <w:abstractNumId w:val="2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029259034">
    <w:abstractNumId w:val="70"/>
  </w:num>
  <w:num w:numId="68" w16cid:durableId="999506431">
    <w:abstractNumId w:val="75"/>
  </w:num>
  <w:num w:numId="69" w16cid:durableId="71408140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738479061">
    <w:abstractNumId w:val="44"/>
  </w:num>
  <w:num w:numId="71" w16cid:durableId="1754089573">
    <w:abstractNumId w:val="81"/>
  </w:num>
  <w:num w:numId="72" w16cid:durableId="429930630">
    <w:abstractNumId w:val="20"/>
  </w:num>
  <w:num w:numId="73" w16cid:durableId="764350381">
    <w:abstractNumId w:val="59"/>
  </w:num>
  <w:num w:numId="74" w16cid:durableId="118568583">
    <w:abstractNumId w:val="28"/>
  </w:num>
  <w:num w:numId="75" w16cid:durableId="1208837703">
    <w:abstractNumId w:val="65"/>
  </w:num>
  <w:num w:numId="76" w16cid:durableId="787356546">
    <w:abstractNumId w:val="9"/>
  </w:num>
  <w:num w:numId="77" w16cid:durableId="1595044920">
    <w:abstractNumId w:val="14"/>
  </w:num>
  <w:num w:numId="78" w16cid:durableId="781458662">
    <w:abstractNumId w:val="13"/>
  </w:num>
  <w:num w:numId="79" w16cid:durableId="1448160837">
    <w:abstractNumId w:val="47"/>
  </w:num>
  <w:num w:numId="80" w16cid:durableId="196705235">
    <w:abstractNumId w:val="23"/>
  </w:num>
  <w:num w:numId="81" w16cid:durableId="1179931461">
    <w:abstractNumId w:val="34"/>
  </w:num>
  <w:num w:numId="82" w16cid:durableId="1169978905">
    <w:abstractNumId w:val="42"/>
  </w:num>
  <w:num w:numId="83" w16cid:durableId="1697582992">
    <w:abstractNumId w:val="38"/>
  </w:num>
  <w:num w:numId="84" w16cid:durableId="1673947836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1N7A0NzM3NrQ0MbRQ0lEKTi0uzszPAykwqQUA350oYywAAAA="/>
  </w:docVars>
  <w:rsids>
    <w:rsidRoot w:val="0012722E"/>
    <w:rsid w:val="000000CA"/>
    <w:rsid w:val="000001DC"/>
    <w:rsid w:val="00000234"/>
    <w:rsid w:val="00000DE5"/>
    <w:rsid w:val="00002CD9"/>
    <w:rsid w:val="00005E74"/>
    <w:rsid w:val="00007A7A"/>
    <w:rsid w:val="00010C3B"/>
    <w:rsid w:val="00011DB4"/>
    <w:rsid w:val="000154CA"/>
    <w:rsid w:val="00017320"/>
    <w:rsid w:val="000218A0"/>
    <w:rsid w:val="00021F0E"/>
    <w:rsid w:val="00022D59"/>
    <w:rsid w:val="000231E1"/>
    <w:rsid w:val="000232A3"/>
    <w:rsid w:val="00023BA7"/>
    <w:rsid w:val="00023F27"/>
    <w:rsid w:val="0002409F"/>
    <w:rsid w:val="000249B9"/>
    <w:rsid w:val="00024ADF"/>
    <w:rsid w:val="00025885"/>
    <w:rsid w:val="000258A2"/>
    <w:rsid w:val="00025EC6"/>
    <w:rsid w:val="00032279"/>
    <w:rsid w:val="00033529"/>
    <w:rsid w:val="00033606"/>
    <w:rsid w:val="000365B0"/>
    <w:rsid w:val="00036848"/>
    <w:rsid w:val="0004048D"/>
    <w:rsid w:val="0004435B"/>
    <w:rsid w:val="00044E58"/>
    <w:rsid w:val="000454CE"/>
    <w:rsid w:val="00047A1A"/>
    <w:rsid w:val="00050393"/>
    <w:rsid w:val="000520BB"/>
    <w:rsid w:val="00052F5A"/>
    <w:rsid w:val="00054A98"/>
    <w:rsid w:val="00054B64"/>
    <w:rsid w:val="00056889"/>
    <w:rsid w:val="000636AF"/>
    <w:rsid w:val="00064347"/>
    <w:rsid w:val="00067EFA"/>
    <w:rsid w:val="00071666"/>
    <w:rsid w:val="00072064"/>
    <w:rsid w:val="0007280F"/>
    <w:rsid w:val="00076E32"/>
    <w:rsid w:val="00077CB7"/>
    <w:rsid w:val="000811F9"/>
    <w:rsid w:val="000828C8"/>
    <w:rsid w:val="00082A71"/>
    <w:rsid w:val="00086080"/>
    <w:rsid w:val="000902EB"/>
    <w:rsid w:val="00091273"/>
    <w:rsid w:val="00092074"/>
    <w:rsid w:val="000939B0"/>
    <w:rsid w:val="00094A5C"/>
    <w:rsid w:val="00096138"/>
    <w:rsid w:val="0009637E"/>
    <w:rsid w:val="00096E04"/>
    <w:rsid w:val="000970FE"/>
    <w:rsid w:val="000978E1"/>
    <w:rsid w:val="000A00C0"/>
    <w:rsid w:val="000A2026"/>
    <w:rsid w:val="000A207D"/>
    <w:rsid w:val="000A22E8"/>
    <w:rsid w:val="000A24E4"/>
    <w:rsid w:val="000B0ED4"/>
    <w:rsid w:val="000B2710"/>
    <w:rsid w:val="000B28F2"/>
    <w:rsid w:val="000B55B3"/>
    <w:rsid w:val="000B5814"/>
    <w:rsid w:val="000B6007"/>
    <w:rsid w:val="000C05CE"/>
    <w:rsid w:val="000C3672"/>
    <w:rsid w:val="000C41A5"/>
    <w:rsid w:val="000C496A"/>
    <w:rsid w:val="000C77A9"/>
    <w:rsid w:val="000C7E9A"/>
    <w:rsid w:val="000D1651"/>
    <w:rsid w:val="000D2459"/>
    <w:rsid w:val="000D3B79"/>
    <w:rsid w:val="000D6D69"/>
    <w:rsid w:val="000E0ECF"/>
    <w:rsid w:val="000E13EF"/>
    <w:rsid w:val="000E1DCE"/>
    <w:rsid w:val="000E28E0"/>
    <w:rsid w:val="000E3818"/>
    <w:rsid w:val="000F287D"/>
    <w:rsid w:val="000F52D4"/>
    <w:rsid w:val="000F6D44"/>
    <w:rsid w:val="00101069"/>
    <w:rsid w:val="001012BE"/>
    <w:rsid w:val="0010339F"/>
    <w:rsid w:val="00105499"/>
    <w:rsid w:val="00105E04"/>
    <w:rsid w:val="00111389"/>
    <w:rsid w:val="00112C12"/>
    <w:rsid w:val="001161C9"/>
    <w:rsid w:val="00116C25"/>
    <w:rsid w:val="001171AA"/>
    <w:rsid w:val="001173C3"/>
    <w:rsid w:val="00117D8F"/>
    <w:rsid w:val="001204B1"/>
    <w:rsid w:val="00121856"/>
    <w:rsid w:val="0012482E"/>
    <w:rsid w:val="0012722E"/>
    <w:rsid w:val="001272C7"/>
    <w:rsid w:val="00130DB1"/>
    <w:rsid w:val="00131232"/>
    <w:rsid w:val="001331BE"/>
    <w:rsid w:val="00136900"/>
    <w:rsid w:val="00137E2E"/>
    <w:rsid w:val="00140BD0"/>
    <w:rsid w:val="00140EBD"/>
    <w:rsid w:val="0014326D"/>
    <w:rsid w:val="00154762"/>
    <w:rsid w:val="00157961"/>
    <w:rsid w:val="0016010C"/>
    <w:rsid w:val="001653A8"/>
    <w:rsid w:val="0016788A"/>
    <w:rsid w:val="00167B9F"/>
    <w:rsid w:val="00170986"/>
    <w:rsid w:val="001712A4"/>
    <w:rsid w:val="00172CFD"/>
    <w:rsid w:val="001731E5"/>
    <w:rsid w:val="00173349"/>
    <w:rsid w:val="00173430"/>
    <w:rsid w:val="00175570"/>
    <w:rsid w:val="001804A2"/>
    <w:rsid w:val="00183823"/>
    <w:rsid w:val="00184AC0"/>
    <w:rsid w:val="0018594D"/>
    <w:rsid w:val="00187808"/>
    <w:rsid w:val="00191843"/>
    <w:rsid w:val="00192F24"/>
    <w:rsid w:val="00196AA9"/>
    <w:rsid w:val="001A064A"/>
    <w:rsid w:val="001A0936"/>
    <w:rsid w:val="001A35EB"/>
    <w:rsid w:val="001A5B26"/>
    <w:rsid w:val="001A7C8D"/>
    <w:rsid w:val="001A7CFB"/>
    <w:rsid w:val="001A7DBA"/>
    <w:rsid w:val="001B1CA9"/>
    <w:rsid w:val="001B2E45"/>
    <w:rsid w:val="001B3912"/>
    <w:rsid w:val="001B544B"/>
    <w:rsid w:val="001B5905"/>
    <w:rsid w:val="001C37A8"/>
    <w:rsid w:val="001C475D"/>
    <w:rsid w:val="001D3DCE"/>
    <w:rsid w:val="001D4D17"/>
    <w:rsid w:val="001E1D18"/>
    <w:rsid w:val="001E2CA9"/>
    <w:rsid w:val="001E2FA5"/>
    <w:rsid w:val="001E30BA"/>
    <w:rsid w:val="001E380E"/>
    <w:rsid w:val="001E3F21"/>
    <w:rsid w:val="001E50B1"/>
    <w:rsid w:val="001E5A42"/>
    <w:rsid w:val="001F0300"/>
    <w:rsid w:val="001F045F"/>
    <w:rsid w:val="001F1822"/>
    <w:rsid w:val="001F450D"/>
    <w:rsid w:val="001F6302"/>
    <w:rsid w:val="00201101"/>
    <w:rsid w:val="00206855"/>
    <w:rsid w:val="00213511"/>
    <w:rsid w:val="002252E7"/>
    <w:rsid w:val="00225AE5"/>
    <w:rsid w:val="00226968"/>
    <w:rsid w:val="00227BE9"/>
    <w:rsid w:val="00231757"/>
    <w:rsid w:val="00232157"/>
    <w:rsid w:val="002328A1"/>
    <w:rsid w:val="00240ACC"/>
    <w:rsid w:val="00241027"/>
    <w:rsid w:val="0024150F"/>
    <w:rsid w:val="002430CE"/>
    <w:rsid w:val="00243934"/>
    <w:rsid w:val="00243FC5"/>
    <w:rsid w:val="002508E3"/>
    <w:rsid w:val="0025146F"/>
    <w:rsid w:val="0025205A"/>
    <w:rsid w:val="002526A9"/>
    <w:rsid w:val="00252D63"/>
    <w:rsid w:val="002561B9"/>
    <w:rsid w:val="002561D9"/>
    <w:rsid w:val="00256786"/>
    <w:rsid w:val="00256F35"/>
    <w:rsid w:val="00260690"/>
    <w:rsid w:val="002616B8"/>
    <w:rsid w:val="00264651"/>
    <w:rsid w:val="00267CBA"/>
    <w:rsid w:val="00267D87"/>
    <w:rsid w:val="0027185A"/>
    <w:rsid w:val="00272571"/>
    <w:rsid w:val="00272685"/>
    <w:rsid w:val="00277BD9"/>
    <w:rsid w:val="00277D72"/>
    <w:rsid w:val="00277F64"/>
    <w:rsid w:val="00281ADE"/>
    <w:rsid w:val="00283BEA"/>
    <w:rsid w:val="002843AC"/>
    <w:rsid w:val="00285F29"/>
    <w:rsid w:val="00286254"/>
    <w:rsid w:val="002862D0"/>
    <w:rsid w:val="00287248"/>
    <w:rsid w:val="00287E04"/>
    <w:rsid w:val="002920DE"/>
    <w:rsid w:val="00295A3B"/>
    <w:rsid w:val="00296E83"/>
    <w:rsid w:val="002A19B7"/>
    <w:rsid w:val="002A2634"/>
    <w:rsid w:val="002A2FDF"/>
    <w:rsid w:val="002A339A"/>
    <w:rsid w:val="002B623D"/>
    <w:rsid w:val="002B7398"/>
    <w:rsid w:val="002C0863"/>
    <w:rsid w:val="002C1588"/>
    <w:rsid w:val="002C7843"/>
    <w:rsid w:val="002D1BED"/>
    <w:rsid w:val="002D694F"/>
    <w:rsid w:val="002D6BD7"/>
    <w:rsid w:val="002E02FE"/>
    <w:rsid w:val="002E459C"/>
    <w:rsid w:val="002F1556"/>
    <w:rsid w:val="002F3B43"/>
    <w:rsid w:val="002F5104"/>
    <w:rsid w:val="002F5B61"/>
    <w:rsid w:val="002F7E05"/>
    <w:rsid w:val="0030101A"/>
    <w:rsid w:val="00302A79"/>
    <w:rsid w:val="00302C12"/>
    <w:rsid w:val="00305431"/>
    <w:rsid w:val="00311201"/>
    <w:rsid w:val="00312620"/>
    <w:rsid w:val="003166EE"/>
    <w:rsid w:val="003237D0"/>
    <w:rsid w:val="003246CE"/>
    <w:rsid w:val="00324E36"/>
    <w:rsid w:val="00326851"/>
    <w:rsid w:val="00327765"/>
    <w:rsid w:val="00327BA5"/>
    <w:rsid w:val="00332014"/>
    <w:rsid w:val="0033486A"/>
    <w:rsid w:val="0033606E"/>
    <w:rsid w:val="00342ABE"/>
    <w:rsid w:val="00344417"/>
    <w:rsid w:val="003466CB"/>
    <w:rsid w:val="00352396"/>
    <w:rsid w:val="003562DF"/>
    <w:rsid w:val="00360BCE"/>
    <w:rsid w:val="00365FA3"/>
    <w:rsid w:val="003667F7"/>
    <w:rsid w:val="003679D9"/>
    <w:rsid w:val="0037199A"/>
    <w:rsid w:val="00372833"/>
    <w:rsid w:val="0037314C"/>
    <w:rsid w:val="00373317"/>
    <w:rsid w:val="00373CC8"/>
    <w:rsid w:val="003740A4"/>
    <w:rsid w:val="00375049"/>
    <w:rsid w:val="00375641"/>
    <w:rsid w:val="00375BE8"/>
    <w:rsid w:val="00381EBB"/>
    <w:rsid w:val="00382EAC"/>
    <w:rsid w:val="003833FA"/>
    <w:rsid w:val="00385EF0"/>
    <w:rsid w:val="00386338"/>
    <w:rsid w:val="00390631"/>
    <w:rsid w:val="00390A25"/>
    <w:rsid w:val="00392AAB"/>
    <w:rsid w:val="0039387F"/>
    <w:rsid w:val="00394B92"/>
    <w:rsid w:val="00395ADE"/>
    <w:rsid w:val="00396016"/>
    <w:rsid w:val="003A3EFC"/>
    <w:rsid w:val="003A40BD"/>
    <w:rsid w:val="003A7850"/>
    <w:rsid w:val="003A7E96"/>
    <w:rsid w:val="003B0214"/>
    <w:rsid w:val="003B1274"/>
    <w:rsid w:val="003B19F8"/>
    <w:rsid w:val="003B27A5"/>
    <w:rsid w:val="003B2973"/>
    <w:rsid w:val="003B2CD8"/>
    <w:rsid w:val="003B2F75"/>
    <w:rsid w:val="003B4F67"/>
    <w:rsid w:val="003C38FD"/>
    <w:rsid w:val="003C4633"/>
    <w:rsid w:val="003C4AFE"/>
    <w:rsid w:val="003C52C4"/>
    <w:rsid w:val="003C62BA"/>
    <w:rsid w:val="003D0C55"/>
    <w:rsid w:val="003D388A"/>
    <w:rsid w:val="003D3B20"/>
    <w:rsid w:val="003D6153"/>
    <w:rsid w:val="003D712A"/>
    <w:rsid w:val="003D7D4D"/>
    <w:rsid w:val="003E2F52"/>
    <w:rsid w:val="003E39C8"/>
    <w:rsid w:val="003E7CCD"/>
    <w:rsid w:val="003F08EB"/>
    <w:rsid w:val="003F23BE"/>
    <w:rsid w:val="003F409E"/>
    <w:rsid w:val="003F5F3F"/>
    <w:rsid w:val="003F6547"/>
    <w:rsid w:val="003F7443"/>
    <w:rsid w:val="00400BA8"/>
    <w:rsid w:val="004074D8"/>
    <w:rsid w:val="004077E8"/>
    <w:rsid w:val="004115C5"/>
    <w:rsid w:val="00412CF3"/>
    <w:rsid w:val="00414F15"/>
    <w:rsid w:val="00416374"/>
    <w:rsid w:val="00420BC5"/>
    <w:rsid w:val="00420D6C"/>
    <w:rsid w:val="00420FF9"/>
    <w:rsid w:val="004216E0"/>
    <w:rsid w:val="0042332A"/>
    <w:rsid w:val="00423D89"/>
    <w:rsid w:val="004251AB"/>
    <w:rsid w:val="004308F6"/>
    <w:rsid w:val="00442C2A"/>
    <w:rsid w:val="00443C7C"/>
    <w:rsid w:val="00445D67"/>
    <w:rsid w:val="00450613"/>
    <w:rsid w:val="00451AB8"/>
    <w:rsid w:val="004527B9"/>
    <w:rsid w:val="00452A48"/>
    <w:rsid w:val="00452CF5"/>
    <w:rsid w:val="0045316A"/>
    <w:rsid w:val="0045496E"/>
    <w:rsid w:val="004550AB"/>
    <w:rsid w:val="00455BD1"/>
    <w:rsid w:val="00460643"/>
    <w:rsid w:val="0046505C"/>
    <w:rsid w:val="00465C4C"/>
    <w:rsid w:val="00466737"/>
    <w:rsid w:val="004669B7"/>
    <w:rsid w:val="00471244"/>
    <w:rsid w:val="00474584"/>
    <w:rsid w:val="004748A2"/>
    <w:rsid w:val="00475697"/>
    <w:rsid w:val="0047597C"/>
    <w:rsid w:val="00475ABD"/>
    <w:rsid w:val="00481C2C"/>
    <w:rsid w:val="00486904"/>
    <w:rsid w:val="00490984"/>
    <w:rsid w:val="00494632"/>
    <w:rsid w:val="00494AD7"/>
    <w:rsid w:val="00494B7E"/>
    <w:rsid w:val="00494F75"/>
    <w:rsid w:val="004957BD"/>
    <w:rsid w:val="004963B8"/>
    <w:rsid w:val="00496C25"/>
    <w:rsid w:val="0049764F"/>
    <w:rsid w:val="004979A9"/>
    <w:rsid w:val="004A3464"/>
    <w:rsid w:val="004A7357"/>
    <w:rsid w:val="004A7717"/>
    <w:rsid w:val="004B10AC"/>
    <w:rsid w:val="004B11D4"/>
    <w:rsid w:val="004B5A39"/>
    <w:rsid w:val="004B5F93"/>
    <w:rsid w:val="004C079F"/>
    <w:rsid w:val="004C76CD"/>
    <w:rsid w:val="004C7A1E"/>
    <w:rsid w:val="004D067B"/>
    <w:rsid w:val="004D0A85"/>
    <w:rsid w:val="004D0CB5"/>
    <w:rsid w:val="004D1759"/>
    <w:rsid w:val="004D1D1D"/>
    <w:rsid w:val="004D5195"/>
    <w:rsid w:val="004D5E34"/>
    <w:rsid w:val="004D652D"/>
    <w:rsid w:val="004E0628"/>
    <w:rsid w:val="004E08EE"/>
    <w:rsid w:val="004E298E"/>
    <w:rsid w:val="004E4993"/>
    <w:rsid w:val="004E4F54"/>
    <w:rsid w:val="004F01F3"/>
    <w:rsid w:val="004F3132"/>
    <w:rsid w:val="004F3231"/>
    <w:rsid w:val="004F3E27"/>
    <w:rsid w:val="004F4F32"/>
    <w:rsid w:val="004F5F23"/>
    <w:rsid w:val="0050123A"/>
    <w:rsid w:val="005012D3"/>
    <w:rsid w:val="00501BF0"/>
    <w:rsid w:val="005037F1"/>
    <w:rsid w:val="00504C19"/>
    <w:rsid w:val="00511B5C"/>
    <w:rsid w:val="00512760"/>
    <w:rsid w:val="00514198"/>
    <w:rsid w:val="00516251"/>
    <w:rsid w:val="005179A4"/>
    <w:rsid w:val="00520762"/>
    <w:rsid w:val="00521FFC"/>
    <w:rsid w:val="00523642"/>
    <w:rsid w:val="00524902"/>
    <w:rsid w:val="0053093C"/>
    <w:rsid w:val="005313A4"/>
    <w:rsid w:val="00532A27"/>
    <w:rsid w:val="00535EA7"/>
    <w:rsid w:val="005364B6"/>
    <w:rsid w:val="005375D7"/>
    <w:rsid w:val="00541D5B"/>
    <w:rsid w:val="00542590"/>
    <w:rsid w:val="00544510"/>
    <w:rsid w:val="00550A2B"/>
    <w:rsid w:val="00551B1D"/>
    <w:rsid w:val="0056323A"/>
    <w:rsid w:val="0056538F"/>
    <w:rsid w:val="0056707B"/>
    <w:rsid w:val="0057070A"/>
    <w:rsid w:val="00571222"/>
    <w:rsid w:val="005725F1"/>
    <w:rsid w:val="00572E88"/>
    <w:rsid w:val="00576610"/>
    <w:rsid w:val="0057679D"/>
    <w:rsid w:val="00577219"/>
    <w:rsid w:val="0057771E"/>
    <w:rsid w:val="00582B6E"/>
    <w:rsid w:val="00582FF3"/>
    <w:rsid w:val="00583FA9"/>
    <w:rsid w:val="005840FD"/>
    <w:rsid w:val="00584ECC"/>
    <w:rsid w:val="00584F59"/>
    <w:rsid w:val="00587C0A"/>
    <w:rsid w:val="00594BF2"/>
    <w:rsid w:val="00595369"/>
    <w:rsid w:val="00595F76"/>
    <w:rsid w:val="005A4B44"/>
    <w:rsid w:val="005A6C2B"/>
    <w:rsid w:val="005B0E8D"/>
    <w:rsid w:val="005B17F5"/>
    <w:rsid w:val="005B379E"/>
    <w:rsid w:val="005B4AD8"/>
    <w:rsid w:val="005B5204"/>
    <w:rsid w:val="005B638A"/>
    <w:rsid w:val="005C2A17"/>
    <w:rsid w:val="005C2F03"/>
    <w:rsid w:val="005C3E31"/>
    <w:rsid w:val="005C795E"/>
    <w:rsid w:val="005D6119"/>
    <w:rsid w:val="005D63AF"/>
    <w:rsid w:val="005E0A2E"/>
    <w:rsid w:val="005E3462"/>
    <w:rsid w:val="005E6388"/>
    <w:rsid w:val="005E7FB7"/>
    <w:rsid w:val="005F0F2B"/>
    <w:rsid w:val="005F1AA4"/>
    <w:rsid w:val="005F53EB"/>
    <w:rsid w:val="0060232E"/>
    <w:rsid w:val="0060690D"/>
    <w:rsid w:val="00606B40"/>
    <w:rsid w:val="006074E5"/>
    <w:rsid w:val="0061023A"/>
    <w:rsid w:val="00610EB0"/>
    <w:rsid w:val="00612AEF"/>
    <w:rsid w:val="00612CEF"/>
    <w:rsid w:val="00612F60"/>
    <w:rsid w:val="006160D2"/>
    <w:rsid w:val="00616420"/>
    <w:rsid w:val="006170B7"/>
    <w:rsid w:val="00617960"/>
    <w:rsid w:val="00622909"/>
    <w:rsid w:val="00623079"/>
    <w:rsid w:val="006310BB"/>
    <w:rsid w:val="00631602"/>
    <w:rsid w:val="00633250"/>
    <w:rsid w:val="00633FC9"/>
    <w:rsid w:val="00634790"/>
    <w:rsid w:val="0063657B"/>
    <w:rsid w:val="00640267"/>
    <w:rsid w:val="00641ECA"/>
    <w:rsid w:val="0064222B"/>
    <w:rsid w:val="006442F1"/>
    <w:rsid w:val="00644569"/>
    <w:rsid w:val="00650308"/>
    <w:rsid w:val="00652E9C"/>
    <w:rsid w:val="00653EE8"/>
    <w:rsid w:val="0065556C"/>
    <w:rsid w:val="006572E4"/>
    <w:rsid w:val="00657F46"/>
    <w:rsid w:val="00662597"/>
    <w:rsid w:val="00670D5E"/>
    <w:rsid w:val="006715A2"/>
    <w:rsid w:val="00671850"/>
    <w:rsid w:val="00671E56"/>
    <w:rsid w:val="00673BB8"/>
    <w:rsid w:val="00673F1F"/>
    <w:rsid w:val="00674E79"/>
    <w:rsid w:val="006770DB"/>
    <w:rsid w:val="00677DB8"/>
    <w:rsid w:val="00682A7A"/>
    <w:rsid w:val="006874D5"/>
    <w:rsid w:val="00687FC7"/>
    <w:rsid w:val="00691B99"/>
    <w:rsid w:val="00692E48"/>
    <w:rsid w:val="00694B17"/>
    <w:rsid w:val="00695C87"/>
    <w:rsid w:val="006963A1"/>
    <w:rsid w:val="00697585"/>
    <w:rsid w:val="006A124D"/>
    <w:rsid w:val="006A1B27"/>
    <w:rsid w:val="006A1C5D"/>
    <w:rsid w:val="006A2EF4"/>
    <w:rsid w:val="006A34AC"/>
    <w:rsid w:val="006A3A2C"/>
    <w:rsid w:val="006A7B65"/>
    <w:rsid w:val="006A7C95"/>
    <w:rsid w:val="006B08FD"/>
    <w:rsid w:val="006B0B31"/>
    <w:rsid w:val="006B1132"/>
    <w:rsid w:val="006B1F6A"/>
    <w:rsid w:val="006B3256"/>
    <w:rsid w:val="006B6F42"/>
    <w:rsid w:val="006C0FFC"/>
    <w:rsid w:val="006C2F08"/>
    <w:rsid w:val="006C5345"/>
    <w:rsid w:val="006C661C"/>
    <w:rsid w:val="006D031B"/>
    <w:rsid w:val="006D0C94"/>
    <w:rsid w:val="006D1327"/>
    <w:rsid w:val="006D149F"/>
    <w:rsid w:val="006D218B"/>
    <w:rsid w:val="006D2376"/>
    <w:rsid w:val="006E233E"/>
    <w:rsid w:val="006E5745"/>
    <w:rsid w:val="006E6CD8"/>
    <w:rsid w:val="006F03D4"/>
    <w:rsid w:val="006F049A"/>
    <w:rsid w:val="006F1DB1"/>
    <w:rsid w:val="006F231E"/>
    <w:rsid w:val="006F372E"/>
    <w:rsid w:val="006F3A55"/>
    <w:rsid w:val="006F40C3"/>
    <w:rsid w:val="00700566"/>
    <w:rsid w:val="00701A40"/>
    <w:rsid w:val="00702285"/>
    <w:rsid w:val="0070315E"/>
    <w:rsid w:val="00704804"/>
    <w:rsid w:val="007076DC"/>
    <w:rsid w:val="00707C73"/>
    <w:rsid w:val="0071355A"/>
    <w:rsid w:val="0071572B"/>
    <w:rsid w:val="007165A4"/>
    <w:rsid w:val="00716B09"/>
    <w:rsid w:val="00720C2A"/>
    <w:rsid w:val="007251A6"/>
    <w:rsid w:val="0072636F"/>
    <w:rsid w:val="0072789C"/>
    <w:rsid w:val="00730880"/>
    <w:rsid w:val="00733F63"/>
    <w:rsid w:val="0073535A"/>
    <w:rsid w:val="00737DA9"/>
    <w:rsid w:val="007414FE"/>
    <w:rsid w:val="00743247"/>
    <w:rsid w:val="00750F34"/>
    <w:rsid w:val="00751C8F"/>
    <w:rsid w:val="00754A33"/>
    <w:rsid w:val="0075654C"/>
    <w:rsid w:val="00756FE7"/>
    <w:rsid w:val="00761035"/>
    <w:rsid w:val="00761B9C"/>
    <w:rsid w:val="00762629"/>
    <w:rsid w:val="0076393E"/>
    <w:rsid w:val="00764EEB"/>
    <w:rsid w:val="0076669D"/>
    <w:rsid w:val="007730F3"/>
    <w:rsid w:val="00773461"/>
    <w:rsid w:val="007736B7"/>
    <w:rsid w:val="00774A8C"/>
    <w:rsid w:val="00776A7A"/>
    <w:rsid w:val="00777869"/>
    <w:rsid w:val="007810F2"/>
    <w:rsid w:val="00783B1F"/>
    <w:rsid w:val="00783F75"/>
    <w:rsid w:val="0078683A"/>
    <w:rsid w:val="00790BBE"/>
    <w:rsid w:val="007910C8"/>
    <w:rsid w:val="00794D99"/>
    <w:rsid w:val="007A0B30"/>
    <w:rsid w:val="007A192C"/>
    <w:rsid w:val="007A48A5"/>
    <w:rsid w:val="007A515A"/>
    <w:rsid w:val="007A51B1"/>
    <w:rsid w:val="007A62DF"/>
    <w:rsid w:val="007A6726"/>
    <w:rsid w:val="007A6783"/>
    <w:rsid w:val="007B0CDD"/>
    <w:rsid w:val="007B1E31"/>
    <w:rsid w:val="007B4F0F"/>
    <w:rsid w:val="007B5F83"/>
    <w:rsid w:val="007B6B17"/>
    <w:rsid w:val="007B71DB"/>
    <w:rsid w:val="007C161F"/>
    <w:rsid w:val="007C511F"/>
    <w:rsid w:val="007D5DD3"/>
    <w:rsid w:val="007D5DEB"/>
    <w:rsid w:val="007D6BBE"/>
    <w:rsid w:val="007E0AF0"/>
    <w:rsid w:val="007E2100"/>
    <w:rsid w:val="007E52D6"/>
    <w:rsid w:val="007E5401"/>
    <w:rsid w:val="007F03B9"/>
    <w:rsid w:val="007F1B9B"/>
    <w:rsid w:val="007F39B5"/>
    <w:rsid w:val="008002EB"/>
    <w:rsid w:val="00802008"/>
    <w:rsid w:val="00802839"/>
    <w:rsid w:val="00805517"/>
    <w:rsid w:val="00807A6D"/>
    <w:rsid w:val="008101D6"/>
    <w:rsid w:val="00811461"/>
    <w:rsid w:val="008118B4"/>
    <w:rsid w:val="00811C80"/>
    <w:rsid w:val="00812D5A"/>
    <w:rsid w:val="0081353E"/>
    <w:rsid w:val="008155D5"/>
    <w:rsid w:val="00817046"/>
    <w:rsid w:val="00817872"/>
    <w:rsid w:val="00820E1E"/>
    <w:rsid w:val="00824360"/>
    <w:rsid w:val="008253BA"/>
    <w:rsid w:val="00825408"/>
    <w:rsid w:val="008261A8"/>
    <w:rsid w:val="008263B2"/>
    <w:rsid w:val="00826C86"/>
    <w:rsid w:val="00826FAE"/>
    <w:rsid w:val="00827AAB"/>
    <w:rsid w:val="008355F5"/>
    <w:rsid w:val="00840638"/>
    <w:rsid w:val="008415BB"/>
    <w:rsid w:val="00842786"/>
    <w:rsid w:val="0084405A"/>
    <w:rsid w:val="008444AD"/>
    <w:rsid w:val="00847755"/>
    <w:rsid w:val="00847791"/>
    <w:rsid w:val="00851896"/>
    <w:rsid w:val="00851D0B"/>
    <w:rsid w:val="00852A94"/>
    <w:rsid w:val="00853933"/>
    <w:rsid w:val="00854D72"/>
    <w:rsid w:val="008576CE"/>
    <w:rsid w:val="008606A4"/>
    <w:rsid w:val="00860A3E"/>
    <w:rsid w:val="00860ACD"/>
    <w:rsid w:val="00862305"/>
    <w:rsid w:val="008639E3"/>
    <w:rsid w:val="00866B16"/>
    <w:rsid w:val="00867517"/>
    <w:rsid w:val="00867563"/>
    <w:rsid w:val="00870307"/>
    <w:rsid w:val="00871EAC"/>
    <w:rsid w:val="008728FF"/>
    <w:rsid w:val="00881D3F"/>
    <w:rsid w:val="00882E8E"/>
    <w:rsid w:val="00884ECF"/>
    <w:rsid w:val="00885D00"/>
    <w:rsid w:val="008871E2"/>
    <w:rsid w:val="0089073B"/>
    <w:rsid w:val="00894308"/>
    <w:rsid w:val="0089760D"/>
    <w:rsid w:val="008A023A"/>
    <w:rsid w:val="008A4485"/>
    <w:rsid w:val="008A54DE"/>
    <w:rsid w:val="008A569D"/>
    <w:rsid w:val="008A7048"/>
    <w:rsid w:val="008B79DA"/>
    <w:rsid w:val="008C0C7D"/>
    <w:rsid w:val="008C0EC5"/>
    <w:rsid w:val="008C10FD"/>
    <w:rsid w:val="008C1854"/>
    <w:rsid w:val="008C36A4"/>
    <w:rsid w:val="008C66E7"/>
    <w:rsid w:val="008D07B2"/>
    <w:rsid w:val="008D3DC8"/>
    <w:rsid w:val="008E0993"/>
    <w:rsid w:val="008E2A9D"/>
    <w:rsid w:val="008E565A"/>
    <w:rsid w:val="008E5CED"/>
    <w:rsid w:val="008E71AF"/>
    <w:rsid w:val="008E72BA"/>
    <w:rsid w:val="008E7859"/>
    <w:rsid w:val="008F43F2"/>
    <w:rsid w:val="00901613"/>
    <w:rsid w:val="009023AE"/>
    <w:rsid w:val="0090395F"/>
    <w:rsid w:val="00903CF8"/>
    <w:rsid w:val="00905101"/>
    <w:rsid w:val="00906A4D"/>
    <w:rsid w:val="00907F0A"/>
    <w:rsid w:val="00911272"/>
    <w:rsid w:val="0091136D"/>
    <w:rsid w:val="00915484"/>
    <w:rsid w:val="00915A9D"/>
    <w:rsid w:val="00920199"/>
    <w:rsid w:val="009207B0"/>
    <w:rsid w:val="00923BFB"/>
    <w:rsid w:val="00924FB1"/>
    <w:rsid w:val="00925ACD"/>
    <w:rsid w:val="009262EF"/>
    <w:rsid w:val="00926616"/>
    <w:rsid w:val="00927625"/>
    <w:rsid w:val="009303C3"/>
    <w:rsid w:val="0093087B"/>
    <w:rsid w:val="00931431"/>
    <w:rsid w:val="00932F61"/>
    <w:rsid w:val="00935C6E"/>
    <w:rsid w:val="00936167"/>
    <w:rsid w:val="00936FED"/>
    <w:rsid w:val="0093718E"/>
    <w:rsid w:val="00940567"/>
    <w:rsid w:val="009427F2"/>
    <w:rsid w:val="00942C81"/>
    <w:rsid w:val="00951ECA"/>
    <w:rsid w:val="00960F9A"/>
    <w:rsid w:val="00962F7F"/>
    <w:rsid w:val="009638FE"/>
    <w:rsid w:val="009657A0"/>
    <w:rsid w:val="009668BD"/>
    <w:rsid w:val="009707CE"/>
    <w:rsid w:val="00971CAB"/>
    <w:rsid w:val="009720A2"/>
    <w:rsid w:val="00972E6F"/>
    <w:rsid w:val="00983202"/>
    <w:rsid w:val="00983732"/>
    <w:rsid w:val="009872C8"/>
    <w:rsid w:val="00987620"/>
    <w:rsid w:val="00991A42"/>
    <w:rsid w:val="00991A78"/>
    <w:rsid w:val="0099459A"/>
    <w:rsid w:val="0099484E"/>
    <w:rsid w:val="009A27D4"/>
    <w:rsid w:val="009A7039"/>
    <w:rsid w:val="009B1615"/>
    <w:rsid w:val="009B1A91"/>
    <w:rsid w:val="009B2920"/>
    <w:rsid w:val="009B4B38"/>
    <w:rsid w:val="009B5017"/>
    <w:rsid w:val="009B5F59"/>
    <w:rsid w:val="009B66C1"/>
    <w:rsid w:val="009C08CB"/>
    <w:rsid w:val="009C1032"/>
    <w:rsid w:val="009C23D4"/>
    <w:rsid w:val="009C61AA"/>
    <w:rsid w:val="009D3791"/>
    <w:rsid w:val="009D402C"/>
    <w:rsid w:val="009D4A28"/>
    <w:rsid w:val="009D594B"/>
    <w:rsid w:val="009D6825"/>
    <w:rsid w:val="009D7707"/>
    <w:rsid w:val="009E3D01"/>
    <w:rsid w:val="009E4322"/>
    <w:rsid w:val="009E522D"/>
    <w:rsid w:val="009E5C9B"/>
    <w:rsid w:val="009E7259"/>
    <w:rsid w:val="009E7760"/>
    <w:rsid w:val="009E79C0"/>
    <w:rsid w:val="009F2A13"/>
    <w:rsid w:val="009F738A"/>
    <w:rsid w:val="00A023BA"/>
    <w:rsid w:val="00A05088"/>
    <w:rsid w:val="00A05551"/>
    <w:rsid w:val="00A05D65"/>
    <w:rsid w:val="00A07EF7"/>
    <w:rsid w:val="00A102A7"/>
    <w:rsid w:val="00A10E0E"/>
    <w:rsid w:val="00A16A1C"/>
    <w:rsid w:val="00A26454"/>
    <w:rsid w:val="00A270B7"/>
    <w:rsid w:val="00A309A2"/>
    <w:rsid w:val="00A32700"/>
    <w:rsid w:val="00A341E3"/>
    <w:rsid w:val="00A3651C"/>
    <w:rsid w:val="00A366D6"/>
    <w:rsid w:val="00A36DBA"/>
    <w:rsid w:val="00A42A44"/>
    <w:rsid w:val="00A4372F"/>
    <w:rsid w:val="00A43C91"/>
    <w:rsid w:val="00A445B1"/>
    <w:rsid w:val="00A44835"/>
    <w:rsid w:val="00A451B7"/>
    <w:rsid w:val="00A46FAF"/>
    <w:rsid w:val="00A5065E"/>
    <w:rsid w:val="00A50D47"/>
    <w:rsid w:val="00A52753"/>
    <w:rsid w:val="00A52BF5"/>
    <w:rsid w:val="00A53F20"/>
    <w:rsid w:val="00A5683D"/>
    <w:rsid w:val="00A56DDA"/>
    <w:rsid w:val="00A60D3E"/>
    <w:rsid w:val="00A610CF"/>
    <w:rsid w:val="00A63860"/>
    <w:rsid w:val="00A71DF0"/>
    <w:rsid w:val="00A7382B"/>
    <w:rsid w:val="00A74903"/>
    <w:rsid w:val="00A77CC3"/>
    <w:rsid w:val="00A8020F"/>
    <w:rsid w:val="00A81E43"/>
    <w:rsid w:val="00A84122"/>
    <w:rsid w:val="00A871FD"/>
    <w:rsid w:val="00A8757F"/>
    <w:rsid w:val="00A87AD9"/>
    <w:rsid w:val="00A90DB3"/>
    <w:rsid w:val="00A90DC1"/>
    <w:rsid w:val="00A9376D"/>
    <w:rsid w:val="00A94F3B"/>
    <w:rsid w:val="00A9655B"/>
    <w:rsid w:val="00A96B0D"/>
    <w:rsid w:val="00AA1E1B"/>
    <w:rsid w:val="00AA22B5"/>
    <w:rsid w:val="00AA3272"/>
    <w:rsid w:val="00AA3B25"/>
    <w:rsid w:val="00AA7D4A"/>
    <w:rsid w:val="00AA7DBD"/>
    <w:rsid w:val="00AC0A98"/>
    <w:rsid w:val="00AC50D4"/>
    <w:rsid w:val="00AD2736"/>
    <w:rsid w:val="00AD3BCB"/>
    <w:rsid w:val="00AD49BD"/>
    <w:rsid w:val="00AD5667"/>
    <w:rsid w:val="00AD6C38"/>
    <w:rsid w:val="00AE0FA9"/>
    <w:rsid w:val="00AE12A3"/>
    <w:rsid w:val="00AE2E5E"/>
    <w:rsid w:val="00AF0207"/>
    <w:rsid w:val="00AF195E"/>
    <w:rsid w:val="00AF1FE8"/>
    <w:rsid w:val="00AF62DA"/>
    <w:rsid w:val="00AF6DF4"/>
    <w:rsid w:val="00AF718B"/>
    <w:rsid w:val="00AF7472"/>
    <w:rsid w:val="00AF76FF"/>
    <w:rsid w:val="00AF7C22"/>
    <w:rsid w:val="00AF7DCE"/>
    <w:rsid w:val="00B04C4E"/>
    <w:rsid w:val="00B07F49"/>
    <w:rsid w:val="00B1302D"/>
    <w:rsid w:val="00B15D8C"/>
    <w:rsid w:val="00B1650D"/>
    <w:rsid w:val="00B16A2D"/>
    <w:rsid w:val="00B1782C"/>
    <w:rsid w:val="00B207D8"/>
    <w:rsid w:val="00B21A02"/>
    <w:rsid w:val="00B22D1F"/>
    <w:rsid w:val="00B23E79"/>
    <w:rsid w:val="00B26ACC"/>
    <w:rsid w:val="00B27170"/>
    <w:rsid w:val="00B27BF7"/>
    <w:rsid w:val="00B31E1A"/>
    <w:rsid w:val="00B32234"/>
    <w:rsid w:val="00B33258"/>
    <w:rsid w:val="00B34127"/>
    <w:rsid w:val="00B34CF5"/>
    <w:rsid w:val="00B34ED9"/>
    <w:rsid w:val="00B35D6E"/>
    <w:rsid w:val="00B404DE"/>
    <w:rsid w:val="00B40928"/>
    <w:rsid w:val="00B40F05"/>
    <w:rsid w:val="00B41393"/>
    <w:rsid w:val="00B43466"/>
    <w:rsid w:val="00B440D5"/>
    <w:rsid w:val="00B4630A"/>
    <w:rsid w:val="00B4663F"/>
    <w:rsid w:val="00B46D49"/>
    <w:rsid w:val="00B47CCD"/>
    <w:rsid w:val="00B51CFB"/>
    <w:rsid w:val="00B51E51"/>
    <w:rsid w:val="00B54654"/>
    <w:rsid w:val="00B567A8"/>
    <w:rsid w:val="00B574EB"/>
    <w:rsid w:val="00B62C74"/>
    <w:rsid w:val="00B72CDD"/>
    <w:rsid w:val="00B7496F"/>
    <w:rsid w:val="00B81EC9"/>
    <w:rsid w:val="00B8316C"/>
    <w:rsid w:val="00B8395B"/>
    <w:rsid w:val="00B876D7"/>
    <w:rsid w:val="00B9337C"/>
    <w:rsid w:val="00B9408F"/>
    <w:rsid w:val="00B976B9"/>
    <w:rsid w:val="00BA0DEC"/>
    <w:rsid w:val="00BA43A1"/>
    <w:rsid w:val="00BA5797"/>
    <w:rsid w:val="00BA5DBE"/>
    <w:rsid w:val="00BA7D4D"/>
    <w:rsid w:val="00BB0FED"/>
    <w:rsid w:val="00BB2C38"/>
    <w:rsid w:val="00BB43D9"/>
    <w:rsid w:val="00BB6167"/>
    <w:rsid w:val="00BB6222"/>
    <w:rsid w:val="00BB635D"/>
    <w:rsid w:val="00BC0019"/>
    <w:rsid w:val="00BC03A2"/>
    <w:rsid w:val="00BC0E19"/>
    <w:rsid w:val="00BC3BDD"/>
    <w:rsid w:val="00BC5FB2"/>
    <w:rsid w:val="00BD206E"/>
    <w:rsid w:val="00BD54DF"/>
    <w:rsid w:val="00BE0C64"/>
    <w:rsid w:val="00BE496B"/>
    <w:rsid w:val="00BE5891"/>
    <w:rsid w:val="00BF08AF"/>
    <w:rsid w:val="00BF763A"/>
    <w:rsid w:val="00C01E1E"/>
    <w:rsid w:val="00C040EE"/>
    <w:rsid w:val="00C05AFB"/>
    <w:rsid w:val="00C10615"/>
    <w:rsid w:val="00C10B34"/>
    <w:rsid w:val="00C112DA"/>
    <w:rsid w:val="00C12010"/>
    <w:rsid w:val="00C1236E"/>
    <w:rsid w:val="00C137D2"/>
    <w:rsid w:val="00C13820"/>
    <w:rsid w:val="00C13C96"/>
    <w:rsid w:val="00C14F00"/>
    <w:rsid w:val="00C15062"/>
    <w:rsid w:val="00C1628C"/>
    <w:rsid w:val="00C17C33"/>
    <w:rsid w:val="00C20483"/>
    <w:rsid w:val="00C20A0C"/>
    <w:rsid w:val="00C239F7"/>
    <w:rsid w:val="00C24B5F"/>
    <w:rsid w:val="00C25F97"/>
    <w:rsid w:val="00C261AC"/>
    <w:rsid w:val="00C27100"/>
    <w:rsid w:val="00C27DF3"/>
    <w:rsid w:val="00C31FFC"/>
    <w:rsid w:val="00C32F38"/>
    <w:rsid w:val="00C32F66"/>
    <w:rsid w:val="00C339CB"/>
    <w:rsid w:val="00C341BB"/>
    <w:rsid w:val="00C34434"/>
    <w:rsid w:val="00C3444D"/>
    <w:rsid w:val="00C36CEF"/>
    <w:rsid w:val="00C40501"/>
    <w:rsid w:val="00C424EC"/>
    <w:rsid w:val="00C45079"/>
    <w:rsid w:val="00C468C5"/>
    <w:rsid w:val="00C50C0C"/>
    <w:rsid w:val="00C5213A"/>
    <w:rsid w:val="00C5392B"/>
    <w:rsid w:val="00C55A5F"/>
    <w:rsid w:val="00C567FE"/>
    <w:rsid w:val="00C57A89"/>
    <w:rsid w:val="00C57B64"/>
    <w:rsid w:val="00C600C6"/>
    <w:rsid w:val="00C609E7"/>
    <w:rsid w:val="00C61F70"/>
    <w:rsid w:val="00C64D78"/>
    <w:rsid w:val="00C677DA"/>
    <w:rsid w:val="00C70A9A"/>
    <w:rsid w:val="00C7211D"/>
    <w:rsid w:val="00C766DF"/>
    <w:rsid w:val="00C77321"/>
    <w:rsid w:val="00C802D4"/>
    <w:rsid w:val="00C829B7"/>
    <w:rsid w:val="00C83205"/>
    <w:rsid w:val="00C91BD0"/>
    <w:rsid w:val="00C925A1"/>
    <w:rsid w:val="00C93411"/>
    <w:rsid w:val="00C941AB"/>
    <w:rsid w:val="00C94623"/>
    <w:rsid w:val="00C9528B"/>
    <w:rsid w:val="00C96E9D"/>
    <w:rsid w:val="00CA22FD"/>
    <w:rsid w:val="00CA2F8A"/>
    <w:rsid w:val="00CA3232"/>
    <w:rsid w:val="00CA3AA4"/>
    <w:rsid w:val="00CA69A9"/>
    <w:rsid w:val="00CA6C87"/>
    <w:rsid w:val="00CA6E7A"/>
    <w:rsid w:val="00CA722A"/>
    <w:rsid w:val="00CA7DF2"/>
    <w:rsid w:val="00CB0FC8"/>
    <w:rsid w:val="00CB220C"/>
    <w:rsid w:val="00CB379B"/>
    <w:rsid w:val="00CB4886"/>
    <w:rsid w:val="00CB4D8D"/>
    <w:rsid w:val="00CB5ECE"/>
    <w:rsid w:val="00CB6036"/>
    <w:rsid w:val="00CB67E2"/>
    <w:rsid w:val="00CB7132"/>
    <w:rsid w:val="00CB729D"/>
    <w:rsid w:val="00CC05C0"/>
    <w:rsid w:val="00CC1981"/>
    <w:rsid w:val="00CC49CA"/>
    <w:rsid w:val="00CD01E2"/>
    <w:rsid w:val="00CD2E2B"/>
    <w:rsid w:val="00CD3363"/>
    <w:rsid w:val="00CD5A9C"/>
    <w:rsid w:val="00CE1D82"/>
    <w:rsid w:val="00CE23C1"/>
    <w:rsid w:val="00CE28F8"/>
    <w:rsid w:val="00CE7177"/>
    <w:rsid w:val="00CF0D73"/>
    <w:rsid w:val="00CF33B0"/>
    <w:rsid w:val="00CF36D4"/>
    <w:rsid w:val="00CF38F0"/>
    <w:rsid w:val="00CF3AF7"/>
    <w:rsid w:val="00CF54A9"/>
    <w:rsid w:val="00CF7F56"/>
    <w:rsid w:val="00D022B6"/>
    <w:rsid w:val="00D03F8C"/>
    <w:rsid w:val="00D1151B"/>
    <w:rsid w:val="00D11BEF"/>
    <w:rsid w:val="00D11FCA"/>
    <w:rsid w:val="00D12460"/>
    <w:rsid w:val="00D138A4"/>
    <w:rsid w:val="00D16883"/>
    <w:rsid w:val="00D16CB7"/>
    <w:rsid w:val="00D202DE"/>
    <w:rsid w:val="00D216EF"/>
    <w:rsid w:val="00D21997"/>
    <w:rsid w:val="00D26813"/>
    <w:rsid w:val="00D32439"/>
    <w:rsid w:val="00D325B4"/>
    <w:rsid w:val="00D32CB9"/>
    <w:rsid w:val="00D352E3"/>
    <w:rsid w:val="00D3598C"/>
    <w:rsid w:val="00D3726D"/>
    <w:rsid w:val="00D4121F"/>
    <w:rsid w:val="00D422C9"/>
    <w:rsid w:val="00D44F3B"/>
    <w:rsid w:val="00D458E9"/>
    <w:rsid w:val="00D45CA3"/>
    <w:rsid w:val="00D46504"/>
    <w:rsid w:val="00D52486"/>
    <w:rsid w:val="00D53D78"/>
    <w:rsid w:val="00D54831"/>
    <w:rsid w:val="00D54C26"/>
    <w:rsid w:val="00D54FFE"/>
    <w:rsid w:val="00D5519D"/>
    <w:rsid w:val="00D57DE0"/>
    <w:rsid w:val="00D6234E"/>
    <w:rsid w:val="00D629F6"/>
    <w:rsid w:val="00D63BDB"/>
    <w:rsid w:val="00D6470D"/>
    <w:rsid w:val="00D64995"/>
    <w:rsid w:val="00D65DAD"/>
    <w:rsid w:val="00D66EE4"/>
    <w:rsid w:val="00D670DB"/>
    <w:rsid w:val="00D672B3"/>
    <w:rsid w:val="00D67D9A"/>
    <w:rsid w:val="00D70957"/>
    <w:rsid w:val="00D70D69"/>
    <w:rsid w:val="00D751DB"/>
    <w:rsid w:val="00D75DB9"/>
    <w:rsid w:val="00D76217"/>
    <w:rsid w:val="00D76267"/>
    <w:rsid w:val="00D80963"/>
    <w:rsid w:val="00D81199"/>
    <w:rsid w:val="00D81B9B"/>
    <w:rsid w:val="00D83650"/>
    <w:rsid w:val="00D91014"/>
    <w:rsid w:val="00D921B7"/>
    <w:rsid w:val="00D93CC3"/>
    <w:rsid w:val="00D970E1"/>
    <w:rsid w:val="00DA005D"/>
    <w:rsid w:val="00DA6F64"/>
    <w:rsid w:val="00DA7A74"/>
    <w:rsid w:val="00DB2C18"/>
    <w:rsid w:val="00DB6EC3"/>
    <w:rsid w:val="00DB77D1"/>
    <w:rsid w:val="00DB7867"/>
    <w:rsid w:val="00DB7B70"/>
    <w:rsid w:val="00DC09E1"/>
    <w:rsid w:val="00DC207D"/>
    <w:rsid w:val="00DC36D6"/>
    <w:rsid w:val="00DC41A6"/>
    <w:rsid w:val="00DC4BC6"/>
    <w:rsid w:val="00DC53AC"/>
    <w:rsid w:val="00DC5FB0"/>
    <w:rsid w:val="00DC7660"/>
    <w:rsid w:val="00DD1187"/>
    <w:rsid w:val="00DD3B97"/>
    <w:rsid w:val="00DE071B"/>
    <w:rsid w:val="00DE0CFA"/>
    <w:rsid w:val="00DE184B"/>
    <w:rsid w:val="00DE243B"/>
    <w:rsid w:val="00DE45E1"/>
    <w:rsid w:val="00DE52C2"/>
    <w:rsid w:val="00DE6155"/>
    <w:rsid w:val="00DE6FB6"/>
    <w:rsid w:val="00DF074D"/>
    <w:rsid w:val="00DF09A6"/>
    <w:rsid w:val="00DF1F69"/>
    <w:rsid w:val="00DF66C5"/>
    <w:rsid w:val="00E005A1"/>
    <w:rsid w:val="00E02B5E"/>
    <w:rsid w:val="00E034CC"/>
    <w:rsid w:val="00E06FD5"/>
    <w:rsid w:val="00E07324"/>
    <w:rsid w:val="00E113FE"/>
    <w:rsid w:val="00E114E9"/>
    <w:rsid w:val="00E114FD"/>
    <w:rsid w:val="00E11F00"/>
    <w:rsid w:val="00E13EBD"/>
    <w:rsid w:val="00E14D0D"/>
    <w:rsid w:val="00E16E23"/>
    <w:rsid w:val="00E17FAB"/>
    <w:rsid w:val="00E21A78"/>
    <w:rsid w:val="00E23479"/>
    <w:rsid w:val="00E23C3F"/>
    <w:rsid w:val="00E26725"/>
    <w:rsid w:val="00E30157"/>
    <w:rsid w:val="00E308F8"/>
    <w:rsid w:val="00E323D4"/>
    <w:rsid w:val="00E32C3F"/>
    <w:rsid w:val="00E341AD"/>
    <w:rsid w:val="00E34C09"/>
    <w:rsid w:val="00E35778"/>
    <w:rsid w:val="00E40AF0"/>
    <w:rsid w:val="00E41880"/>
    <w:rsid w:val="00E4271A"/>
    <w:rsid w:val="00E442DA"/>
    <w:rsid w:val="00E4749E"/>
    <w:rsid w:val="00E4767E"/>
    <w:rsid w:val="00E518B3"/>
    <w:rsid w:val="00E55CDB"/>
    <w:rsid w:val="00E57385"/>
    <w:rsid w:val="00E61E6C"/>
    <w:rsid w:val="00E61F9E"/>
    <w:rsid w:val="00E63DFF"/>
    <w:rsid w:val="00E640CA"/>
    <w:rsid w:val="00E64368"/>
    <w:rsid w:val="00E65379"/>
    <w:rsid w:val="00E6759B"/>
    <w:rsid w:val="00E67888"/>
    <w:rsid w:val="00E67F8A"/>
    <w:rsid w:val="00E70FB4"/>
    <w:rsid w:val="00E71B33"/>
    <w:rsid w:val="00E72B82"/>
    <w:rsid w:val="00E73A7F"/>
    <w:rsid w:val="00E74A02"/>
    <w:rsid w:val="00E75231"/>
    <w:rsid w:val="00E76971"/>
    <w:rsid w:val="00E77C3B"/>
    <w:rsid w:val="00E80751"/>
    <w:rsid w:val="00E80953"/>
    <w:rsid w:val="00E814F9"/>
    <w:rsid w:val="00E8371F"/>
    <w:rsid w:val="00E841E4"/>
    <w:rsid w:val="00E87AC7"/>
    <w:rsid w:val="00E94AC5"/>
    <w:rsid w:val="00EA13B5"/>
    <w:rsid w:val="00EA1981"/>
    <w:rsid w:val="00EA3007"/>
    <w:rsid w:val="00EA4267"/>
    <w:rsid w:val="00EA5098"/>
    <w:rsid w:val="00EB273C"/>
    <w:rsid w:val="00EB45B4"/>
    <w:rsid w:val="00EB50D8"/>
    <w:rsid w:val="00EB6095"/>
    <w:rsid w:val="00EB662F"/>
    <w:rsid w:val="00EC292A"/>
    <w:rsid w:val="00EC46B2"/>
    <w:rsid w:val="00EC574B"/>
    <w:rsid w:val="00EC687F"/>
    <w:rsid w:val="00EC7000"/>
    <w:rsid w:val="00ED15DD"/>
    <w:rsid w:val="00ED48A1"/>
    <w:rsid w:val="00ED491D"/>
    <w:rsid w:val="00EE0CE1"/>
    <w:rsid w:val="00EE2338"/>
    <w:rsid w:val="00EE34DA"/>
    <w:rsid w:val="00EE76B0"/>
    <w:rsid w:val="00EF019C"/>
    <w:rsid w:val="00EF2DD3"/>
    <w:rsid w:val="00EF3950"/>
    <w:rsid w:val="00EF6C51"/>
    <w:rsid w:val="00F00D80"/>
    <w:rsid w:val="00F07720"/>
    <w:rsid w:val="00F12AFF"/>
    <w:rsid w:val="00F17513"/>
    <w:rsid w:val="00F23739"/>
    <w:rsid w:val="00F23A2D"/>
    <w:rsid w:val="00F246FE"/>
    <w:rsid w:val="00F24942"/>
    <w:rsid w:val="00F25C77"/>
    <w:rsid w:val="00F2780E"/>
    <w:rsid w:val="00F27DB5"/>
    <w:rsid w:val="00F3062C"/>
    <w:rsid w:val="00F30D1F"/>
    <w:rsid w:val="00F31770"/>
    <w:rsid w:val="00F3247A"/>
    <w:rsid w:val="00F32933"/>
    <w:rsid w:val="00F3439F"/>
    <w:rsid w:val="00F3466F"/>
    <w:rsid w:val="00F35979"/>
    <w:rsid w:val="00F36DEC"/>
    <w:rsid w:val="00F44CD1"/>
    <w:rsid w:val="00F44E4C"/>
    <w:rsid w:val="00F50ACF"/>
    <w:rsid w:val="00F52E72"/>
    <w:rsid w:val="00F535C3"/>
    <w:rsid w:val="00F53D90"/>
    <w:rsid w:val="00F53EA3"/>
    <w:rsid w:val="00F5709D"/>
    <w:rsid w:val="00F71A77"/>
    <w:rsid w:val="00F7325E"/>
    <w:rsid w:val="00F7767B"/>
    <w:rsid w:val="00F77CFF"/>
    <w:rsid w:val="00F82BD7"/>
    <w:rsid w:val="00F834A1"/>
    <w:rsid w:val="00F84760"/>
    <w:rsid w:val="00F8567E"/>
    <w:rsid w:val="00F86972"/>
    <w:rsid w:val="00F93F46"/>
    <w:rsid w:val="00F957FE"/>
    <w:rsid w:val="00F95E3D"/>
    <w:rsid w:val="00F9692B"/>
    <w:rsid w:val="00F96B62"/>
    <w:rsid w:val="00F96D1D"/>
    <w:rsid w:val="00F972D4"/>
    <w:rsid w:val="00FA1ACD"/>
    <w:rsid w:val="00FA6F95"/>
    <w:rsid w:val="00FB1FFE"/>
    <w:rsid w:val="00FB505A"/>
    <w:rsid w:val="00FB524B"/>
    <w:rsid w:val="00FC00E9"/>
    <w:rsid w:val="00FC123A"/>
    <w:rsid w:val="00FC19DE"/>
    <w:rsid w:val="00FC1CC3"/>
    <w:rsid w:val="00FC6C40"/>
    <w:rsid w:val="00FC6E2C"/>
    <w:rsid w:val="00FC7F26"/>
    <w:rsid w:val="00FD2343"/>
    <w:rsid w:val="00FD2EF9"/>
    <w:rsid w:val="00FD4C27"/>
    <w:rsid w:val="00FD5058"/>
    <w:rsid w:val="00FD57B4"/>
    <w:rsid w:val="00FD5EE0"/>
    <w:rsid w:val="00FE0F67"/>
    <w:rsid w:val="00FE3D9F"/>
    <w:rsid w:val="00FE4514"/>
    <w:rsid w:val="00FE57F8"/>
    <w:rsid w:val="00FE7806"/>
    <w:rsid w:val="00FF15B4"/>
    <w:rsid w:val="00FF2BC0"/>
    <w:rsid w:val="00FF3740"/>
    <w:rsid w:val="00FF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A2A46F"/>
  <w15:chartTrackingRefBased/>
  <w15:docId w15:val="{60CCA42D-25FF-4CE4-B432-E453D127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B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Heading3Char">
    <w:name w:val="Heading 3 Char"/>
    <w:link w:val="Heading3"/>
    <w:uiPriority w:val="9"/>
    <w:semiHidden/>
    <w:rsid w:val="004963B8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D6153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3D6153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Google%20Drive\UYUN\2019\IPC\Prosedur%20Pengawasan%20Proses%20Produk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81F5CB-D00F-41FB-B9A8-9B4E4411E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Prosedur Pengawasan Proses Produksi</Template>
  <TotalTime>372</TotalTime>
  <Pages>12</Pages>
  <Words>2761</Words>
  <Characters>15739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Windows User</dc:creator>
  <cp:keywords/>
  <cp:lastModifiedBy>Andina Candra Prasasti</cp:lastModifiedBy>
  <cp:revision>14</cp:revision>
  <cp:lastPrinted>2023-08-24T02:27:00Z</cp:lastPrinted>
  <dcterms:created xsi:type="dcterms:W3CDTF">2023-08-21T08:14:00Z</dcterms:created>
  <dcterms:modified xsi:type="dcterms:W3CDTF">2023-11-10T03:19:00Z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0a5ea8e3664fb3ae1672864abe9c3b7d3544c0b9a61c8c645f85f61234eebcf0</vt:lpwstr>
  </property>
</Properties>
</file>